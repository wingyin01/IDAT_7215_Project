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227981" w14:textId="77777777" w:rsidR="00E01A11" w:rsidRPr="000E653E" w:rsidRDefault="00E01A11">
      <w:pPr>
        <w:pStyle w:val="para"/>
        <w:numPr>
          <w:ilvl w:val="0"/>
          <w:numId w:val="0"/>
        </w:numPr>
        <w:snapToGrid/>
        <w:spacing w:before="0" w:line="240" w:lineRule="auto"/>
        <w:rPr>
          <w:rFonts w:eastAsia="PMingLiU"/>
          <w:kern w:val="2"/>
          <w:lang w:val="en-US" w:eastAsia="zh-TW"/>
        </w:rPr>
        <w:sectPr w:rsidR="00E01A11" w:rsidRPr="000E653E">
          <w:headerReference w:type="default" r:id="rId8"/>
          <w:type w:val="continuous"/>
          <w:pgSz w:w="11909" w:h="16834" w:code="9"/>
          <w:pgMar w:top="1440" w:right="1728" w:bottom="1440" w:left="1728" w:header="720" w:footer="720" w:gutter="0"/>
          <w:cols w:space="708"/>
          <w:docGrid w:linePitch="380"/>
        </w:sectPr>
      </w:pPr>
    </w:p>
    <w:p w14:paraId="7F9C020E" w14:textId="61D85341" w:rsidR="00E01A11" w:rsidRDefault="0028533B" w:rsidP="008A5F82">
      <w:pPr>
        <w:ind w:right="140"/>
        <w:jc w:val="right"/>
        <w:rPr>
          <w:lang w:val="en-HK"/>
        </w:rPr>
      </w:pPr>
      <w:r w:rsidRPr="00E356D3">
        <w:rPr>
          <w:lang w:val="en-HK" w:eastAsia="zh-TW"/>
        </w:rPr>
        <w:t xml:space="preserve">   </w:t>
      </w:r>
      <w:r w:rsidR="00963F81">
        <w:rPr>
          <w:lang w:val="en-HK" w:eastAsia="zh-TW"/>
        </w:rPr>
        <w:t>CACC</w:t>
      </w:r>
      <w:r w:rsidR="00E01A11" w:rsidRPr="00E356D3">
        <w:rPr>
          <w:lang w:val="en-HK" w:eastAsia="zh-TW"/>
        </w:rPr>
        <w:t xml:space="preserve"> </w:t>
      </w:r>
      <w:r w:rsidR="0086232C">
        <w:rPr>
          <w:lang w:val="en-HK" w:eastAsia="zh-TW"/>
        </w:rPr>
        <w:t>7</w:t>
      </w:r>
      <w:r w:rsidR="00E01A11" w:rsidRPr="00E356D3">
        <w:rPr>
          <w:lang w:val="en-HK" w:eastAsia="zh-TW"/>
        </w:rPr>
        <w:t>/</w:t>
      </w:r>
      <w:r w:rsidR="0094437D" w:rsidRPr="00E356D3">
        <w:rPr>
          <w:lang w:val="en-HK"/>
        </w:rPr>
        <w:t>20</w:t>
      </w:r>
      <w:r w:rsidR="0086232C">
        <w:rPr>
          <w:lang w:val="en-HK"/>
        </w:rPr>
        <w:t>2</w:t>
      </w:r>
      <w:r w:rsidR="00AE1177">
        <w:rPr>
          <w:lang w:val="en-HK"/>
        </w:rPr>
        <w:t>1</w:t>
      </w:r>
    </w:p>
    <w:p w14:paraId="1F07DC22" w14:textId="4EFF3FF7" w:rsidR="004F7F7C" w:rsidRPr="00E356D3" w:rsidRDefault="003F0FFC" w:rsidP="0028533B">
      <w:pPr>
        <w:ind w:right="140"/>
        <w:jc w:val="right"/>
        <w:rPr>
          <w:lang w:val="en-HK"/>
        </w:rPr>
      </w:pPr>
      <w:r>
        <w:rPr>
          <w:lang w:val="en-HK"/>
        </w:rPr>
        <w:t>[20</w:t>
      </w:r>
      <w:r w:rsidR="00B168CD">
        <w:rPr>
          <w:lang w:val="en-HK"/>
        </w:rPr>
        <w:t>2</w:t>
      </w:r>
      <w:r w:rsidR="006C68E3">
        <w:rPr>
          <w:lang w:val="en-HK"/>
        </w:rPr>
        <w:t>1</w:t>
      </w:r>
      <w:r>
        <w:rPr>
          <w:lang w:val="en-HK"/>
        </w:rPr>
        <w:t>] HK</w:t>
      </w:r>
      <w:r w:rsidR="00C971A6">
        <w:rPr>
          <w:lang w:val="en-HK"/>
        </w:rPr>
        <w:t>C</w:t>
      </w:r>
      <w:r w:rsidR="00963F81">
        <w:rPr>
          <w:lang w:val="en-HK"/>
        </w:rPr>
        <w:t>A</w:t>
      </w:r>
      <w:r w:rsidR="00AE1177">
        <w:rPr>
          <w:lang w:val="en-HK"/>
        </w:rPr>
        <w:t xml:space="preserve"> </w:t>
      </w:r>
      <w:r w:rsidR="002E12C6">
        <w:rPr>
          <w:lang w:val="en-HK"/>
        </w:rPr>
        <w:t>1643</w:t>
      </w:r>
    </w:p>
    <w:p w14:paraId="0B94D74D" w14:textId="77777777" w:rsidR="00E01A11" w:rsidRPr="00E356D3" w:rsidRDefault="00E01A11">
      <w:pPr>
        <w:rPr>
          <w:b/>
          <w:lang w:val="en-HK" w:eastAsia="zh-TW"/>
        </w:rPr>
      </w:pPr>
    </w:p>
    <w:p w14:paraId="68145B5E" w14:textId="6666F128" w:rsidR="00E01A11" w:rsidRPr="00E356D3" w:rsidRDefault="00190589">
      <w:pPr>
        <w:spacing w:line="360" w:lineRule="auto"/>
        <w:jc w:val="center"/>
        <w:rPr>
          <w:b/>
          <w:lang w:val="en-HK"/>
        </w:rPr>
      </w:pPr>
      <w:r w:rsidRPr="00E356D3">
        <w:rPr>
          <w:b/>
          <w:lang w:val="en-HK"/>
        </w:rPr>
        <w:t>IN THE HIGH COURT OF THE</w:t>
      </w:r>
    </w:p>
    <w:p w14:paraId="70022067" w14:textId="77777777" w:rsidR="00E01A11" w:rsidRPr="00E356D3" w:rsidRDefault="00190589">
      <w:pPr>
        <w:spacing w:line="360" w:lineRule="auto"/>
        <w:jc w:val="center"/>
        <w:rPr>
          <w:b/>
          <w:lang w:val="en-HK"/>
        </w:rPr>
      </w:pPr>
      <w:r w:rsidRPr="00E356D3">
        <w:rPr>
          <w:b/>
          <w:lang w:val="en-HK"/>
        </w:rPr>
        <w:t>HONG KONG SPECIAL ADMINISTRATIVE REGION</w:t>
      </w:r>
    </w:p>
    <w:p w14:paraId="1CA207E8" w14:textId="71240E8D" w:rsidR="00E01A11" w:rsidRPr="00E356D3" w:rsidRDefault="00190589">
      <w:pPr>
        <w:spacing w:line="360" w:lineRule="auto"/>
        <w:jc w:val="center"/>
        <w:rPr>
          <w:b/>
          <w:lang w:val="en-HK"/>
        </w:rPr>
      </w:pPr>
      <w:r w:rsidRPr="00E356D3">
        <w:rPr>
          <w:b/>
          <w:lang w:val="en-HK"/>
        </w:rPr>
        <w:t xml:space="preserve">COURT OF </w:t>
      </w:r>
      <w:r w:rsidR="00963F81">
        <w:rPr>
          <w:b/>
          <w:lang w:val="en-HK"/>
        </w:rPr>
        <w:t>APPEAL</w:t>
      </w:r>
    </w:p>
    <w:p w14:paraId="0F1605C2" w14:textId="2C024E7F" w:rsidR="00E01A11" w:rsidRPr="00E356D3" w:rsidRDefault="00963F81">
      <w:pPr>
        <w:spacing w:line="360" w:lineRule="auto"/>
        <w:jc w:val="center"/>
        <w:rPr>
          <w:lang w:val="en-HK"/>
        </w:rPr>
      </w:pPr>
      <w:r>
        <w:rPr>
          <w:lang w:val="en-HK"/>
        </w:rPr>
        <w:t>CRIMINAL</w:t>
      </w:r>
      <w:r w:rsidR="00B164BD">
        <w:rPr>
          <w:lang w:val="en-HK"/>
        </w:rPr>
        <w:t xml:space="preserve"> APPEAL NO</w:t>
      </w:r>
      <w:r w:rsidR="00190589" w:rsidRPr="00E356D3">
        <w:rPr>
          <w:lang w:val="en-HK"/>
        </w:rPr>
        <w:t xml:space="preserve"> </w:t>
      </w:r>
      <w:r w:rsidR="0086232C">
        <w:rPr>
          <w:lang w:val="en-HK"/>
        </w:rPr>
        <w:t>7</w:t>
      </w:r>
      <w:r w:rsidR="00190589" w:rsidRPr="00E356D3">
        <w:rPr>
          <w:lang w:val="en-HK"/>
        </w:rPr>
        <w:t xml:space="preserve"> OF </w:t>
      </w:r>
      <w:r w:rsidR="0094437D" w:rsidRPr="00E356D3">
        <w:rPr>
          <w:lang w:val="en-HK"/>
        </w:rPr>
        <w:t>20</w:t>
      </w:r>
      <w:r w:rsidR="0086232C">
        <w:rPr>
          <w:lang w:val="en-HK"/>
        </w:rPr>
        <w:t>2</w:t>
      </w:r>
      <w:r w:rsidR="00AE1177">
        <w:rPr>
          <w:lang w:val="en-HK"/>
        </w:rPr>
        <w:t>1</w:t>
      </w:r>
    </w:p>
    <w:p w14:paraId="5AE798F9" w14:textId="2444880F" w:rsidR="00B164BD" w:rsidRDefault="00B164BD" w:rsidP="00B164BD">
      <w:pPr>
        <w:jc w:val="center"/>
        <w:rPr>
          <w:lang w:val="en-HK"/>
        </w:rPr>
      </w:pPr>
      <w:r>
        <w:rPr>
          <w:lang w:val="en-HK"/>
        </w:rPr>
        <w:t xml:space="preserve">(ON APPEAL FROM </w:t>
      </w:r>
      <w:r w:rsidR="0086232C">
        <w:rPr>
          <w:lang w:val="en-HK"/>
        </w:rPr>
        <w:t>DC</w:t>
      </w:r>
      <w:r w:rsidR="00963F81" w:rsidRPr="00911DB9">
        <w:rPr>
          <w:lang w:val="en-HK"/>
        </w:rPr>
        <w:t>CC</w:t>
      </w:r>
      <w:r w:rsidR="006C68E3" w:rsidRPr="00911DB9">
        <w:t> </w:t>
      </w:r>
      <w:r w:rsidR="00963F81">
        <w:t xml:space="preserve">NO </w:t>
      </w:r>
      <w:r w:rsidR="00AE1177">
        <w:t>15</w:t>
      </w:r>
      <w:r w:rsidR="0086232C">
        <w:t>7</w:t>
      </w:r>
      <w:r>
        <w:rPr>
          <w:lang w:val="en-HK"/>
        </w:rPr>
        <w:t xml:space="preserve"> OF 20</w:t>
      </w:r>
      <w:r w:rsidR="00963F81">
        <w:rPr>
          <w:lang w:val="en-HK"/>
        </w:rPr>
        <w:t>1</w:t>
      </w:r>
      <w:r w:rsidR="0086232C">
        <w:rPr>
          <w:lang w:val="en-HK"/>
        </w:rPr>
        <w:t>9</w:t>
      </w:r>
    </w:p>
    <w:p w14:paraId="01E47CD3" w14:textId="77777777" w:rsidR="00E01A11" w:rsidRPr="00E356D3" w:rsidRDefault="000C1232" w:rsidP="00777605">
      <w:pPr>
        <w:spacing w:before="120"/>
        <w:jc w:val="center"/>
        <w:rPr>
          <w:lang w:val="en-HK"/>
        </w:rPr>
      </w:pPr>
      <w:r w:rsidRPr="00E356D3">
        <w:rPr>
          <w:lang w:val="en-HK"/>
        </w:rPr>
        <w:t>__________________________</w:t>
      </w:r>
    </w:p>
    <w:p w14:paraId="35956180" w14:textId="07A8EAF6" w:rsidR="00E01A11" w:rsidRDefault="00E01A11" w:rsidP="00C84B2E">
      <w:pPr>
        <w:tabs>
          <w:tab w:val="center" w:pos="4200"/>
          <w:tab w:val="right" w:pos="8295"/>
        </w:tabs>
        <w:jc w:val="center"/>
        <w:rPr>
          <w:lang w:val="en-HK" w:eastAsia="zh-TW"/>
        </w:rPr>
      </w:pPr>
    </w:p>
    <w:p w14:paraId="764AA3EC" w14:textId="310909A3" w:rsidR="00446EB6" w:rsidRPr="00E356D3" w:rsidRDefault="00446EB6" w:rsidP="00E70C94">
      <w:pPr>
        <w:tabs>
          <w:tab w:val="center" w:pos="4200"/>
          <w:tab w:val="right" w:pos="8295"/>
        </w:tabs>
        <w:jc w:val="left"/>
        <w:rPr>
          <w:lang w:val="en-HK" w:eastAsia="zh-TW"/>
        </w:rPr>
      </w:pPr>
      <w:r>
        <w:rPr>
          <w:lang w:val="en-HK" w:eastAsia="zh-TW"/>
        </w:rPr>
        <w:t>BETWEEN</w:t>
      </w:r>
    </w:p>
    <w:p w14:paraId="709985DD" w14:textId="1E1AE79A" w:rsidR="00190589" w:rsidRPr="00E356D3" w:rsidRDefault="00E01A11" w:rsidP="00446EB6">
      <w:pPr>
        <w:tabs>
          <w:tab w:val="center" w:pos="4200"/>
        </w:tabs>
        <w:adjustRightInd w:val="0"/>
        <w:rPr>
          <w:lang w:val="en-HK"/>
        </w:rPr>
      </w:pPr>
      <w:r w:rsidRPr="00E356D3">
        <w:rPr>
          <w:lang w:val="en-HK" w:eastAsia="zh-TW"/>
        </w:rPr>
        <w:tab/>
      </w:r>
    </w:p>
    <w:p w14:paraId="4CB16BAA" w14:textId="77777777" w:rsidR="00190589" w:rsidRDefault="00323A86" w:rsidP="007474CE">
      <w:pPr>
        <w:tabs>
          <w:tab w:val="left" w:pos="720"/>
          <w:tab w:val="center" w:pos="4200"/>
          <w:tab w:val="right" w:pos="8460"/>
        </w:tabs>
        <w:adjustRightInd w:val="0"/>
        <w:spacing w:line="360" w:lineRule="exact"/>
        <w:ind w:left="720" w:right="119"/>
        <w:jc w:val="center"/>
        <w:rPr>
          <w:lang w:val="en-HK"/>
        </w:rPr>
      </w:pPr>
      <w:r w:rsidRPr="00E356D3">
        <w:rPr>
          <w:lang w:val="en-HK"/>
        </w:rPr>
        <w:tab/>
      </w:r>
      <w:r w:rsidR="00B164BD" w:rsidRPr="004039CB">
        <w:rPr>
          <w:spacing w:val="10"/>
          <w:lang w:val="en-HK"/>
        </w:rPr>
        <w:t>HKSAR</w:t>
      </w:r>
      <w:r w:rsidRPr="004039CB">
        <w:rPr>
          <w:spacing w:val="10"/>
          <w:lang w:val="en-HK"/>
        </w:rPr>
        <w:t xml:space="preserve"> </w:t>
      </w:r>
      <w:r w:rsidR="00190589" w:rsidRPr="00E356D3">
        <w:rPr>
          <w:lang w:val="en-HK"/>
        </w:rPr>
        <w:tab/>
      </w:r>
      <w:r w:rsidR="00230427">
        <w:rPr>
          <w:lang w:val="en-HK"/>
        </w:rPr>
        <w:t>Respondent</w:t>
      </w:r>
    </w:p>
    <w:p w14:paraId="4D7C46AD" w14:textId="77777777" w:rsidR="00190589" w:rsidRPr="00E356D3" w:rsidRDefault="00190589" w:rsidP="00E70C94">
      <w:pPr>
        <w:tabs>
          <w:tab w:val="left" w:pos="720"/>
          <w:tab w:val="center" w:pos="4200"/>
          <w:tab w:val="right" w:pos="8460"/>
        </w:tabs>
        <w:adjustRightInd w:val="0"/>
        <w:spacing w:before="360"/>
        <w:ind w:left="720"/>
        <w:rPr>
          <w:lang w:val="en-HK"/>
        </w:rPr>
      </w:pPr>
      <w:r w:rsidRPr="00E356D3">
        <w:rPr>
          <w:lang w:val="en-HK"/>
        </w:rPr>
        <w:tab/>
      </w:r>
      <w:r w:rsidR="00C84B2E" w:rsidRPr="00E356D3">
        <w:rPr>
          <w:lang w:val="en-HK"/>
        </w:rPr>
        <w:t>a</w:t>
      </w:r>
      <w:r w:rsidRPr="00E356D3">
        <w:rPr>
          <w:lang w:val="en-HK"/>
        </w:rPr>
        <w:t>nd</w:t>
      </w:r>
    </w:p>
    <w:p w14:paraId="33B04698" w14:textId="77777777" w:rsidR="00190589" w:rsidRPr="00E356D3" w:rsidRDefault="00190589" w:rsidP="00190589">
      <w:pPr>
        <w:tabs>
          <w:tab w:val="left" w:pos="720"/>
          <w:tab w:val="center" w:pos="4200"/>
          <w:tab w:val="right" w:pos="8460"/>
        </w:tabs>
        <w:adjustRightInd w:val="0"/>
        <w:rPr>
          <w:lang w:val="en-HK"/>
        </w:rPr>
      </w:pPr>
    </w:p>
    <w:p w14:paraId="0C9116B4" w14:textId="553FE80A" w:rsidR="00151968" w:rsidRDefault="00190589" w:rsidP="007474CE">
      <w:pPr>
        <w:tabs>
          <w:tab w:val="left" w:pos="720"/>
          <w:tab w:val="center" w:pos="4200"/>
          <w:tab w:val="right" w:pos="8460"/>
        </w:tabs>
        <w:adjustRightInd w:val="0"/>
        <w:spacing w:before="120"/>
        <w:ind w:right="119"/>
      </w:pPr>
      <w:r w:rsidRPr="00E356D3">
        <w:rPr>
          <w:lang w:val="en-HK"/>
        </w:rPr>
        <w:tab/>
      </w:r>
      <w:r w:rsidR="00323A86" w:rsidRPr="00E356D3">
        <w:rPr>
          <w:lang w:val="en-HK"/>
        </w:rPr>
        <w:tab/>
      </w:r>
      <w:r w:rsidR="0086232C" w:rsidRPr="004039CB">
        <w:rPr>
          <w:spacing w:val="10"/>
          <w:lang w:val="en-HK"/>
        </w:rPr>
        <w:t>HAQUE AAMIR</w:t>
      </w:r>
      <w:r w:rsidR="00151968" w:rsidRPr="00E356D3">
        <w:rPr>
          <w:lang w:val="en-HK"/>
        </w:rPr>
        <w:tab/>
      </w:r>
      <w:r w:rsidR="00230427">
        <w:rPr>
          <w:lang w:val="en-HK"/>
        </w:rPr>
        <w:t>App</w:t>
      </w:r>
      <w:r w:rsidR="004A30EA">
        <w:rPr>
          <w:lang w:val="en-HK"/>
        </w:rPr>
        <w:t>licant</w:t>
      </w:r>
    </w:p>
    <w:p w14:paraId="3520B6EE" w14:textId="77777777" w:rsidR="00E01A11" w:rsidRPr="00E356D3" w:rsidRDefault="00151968" w:rsidP="007474CE">
      <w:pPr>
        <w:tabs>
          <w:tab w:val="left" w:pos="720"/>
          <w:tab w:val="center" w:pos="4200"/>
          <w:tab w:val="right" w:pos="8460"/>
        </w:tabs>
        <w:adjustRightInd w:val="0"/>
        <w:rPr>
          <w:lang w:val="en-HK"/>
        </w:rPr>
      </w:pPr>
      <w:r w:rsidRPr="00E356D3">
        <w:tab/>
      </w:r>
      <w:r w:rsidRPr="00E356D3">
        <w:tab/>
      </w:r>
      <w:r w:rsidR="00902A1A" w:rsidRPr="00E356D3">
        <w:rPr>
          <w:lang w:val="en-HK"/>
        </w:rPr>
        <w:tab/>
      </w:r>
      <w:r w:rsidR="00902A1A" w:rsidRPr="00E356D3">
        <w:rPr>
          <w:lang w:val="en-HK"/>
        </w:rPr>
        <w:tab/>
      </w:r>
      <w:r w:rsidR="000C1232" w:rsidRPr="00E356D3">
        <w:rPr>
          <w:lang w:val="en-HK"/>
        </w:rPr>
        <w:t>__________________________</w:t>
      </w:r>
    </w:p>
    <w:p w14:paraId="4316A380" w14:textId="77777777" w:rsidR="00C84B2E" w:rsidRPr="00E356D3" w:rsidRDefault="00C84B2E" w:rsidP="00A94801">
      <w:pPr>
        <w:tabs>
          <w:tab w:val="left" w:pos="1680"/>
        </w:tabs>
        <w:spacing w:before="120"/>
        <w:rPr>
          <w:lang w:val="en-HK"/>
        </w:rPr>
      </w:pPr>
    </w:p>
    <w:p w14:paraId="568B3393" w14:textId="6952900C" w:rsidR="00E01A11" w:rsidRPr="00E356D3" w:rsidRDefault="00C84B2E" w:rsidP="00147A4F">
      <w:pPr>
        <w:tabs>
          <w:tab w:val="left" w:pos="1960"/>
        </w:tabs>
        <w:spacing w:line="360" w:lineRule="auto"/>
        <w:rPr>
          <w:lang w:val="en-HK"/>
        </w:rPr>
      </w:pPr>
      <w:r w:rsidRPr="00E356D3">
        <w:rPr>
          <w:lang w:val="en-HK" w:eastAsia="zh-TW"/>
        </w:rPr>
        <w:t>Before</w:t>
      </w:r>
      <w:r w:rsidRPr="00E356D3">
        <w:rPr>
          <w:lang w:val="en-HK"/>
        </w:rPr>
        <w:t xml:space="preserve">: </w:t>
      </w:r>
      <w:r w:rsidR="00AB41BD">
        <w:rPr>
          <w:lang w:val="en-HK"/>
        </w:rPr>
        <w:t>Hon M</w:t>
      </w:r>
      <w:r w:rsidR="00B9619B" w:rsidRPr="00E356D3">
        <w:rPr>
          <w:lang w:val="en-HK"/>
        </w:rPr>
        <w:t xml:space="preserve"> </w:t>
      </w:r>
      <w:r w:rsidR="00963F81">
        <w:rPr>
          <w:lang w:val="en-HK"/>
        </w:rPr>
        <w:t>Poon</w:t>
      </w:r>
      <w:r w:rsidR="00AB41BD">
        <w:rPr>
          <w:lang w:val="en-HK"/>
        </w:rPr>
        <w:t xml:space="preserve"> JA</w:t>
      </w:r>
      <w:r w:rsidR="00C82AFD">
        <w:rPr>
          <w:lang w:val="en-HK"/>
        </w:rPr>
        <w:t xml:space="preserve"> </w:t>
      </w:r>
      <w:r w:rsidR="00A94801">
        <w:rPr>
          <w:lang w:val="en-HK"/>
        </w:rPr>
        <w:t>in C</w:t>
      </w:r>
      <w:r w:rsidR="00230427">
        <w:rPr>
          <w:lang w:val="en-HK"/>
        </w:rPr>
        <w:t>ourt</w:t>
      </w:r>
    </w:p>
    <w:p w14:paraId="35467295" w14:textId="711804D1" w:rsidR="009C15B0" w:rsidRPr="00B168CD" w:rsidRDefault="00457EC6">
      <w:pPr>
        <w:tabs>
          <w:tab w:val="left" w:pos="1960"/>
        </w:tabs>
        <w:spacing w:line="360" w:lineRule="auto"/>
        <w:rPr>
          <w:lang w:val="en-HK"/>
        </w:rPr>
      </w:pPr>
      <w:r w:rsidRPr="00B168CD">
        <w:rPr>
          <w:lang w:val="en-HK"/>
        </w:rPr>
        <w:t xml:space="preserve">Date of </w:t>
      </w:r>
      <w:r w:rsidR="00230427">
        <w:rPr>
          <w:lang w:val="en-HK"/>
        </w:rPr>
        <w:t>Heari</w:t>
      </w:r>
      <w:r w:rsidR="00C82AFD">
        <w:rPr>
          <w:lang w:val="en-HK"/>
        </w:rPr>
        <w:t>n</w:t>
      </w:r>
      <w:r w:rsidR="00230427">
        <w:rPr>
          <w:lang w:val="en-HK"/>
        </w:rPr>
        <w:t>g</w:t>
      </w:r>
      <w:r w:rsidRPr="00B168CD">
        <w:rPr>
          <w:lang w:val="en-HK"/>
        </w:rPr>
        <w:t>:</w:t>
      </w:r>
      <w:r w:rsidR="00230427">
        <w:rPr>
          <w:lang w:val="en-HK"/>
        </w:rPr>
        <w:t xml:space="preserve"> </w:t>
      </w:r>
      <w:r w:rsidR="00AE1177">
        <w:rPr>
          <w:lang w:val="en-HK"/>
        </w:rPr>
        <w:t>1</w:t>
      </w:r>
      <w:r w:rsidR="0086232C">
        <w:rPr>
          <w:lang w:val="en-HK"/>
        </w:rPr>
        <w:t>9</w:t>
      </w:r>
      <w:r w:rsidR="00525BD7">
        <w:rPr>
          <w:lang w:val="en-HK"/>
        </w:rPr>
        <w:t xml:space="preserve"> </w:t>
      </w:r>
      <w:r w:rsidR="00AE1177">
        <w:rPr>
          <w:lang w:val="en-HK"/>
        </w:rPr>
        <w:t>October</w:t>
      </w:r>
      <w:r w:rsidR="00230427">
        <w:rPr>
          <w:lang w:val="en-HK"/>
        </w:rPr>
        <w:t xml:space="preserve"> 202</w:t>
      </w:r>
      <w:r w:rsidR="00963F81">
        <w:rPr>
          <w:lang w:val="en-HK"/>
        </w:rPr>
        <w:t>1</w:t>
      </w:r>
      <w:r w:rsidRPr="00B168CD">
        <w:rPr>
          <w:lang w:val="en-HK"/>
        </w:rPr>
        <w:t xml:space="preserve"> </w:t>
      </w:r>
    </w:p>
    <w:p w14:paraId="5E10B48E" w14:textId="52760822" w:rsidR="00963F81" w:rsidRDefault="00963F81" w:rsidP="004A4BF7">
      <w:pPr>
        <w:tabs>
          <w:tab w:val="left" w:pos="1960"/>
        </w:tabs>
        <w:spacing w:line="360" w:lineRule="auto"/>
        <w:rPr>
          <w:lang w:val="en-HK"/>
        </w:rPr>
      </w:pPr>
      <w:r>
        <w:rPr>
          <w:lang w:val="en-HK"/>
        </w:rPr>
        <w:t xml:space="preserve">Date of Judgment: </w:t>
      </w:r>
      <w:r w:rsidR="00AE1177">
        <w:rPr>
          <w:lang w:val="en-HK"/>
        </w:rPr>
        <w:t>1</w:t>
      </w:r>
      <w:r w:rsidR="0086232C">
        <w:rPr>
          <w:lang w:val="en-HK"/>
        </w:rPr>
        <w:t>9</w:t>
      </w:r>
      <w:r>
        <w:rPr>
          <w:lang w:val="en-HK"/>
        </w:rPr>
        <w:t xml:space="preserve"> </w:t>
      </w:r>
      <w:r w:rsidR="00AE1177">
        <w:rPr>
          <w:lang w:val="en-HK"/>
        </w:rPr>
        <w:t>October</w:t>
      </w:r>
      <w:r>
        <w:rPr>
          <w:lang w:val="en-HK"/>
        </w:rPr>
        <w:t xml:space="preserve"> 2021</w:t>
      </w:r>
    </w:p>
    <w:p w14:paraId="6AA69259" w14:textId="3B26A877" w:rsidR="004A4BF7" w:rsidRPr="00B168CD" w:rsidRDefault="004A4BF7" w:rsidP="00462807">
      <w:pPr>
        <w:tabs>
          <w:tab w:val="left" w:pos="1960"/>
        </w:tabs>
        <w:spacing w:after="360" w:line="360" w:lineRule="auto"/>
        <w:rPr>
          <w:lang w:val="en-HK"/>
        </w:rPr>
      </w:pPr>
      <w:r w:rsidRPr="00B168CD">
        <w:rPr>
          <w:lang w:val="en-HK"/>
        </w:rPr>
        <w:t xml:space="preserve">Date of </w:t>
      </w:r>
      <w:r w:rsidR="00963F81">
        <w:rPr>
          <w:lang w:val="en-HK"/>
        </w:rPr>
        <w:t xml:space="preserve">Reasons for </w:t>
      </w:r>
      <w:r w:rsidR="00230427">
        <w:t>Judgment</w:t>
      </w:r>
      <w:r w:rsidRPr="00B168CD">
        <w:rPr>
          <w:lang w:val="en-HK"/>
        </w:rPr>
        <w:t>:</w:t>
      </w:r>
      <w:r w:rsidR="00462807">
        <w:rPr>
          <w:lang w:val="en-HK"/>
        </w:rPr>
        <w:t xml:space="preserve"> </w:t>
      </w:r>
      <w:r w:rsidR="000E653E">
        <w:rPr>
          <w:lang w:val="en-HK"/>
        </w:rPr>
        <w:t>26 November</w:t>
      </w:r>
      <w:r w:rsidR="00963F81">
        <w:rPr>
          <w:lang w:val="en-HK"/>
        </w:rPr>
        <w:t xml:space="preserve"> </w:t>
      </w:r>
      <w:r w:rsidR="00C971A6">
        <w:rPr>
          <w:lang w:val="en-HK"/>
        </w:rPr>
        <w:t>202</w:t>
      </w:r>
      <w:r w:rsidR="00963F81">
        <w:rPr>
          <w:lang w:val="en-HK"/>
        </w:rPr>
        <w:t>1</w:t>
      </w:r>
      <w:r w:rsidRPr="00B168CD">
        <w:rPr>
          <w:lang w:val="en-HK"/>
        </w:rPr>
        <w:t xml:space="preserve"> </w:t>
      </w:r>
      <w:r w:rsidR="00D80ADB">
        <w:rPr>
          <w:lang w:val="en-HK"/>
        </w:rPr>
        <w:t xml:space="preserve">    </w:t>
      </w:r>
      <w:r w:rsidRPr="00B168CD">
        <w:rPr>
          <w:lang w:val="en-HK"/>
        </w:rPr>
        <w:t xml:space="preserve"> </w:t>
      </w:r>
    </w:p>
    <w:p w14:paraId="13494078" w14:textId="29C59732" w:rsidR="00C84B2E" w:rsidRPr="00E356D3" w:rsidRDefault="002F417F" w:rsidP="00AE1177">
      <w:pPr>
        <w:spacing w:after="120"/>
        <w:jc w:val="center"/>
        <w:rPr>
          <w:lang w:val="en-HK"/>
        </w:rPr>
      </w:pPr>
      <w:r>
        <w:rPr>
          <w:lang w:val="en-HK"/>
        </w:rPr>
        <w:t>_</w:t>
      </w:r>
      <w:r w:rsidR="000C1232" w:rsidRPr="00E356D3">
        <w:rPr>
          <w:lang w:val="en-HK"/>
        </w:rPr>
        <w:t>_______</w:t>
      </w:r>
      <w:r w:rsidR="00630AB7" w:rsidRPr="00E356D3">
        <w:rPr>
          <w:lang w:val="en-HK"/>
        </w:rPr>
        <w:t>___</w:t>
      </w:r>
      <w:r w:rsidR="00230427">
        <w:rPr>
          <w:lang w:val="en-HK"/>
        </w:rPr>
        <w:t>_</w:t>
      </w:r>
      <w:r w:rsidR="00963F81">
        <w:rPr>
          <w:lang w:val="en-HK"/>
        </w:rPr>
        <w:t>___________</w:t>
      </w:r>
      <w:r w:rsidR="004A30EA">
        <w:rPr>
          <w:lang w:val="en-HK"/>
        </w:rPr>
        <w:t>____</w:t>
      </w:r>
      <w:r w:rsidR="00963F81">
        <w:rPr>
          <w:lang w:val="en-HK"/>
        </w:rPr>
        <w:t>__</w:t>
      </w:r>
      <w:r w:rsidR="004A30EA">
        <w:rPr>
          <w:lang w:val="en-HK"/>
        </w:rPr>
        <w:t>_</w:t>
      </w:r>
      <w:r w:rsidR="00963F81">
        <w:rPr>
          <w:lang w:val="en-HK"/>
        </w:rPr>
        <w:t>_</w:t>
      </w:r>
    </w:p>
    <w:p w14:paraId="7C3AF0CA" w14:textId="050CF53D" w:rsidR="00C84B2E" w:rsidRPr="00AE1177" w:rsidRDefault="00963F81" w:rsidP="007474CE">
      <w:pPr>
        <w:spacing w:before="120"/>
        <w:jc w:val="center"/>
        <w:rPr>
          <w:spacing w:val="40"/>
          <w:lang w:val="en-HK"/>
        </w:rPr>
      </w:pPr>
      <w:r w:rsidRPr="00AE1177">
        <w:rPr>
          <w:spacing w:val="40"/>
          <w:lang w:val="en-HK"/>
        </w:rPr>
        <w:t xml:space="preserve">REASONS FOR </w:t>
      </w:r>
      <w:r w:rsidR="00230427" w:rsidRPr="00AE1177">
        <w:rPr>
          <w:spacing w:val="40"/>
          <w:lang w:val="en-HK"/>
        </w:rPr>
        <w:t>JUDGMENT</w:t>
      </w:r>
    </w:p>
    <w:p w14:paraId="7C34743C" w14:textId="40A93A9B" w:rsidR="00C84B2E" w:rsidRPr="00E356D3" w:rsidRDefault="000C1232" w:rsidP="0016620F">
      <w:pPr>
        <w:jc w:val="center"/>
        <w:rPr>
          <w:lang w:val="en-HK"/>
        </w:rPr>
      </w:pPr>
      <w:r w:rsidRPr="00E356D3">
        <w:rPr>
          <w:lang w:val="en-HK"/>
        </w:rPr>
        <w:t>_</w:t>
      </w:r>
      <w:r w:rsidR="002F417F">
        <w:rPr>
          <w:lang w:val="en-HK"/>
        </w:rPr>
        <w:t>_</w:t>
      </w:r>
      <w:r w:rsidRPr="00E356D3">
        <w:rPr>
          <w:lang w:val="en-HK"/>
        </w:rPr>
        <w:t>__</w:t>
      </w:r>
      <w:r w:rsidR="00AE1177">
        <w:rPr>
          <w:lang w:val="en-HK"/>
        </w:rPr>
        <w:t>_</w:t>
      </w:r>
      <w:r w:rsidRPr="00E356D3">
        <w:rPr>
          <w:lang w:val="en-HK"/>
        </w:rPr>
        <w:t>___</w:t>
      </w:r>
      <w:r w:rsidR="0016620F" w:rsidRPr="00E356D3">
        <w:rPr>
          <w:lang w:val="en-HK"/>
        </w:rPr>
        <w:t>_</w:t>
      </w:r>
      <w:r w:rsidR="0075170D" w:rsidRPr="00E356D3">
        <w:rPr>
          <w:lang w:val="en-HK"/>
        </w:rPr>
        <w:t>_</w:t>
      </w:r>
      <w:r w:rsidR="00A94801">
        <w:rPr>
          <w:lang w:val="en-HK"/>
        </w:rPr>
        <w:t>_</w:t>
      </w:r>
      <w:r w:rsidR="00230427">
        <w:rPr>
          <w:lang w:val="en-HK"/>
        </w:rPr>
        <w:t>_</w:t>
      </w:r>
      <w:r w:rsidR="00963F81">
        <w:rPr>
          <w:lang w:val="en-HK"/>
        </w:rPr>
        <w:t>_____________</w:t>
      </w:r>
      <w:r w:rsidR="004A30EA">
        <w:rPr>
          <w:lang w:val="en-HK"/>
        </w:rPr>
        <w:t>____</w:t>
      </w:r>
      <w:r w:rsidR="00963F81">
        <w:rPr>
          <w:lang w:val="en-HK"/>
        </w:rPr>
        <w:t>_</w:t>
      </w:r>
      <w:r w:rsidR="004A30EA">
        <w:rPr>
          <w:lang w:val="en-HK"/>
        </w:rPr>
        <w:t>_</w:t>
      </w:r>
    </w:p>
    <w:p w14:paraId="66856E57" w14:textId="64291D3F" w:rsidR="0057766C" w:rsidRPr="00824353" w:rsidRDefault="00AB41BD" w:rsidP="00CA7B88">
      <w:pPr>
        <w:pStyle w:val="subheading"/>
        <w:spacing w:before="840"/>
      </w:pPr>
      <w:r>
        <w:t>Introduction</w:t>
      </w:r>
      <w:bookmarkStart w:id="0" w:name="_GoBack"/>
      <w:bookmarkEnd w:id="0"/>
    </w:p>
    <w:p w14:paraId="73A22998" w14:textId="562DCA0D" w:rsidR="000C01A8" w:rsidRPr="00B55BDD" w:rsidRDefault="0086232C" w:rsidP="00B55BDD">
      <w:pPr>
        <w:pStyle w:val="para"/>
        <w:spacing w:before="120"/>
        <w:rPr>
          <w:lang w:val="en-HK"/>
        </w:rPr>
      </w:pPr>
      <w:r>
        <w:t>The applicant was convicted after trial of one charge of trafficking in a dangerous drug, namely, 9.84</w:t>
      </w:r>
      <w:r w:rsidR="004039CB">
        <w:t> </w:t>
      </w:r>
      <w:r>
        <w:t xml:space="preserve">grammes of a solid </w:t>
      </w:r>
      <w:r>
        <w:lastRenderedPageBreak/>
        <w:t>containing 2.90</w:t>
      </w:r>
      <w:r w:rsidR="004039CB">
        <w:t> </w:t>
      </w:r>
      <w:r>
        <w:t>grammes of cocaine, contrary to section</w:t>
      </w:r>
      <w:r w:rsidR="004039CB">
        <w:t> </w:t>
      </w:r>
      <w:r>
        <w:t>4(1)(a) and (3) of the Dangerous Drugs Ordinance Cap</w:t>
      </w:r>
      <w:r w:rsidR="004039CB">
        <w:t> </w:t>
      </w:r>
      <w:r>
        <w:t>134, by District Judge</w:t>
      </w:r>
      <w:r w:rsidR="004039CB">
        <w:t> </w:t>
      </w:r>
      <w:r>
        <w:t>Dufton (</w:t>
      </w:r>
      <w:r w:rsidR="004039CB">
        <w:t>“</w:t>
      </w:r>
      <w:r>
        <w:t>the judge</w:t>
      </w:r>
      <w:r w:rsidR="004039CB">
        <w:t>”</w:t>
      </w:r>
      <w:r>
        <w:t>) and was sentenced to 3</w:t>
      </w:r>
      <w:r w:rsidR="004039CB">
        <w:t> </w:t>
      </w:r>
      <w:r>
        <w:t>years and 2</w:t>
      </w:r>
      <w:r w:rsidR="004039CB">
        <w:t> </w:t>
      </w:r>
      <w:r>
        <w:t>months’ imprisonment.  He now applies in person for leave to appeal against his conviction</w:t>
      </w:r>
      <w:r w:rsidR="00B55BDD">
        <w:t>.</w:t>
      </w:r>
    </w:p>
    <w:p w14:paraId="58881E10" w14:textId="579D27A6" w:rsidR="00B55BDD" w:rsidRPr="0086232C" w:rsidRDefault="008368A1" w:rsidP="008368A1">
      <w:pPr>
        <w:pStyle w:val="subheading"/>
        <w:rPr>
          <w:lang w:val="en-HK"/>
        </w:rPr>
      </w:pPr>
      <w:r>
        <w:rPr>
          <w:lang w:val="en-HK"/>
        </w:rPr>
        <w:t>Prosecution case</w:t>
      </w:r>
    </w:p>
    <w:p w14:paraId="59C5750D" w14:textId="5A74FF72" w:rsidR="008368A1" w:rsidRDefault="008368A1" w:rsidP="008368A1">
      <w:pPr>
        <w:pStyle w:val="para"/>
        <w:spacing w:before="120"/>
      </w:pPr>
      <w:r>
        <w:t>On 4 October 2017</w:t>
      </w:r>
      <w:r w:rsidR="00F146C0">
        <w:t>,</w:t>
      </w:r>
      <w:r>
        <w:t xml:space="preserve"> PW1 (PC</w:t>
      </w:r>
      <w:r w:rsidR="00F146C0">
        <w:t> </w:t>
      </w:r>
      <w:r>
        <w:t>19566) and PW2 (PC</w:t>
      </w:r>
      <w:r w:rsidR="00F146C0">
        <w:t> </w:t>
      </w:r>
      <w:r>
        <w:t xml:space="preserve">21352), were patrolling in uniform along Middle Road. </w:t>
      </w:r>
      <w:r w:rsidR="00F146C0">
        <w:t xml:space="preserve"> </w:t>
      </w:r>
      <w:r>
        <w:t xml:space="preserve">The applicant was seen with another male Mohammad Mohsan Fiaz (“Fiaz”) leaning against a concrete barrier on the opposite side of the road. </w:t>
      </w:r>
      <w:r w:rsidR="00F146C0">
        <w:t xml:space="preserve"> </w:t>
      </w:r>
      <w:r>
        <w:t>Both of them walked in different directions upon seeing the police officers.</w:t>
      </w:r>
      <w:r>
        <w:rPr>
          <w:vertAlign w:val="superscript"/>
        </w:rPr>
        <w:footnoteReference w:id="1"/>
      </w:r>
      <w:r>
        <w:t xml:space="preserve"> </w:t>
      </w:r>
    </w:p>
    <w:p w14:paraId="6D6E3310" w14:textId="0BE87CF1" w:rsidR="008368A1" w:rsidRDefault="008368A1" w:rsidP="008368A1">
      <w:pPr>
        <w:pStyle w:val="para"/>
      </w:pPr>
      <w:r>
        <w:t xml:space="preserve">PW1 and PW2 approached the applicant and Fiaz. </w:t>
      </w:r>
      <w:r w:rsidR="00F146C0">
        <w:t xml:space="preserve"> </w:t>
      </w:r>
      <w:r>
        <w:t>PW1 testified that when he was about 2</w:t>
      </w:r>
      <w:r w:rsidR="00F146C0">
        <w:t> </w:t>
      </w:r>
      <w:r>
        <w:t xml:space="preserve">meters from the applicant, the applicant took out a red and white Marlboro cigarette packet from his right trouser pocket with his right hand and dropped it on the ground. PW1 took the applicant back to the spot and retrieved the cigarette packet.  </w:t>
      </w:r>
      <w:r w:rsidR="000D49DB">
        <w:t>Twenty</w:t>
      </w:r>
      <w:r w:rsidR="00F146C0">
        <w:t> </w:t>
      </w:r>
      <w:r>
        <w:t>re-sealable plastic bags were found inside the cigarette packet containing a total of 9.84</w:t>
      </w:r>
      <w:r w:rsidR="00F146C0">
        <w:t> </w:t>
      </w:r>
      <w:r>
        <w:t>grammes of a solid with 2.90</w:t>
      </w:r>
      <w:r w:rsidR="00F146C0">
        <w:t> </w:t>
      </w:r>
      <w:r>
        <w:t xml:space="preserve">grammes of cocaine. </w:t>
      </w:r>
      <w:r w:rsidR="00F146C0">
        <w:t xml:space="preserve"> </w:t>
      </w:r>
      <w:r>
        <w:t>PW1 described the lighting as sufficient and that he had an unobstructed view.</w:t>
      </w:r>
      <w:r>
        <w:rPr>
          <w:vertAlign w:val="superscript"/>
        </w:rPr>
        <w:footnoteReference w:id="2"/>
      </w:r>
      <w:r>
        <w:t xml:space="preserve">  The applicant pointed at Fiaz and said in English “he gave me this to selling to other people”.  It was put to PW1 that the applicant had said words to the effect that the drugs belonged to Fiaz.</w:t>
      </w:r>
      <w:r>
        <w:rPr>
          <w:vertAlign w:val="superscript"/>
        </w:rPr>
        <w:footnoteReference w:id="3"/>
      </w:r>
      <w:r w:rsidR="00F146C0">
        <w:t xml:space="preserve"> </w:t>
      </w:r>
      <w:r>
        <w:t xml:space="preserve"> PW1 disagreed. </w:t>
      </w:r>
      <w:r w:rsidR="00F146C0">
        <w:t xml:space="preserve"> </w:t>
      </w:r>
      <w:r>
        <w:t xml:space="preserve">The alleged </w:t>
      </w:r>
      <w:r>
        <w:lastRenderedPageBreak/>
        <w:t>admission was not relied on by the judge on the basis that no post-record was made</w:t>
      </w:r>
      <w:r w:rsidR="00F146C0">
        <w:rPr>
          <w:rStyle w:val="FootnoteReference"/>
        </w:rPr>
        <w:footnoteReference w:id="4"/>
      </w:r>
      <w:r>
        <w:t xml:space="preserve"> and no caution was administered</w:t>
      </w:r>
      <w:r w:rsidR="00F146C0">
        <w:rPr>
          <w:rStyle w:val="FootnoteReference"/>
        </w:rPr>
        <w:footnoteReference w:id="5"/>
      </w:r>
      <w:r w:rsidR="00F146C0">
        <w:t>.</w:t>
      </w:r>
    </w:p>
    <w:p w14:paraId="76CF9D90" w14:textId="56F06C81" w:rsidR="008368A1" w:rsidRDefault="008368A1" w:rsidP="008368A1">
      <w:pPr>
        <w:pStyle w:val="para"/>
      </w:pPr>
      <w:r>
        <w:t>PW1 handed the applicant over to his plain clothed colleague and the applicant said in English “it’s not me.</w:t>
      </w:r>
      <w:r w:rsidR="00F146C0">
        <w:t xml:space="preserve"> </w:t>
      </w:r>
      <w:r>
        <w:t xml:space="preserve"> It’s him, it’s him”.</w:t>
      </w:r>
      <w:r>
        <w:rPr>
          <w:vertAlign w:val="superscript"/>
        </w:rPr>
        <w:footnoteReference w:id="6"/>
      </w:r>
      <w:r>
        <w:t xml:space="preserve"> </w:t>
      </w:r>
      <w:r w:rsidR="00F146C0">
        <w:t xml:space="preserve"> </w:t>
      </w:r>
      <w:r>
        <w:t>It was an admitted fact that Fiaz was also arrested for possession of the cannabis found in his trouser waistband, and that Fiaz had pleaded guilty to the offence and was fined $2,500 in Kowloon City Magistrates Court.</w:t>
      </w:r>
      <w:r>
        <w:rPr>
          <w:vertAlign w:val="superscript"/>
        </w:rPr>
        <w:footnoteReference w:id="7"/>
      </w:r>
      <w:r>
        <w:t xml:space="preserve"> </w:t>
      </w:r>
    </w:p>
    <w:p w14:paraId="52C81D2B" w14:textId="75331BEC" w:rsidR="008368A1" w:rsidRDefault="008368A1" w:rsidP="008368A1">
      <w:pPr>
        <w:pStyle w:val="para"/>
      </w:pPr>
      <w:r>
        <w:t>PW2’s evidence was found to have been largely consistent with PW1’s but he was not able to recall whether the applicant had said anything when apprehended.</w:t>
      </w:r>
      <w:r>
        <w:rPr>
          <w:vertAlign w:val="superscript"/>
        </w:rPr>
        <w:footnoteReference w:id="8"/>
      </w:r>
    </w:p>
    <w:p w14:paraId="0DF33697" w14:textId="0E68F87A" w:rsidR="008368A1" w:rsidRDefault="008368A1" w:rsidP="008368A1">
      <w:pPr>
        <w:pStyle w:val="para"/>
      </w:pPr>
      <w:r>
        <w:t xml:space="preserve">The </w:t>
      </w:r>
      <w:r w:rsidR="00BA2DDE">
        <w:t xml:space="preserve">applicant’s </w:t>
      </w:r>
      <w:r>
        <w:t>denial of ownership or possession of the cigarette packet and his claim that the cigarette packet was picked up 10 steps away from his left side</w:t>
      </w:r>
      <w:r>
        <w:rPr>
          <w:vertAlign w:val="superscript"/>
        </w:rPr>
        <w:footnoteReference w:id="9"/>
      </w:r>
      <w:r>
        <w:t xml:space="preserve"> was admitted into evidence by way of admitted facts with no challenge to its voluntariness</w:t>
      </w:r>
      <w:r w:rsidR="00BA2DDE">
        <w:t xml:space="preserve"> or accuracy</w:t>
      </w:r>
      <w:r>
        <w:t>.</w:t>
      </w:r>
      <w:r>
        <w:rPr>
          <w:vertAlign w:val="superscript"/>
        </w:rPr>
        <w:footnoteReference w:id="10"/>
      </w:r>
      <w:r>
        <w:t xml:space="preserve"> </w:t>
      </w:r>
      <w:r w:rsidR="00F146C0">
        <w:t xml:space="preserve"> </w:t>
      </w:r>
      <w:r>
        <w:t>The judge attached no weight to such denials</w:t>
      </w:r>
      <w:r w:rsidR="00F146C0">
        <w:rPr>
          <w:rStyle w:val="FootnoteReference"/>
        </w:rPr>
        <w:footnoteReference w:id="11"/>
      </w:r>
      <w:r w:rsidR="00F146C0">
        <w:t>.</w:t>
      </w:r>
    </w:p>
    <w:p w14:paraId="7D9249EA" w14:textId="35F1DFFD" w:rsidR="000E344C" w:rsidRDefault="000E344C" w:rsidP="000E344C">
      <w:pPr>
        <w:pStyle w:val="para"/>
      </w:pPr>
      <w:r>
        <w:t xml:space="preserve">The prosecution case was given the </w:t>
      </w:r>
      <w:r w:rsidR="0046070A">
        <w:rPr>
          <w:rFonts w:eastAsia="PMingLiU"/>
          <w:lang w:eastAsia="zh-TW"/>
        </w:rPr>
        <w:t>F</w:t>
      </w:r>
      <w:r>
        <w:t>orm</w:t>
      </w:r>
      <w:r w:rsidR="00F146C0">
        <w:t> </w:t>
      </w:r>
      <w:r>
        <w:t>8</w:t>
      </w:r>
      <w:r w:rsidR="00F146C0">
        <w:t xml:space="preserve"> </w:t>
      </w:r>
      <w:r>
        <w:t>holder status of the applicant and the street value of the drugs at $12,900 the only inference to be drawn was that the applicant possessed the cocaine for the purposes of trafficking.</w:t>
      </w:r>
      <w:r>
        <w:rPr>
          <w:vertAlign w:val="superscript"/>
        </w:rPr>
        <w:footnoteReference w:id="12"/>
      </w:r>
      <w:r>
        <w:t xml:space="preserve"> </w:t>
      </w:r>
    </w:p>
    <w:p w14:paraId="477918E3" w14:textId="4D43B6DA" w:rsidR="008368A1" w:rsidRDefault="000E344C" w:rsidP="000E344C">
      <w:pPr>
        <w:pStyle w:val="subheading"/>
      </w:pPr>
      <w:r>
        <w:lastRenderedPageBreak/>
        <w:t>Defence case</w:t>
      </w:r>
    </w:p>
    <w:p w14:paraId="3357253D" w14:textId="2FFB606C" w:rsidR="000E344C" w:rsidRDefault="000E344C" w:rsidP="000E344C">
      <w:pPr>
        <w:pStyle w:val="para"/>
        <w:spacing w:before="120"/>
      </w:pPr>
      <w:r>
        <w:t>The applicant did not give evidence.</w:t>
      </w:r>
      <w:r w:rsidR="00F146C0">
        <w:t xml:space="preserve"> </w:t>
      </w:r>
      <w:r>
        <w:t xml:space="preserve"> His case was that he did not possess the cigarette packet or the drugs contained inside.</w:t>
      </w:r>
      <w:r w:rsidR="00F146C0">
        <w:t xml:space="preserve"> </w:t>
      </w:r>
      <w:r>
        <w:t xml:space="preserve"> He denied saying that Fiaz gave him the drugs to sell to others. </w:t>
      </w:r>
      <w:r w:rsidR="00F146C0">
        <w:t xml:space="preserve"> </w:t>
      </w:r>
      <w:r>
        <w:t>It was Fiaz who was in possession of the cocaine who dropped the packet.  He believed that Fiaz was a police informant and the police had falsely implicated him in an effort to protect Fiaz.</w:t>
      </w:r>
      <w:r>
        <w:rPr>
          <w:vertAlign w:val="superscript"/>
        </w:rPr>
        <w:footnoteReference w:id="13"/>
      </w:r>
    </w:p>
    <w:p w14:paraId="59AEE2A1" w14:textId="76B29138" w:rsidR="000B43CC" w:rsidRDefault="000B43CC" w:rsidP="000B43CC">
      <w:pPr>
        <w:pStyle w:val="subheading"/>
      </w:pPr>
      <w:r>
        <w:t>Public Interest Immunity (PII) claim</w:t>
      </w:r>
    </w:p>
    <w:p w14:paraId="3B7A185D" w14:textId="36685592" w:rsidR="000B43CC" w:rsidRDefault="000B43CC" w:rsidP="000B43CC">
      <w:pPr>
        <w:pStyle w:val="para-heading"/>
        <w:spacing w:before="120"/>
      </w:pPr>
      <w:r>
        <w:t>An application for</w:t>
      </w:r>
      <w:r>
        <w:rPr>
          <w:i/>
          <w:iCs/>
        </w:rPr>
        <w:t xml:space="preserve"> </w:t>
      </w:r>
      <w:r>
        <w:t>disclosure of whether or not Fiaz was a police informant was made.  The applicant was granted police bail after his arrest and was released from bail on 14 November 2018.  He was re-arrested on 29 January 2019 and charged with trafficking in a dangerous drug.  Fiaz was re-arrested on 9 February 2019 and was only prosecuted for possession of cannabis.</w:t>
      </w:r>
      <w:r>
        <w:rPr>
          <w:vertAlign w:val="superscript"/>
        </w:rPr>
        <w:footnoteReference w:id="14"/>
      </w:r>
    </w:p>
    <w:p w14:paraId="5BA79C7A" w14:textId="70E0FFC1" w:rsidR="001C752A" w:rsidRPr="001C752A" w:rsidRDefault="00C577B4" w:rsidP="001C752A">
      <w:pPr>
        <w:pStyle w:val="para"/>
        <w:rPr>
          <w:lang w:val="en-US" w:eastAsia="zh-TW"/>
        </w:rPr>
      </w:pPr>
      <w:r>
        <w:t>The prosecution opposed the application on the basis that the interception was made when the police carried out a routine patrol rather than acting on information.  The delay in prosecution of 15 months was found by the judge to be occasioned by the obtaining of DNA samples from the defendant and Fiaz for DNA analysis</w:t>
      </w:r>
      <w:r>
        <w:rPr>
          <w:vertAlign w:val="superscript"/>
        </w:rPr>
        <w:footnoteReference w:id="15"/>
      </w:r>
      <w:r>
        <w:t>.</w:t>
      </w:r>
      <w:r w:rsidR="00171739">
        <w:t xml:space="preserve">  </w:t>
      </w:r>
      <w:r>
        <w:t>The application for disclosure was refused.</w:t>
      </w:r>
    </w:p>
    <w:p w14:paraId="44C32153" w14:textId="42AE0D21" w:rsidR="008368A1" w:rsidRDefault="000E344C" w:rsidP="00C577B4">
      <w:pPr>
        <w:pStyle w:val="subheading"/>
      </w:pPr>
      <w:r>
        <w:lastRenderedPageBreak/>
        <w:t>The Applicant’s position</w:t>
      </w:r>
    </w:p>
    <w:p w14:paraId="325D5C30" w14:textId="03A95FA0" w:rsidR="000E344C" w:rsidRDefault="000E344C" w:rsidP="000E344C">
      <w:pPr>
        <w:pStyle w:val="para"/>
        <w:spacing w:before="120"/>
      </w:pPr>
      <w:r>
        <w:t>The applicant has filed homemade grounds of appeal dated 24</w:t>
      </w:r>
      <w:r w:rsidR="00F146C0">
        <w:t> </w:t>
      </w:r>
      <w:r>
        <w:t>May</w:t>
      </w:r>
      <w:r w:rsidR="00F146C0">
        <w:t> </w:t>
      </w:r>
      <w:r>
        <w:t xml:space="preserve">2021, which can be summarized as follows: </w:t>
      </w:r>
    </w:p>
    <w:p w14:paraId="6359B460" w14:textId="720C5F65" w:rsidR="000E344C" w:rsidRDefault="000E344C" w:rsidP="000E344C">
      <w:pPr>
        <w:pStyle w:val="points"/>
        <w:numPr>
          <w:ilvl w:val="0"/>
          <w:numId w:val="42"/>
        </w:numPr>
        <w:ind w:hanging="720"/>
      </w:pPr>
      <w:r>
        <w:t>Lack of incriminating DNA, fingerprint and CCTV evidence against him;</w:t>
      </w:r>
    </w:p>
    <w:p w14:paraId="5FB49C00" w14:textId="1F3C4ACA" w:rsidR="000E344C" w:rsidRDefault="000E344C" w:rsidP="000E344C">
      <w:pPr>
        <w:pStyle w:val="points"/>
        <w:numPr>
          <w:ilvl w:val="0"/>
          <w:numId w:val="42"/>
        </w:numPr>
        <w:ind w:hanging="720"/>
      </w:pPr>
      <w:r>
        <w:t>He did not make the alleged admission at the scene on interception;</w:t>
      </w:r>
    </w:p>
    <w:p w14:paraId="670DDC35" w14:textId="40EB043C" w:rsidR="000E344C" w:rsidRDefault="000E344C" w:rsidP="000E344C">
      <w:pPr>
        <w:pStyle w:val="points"/>
        <w:numPr>
          <w:ilvl w:val="0"/>
          <w:numId w:val="42"/>
        </w:numPr>
        <w:ind w:hanging="720"/>
      </w:pPr>
      <w:r>
        <w:t>He was not in possession of the drugs and did not throw them onto the ground as PW1 alleged;</w:t>
      </w:r>
    </w:p>
    <w:p w14:paraId="1E53B907" w14:textId="3769C98F" w:rsidR="000E344C" w:rsidRDefault="000E344C" w:rsidP="000E344C">
      <w:pPr>
        <w:pStyle w:val="Final"/>
        <w:numPr>
          <w:ilvl w:val="0"/>
          <w:numId w:val="42"/>
        </w:numPr>
        <w:pBdr>
          <w:top w:val="nil"/>
          <w:left w:val="nil"/>
          <w:bottom w:val="nil"/>
          <w:right w:val="nil"/>
          <w:between w:val="nil"/>
          <w:bar w:val="nil"/>
        </w:pBdr>
        <w:tabs>
          <w:tab w:val="clear" w:pos="4320"/>
          <w:tab w:val="clear" w:pos="9072"/>
          <w:tab w:val="center" w:pos="4234"/>
          <w:tab w:val="right" w:pos="8424"/>
          <w:tab w:val="right" w:pos="8453"/>
        </w:tabs>
        <w:snapToGrid/>
        <w:spacing w:before="120" w:after="0"/>
        <w:ind w:hanging="720"/>
        <w:jc w:val="both"/>
      </w:pPr>
      <w:r>
        <w:t xml:space="preserve">The investigation report by PW3 and PW4 were incomplete; they were </w:t>
      </w:r>
      <w:r w:rsidR="00617419">
        <w:t xml:space="preserve">in </w:t>
      </w:r>
      <w:r>
        <w:t xml:space="preserve">same team as PW1 and PW2 and were assisting them to hide the true facts; </w:t>
      </w:r>
    </w:p>
    <w:p w14:paraId="50BDC096" w14:textId="62D299E0" w:rsidR="000E344C" w:rsidRDefault="000E344C" w:rsidP="000E344C">
      <w:pPr>
        <w:pStyle w:val="Final"/>
        <w:numPr>
          <w:ilvl w:val="0"/>
          <w:numId w:val="42"/>
        </w:numPr>
        <w:pBdr>
          <w:top w:val="nil"/>
          <w:left w:val="nil"/>
          <w:bottom w:val="nil"/>
          <w:right w:val="nil"/>
          <w:between w:val="nil"/>
          <w:bar w:val="nil"/>
        </w:pBdr>
        <w:tabs>
          <w:tab w:val="clear" w:pos="4320"/>
          <w:tab w:val="clear" w:pos="9072"/>
          <w:tab w:val="center" w:pos="4234"/>
          <w:tab w:val="right" w:pos="8424"/>
          <w:tab w:val="right" w:pos="8453"/>
        </w:tabs>
        <w:snapToGrid/>
        <w:spacing w:before="120" w:after="0"/>
        <w:ind w:hanging="720"/>
        <w:jc w:val="both"/>
      </w:pPr>
      <w:r>
        <w:t xml:space="preserve">Fiaz was found in possession of cannabis so </w:t>
      </w:r>
      <w:r w:rsidR="00617419">
        <w:t xml:space="preserve">it was </w:t>
      </w:r>
      <w:r>
        <w:t xml:space="preserve">more likely that the drugs belonged to him; </w:t>
      </w:r>
    </w:p>
    <w:p w14:paraId="130E47F8" w14:textId="2C1D9D39" w:rsidR="000E344C" w:rsidRDefault="000E344C" w:rsidP="000E344C">
      <w:pPr>
        <w:pStyle w:val="points"/>
        <w:numPr>
          <w:ilvl w:val="0"/>
          <w:numId w:val="42"/>
        </w:numPr>
        <w:ind w:hanging="720"/>
      </w:pPr>
      <w:r>
        <w:t xml:space="preserve">He was a drug abuser and was taking drugs at the material time.  He would plead guilty to a </w:t>
      </w:r>
      <w:r w:rsidR="00E24013">
        <w:rPr>
          <w:lang w:val="en-US"/>
        </w:rPr>
        <w:t>p</w:t>
      </w:r>
      <w:r>
        <w:t>ossession charge.</w:t>
      </w:r>
    </w:p>
    <w:p w14:paraId="4BB9E29D" w14:textId="23166248" w:rsidR="0086232C" w:rsidRPr="0086232C" w:rsidRDefault="000E344C" w:rsidP="000E344C">
      <w:pPr>
        <w:pStyle w:val="para"/>
        <w:numPr>
          <w:ilvl w:val="0"/>
          <w:numId w:val="0"/>
        </w:numPr>
        <w:spacing w:before="240"/>
        <w:rPr>
          <w:lang w:val="en-HK"/>
        </w:rPr>
      </w:pPr>
      <w:r>
        <w:t>At the leave hearing he supplemented those grounds by stressing that he was not in possession of the drugs and that he did not say anything in the video recorded interview.  He ventured to give evidence to the effect that he was there to purchase drugs as he was a drug abuser.</w:t>
      </w:r>
    </w:p>
    <w:p w14:paraId="2D23B3F1" w14:textId="3A70A912" w:rsidR="0086232C" w:rsidRPr="0086232C" w:rsidRDefault="000E344C" w:rsidP="000E344C">
      <w:pPr>
        <w:pStyle w:val="subheading"/>
        <w:rPr>
          <w:lang w:val="en-HK"/>
        </w:rPr>
      </w:pPr>
      <w:r>
        <w:rPr>
          <w:lang w:val="en-HK"/>
        </w:rPr>
        <w:t>The Respondent’s position</w:t>
      </w:r>
    </w:p>
    <w:p w14:paraId="051318B4" w14:textId="6C1854F5" w:rsidR="0086232C" w:rsidRDefault="000E344C" w:rsidP="000E344C">
      <w:pPr>
        <w:pStyle w:val="para"/>
        <w:spacing w:before="120"/>
        <w:rPr>
          <w:lang w:val="en-HK"/>
        </w:rPr>
      </w:pPr>
      <w:r>
        <w:t>The respondent opposes the leave application. It was submitted that the applicant failed to comply with the direction to file written submission by 13</w:t>
      </w:r>
      <w:r w:rsidR="00F146C0">
        <w:t> </w:t>
      </w:r>
      <w:r>
        <w:t>May</w:t>
      </w:r>
      <w:r w:rsidR="00F146C0">
        <w:t> </w:t>
      </w:r>
      <w:r>
        <w:t xml:space="preserve">2021 and any written submissions filed </w:t>
      </w:r>
      <w:r>
        <w:lastRenderedPageBreak/>
        <w:t>afterwards should not be considered by the Court.  In any event, the respondent submits that the judge had rightly refused the application for disclosure, and to reject the suggestion that there was concoction or bad faith on the part of the police to protect Fiaz at the expense of the applicant.  Further, the unfortunate delay during the investigation process of this case does not go towards showing any bad faith on the part of the prosecution.</w:t>
      </w:r>
      <w:r w:rsidR="00617419">
        <w:t xml:space="preserve">  T</w:t>
      </w:r>
      <w:r>
        <w:t>he allegatio</w:t>
      </w:r>
      <w:r w:rsidR="00617419">
        <w:t>ns</w:t>
      </w:r>
      <w:r>
        <w:t xml:space="preserve"> made w</w:t>
      </w:r>
      <w:r w:rsidR="00617419">
        <w:t>ere</w:t>
      </w:r>
      <w:r>
        <w:t xml:space="preserve"> nothing more than pure speculation and conjecture.</w:t>
      </w:r>
    </w:p>
    <w:p w14:paraId="1FAF28B1" w14:textId="41B765B1" w:rsidR="000E344C" w:rsidRDefault="000E344C" w:rsidP="000E344C">
      <w:pPr>
        <w:pStyle w:val="subheading"/>
        <w:rPr>
          <w:lang w:val="en-HK"/>
        </w:rPr>
      </w:pPr>
      <w:r>
        <w:rPr>
          <w:lang w:val="en-HK"/>
        </w:rPr>
        <w:t>Discussion</w:t>
      </w:r>
    </w:p>
    <w:p w14:paraId="103C14C5" w14:textId="722A09A7" w:rsidR="000E344C" w:rsidRDefault="000E344C" w:rsidP="000E344C">
      <w:pPr>
        <w:pStyle w:val="para"/>
        <w:spacing w:before="120"/>
        <w:rPr>
          <w:lang w:val="en-HK"/>
        </w:rPr>
      </w:pPr>
      <w:r>
        <w:t xml:space="preserve">The applicant did not comply with the Master’s direction and filed his home-made grounds late. </w:t>
      </w:r>
      <w:r w:rsidR="00F146C0">
        <w:t xml:space="preserve"> </w:t>
      </w:r>
      <w:r>
        <w:t xml:space="preserve">He explained that he although he had been refused legal aid before, he was still hoping that legal aid be granted so it was not until 24 May 2021 that he wrote out his grounds.  I did consider those grounds although he was late in filing them for about 2 weeks.  In those grounds, he seeks, effectively, to re-argue the points made on his behalf at trial.   At the trial he disputed possession of the drugs and the credibility of the arresting and investigating police officers was in issue.  </w:t>
      </w:r>
    </w:p>
    <w:p w14:paraId="79562F54" w14:textId="52EECA41" w:rsidR="000E344C" w:rsidRPr="000E344C" w:rsidRDefault="000E344C" w:rsidP="000E344C">
      <w:pPr>
        <w:pStyle w:val="para"/>
        <w:rPr>
          <w:lang w:val="en-HK"/>
        </w:rPr>
      </w:pPr>
      <w:r>
        <w:t xml:space="preserve">In determining who had dropped the cigarette packet, the judge took into account the following arguments advanced by the </w:t>
      </w:r>
      <w:r w:rsidR="009804DE">
        <w:t>d</w:t>
      </w:r>
      <w:r>
        <w:t>efence:</w:t>
      </w:r>
    </w:p>
    <w:p w14:paraId="09F9BE73" w14:textId="77777777" w:rsidR="000E344C" w:rsidRDefault="000E344C" w:rsidP="000E344C">
      <w:pPr>
        <w:pStyle w:val="points"/>
        <w:numPr>
          <w:ilvl w:val="0"/>
          <w:numId w:val="44"/>
        </w:numPr>
        <w:ind w:hanging="720"/>
      </w:pPr>
      <w:r>
        <w:t>that had the applicant and Fiaz been involved in a drug transaction they would not have remained at the scene on seeing the arrival of the police;</w:t>
      </w:r>
      <w:r>
        <w:rPr>
          <w:vertAlign w:val="superscript"/>
        </w:rPr>
        <w:footnoteReference w:id="16"/>
      </w:r>
      <w:r>
        <w:t xml:space="preserve"> </w:t>
      </w:r>
    </w:p>
    <w:p w14:paraId="7680B01C" w14:textId="5FB55B74" w:rsidR="000E344C" w:rsidRDefault="000E344C" w:rsidP="000E344C">
      <w:pPr>
        <w:pStyle w:val="points"/>
        <w:numPr>
          <w:ilvl w:val="0"/>
          <w:numId w:val="44"/>
        </w:numPr>
        <w:ind w:hanging="720"/>
      </w:pPr>
      <w:r>
        <w:lastRenderedPageBreak/>
        <w:t>the failure to recover the CCTV footage of the area and to test</w:t>
      </w:r>
      <w:r w:rsidR="00617419">
        <w:t xml:space="preserve"> the</w:t>
      </w:r>
      <w:r>
        <w:t xml:space="preserve"> cigarette packet and the cocaine packaging for DNA and fingerprints</w:t>
      </w:r>
      <w:r>
        <w:rPr>
          <w:vertAlign w:val="superscript"/>
        </w:rPr>
        <w:footnoteReference w:id="17"/>
      </w:r>
      <w:r>
        <w:t xml:space="preserve"> indicated bad faith on the part of the police. </w:t>
      </w:r>
    </w:p>
    <w:p w14:paraId="6DB0C5FB" w14:textId="61DC5356" w:rsidR="000E344C" w:rsidRPr="004039CB" w:rsidRDefault="004039CB" w:rsidP="004A30EA">
      <w:pPr>
        <w:pStyle w:val="para"/>
        <w:rPr>
          <w:lang w:val="en-HK"/>
        </w:rPr>
      </w:pPr>
      <w:r>
        <w:t xml:space="preserve">The judge dealt with those in length in his reasons. </w:t>
      </w:r>
      <w:r w:rsidR="00F146C0">
        <w:t xml:space="preserve"> </w:t>
      </w:r>
      <w:r>
        <w:t xml:space="preserve">He took into account </w:t>
      </w:r>
      <w:r w:rsidR="00617419">
        <w:t xml:space="preserve">how </w:t>
      </w:r>
      <w:r>
        <w:t>everyone reacted differently on seeing the police</w:t>
      </w:r>
      <w:r w:rsidR="00F146C0">
        <w:t>.</w:t>
      </w:r>
      <w:r w:rsidR="00F146C0">
        <w:rPr>
          <w:rStyle w:val="FootnoteReference"/>
        </w:rPr>
        <w:footnoteReference w:id="18"/>
      </w:r>
      <w:r>
        <w:t xml:space="preserve">  He noted that the investigating officers (PW3 and PW4) were not asked questions about CCTVs and found there was no evidence before the court that CCTV cameras existed</w:t>
      </w:r>
      <w:r>
        <w:rPr>
          <w:vertAlign w:val="superscript"/>
        </w:rPr>
        <w:footnoteReference w:id="19"/>
      </w:r>
      <w:r>
        <w:t>.</w:t>
      </w:r>
      <w:r w:rsidR="00F146C0">
        <w:t xml:space="preserve"> </w:t>
      </w:r>
      <w:r>
        <w:t xml:space="preserve"> The absence of CCTV footage did not deprive the applicant of a fair trial</w:t>
      </w:r>
      <w:r>
        <w:rPr>
          <w:vertAlign w:val="superscript"/>
        </w:rPr>
        <w:footnoteReference w:id="20"/>
      </w:r>
      <w:r>
        <w:t xml:space="preserve"> and no prejudice was occasioned by the absence of such evidence. </w:t>
      </w:r>
      <w:r w:rsidR="00F146C0">
        <w:t xml:space="preserve"> </w:t>
      </w:r>
      <w:r>
        <w:t>He further noted that the absence of fingerprints and DNA had been described by the courts as a neutral factor</w:t>
      </w:r>
      <w:r w:rsidR="00F146C0">
        <w:rPr>
          <w:rStyle w:val="FootnoteReference"/>
        </w:rPr>
        <w:footnoteReference w:id="21"/>
      </w:r>
      <w:r>
        <w:t>.</w:t>
      </w:r>
      <w:r w:rsidR="00F146C0">
        <w:t xml:space="preserve"> </w:t>
      </w:r>
      <w:r>
        <w:t xml:space="preserve"> The judge found that, whilst the delay in prosecuting the case was unfortunate, it did not cause him to doubt the evidence of PW1 or PW2.</w:t>
      </w:r>
      <w:r w:rsidR="00F146C0">
        <w:rPr>
          <w:rStyle w:val="FootnoteReference"/>
        </w:rPr>
        <w:footnoteReference w:id="22"/>
      </w:r>
    </w:p>
    <w:p w14:paraId="5141503D" w14:textId="7DDC6DF1" w:rsidR="004039CB" w:rsidRPr="00F10AD2" w:rsidRDefault="004039CB" w:rsidP="004A30EA">
      <w:pPr>
        <w:pStyle w:val="para"/>
        <w:rPr>
          <w:lang w:val="en-HK"/>
        </w:rPr>
      </w:pPr>
      <w:r>
        <w:t>The judge also dealt with the evidence of PW3 (DPC</w:t>
      </w:r>
      <w:r w:rsidR="00F146C0">
        <w:t> </w:t>
      </w:r>
      <w:r>
        <w:t>54258), who had, since the offence, been convicted of possession of dangerous drugs and sentenced to the Drug Addiction Training Centre</w:t>
      </w:r>
      <w:r>
        <w:rPr>
          <w:vertAlign w:val="superscript"/>
        </w:rPr>
        <w:footnoteReference w:id="23"/>
      </w:r>
      <w:r>
        <w:t xml:space="preserve">. </w:t>
      </w:r>
      <w:r w:rsidR="00F146C0">
        <w:t xml:space="preserve"> </w:t>
      </w:r>
      <w:r>
        <w:t xml:space="preserve">PW3’s recollection of the applicant’s case was limited to his assisting a colleague (PW4) in conducting a </w:t>
      </w:r>
      <w:r w:rsidR="00285861">
        <w:t>video recorded interview (“</w:t>
      </w:r>
      <w:r>
        <w:t>VRI</w:t>
      </w:r>
      <w:r w:rsidR="00285861">
        <w:t>”)</w:t>
      </w:r>
      <w:r>
        <w:t xml:space="preserve"> with one of two South Asia males arrested for a drug case.</w:t>
      </w:r>
      <w:r>
        <w:rPr>
          <w:vertAlign w:val="superscript"/>
        </w:rPr>
        <w:footnoteReference w:id="24"/>
      </w:r>
      <w:r>
        <w:t xml:space="preserve">  He said PW4 was the main investigating officer</w:t>
      </w:r>
      <w:r w:rsidR="00F146C0">
        <w:t>.</w:t>
      </w:r>
      <w:r w:rsidR="00F146C0">
        <w:rPr>
          <w:rStyle w:val="FootnoteReference"/>
        </w:rPr>
        <w:footnoteReference w:id="25"/>
      </w:r>
      <w:r>
        <w:t xml:space="preserve"> He was cross examined as to his previous conviction</w:t>
      </w:r>
      <w:r w:rsidR="00F146C0">
        <w:rPr>
          <w:rStyle w:val="FootnoteReference"/>
        </w:rPr>
        <w:footnoteReference w:id="26"/>
      </w:r>
      <w:r>
        <w:t>.</w:t>
      </w:r>
      <w:r w:rsidR="00F146C0">
        <w:t xml:space="preserve"> </w:t>
      </w:r>
      <w:r>
        <w:t xml:space="preserve"> The judge accepted that PW3 was not involved in the initial </w:t>
      </w:r>
      <w:r>
        <w:lastRenderedPageBreak/>
        <w:t>stages of the investigation and that he would not bend the rules to protect a good informer (as the defence was suggesting)</w:t>
      </w:r>
      <w:r>
        <w:rPr>
          <w:vertAlign w:val="superscript"/>
        </w:rPr>
        <w:footnoteReference w:id="27"/>
      </w:r>
      <w:r>
        <w:t xml:space="preserve"> and that he and his colleagues were not protecting Fiaz.  Although the difference in PW3 and PW4’s evidence as to who was the main investigating officer was not reconcilable, the judge found that did not cause him to doubt the evidence of PW1 and PW2.</w:t>
      </w:r>
    </w:p>
    <w:p w14:paraId="749B309D" w14:textId="36B60C73" w:rsidR="004039CB" w:rsidRDefault="004039CB" w:rsidP="004039CB">
      <w:pPr>
        <w:pStyle w:val="para"/>
      </w:pPr>
      <w:r>
        <w:t xml:space="preserve">The judge was satisfied with the evidence of PW1 and found that the applicant did take out from his trouser pocket the cigarette packet and throw it on the ground and thus </w:t>
      </w:r>
      <w:r w:rsidR="00D00CF0">
        <w:t xml:space="preserve">was </w:t>
      </w:r>
      <w:r>
        <w:t>in possession of the drugs in question.</w:t>
      </w:r>
      <w:r>
        <w:rPr>
          <w:vertAlign w:val="superscript"/>
        </w:rPr>
        <w:footnoteReference w:id="28"/>
      </w:r>
      <w:r>
        <w:t xml:space="preserve"> </w:t>
      </w:r>
    </w:p>
    <w:p w14:paraId="5540C6F4" w14:textId="37B82CAF" w:rsidR="00837E6A" w:rsidRPr="004039CB" w:rsidRDefault="004039CB" w:rsidP="004A30EA">
      <w:pPr>
        <w:pStyle w:val="para"/>
        <w:rPr>
          <w:lang w:val="en-HK"/>
        </w:rPr>
      </w:pPr>
      <w:r>
        <w:t>Whilst the applicant endeavoured to say, at the leave hearing, that he was only there to purchase drugs and to submit a urine test report in support of the fact that he was a drug abuser at the material time, he was not permitted to do so as he did not give evidence in the lower court and his case was never put on that basis at all.</w:t>
      </w:r>
    </w:p>
    <w:p w14:paraId="3AD15CC4" w14:textId="780C04A3" w:rsidR="004039CB" w:rsidRPr="004039CB" w:rsidRDefault="004039CB" w:rsidP="004A30EA">
      <w:pPr>
        <w:pStyle w:val="para"/>
        <w:rPr>
          <w:lang w:val="en-HK"/>
        </w:rPr>
      </w:pPr>
      <w:r>
        <w:t>The applicant’s submission that he did not say anything in the VRI was clear</w:t>
      </w:r>
      <w:r w:rsidR="00D00CF0">
        <w:t>ly</w:t>
      </w:r>
      <w:r>
        <w:t xml:space="preserve"> contrary to paragraph</w:t>
      </w:r>
      <w:r w:rsidR="00F146C0">
        <w:t> </w:t>
      </w:r>
      <w:r>
        <w:t>7 of the re-amended admitted facts, that he did take part in such interview voluntarily and the contents of what he said under caution were accurate.  In any event, the judge did not attach any weight on the denials on the basis that they were not made or repeated on oath, and had not been tested by cross-examination.</w:t>
      </w:r>
      <w:r w:rsidR="00F146C0">
        <w:rPr>
          <w:rStyle w:val="FootnoteReference"/>
        </w:rPr>
        <w:footnoteReference w:id="29"/>
      </w:r>
    </w:p>
    <w:p w14:paraId="0845C14A" w14:textId="1C416EDE" w:rsidR="004039CB" w:rsidRDefault="004039CB" w:rsidP="004039CB">
      <w:pPr>
        <w:pStyle w:val="para"/>
      </w:pPr>
      <w:r>
        <w:t>The judge</w:t>
      </w:r>
      <w:r w:rsidR="00D00CF0">
        <w:t xml:space="preserve"> was correct to draw </w:t>
      </w:r>
      <w:r>
        <w:t xml:space="preserve">the only reasonable inference that the applicant was trafficking in dangerous drugs from the facts of the </w:t>
      </w:r>
      <w:r>
        <w:lastRenderedPageBreak/>
        <w:t xml:space="preserve">early hours of interception, that the cocaine was found in twenty re-sealable plastic bags, the applicant was a Form 8 holder and so barred from working with limited income, and the street value of the drugs was $12,900. </w:t>
      </w:r>
      <w:r w:rsidR="00F146C0">
        <w:t xml:space="preserve"> </w:t>
      </w:r>
      <w:r>
        <w:t>The judge also explained that there was no evidence to suggest the applicant was a consumer of drugs.</w:t>
      </w:r>
      <w:r>
        <w:rPr>
          <w:vertAlign w:val="superscript"/>
        </w:rPr>
        <w:footnoteReference w:id="30"/>
      </w:r>
    </w:p>
    <w:p w14:paraId="2DB79374" w14:textId="1A5D881A" w:rsidR="000E344C" w:rsidRDefault="004039CB" w:rsidP="004A30EA">
      <w:pPr>
        <w:pStyle w:val="para"/>
        <w:rPr>
          <w:lang w:val="en-HK"/>
        </w:rPr>
      </w:pPr>
      <w:r>
        <w:t xml:space="preserve">None of the grounds are reasonably arguable and I refuse leave.  I remind the applicant of his right to renew his application for leave to the Court of Appeal and that may attract a consequence of a direction for loss of time spent in custody pending his appeal, should the </w:t>
      </w:r>
      <w:r w:rsidR="00556724">
        <w:rPr>
          <w:lang w:val="en-US"/>
        </w:rPr>
        <w:t>C</w:t>
      </w:r>
      <w:r>
        <w:t>ourt come to the view that there is no justification for the renewal of his application.</w:t>
      </w:r>
    </w:p>
    <w:p w14:paraId="174E7420" w14:textId="6FD9FD3A" w:rsidR="004039CB" w:rsidRDefault="004039CB" w:rsidP="004039CB">
      <w:pPr>
        <w:pStyle w:val="para"/>
        <w:numPr>
          <w:ilvl w:val="0"/>
          <w:numId w:val="0"/>
        </w:numPr>
        <w:rPr>
          <w:lang w:val="en-HK"/>
        </w:rPr>
      </w:pPr>
    </w:p>
    <w:p w14:paraId="377AD57E" w14:textId="56B5FD8B" w:rsidR="006C11A0" w:rsidRPr="004039CB" w:rsidRDefault="006C11A0" w:rsidP="004039CB">
      <w:pPr>
        <w:pStyle w:val="para"/>
        <w:numPr>
          <w:ilvl w:val="0"/>
          <w:numId w:val="0"/>
        </w:numPr>
        <w:rPr>
          <w:lang w:val="en-HK"/>
        </w:rPr>
      </w:pPr>
    </w:p>
    <w:p w14:paraId="7C9BD658" w14:textId="722BE3B3" w:rsidR="00963F81" w:rsidRPr="00746B6A" w:rsidRDefault="00963F81" w:rsidP="00963F81">
      <w:pPr>
        <w:pStyle w:val="para"/>
        <w:numPr>
          <w:ilvl w:val="0"/>
          <w:numId w:val="0"/>
        </w:numPr>
        <w:rPr>
          <w:lang w:val="en-HK"/>
        </w:rPr>
      </w:pPr>
    </w:p>
    <w:p w14:paraId="1F4D7D9C" w14:textId="1A52C1A9" w:rsidR="00C34C3C" w:rsidRPr="00746B6A" w:rsidRDefault="00C34C3C" w:rsidP="004A63E5">
      <w:pPr>
        <w:spacing w:before="240"/>
        <w:ind w:firstLine="5580"/>
        <w:jc w:val="left"/>
        <w:rPr>
          <w:lang w:val="en-HK"/>
        </w:rPr>
      </w:pPr>
      <w:r w:rsidRPr="00746B6A">
        <w:rPr>
          <w:lang w:val="en-HK"/>
        </w:rPr>
        <w:t>(</w:t>
      </w:r>
      <w:r w:rsidR="00963F81" w:rsidRPr="00746B6A">
        <w:rPr>
          <w:lang w:val="en-HK"/>
        </w:rPr>
        <w:t>Maggie</w:t>
      </w:r>
      <w:r w:rsidR="001D55FE" w:rsidRPr="00746B6A">
        <w:rPr>
          <w:lang w:val="en-HK"/>
        </w:rPr>
        <w:t xml:space="preserve"> </w:t>
      </w:r>
      <w:r w:rsidR="00963F81" w:rsidRPr="00746B6A">
        <w:rPr>
          <w:lang w:val="en-HK"/>
        </w:rPr>
        <w:t>Poon</w:t>
      </w:r>
      <w:r w:rsidRPr="00746B6A">
        <w:rPr>
          <w:lang w:val="en-HK"/>
        </w:rPr>
        <w:t>)</w:t>
      </w:r>
    </w:p>
    <w:p w14:paraId="7AD89712" w14:textId="5905F9B9" w:rsidR="00C34C3C" w:rsidRPr="00746B6A" w:rsidRDefault="00A46BA2" w:rsidP="00A46BA2">
      <w:pPr>
        <w:spacing w:before="40"/>
        <w:ind w:firstLine="5490"/>
        <w:jc w:val="left"/>
        <w:rPr>
          <w:lang w:val="en-HK"/>
        </w:rPr>
      </w:pPr>
      <w:r>
        <w:rPr>
          <w:lang w:val="en-HK"/>
        </w:rPr>
        <w:t>Justice of Appeal</w:t>
      </w:r>
    </w:p>
    <w:p w14:paraId="46B8FBE1" w14:textId="6E63C146" w:rsidR="00492A60" w:rsidRPr="00462807" w:rsidRDefault="00492A60" w:rsidP="0087517A">
      <w:pPr>
        <w:pStyle w:val="BodyTextIndent"/>
        <w:spacing w:before="1080"/>
        <w:ind w:left="180" w:hanging="180"/>
        <w:rPr>
          <w:lang w:val="en-HK"/>
        </w:rPr>
      </w:pPr>
      <w:r w:rsidRPr="00462807">
        <w:rPr>
          <w:lang w:val="en-HK"/>
        </w:rPr>
        <w:t>M</w:t>
      </w:r>
      <w:r w:rsidR="00AE1177">
        <w:rPr>
          <w:lang w:val="en-HK"/>
        </w:rPr>
        <w:t>s</w:t>
      </w:r>
      <w:r w:rsidR="00963F81" w:rsidRPr="00462807">
        <w:rPr>
          <w:lang w:val="en-HK"/>
        </w:rPr>
        <w:t xml:space="preserve"> </w:t>
      </w:r>
      <w:r w:rsidR="004039CB">
        <w:rPr>
          <w:lang w:val="en-HK"/>
        </w:rPr>
        <w:t>Ranee Khubchandani</w:t>
      </w:r>
      <w:r w:rsidR="00753449" w:rsidRPr="00462807">
        <w:rPr>
          <w:lang w:val="en-HK"/>
        </w:rPr>
        <w:t>,</w:t>
      </w:r>
      <w:r w:rsidRPr="00462807">
        <w:rPr>
          <w:lang w:val="en-HK"/>
        </w:rPr>
        <w:t xml:space="preserve"> </w:t>
      </w:r>
      <w:r w:rsidR="00963F81" w:rsidRPr="00462807">
        <w:rPr>
          <w:lang w:val="en-HK"/>
        </w:rPr>
        <w:t>S</w:t>
      </w:r>
      <w:r w:rsidR="005F3460" w:rsidRPr="00462807">
        <w:rPr>
          <w:lang w:val="en-HK"/>
        </w:rPr>
        <w:t>PP of the Department of Justice</w:t>
      </w:r>
      <w:r w:rsidR="00C82AFD" w:rsidRPr="00462807">
        <w:rPr>
          <w:lang w:val="en-HK"/>
        </w:rPr>
        <w:t>,</w:t>
      </w:r>
      <w:r w:rsidR="00A94801" w:rsidRPr="00462807">
        <w:rPr>
          <w:lang w:val="en-HK"/>
        </w:rPr>
        <w:t xml:space="preserve"> </w:t>
      </w:r>
      <w:r w:rsidRPr="00462807">
        <w:rPr>
          <w:lang w:val="en-HK"/>
        </w:rPr>
        <w:t xml:space="preserve">for </w:t>
      </w:r>
      <w:r w:rsidR="00C82AFD" w:rsidRPr="00462807">
        <w:rPr>
          <w:lang w:val="en-HK"/>
        </w:rPr>
        <w:t xml:space="preserve">the </w:t>
      </w:r>
      <w:r w:rsidR="00FB47CC">
        <w:rPr>
          <w:lang w:val="en-HK"/>
        </w:rPr>
        <w:t>R</w:t>
      </w:r>
      <w:r w:rsidR="00C82AFD" w:rsidRPr="00462807">
        <w:rPr>
          <w:lang w:val="en-HK"/>
        </w:rPr>
        <w:t>espondent</w:t>
      </w:r>
    </w:p>
    <w:p w14:paraId="5426D390" w14:textId="09791D17" w:rsidR="00462807" w:rsidRPr="00462807" w:rsidRDefault="004039CB" w:rsidP="00AA1D57">
      <w:pPr>
        <w:spacing w:before="120"/>
        <w:ind w:left="180" w:hanging="180"/>
        <w:rPr>
          <w:szCs w:val="28"/>
        </w:rPr>
      </w:pPr>
      <w:r>
        <w:rPr>
          <w:szCs w:val="28"/>
          <w:lang w:val="en-HK"/>
        </w:rPr>
        <w:t>The Applicant acting in person</w:t>
      </w:r>
    </w:p>
    <w:sectPr w:rsidR="00462807" w:rsidRPr="00462807" w:rsidSect="00630AB7">
      <w:headerReference w:type="default" r:id="rId9"/>
      <w:type w:val="continuous"/>
      <w:pgSz w:w="11909" w:h="16834" w:code="9"/>
      <w:pgMar w:top="1800" w:right="1800" w:bottom="1440" w:left="1800" w:header="720" w:footer="720" w:gutter="0"/>
      <w:cols w:space="708"/>
      <w:docGrid w:linePitch="38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5E74D4" w14:textId="77777777" w:rsidR="003B24B4" w:rsidRDefault="003B24B4">
      <w:r>
        <w:separator/>
      </w:r>
    </w:p>
  </w:endnote>
  <w:endnote w:type="continuationSeparator" w:id="0">
    <w:p w14:paraId="4906DDE5" w14:textId="77777777" w:rsidR="003B24B4" w:rsidRDefault="003B2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4532DD" w14:textId="77777777" w:rsidR="003B24B4" w:rsidRDefault="003B24B4">
      <w:r>
        <w:separator/>
      </w:r>
    </w:p>
  </w:footnote>
  <w:footnote w:type="continuationSeparator" w:id="0">
    <w:p w14:paraId="4CA1EDFC" w14:textId="77777777" w:rsidR="003B24B4" w:rsidRDefault="003B24B4">
      <w:r>
        <w:continuationSeparator/>
      </w:r>
    </w:p>
  </w:footnote>
  <w:footnote w:id="1">
    <w:p w14:paraId="072856DB" w14:textId="0DBAE38D" w:rsidR="008368A1" w:rsidRPr="004039CB" w:rsidRDefault="008368A1" w:rsidP="008368A1">
      <w:pPr>
        <w:pStyle w:val="FootnoteText"/>
      </w:pPr>
      <w:r w:rsidRPr="004039CB">
        <w:rPr>
          <w:vertAlign w:val="superscript"/>
        </w:rPr>
        <w:footnoteRef/>
      </w:r>
      <w:r w:rsidRPr="004039CB">
        <w:rPr>
          <w:rFonts w:eastAsia="Arial Unicode MS" w:cs="Arial Unicode MS"/>
        </w:rPr>
        <w:t xml:space="preserve"> A</w:t>
      </w:r>
      <w:r w:rsidR="00281E7E">
        <w:rPr>
          <w:rFonts w:eastAsia="Arial Unicode MS" w:cs="Arial Unicode MS"/>
        </w:rPr>
        <w:t xml:space="preserve">ppeal </w:t>
      </w:r>
      <w:r w:rsidRPr="004039CB">
        <w:rPr>
          <w:rFonts w:eastAsia="Arial Unicode MS" w:cs="Arial Unicode MS"/>
        </w:rPr>
        <w:t>B</w:t>
      </w:r>
      <w:r w:rsidR="00281E7E">
        <w:rPr>
          <w:rFonts w:eastAsia="Arial Unicode MS" w:cs="Arial Unicode MS"/>
        </w:rPr>
        <w:t>undle</w:t>
      </w:r>
      <w:r w:rsidRPr="004039CB">
        <w:rPr>
          <w:rFonts w:eastAsia="Arial Unicode MS" w:cs="Arial Unicode MS"/>
        </w:rPr>
        <w:t xml:space="preserve"> pg</w:t>
      </w:r>
      <w:r w:rsidR="00281E7E">
        <w:rPr>
          <w:rFonts w:eastAsia="Arial Unicode MS" w:cs="Arial Unicode MS"/>
        </w:rPr>
        <w:t> </w:t>
      </w:r>
      <w:r w:rsidR="0007095E">
        <w:rPr>
          <w:rFonts w:eastAsia="Arial Unicode MS" w:cs="Arial Unicode MS"/>
        </w:rPr>
        <w:t>14C-I</w:t>
      </w:r>
    </w:p>
  </w:footnote>
  <w:footnote w:id="2">
    <w:p w14:paraId="37A9EA2B" w14:textId="2D84FBC4" w:rsidR="008368A1" w:rsidRPr="004039CB" w:rsidRDefault="008368A1" w:rsidP="008368A1">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Pr="004039CB">
        <w:rPr>
          <w:rFonts w:eastAsia="Arial Unicode MS" w:cs="Arial Unicode MS"/>
        </w:rPr>
        <w:t>pg</w:t>
      </w:r>
      <w:r w:rsidR="00281E7E">
        <w:rPr>
          <w:rFonts w:eastAsia="Arial Unicode MS" w:cs="Arial Unicode MS"/>
        </w:rPr>
        <w:t> </w:t>
      </w:r>
      <w:r w:rsidR="0007095E">
        <w:rPr>
          <w:rFonts w:eastAsia="Arial Unicode MS" w:cs="Arial Unicode MS"/>
        </w:rPr>
        <w:t>33A-P</w:t>
      </w:r>
    </w:p>
  </w:footnote>
  <w:footnote w:id="3">
    <w:p w14:paraId="0C89491E" w14:textId="3011D38D" w:rsidR="008368A1" w:rsidRDefault="008368A1" w:rsidP="008368A1">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Pr="004039CB">
        <w:rPr>
          <w:rFonts w:eastAsia="Arial Unicode MS" w:cs="Arial Unicode MS"/>
        </w:rPr>
        <w:t xml:space="preserve"> pg</w:t>
      </w:r>
      <w:r w:rsidR="00281E7E">
        <w:rPr>
          <w:rFonts w:eastAsia="Arial Unicode MS" w:cs="Arial Unicode MS"/>
        </w:rPr>
        <w:t> </w:t>
      </w:r>
      <w:r w:rsidR="0007095E">
        <w:rPr>
          <w:rFonts w:eastAsia="Arial Unicode MS" w:cs="Arial Unicode MS"/>
        </w:rPr>
        <w:t>37A-D</w:t>
      </w:r>
    </w:p>
  </w:footnote>
  <w:footnote w:id="4">
    <w:p w14:paraId="203B16E0" w14:textId="777BEA4E" w:rsidR="00F146C0" w:rsidRDefault="00F146C0">
      <w:pPr>
        <w:pStyle w:val="FootnoteText"/>
      </w:pPr>
      <w:r>
        <w:rPr>
          <w:rStyle w:val="FootnoteReference"/>
        </w:rPr>
        <w:footnoteRef/>
      </w:r>
      <w: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00281E7E">
        <w:rPr>
          <w:rFonts w:eastAsia="Arial Unicode MS" w:cs="Arial Unicode MS"/>
        </w:rPr>
        <w:t>pg </w:t>
      </w:r>
      <w:r>
        <w:t>61F-G</w:t>
      </w:r>
    </w:p>
  </w:footnote>
  <w:footnote w:id="5">
    <w:p w14:paraId="3BDBD99A" w14:textId="636239AA" w:rsidR="00F146C0" w:rsidRDefault="00F146C0">
      <w:pPr>
        <w:pStyle w:val="FootnoteText"/>
      </w:pPr>
      <w:r>
        <w:rPr>
          <w:rStyle w:val="FootnoteReference"/>
        </w:rPr>
        <w:footnoteRef/>
      </w:r>
      <w: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00281E7E">
        <w:rPr>
          <w:rFonts w:eastAsia="Arial Unicode MS" w:cs="Arial Unicode MS"/>
        </w:rPr>
        <w:t>pg </w:t>
      </w:r>
      <w:r>
        <w:t>61K-M</w:t>
      </w:r>
    </w:p>
  </w:footnote>
  <w:footnote w:id="6">
    <w:p w14:paraId="15DC9C78" w14:textId="02F5BD83" w:rsidR="008368A1" w:rsidRPr="004039CB" w:rsidRDefault="008368A1" w:rsidP="008368A1">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Pr="004039CB">
        <w:rPr>
          <w:rFonts w:eastAsia="Arial Unicode MS" w:cs="Arial Unicode MS"/>
        </w:rPr>
        <w:t>pg 3</w:t>
      </w:r>
      <w:r w:rsidR="00BA2DDE">
        <w:rPr>
          <w:rFonts w:eastAsia="Arial Unicode MS" w:cs="Arial Unicode MS"/>
        </w:rPr>
        <w:t>7</w:t>
      </w:r>
      <w:r w:rsidRPr="004039CB">
        <w:rPr>
          <w:rFonts w:eastAsia="Arial Unicode MS" w:cs="Arial Unicode MS"/>
        </w:rPr>
        <w:t xml:space="preserve"> I-</w:t>
      </w:r>
      <w:r w:rsidR="00BA2DDE">
        <w:rPr>
          <w:rFonts w:eastAsia="Arial Unicode MS" w:cs="Arial Unicode MS"/>
        </w:rPr>
        <w:t>J</w:t>
      </w:r>
      <w:r w:rsidRPr="004039CB">
        <w:rPr>
          <w:rFonts w:eastAsia="Arial Unicode MS" w:cs="Arial Unicode MS"/>
        </w:rPr>
        <w:t xml:space="preserve"> </w:t>
      </w:r>
    </w:p>
  </w:footnote>
  <w:footnote w:id="7">
    <w:p w14:paraId="4B6B6483" w14:textId="6E48841F" w:rsidR="008368A1" w:rsidRPr="004039CB" w:rsidRDefault="008368A1" w:rsidP="008368A1">
      <w:pPr>
        <w:pStyle w:val="FootnoteText"/>
      </w:pPr>
      <w:r w:rsidRPr="004039CB">
        <w:rPr>
          <w:vertAlign w:val="superscript"/>
        </w:rPr>
        <w:footnoteRef/>
      </w:r>
      <w:r w:rsidRPr="004039CB">
        <w:rPr>
          <w:rFonts w:eastAsia="Arial Unicode MS" w:cs="Arial Unicode MS"/>
        </w:rPr>
        <w:t xml:space="preserve"> See Re-amended admitted facts para</w:t>
      </w:r>
      <w:r w:rsidR="00281E7E">
        <w:rPr>
          <w:rFonts w:eastAsia="Arial Unicode MS" w:cs="Arial Unicode MS"/>
        </w:rPr>
        <w:t> </w:t>
      </w:r>
      <w:r w:rsidRPr="004039CB">
        <w:rPr>
          <w:rFonts w:eastAsia="Arial Unicode MS" w:cs="Arial Unicode MS"/>
        </w:rPr>
        <w:t>15 &amp; 16</w:t>
      </w:r>
      <w:r w:rsidR="00281E7E">
        <w:rPr>
          <w:rFonts w:eastAsia="Arial Unicode MS" w:cs="Arial Unicode MS"/>
        </w:rPr>
        <w:t>,</w:t>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Pr="004039CB">
        <w:rPr>
          <w:rFonts w:eastAsia="Arial Unicode MS" w:cs="Arial Unicode MS"/>
        </w:rPr>
        <w:t xml:space="preserve">pg 10. </w:t>
      </w:r>
    </w:p>
  </w:footnote>
  <w:footnote w:id="8">
    <w:p w14:paraId="6213DA4E" w14:textId="6488BB6D" w:rsidR="008368A1" w:rsidRPr="004039CB" w:rsidRDefault="008368A1" w:rsidP="008368A1">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Pr="004039CB">
        <w:rPr>
          <w:rFonts w:eastAsia="Arial Unicode MS" w:cs="Arial Unicode MS"/>
        </w:rPr>
        <w:t>pg</w:t>
      </w:r>
      <w:r w:rsidR="00281E7E">
        <w:rPr>
          <w:rFonts w:eastAsia="Arial Unicode MS" w:cs="Arial Unicode MS"/>
        </w:rPr>
        <w:t> </w:t>
      </w:r>
      <w:r w:rsidRPr="004039CB">
        <w:rPr>
          <w:rFonts w:eastAsia="Arial Unicode MS" w:cs="Arial Unicode MS"/>
        </w:rPr>
        <w:t xml:space="preserve">39H-P. </w:t>
      </w:r>
    </w:p>
  </w:footnote>
  <w:footnote w:id="9">
    <w:p w14:paraId="4681FBB2" w14:textId="0317E872" w:rsidR="008368A1" w:rsidRPr="004039CB" w:rsidRDefault="008368A1" w:rsidP="008368A1">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Pr="004039CB">
        <w:rPr>
          <w:rFonts w:eastAsia="Arial Unicode MS" w:cs="Arial Unicode MS"/>
        </w:rPr>
        <w:t xml:space="preserve">pg 41D-H. </w:t>
      </w:r>
    </w:p>
  </w:footnote>
  <w:footnote w:id="10">
    <w:p w14:paraId="03A1C864" w14:textId="4B3711A4" w:rsidR="008368A1" w:rsidRPr="004039CB" w:rsidRDefault="008368A1" w:rsidP="008368A1">
      <w:pPr>
        <w:pStyle w:val="FootnoteText"/>
      </w:pPr>
      <w:r w:rsidRPr="004039CB">
        <w:rPr>
          <w:vertAlign w:val="superscript"/>
        </w:rPr>
        <w:footnoteRef/>
      </w:r>
      <w:r w:rsidRPr="004039CB">
        <w:rPr>
          <w:rFonts w:eastAsia="Arial Unicode MS" w:cs="Arial Unicode MS"/>
        </w:rPr>
        <w:t xml:space="preserve"> See Re-amended admitted facts para</w:t>
      </w:r>
      <w:r w:rsidR="00281E7E">
        <w:rPr>
          <w:rFonts w:eastAsia="Arial Unicode MS" w:cs="Arial Unicode MS"/>
        </w:rPr>
        <w:t> </w:t>
      </w:r>
      <w:r w:rsidRPr="004039CB">
        <w:rPr>
          <w:rFonts w:eastAsia="Arial Unicode MS" w:cs="Arial Unicode MS"/>
        </w:rPr>
        <w:t>7</w:t>
      </w:r>
      <w:r w:rsidR="00281E7E">
        <w:rPr>
          <w:rFonts w:eastAsia="Arial Unicode MS" w:cs="Arial Unicode MS"/>
        </w:rPr>
        <w:t>,</w:t>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Pr="004039CB">
        <w:rPr>
          <w:rFonts w:eastAsia="Arial Unicode MS" w:cs="Arial Unicode MS"/>
        </w:rPr>
        <w:t xml:space="preserve">pg 8. </w:t>
      </w:r>
    </w:p>
  </w:footnote>
  <w:footnote w:id="11">
    <w:p w14:paraId="05B455D0" w14:textId="0942454F" w:rsidR="00F146C0" w:rsidRDefault="00F146C0">
      <w:pPr>
        <w:pStyle w:val="FootnoteText"/>
      </w:pPr>
      <w:r>
        <w:rPr>
          <w:rStyle w:val="FootnoteReference"/>
        </w:rPr>
        <w:footnoteRef/>
      </w:r>
      <w: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00281E7E">
        <w:rPr>
          <w:rFonts w:eastAsia="Arial Unicode MS" w:cs="Arial Unicode MS"/>
        </w:rPr>
        <w:t>pg </w:t>
      </w:r>
      <w:r>
        <w:t>41H-J</w:t>
      </w:r>
    </w:p>
  </w:footnote>
  <w:footnote w:id="12">
    <w:p w14:paraId="702A9229" w14:textId="6951DE9D" w:rsidR="000E344C" w:rsidRPr="004039CB" w:rsidRDefault="000E344C" w:rsidP="000E344C">
      <w:pPr>
        <w:pStyle w:val="FootnoteText"/>
      </w:pPr>
      <w:r w:rsidRPr="004039CB">
        <w:rPr>
          <w:vertAlign w:val="superscript"/>
        </w:rPr>
        <w:footnoteRef/>
      </w:r>
      <w:r w:rsidRPr="004039CB">
        <w:t xml:space="preserve"> Appeal Bundle pg</w:t>
      </w:r>
      <w:r w:rsidR="00281E7E">
        <w:t> </w:t>
      </w:r>
      <w:r w:rsidRPr="004039CB">
        <w:t>14 para</w:t>
      </w:r>
      <w:r w:rsidR="00281E7E">
        <w:t> </w:t>
      </w:r>
      <w:r w:rsidRPr="004039CB">
        <w:t xml:space="preserve">5 </w:t>
      </w:r>
    </w:p>
  </w:footnote>
  <w:footnote w:id="13">
    <w:p w14:paraId="313C5633" w14:textId="2DCAF5AB" w:rsidR="000E344C" w:rsidRPr="004039CB" w:rsidRDefault="000E344C" w:rsidP="000E344C">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Pr="004039CB">
        <w:rPr>
          <w:rFonts w:eastAsia="Arial Unicode MS" w:cs="Arial Unicode MS"/>
        </w:rPr>
        <w:t>pg</w:t>
      </w:r>
      <w:r w:rsidR="00281E7E">
        <w:rPr>
          <w:rFonts w:eastAsia="Arial Unicode MS" w:cs="Arial Unicode MS"/>
        </w:rPr>
        <w:t> </w:t>
      </w:r>
      <w:r w:rsidR="000B43CC">
        <w:rPr>
          <w:rFonts w:eastAsia="Arial Unicode MS" w:cs="Arial Unicode MS"/>
        </w:rPr>
        <w:t>15A-D</w:t>
      </w:r>
    </w:p>
  </w:footnote>
  <w:footnote w:id="14">
    <w:p w14:paraId="506E4902" w14:textId="270AC627" w:rsidR="000B43CC" w:rsidRPr="004039CB" w:rsidRDefault="000B43CC" w:rsidP="000B43CC">
      <w:pPr>
        <w:pStyle w:val="FootnoteText"/>
      </w:pPr>
      <w:r w:rsidRPr="004039CB">
        <w:rPr>
          <w:vertAlign w:val="superscript"/>
        </w:rPr>
        <w:footnoteRef/>
      </w:r>
      <w:r w:rsidRPr="004039CB">
        <w:rPr>
          <w:rFonts w:eastAsia="Arial Unicode MS" w:cs="Arial Unicode MS"/>
        </w:rPr>
        <w:t xml:space="preserve"> A</w:t>
      </w:r>
      <w:r>
        <w:rPr>
          <w:rFonts w:eastAsia="Arial Unicode MS" w:cs="Arial Unicode MS"/>
        </w:rPr>
        <w:t xml:space="preserve">ppeal </w:t>
      </w:r>
      <w:r w:rsidRPr="004039CB">
        <w:rPr>
          <w:rFonts w:eastAsia="Arial Unicode MS" w:cs="Arial Unicode MS"/>
        </w:rPr>
        <w:t>B</w:t>
      </w:r>
      <w:r>
        <w:rPr>
          <w:rFonts w:eastAsia="Arial Unicode MS" w:cs="Arial Unicode MS"/>
        </w:rPr>
        <w:t>undle pg 18A-F</w:t>
      </w:r>
    </w:p>
  </w:footnote>
  <w:footnote w:id="15">
    <w:p w14:paraId="3B4B6EB1" w14:textId="649330BE" w:rsidR="00C577B4" w:rsidRPr="004039CB" w:rsidRDefault="00C577B4" w:rsidP="00C577B4">
      <w:pPr>
        <w:pStyle w:val="FootnoteText"/>
      </w:pPr>
      <w:r w:rsidRPr="004039CB">
        <w:rPr>
          <w:vertAlign w:val="superscript"/>
        </w:rPr>
        <w:footnoteRef/>
      </w:r>
      <w:r w:rsidRPr="004039CB">
        <w:rPr>
          <w:rFonts w:eastAsia="Arial Unicode MS" w:cs="Arial Unicode MS"/>
        </w:rPr>
        <w:t xml:space="preserve"> A</w:t>
      </w:r>
      <w:r>
        <w:rPr>
          <w:rFonts w:eastAsia="Arial Unicode MS" w:cs="Arial Unicode MS"/>
        </w:rPr>
        <w:t xml:space="preserve">ppeal </w:t>
      </w:r>
      <w:r w:rsidRPr="004039CB">
        <w:rPr>
          <w:rFonts w:eastAsia="Arial Unicode MS" w:cs="Arial Unicode MS"/>
        </w:rPr>
        <w:t>B</w:t>
      </w:r>
      <w:r>
        <w:rPr>
          <w:rFonts w:eastAsia="Arial Unicode MS" w:cs="Arial Unicode MS"/>
        </w:rPr>
        <w:t>undle pg 25E-H</w:t>
      </w:r>
    </w:p>
  </w:footnote>
  <w:footnote w:id="16">
    <w:p w14:paraId="33E5B803" w14:textId="5E7F67FC" w:rsidR="000E344C" w:rsidRPr="004039CB" w:rsidRDefault="000E344C" w:rsidP="000E344C">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Pr="004039CB">
        <w:rPr>
          <w:rFonts w:eastAsia="Arial Unicode MS" w:cs="Arial Unicode MS"/>
        </w:rPr>
        <w:t xml:space="preserve">pg 41P-42C </w:t>
      </w:r>
    </w:p>
  </w:footnote>
  <w:footnote w:id="17">
    <w:p w14:paraId="117F14A4" w14:textId="2E0EA603" w:rsidR="000E344C" w:rsidRPr="004039CB" w:rsidRDefault="000E344C" w:rsidP="000E344C">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Pr="004039CB">
        <w:rPr>
          <w:rFonts w:eastAsia="Arial Unicode MS" w:cs="Arial Unicode MS"/>
        </w:rPr>
        <w:t xml:space="preserve"> pg 45O-R </w:t>
      </w:r>
    </w:p>
  </w:footnote>
  <w:footnote w:id="18">
    <w:p w14:paraId="6C72E373" w14:textId="5747ABEE" w:rsidR="00F146C0" w:rsidRDefault="00F146C0">
      <w:pPr>
        <w:pStyle w:val="FootnoteText"/>
      </w:pPr>
      <w:r>
        <w:rPr>
          <w:rStyle w:val="FootnoteReference"/>
        </w:rPr>
        <w:footnoteRef/>
      </w:r>
      <w: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00281E7E">
        <w:rPr>
          <w:rFonts w:eastAsia="Arial Unicode MS" w:cs="Arial Unicode MS"/>
        </w:rPr>
        <w:t>pg</w:t>
      </w:r>
      <w:r>
        <w:t xml:space="preserve"> 42D-I</w:t>
      </w:r>
    </w:p>
  </w:footnote>
  <w:footnote w:id="19">
    <w:p w14:paraId="3E3C2DB8" w14:textId="0EAA6DF7" w:rsidR="004039CB" w:rsidRPr="004039CB" w:rsidRDefault="004039CB" w:rsidP="004039CB">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Pr="004039CB">
        <w:rPr>
          <w:rFonts w:eastAsia="Arial Unicode MS" w:cs="Arial Unicode MS"/>
        </w:rPr>
        <w:t xml:space="preserve"> pg 44E-H </w:t>
      </w:r>
    </w:p>
  </w:footnote>
  <w:footnote w:id="20">
    <w:p w14:paraId="25B2C589" w14:textId="07D9F8D7" w:rsidR="004039CB" w:rsidRPr="004039CB" w:rsidRDefault="004039CB" w:rsidP="004039CB">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Pr="004039CB">
        <w:rPr>
          <w:rFonts w:eastAsia="Arial Unicode MS" w:cs="Arial Unicode MS"/>
        </w:rPr>
        <w:t xml:space="preserve"> pg 45A-C </w:t>
      </w:r>
    </w:p>
  </w:footnote>
  <w:footnote w:id="21">
    <w:p w14:paraId="6F9EBC4A" w14:textId="2E33E412" w:rsidR="00F146C0" w:rsidRDefault="00F146C0">
      <w:pPr>
        <w:pStyle w:val="FootnoteText"/>
      </w:pPr>
      <w:r>
        <w:rPr>
          <w:rStyle w:val="FootnoteReference"/>
        </w:rPr>
        <w:footnoteRef/>
      </w:r>
      <w: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t xml:space="preserve"> </w:t>
      </w:r>
      <w:r w:rsidR="00281E7E">
        <w:t xml:space="preserve">pg </w:t>
      </w:r>
      <w:r>
        <w:t>4</w:t>
      </w:r>
      <w:r w:rsidR="00617419">
        <w:t>7A</w:t>
      </w:r>
      <w:r>
        <w:t>-</w:t>
      </w:r>
      <w:r w:rsidR="00617419">
        <w:t>G</w:t>
      </w:r>
    </w:p>
  </w:footnote>
  <w:footnote w:id="22">
    <w:p w14:paraId="306C216E" w14:textId="5EB75514" w:rsidR="00F146C0" w:rsidRDefault="00F146C0">
      <w:pPr>
        <w:pStyle w:val="FootnoteText"/>
      </w:pPr>
      <w:r>
        <w:rPr>
          <w:rStyle w:val="FootnoteReference"/>
        </w:rPr>
        <w:footnoteRef/>
      </w:r>
      <w: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t xml:space="preserve"> </w:t>
      </w:r>
      <w:r w:rsidR="00281E7E">
        <w:t xml:space="preserve">pg </w:t>
      </w:r>
      <w:r>
        <w:t>48I-J</w:t>
      </w:r>
    </w:p>
  </w:footnote>
  <w:footnote w:id="23">
    <w:p w14:paraId="4B02E036" w14:textId="6CFEFB86" w:rsidR="004039CB" w:rsidRPr="004039CB" w:rsidRDefault="004039CB" w:rsidP="004039CB">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Pr="004039CB">
        <w:rPr>
          <w:rFonts w:eastAsia="Arial Unicode MS" w:cs="Arial Unicode MS"/>
        </w:rPr>
        <w:t xml:space="preserve"> pg 49D-G </w:t>
      </w:r>
    </w:p>
  </w:footnote>
  <w:footnote w:id="24">
    <w:p w14:paraId="486060F7" w14:textId="1457DCC0" w:rsidR="004039CB" w:rsidRPr="004039CB" w:rsidRDefault="004039CB" w:rsidP="004039CB">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Pr="004039CB">
        <w:rPr>
          <w:rFonts w:eastAsia="Arial Unicode MS" w:cs="Arial Unicode MS"/>
        </w:rPr>
        <w:t xml:space="preserve"> pg 49O-R </w:t>
      </w:r>
    </w:p>
  </w:footnote>
  <w:footnote w:id="25">
    <w:p w14:paraId="4A81CCBF" w14:textId="08CDAFA2" w:rsidR="00F146C0" w:rsidRDefault="00F146C0">
      <w:pPr>
        <w:pStyle w:val="FootnoteText"/>
      </w:pPr>
      <w:r>
        <w:rPr>
          <w:rStyle w:val="FootnoteReference"/>
        </w:rPr>
        <w:footnoteRef/>
      </w:r>
      <w: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t xml:space="preserve"> </w:t>
      </w:r>
      <w:r w:rsidR="00281E7E">
        <w:t xml:space="preserve">pg </w:t>
      </w:r>
      <w:r w:rsidR="00D00CF0">
        <w:t>50</w:t>
      </w:r>
      <w:r>
        <w:t>M-N</w:t>
      </w:r>
    </w:p>
  </w:footnote>
  <w:footnote w:id="26">
    <w:p w14:paraId="3F74985B" w14:textId="72511F79" w:rsidR="00F146C0" w:rsidRDefault="00F146C0">
      <w:pPr>
        <w:pStyle w:val="FootnoteText"/>
      </w:pPr>
      <w:r>
        <w:rPr>
          <w:rStyle w:val="FootnoteReference"/>
        </w:rPr>
        <w:footnoteRef/>
      </w:r>
      <w: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t xml:space="preserve"> </w:t>
      </w:r>
      <w:r w:rsidR="00281E7E">
        <w:t xml:space="preserve">pg </w:t>
      </w:r>
      <w:r>
        <w:t>53P-</w:t>
      </w:r>
      <w:r w:rsidR="00D00CF0">
        <w:t>54D</w:t>
      </w:r>
    </w:p>
  </w:footnote>
  <w:footnote w:id="27">
    <w:p w14:paraId="3474CC68" w14:textId="7192566A" w:rsidR="004039CB" w:rsidRPr="004039CB" w:rsidRDefault="004039CB" w:rsidP="004039CB">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Pr="004039CB">
        <w:rPr>
          <w:rFonts w:eastAsia="Arial Unicode MS" w:cs="Arial Unicode MS"/>
        </w:rPr>
        <w:t xml:space="preserve"> pg 59 </w:t>
      </w:r>
    </w:p>
  </w:footnote>
  <w:footnote w:id="28">
    <w:p w14:paraId="00A4FBD0" w14:textId="77245916" w:rsidR="004039CB" w:rsidRPr="004039CB" w:rsidRDefault="004039CB" w:rsidP="004039CB">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Pr="004039CB">
        <w:rPr>
          <w:rFonts w:eastAsia="Arial Unicode MS" w:cs="Arial Unicode MS"/>
        </w:rPr>
        <w:t xml:space="preserve"> pg 60 para</w:t>
      </w:r>
      <w:r w:rsidR="00281E7E">
        <w:rPr>
          <w:rFonts w:eastAsia="Arial Unicode MS" w:cs="Arial Unicode MS"/>
        </w:rPr>
        <w:t> </w:t>
      </w:r>
      <w:r w:rsidRPr="004039CB">
        <w:rPr>
          <w:rFonts w:eastAsia="Arial Unicode MS" w:cs="Arial Unicode MS"/>
        </w:rPr>
        <w:t xml:space="preserve">172(iii) &amp; (iv) </w:t>
      </w:r>
    </w:p>
  </w:footnote>
  <w:footnote w:id="29">
    <w:p w14:paraId="0C41D610" w14:textId="776A168B" w:rsidR="00F146C0" w:rsidRDefault="00F146C0">
      <w:pPr>
        <w:pStyle w:val="FootnoteText"/>
      </w:pPr>
      <w:r>
        <w:rPr>
          <w:rStyle w:val="FootnoteReference"/>
        </w:rPr>
        <w:footnoteRef/>
      </w:r>
      <w: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281E7E" w:rsidRPr="004039CB">
        <w:rPr>
          <w:rFonts w:eastAsia="Arial Unicode MS" w:cs="Arial Unicode MS"/>
        </w:rPr>
        <w:t xml:space="preserve"> </w:t>
      </w:r>
      <w:r w:rsidR="00281E7E">
        <w:rPr>
          <w:rFonts w:eastAsia="Arial Unicode MS" w:cs="Arial Unicode MS"/>
        </w:rPr>
        <w:t>pg</w:t>
      </w:r>
      <w:r>
        <w:t xml:space="preserve"> 41E-J</w:t>
      </w:r>
    </w:p>
  </w:footnote>
  <w:footnote w:id="30">
    <w:p w14:paraId="7714FAD6" w14:textId="386D6910" w:rsidR="004039CB" w:rsidRPr="004039CB" w:rsidRDefault="004039CB" w:rsidP="004039CB">
      <w:pPr>
        <w:pStyle w:val="FootnoteText"/>
      </w:pPr>
      <w:r w:rsidRPr="004039CB">
        <w:rPr>
          <w:vertAlign w:val="superscript"/>
        </w:rPr>
        <w:footnoteRef/>
      </w:r>
      <w:r w:rsidRPr="004039CB">
        <w:rPr>
          <w:rFonts w:eastAsia="Arial Unicode MS" w:cs="Arial Unicode MS"/>
        </w:rPr>
        <w:t xml:space="preserve"> </w:t>
      </w:r>
      <w:r w:rsidR="00281E7E" w:rsidRPr="004039CB">
        <w:rPr>
          <w:rFonts w:eastAsia="Arial Unicode MS" w:cs="Arial Unicode MS"/>
        </w:rPr>
        <w:t>A</w:t>
      </w:r>
      <w:r w:rsidR="00281E7E">
        <w:rPr>
          <w:rFonts w:eastAsia="Arial Unicode MS" w:cs="Arial Unicode MS"/>
        </w:rPr>
        <w:t xml:space="preserve">ppeal </w:t>
      </w:r>
      <w:r w:rsidR="00281E7E" w:rsidRPr="004039CB">
        <w:rPr>
          <w:rFonts w:eastAsia="Arial Unicode MS" w:cs="Arial Unicode MS"/>
        </w:rPr>
        <w:t>B</w:t>
      </w:r>
      <w:r w:rsidR="00281E7E">
        <w:rPr>
          <w:rFonts w:eastAsia="Arial Unicode MS" w:cs="Arial Unicode MS"/>
        </w:rPr>
        <w:t>undle</w:t>
      </w:r>
      <w:r w:rsidR="0087517A">
        <w:rPr>
          <w:rFonts w:eastAsia="Arial Unicode MS" w:cs="Arial Unicode MS"/>
        </w:rPr>
        <w:t xml:space="preserve"> pg 62H-M</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43637C" w14:textId="77777777" w:rsidR="00202341" w:rsidRDefault="00202341">
    <w:pPr>
      <w:pStyle w:val="Header"/>
      <w:snapToGrid w:val="0"/>
      <w:spacing w:line="240" w:lineRule="auto"/>
      <w:ind w:firstLine="1440"/>
    </w:pPr>
    <w:r>
      <w:rPr>
        <w:noProof/>
        <w:sz w:val="20"/>
        <w:lang w:val="en-US"/>
      </w:rPr>
      <mc:AlternateContent>
        <mc:Choice Requires="wps">
          <w:drawing>
            <wp:anchor distT="0" distB="0" distL="114300" distR="114300" simplePos="0" relativeHeight="251656192" behindDoc="0" locked="0" layoutInCell="1" allowOverlap="1" wp14:anchorId="4AB61462" wp14:editId="4638DAED">
              <wp:simplePos x="0" y="0"/>
              <wp:positionH relativeFrom="column">
                <wp:posOffset>-906145</wp:posOffset>
              </wp:positionH>
              <wp:positionV relativeFrom="paragraph">
                <wp:posOffset>207010</wp:posOffset>
              </wp:positionV>
              <wp:extent cx="271145" cy="9944100"/>
              <wp:effectExtent l="0" t="0" r="0"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 cy="9944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8A3C93" w14:textId="77777777" w:rsidR="00202341" w:rsidRDefault="00202341">
                          <w:pPr>
                            <w:pStyle w:val="Heading2"/>
                            <w:rPr>
                              <w:bCs w:val="0"/>
                            </w:rPr>
                          </w:pPr>
                          <w:r>
                            <w:rPr>
                              <w:rFonts w:hint="eastAsia"/>
                              <w:bCs w:val="0"/>
                            </w:rPr>
                            <w:t>A</w:t>
                          </w:r>
                        </w:p>
                        <w:p w14:paraId="1E42B7E2" w14:textId="77777777" w:rsidR="00202341" w:rsidRDefault="00202341">
                          <w:pPr>
                            <w:rPr>
                              <w:b/>
                              <w:sz w:val="10"/>
                            </w:rPr>
                          </w:pPr>
                        </w:p>
                        <w:p w14:paraId="00952E4D" w14:textId="77777777" w:rsidR="00202341" w:rsidRDefault="00202341">
                          <w:pPr>
                            <w:rPr>
                              <w:b/>
                              <w:sz w:val="16"/>
                            </w:rPr>
                          </w:pPr>
                        </w:p>
                        <w:p w14:paraId="761DE13D" w14:textId="77777777" w:rsidR="00202341" w:rsidRDefault="00202341">
                          <w:pPr>
                            <w:rPr>
                              <w:b/>
                              <w:sz w:val="16"/>
                            </w:rPr>
                          </w:pPr>
                        </w:p>
                        <w:p w14:paraId="7356D3E0" w14:textId="77777777" w:rsidR="00202341" w:rsidRDefault="00202341">
                          <w:pPr>
                            <w:pStyle w:val="Heading2"/>
                            <w:rPr>
                              <w:bCs w:val="0"/>
                            </w:rPr>
                          </w:pPr>
                          <w:r>
                            <w:rPr>
                              <w:rFonts w:hint="eastAsia"/>
                              <w:bCs w:val="0"/>
                            </w:rPr>
                            <w:t>B</w:t>
                          </w:r>
                        </w:p>
                        <w:p w14:paraId="650B2159" w14:textId="77777777" w:rsidR="00202341" w:rsidRDefault="00202341">
                          <w:pPr>
                            <w:rPr>
                              <w:b/>
                              <w:sz w:val="10"/>
                            </w:rPr>
                          </w:pPr>
                        </w:p>
                        <w:p w14:paraId="770B3F9A" w14:textId="77777777" w:rsidR="00202341" w:rsidRDefault="00202341">
                          <w:pPr>
                            <w:rPr>
                              <w:b/>
                              <w:sz w:val="16"/>
                            </w:rPr>
                          </w:pPr>
                        </w:p>
                        <w:p w14:paraId="0593E2D9" w14:textId="77777777" w:rsidR="00202341" w:rsidRDefault="00202341">
                          <w:pPr>
                            <w:rPr>
                              <w:b/>
                              <w:sz w:val="16"/>
                            </w:rPr>
                          </w:pPr>
                        </w:p>
                        <w:p w14:paraId="15724187" w14:textId="77777777" w:rsidR="00202341" w:rsidRDefault="00202341">
                          <w:pPr>
                            <w:pStyle w:val="Heading2"/>
                            <w:rPr>
                              <w:bCs w:val="0"/>
                            </w:rPr>
                          </w:pPr>
                          <w:r>
                            <w:rPr>
                              <w:rFonts w:hint="eastAsia"/>
                              <w:bCs w:val="0"/>
                            </w:rPr>
                            <w:t>C</w:t>
                          </w:r>
                        </w:p>
                        <w:p w14:paraId="5B488F57" w14:textId="77777777" w:rsidR="00202341" w:rsidRDefault="00202341">
                          <w:pPr>
                            <w:rPr>
                              <w:b/>
                              <w:sz w:val="10"/>
                            </w:rPr>
                          </w:pPr>
                        </w:p>
                        <w:p w14:paraId="09AFD865" w14:textId="77777777" w:rsidR="00202341" w:rsidRDefault="00202341">
                          <w:pPr>
                            <w:rPr>
                              <w:b/>
                              <w:sz w:val="16"/>
                            </w:rPr>
                          </w:pPr>
                        </w:p>
                        <w:p w14:paraId="3A0D61B9" w14:textId="77777777" w:rsidR="00202341" w:rsidRDefault="00202341">
                          <w:pPr>
                            <w:rPr>
                              <w:b/>
                              <w:sz w:val="16"/>
                            </w:rPr>
                          </w:pPr>
                        </w:p>
                        <w:p w14:paraId="2E6AD78A" w14:textId="77777777" w:rsidR="00202341" w:rsidRDefault="00202341">
                          <w:pPr>
                            <w:pStyle w:val="Heading2"/>
                          </w:pPr>
                          <w:r>
                            <w:rPr>
                              <w:rFonts w:hint="eastAsia"/>
                            </w:rPr>
                            <w:t>D</w:t>
                          </w:r>
                        </w:p>
                        <w:p w14:paraId="53DBA119" w14:textId="77777777" w:rsidR="00202341" w:rsidRDefault="00202341">
                          <w:pPr>
                            <w:rPr>
                              <w:b/>
                              <w:sz w:val="10"/>
                            </w:rPr>
                          </w:pPr>
                        </w:p>
                        <w:p w14:paraId="2BC01F5D" w14:textId="77777777" w:rsidR="00202341" w:rsidRDefault="00202341">
                          <w:pPr>
                            <w:rPr>
                              <w:b/>
                              <w:sz w:val="16"/>
                            </w:rPr>
                          </w:pPr>
                        </w:p>
                        <w:p w14:paraId="0480001D" w14:textId="77777777" w:rsidR="00202341" w:rsidRDefault="00202341">
                          <w:pPr>
                            <w:rPr>
                              <w:b/>
                              <w:sz w:val="16"/>
                            </w:rPr>
                          </w:pPr>
                        </w:p>
                        <w:p w14:paraId="3D911D65" w14:textId="77777777" w:rsidR="00202341" w:rsidRDefault="00202341">
                          <w:pPr>
                            <w:pStyle w:val="Heading2"/>
                            <w:rPr>
                              <w:bCs w:val="0"/>
                            </w:rPr>
                          </w:pPr>
                          <w:r>
                            <w:rPr>
                              <w:rFonts w:hint="eastAsia"/>
                              <w:bCs w:val="0"/>
                            </w:rPr>
                            <w:t>E</w:t>
                          </w:r>
                        </w:p>
                        <w:p w14:paraId="032182C3" w14:textId="77777777" w:rsidR="00202341" w:rsidRDefault="00202341">
                          <w:pPr>
                            <w:rPr>
                              <w:b/>
                              <w:sz w:val="10"/>
                            </w:rPr>
                          </w:pPr>
                        </w:p>
                        <w:p w14:paraId="37A228DD" w14:textId="77777777" w:rsidR="00202341" w:rsidRDefault="00202341">
                          <w:pPr>
                            <w:rPr>
                              <w:b/>
                              <w:sz w:val="16"/>
                            </w:rPr>
                          </w:pPr>
                        </w:p>
                        <w:p w14:paraId="63067EB3" w14:textId="77777777" w:rsidR="00202341" w:rsidRDefault="00202341">
                          <w:pPr>
                            <w:rPr>
                              <w:b/>
                              <w:sz w:val="16"/>
                            </w:rPr>
                          </w:pPr>
                        </w:p>
                        <w:p w14:paraId="0B3796C3" w14:textId="77777777" w:rsidR="00202341" w:rsidRDefault="00202341">
                          <w:pPr>
                            <w:pStyle w:val="Heading2"/>
                            <w:rPr>
                              <w:bCs w:val="0"/>
                            </w:rPr>
                          </w:pPr>
                          <w:r>
                            <w:rPr>
                              <w:rFonts w:hint="eastAsia"/>
                              <w:bCs w:val="0"/>
                            </w:rPr>
                            <w:t>F</w:t>
                          </w:r>
                        </w:p>
                        <w:p w14:paraId="6E9F625F" w14:textId="77777777" w:rsidR="00202341" w:rsidRDefault="00202341">
                          <w:pPr>
                            <w:rPr>
                              <w:b/>
                              <w:sz w:val="10"/>
                            </w:rPr>
                          </w:pPr>
                        </w:p>
                        <w:p w14:paraId="738DC4CE" w14:textId="77777777" w:rsidR="00202341" w:rsidRDefault="00202341">
                          <w:pPr>
                            <w:rPr>
                              <w:b/>
                              <w:sz w:val="16"/>
                            </w:rPr>
                          </w:pPr>
                        </w:p>
                        <w:p w14:paraId="20C3FB10" w14:textId="77777777" w:rsidR="00202341" w:rsidRDefault="00202341">
                          <w:pPr>
                            <w:rPr>
                              <w:b/>
                              <w:sz w:val="16"/>
                            </w:rPr>
                          </w:pPr>
                        </w:p>
                        <w:p w14:paraId="198361C4" w14:textId="77777777" w:rsidR="00202341" w:rsidRDefault="00202341">
                          <w:pPr>
                            <w:pStyle w:val="Heading2"/>
                            <w:rPr>
                              <w:bCs w:val="0"/>
                            </w:rPr>
                          </w:pPr>
                          <w:r>
                            <w:rPr>
                              <w:rFonts w:hint="eastAsia"/>
                              <w:bCs w:val="0"/>
                            </w:rPr>
                            <w:t>G</w:t>
                          </w:r>
                        </w:p>
                        <w:p w14:paraId="604A6495" w14:textId="77777777" w:rsidR="00202341" w:rsidRDefault="00202341">
                          <w:pPr>
                            <w:rPr>
                              <w:b/>
                              <w:sz w:val="10"/>
                            </w:rPr>
                          </w:pPr>
                        </w:p>
                        <w:p w14:paraId="210193CE" w14:textId="77777777" w:rsidR="00202341" w:rsidRDefault="00202341">
                          <w:pPr>
                            <w:rPr>
                              <w:b/>
                              <w:sz w:val="16"/>
                            </w:rPr>
                          </w:pPr>
                        </w:p>
                        <w:p w14:paraId="548FF9FC" w14:textId="77777777" w:rsidR="00202341" w:rsidRDefault="00202341">
                          <w:pPr>
                            <w:rPr>
                              <w:b/>
                              <w:sz w:val="16"/>
                            </w:rPr>
                          </w:pPr>
                        </w:p>
                        <w:p w14:paraId="32762292" w14:textId="77777777" w:rsidR="00202341" w:rsidRDefault="00202341">
                          <w:pPr>
                            <w:pStyle w:val="Heading4"/>
                            <w:rPr>
                              <w:sz w:val="20"/>
                            </w:rPr>
                          </w:pPr>
                          <w:r>
                            <w:rPr>
                              <w:rFonts w:hint="eastAsia"/>
                              <w:sz w:val="20"/>
                            </w:rPr>
                            <w:t>H</w:t>
                          </w:r>
                        </w:p>
                        <w:p w14:paraId="791915B3" w14:textId="77777777" w:rsidR="00202341" w:rsidRDefault="00202341">
                          <w:pPr>
                            <w:rPr>
                              <w:b/>
                              <w:sz w:val="10"/>
                            </w:rPr>
                          </w:pPr>
                        </w:p>
                        <w:p w14:paraId="52626BFD" w14:textId="77777777" w:rsidR="00202341" w:rsidRDefault="00202341">
                          <w:pPr>
                            <w:rPr>
                              <w:b/>
                              <w:sz w:val="16"/>
                            </w:rPr>
                          </w:pPr>
                        </w:p>
                        <w:p w14:paraId="24D59B68" w14:textId="77777777" w:rsidR="00202341" w:rsidRDefault="00202341">
                          <w:pPr>
                            <w:rPr>
                              <w:b/>
                              <w:sz w:val="16"/>
                            </w:rPr>
                          </w:pPr>
                        </w:p>
                        <w:p w14:paraId="31B7BE19" w14:textId="77777777" w:rsidR="00202341" w:rsidRDefault="00202341">
                          <w:pPr>
                            <w:pStyle w:val="Heading2"/>
                            <w:rPr>
                              <w:bCs w:val="0"/>
                            </w:rPr>
                          </w:pPr>
                          <w:r>
                            <w:rPr>
                              <w:rFonts w:hint="eastAsia"/>
                              <w:bCs w:val="0"/>
                            </w:rPr>
                            <w:t>I</w:t>
                          </w:r>
                        </w:p>
                        <w:p w14:paraId="71048C56" w14:textId="77777777" w:rsidR="00202341" w:rsidRDefault="00202341">
                          <w:pPr>
                            <w:rPr>
                              <w:b/>
                              <w:sz w:val="10"/>
                            </w:rPr>
                          </w:pPr>
                        </w:p>
                        <w:p w14:paraId="5688B57A" w14:textId="77777777" w:rsidR="00202341" w:rsidRDefault="00202341">
                          <w:pPr>
                            <w:rPr>
                              <w:b/>
                              <w:sz w:val="16"/>
                            </w:rPr>
                          </w:pPr>
                        </w:p>
                        <w:p w14:paraId="55A6FB6F" w14:textId="77777777" w:rsidR="00202341" w:rsidRDefault="00202341">
                          <w:pPr>
                            <w:rPr>
                              <w:b/>
                              <w:sz w:val="16"/>
                            </w:rPr>
                          </w:pPr>
                        </w:p>
                        <w:p w14:paraId="0208C3AB" w14:textId="77777777" w:rsidR="00202341" w:rsidRDefault="00202341">
                          <w:pPr>
                            <w:pStyle w:val="Heading2"/>
                            <w:rPr>
                              <w:bCs w:val="0"/>
                            </w:rPr>
                          </w:pPr>
                          <w:r>
                            <w:rPr>
                              <w:rFonts w:hint="eastAsia"/>
                              <w:bCs w:val="0"/>
                            </w:rPr>
                            <w:t>J</w:t>
                          </w:r>
                        </w:p>
                        <w:p w14:paraId="254731A4" w14:textId="77777777" w:rsidR="00202341" w:rsidRDefault="00202341">
                          <w:pPr>
                            <w:rPr>
                              <w:b/>
                              <w:sz w:val="10"/>
                            </w:rPr>
                          </w:pPr>
                        </w:p>
                        <w:p w14:paraId="3748351A" w14:textId="77777777" w:rsidR="00202341" w:rsidRDefault="00202341">
                          <w:pPr>
                            <w:rPr>
                              <w:b/>
                              <w:sz w:val="16"/>
                            </w:rPr>
                          </w:pPr>
                        </w:p>
                        <w:p w14:paraId="6829ECBA" w14:textId="77777777" w:rsidR="00202341" w:rsidRDefault="00202341">
                          <w:pPr>
                            <w:rPr>
                              <w:b/>
                              <w:sz w:val="16"/>
                            </w:rPr>
                          </w:pPr>
                        </w:p>
                        <w:p w14:paraId="2B6B83F2" w14:textId="77777777" w:rsidR="00202341" w:rsidRDefault="00202341">
                          <w:pPr>
                            <w:pStyle w:val="Heading2"/>
                            <w:rPr>
                              <w:bCs w:val="0"/>
                            </w:rPr>
                          </w:pPr>
                          <w:r>
                            <w:rPr>
                              <w:rFonts w:hint="eastAsia"/>
                              <w:bCs w:val="0"/>
                            </w:rPr>
                            <w:t>K</w:t>
                          </w:r>
                        </w:p>
                        <w:p w14:paraId="56B1B5BA" w14:textId="77777777" w:rsidR="00202341" w:rsidRDefault="00202341">
                          <w:pPr>
                            <w:rPr>
                              <w:b/>
                              <w:sz w:val="10"/>
                            </w:rPr>
                          </w:pPr>
                        </w:p>
                        <w:p w14:paraId="7A95801A" w14:textId="77777777" w:rsidR="00202341" w:rsidRDefault="00202341">
                          <w:pPr>
                            <w:rPr>
                              <w:b/>
                              <w:sz w:val="16"/>
                            </w:rPr>
                          </w:pPr>
                        </w:p>
                        <w:p w14:paraId="546055FD" w14:textId="77777777" w:rsidR="00202341" w:rsidRDefault="00202341">
                          <w:pPr>
                            <w:rPr>
                              <w:b/>
                              <w:sz w:val="16"/>
                            </w:rPr>
                          </w:pPr>
                        </w:p>
                        <w:p w14:paraId="0ECF9E29" w14:textId="77777777" w:rsidR="00202341" w:rsidRDefault="00202341">
                          <w:pPr>
                            <w:pStyle w:val="Heading2"/>
                            <w:rPr>
                              <w:bCs w:val="0"/>
                            </w:rPr>
                          </w:pPr>
                          <w:r>
                            <w:rPr>
                              <w:rFonts w:hint="eastAsia"/>
                              <w:bCs w:val="0"/>
                            </w:rPr>
                            <w:t>L</w:t>
                          </w:r>
                        </w:p>
                        <w:p w14:paraId="4DF336CD" w14:textId="77777777" w:rsidR="00202341" w:rsidRDefault="00202341">
                          <w:pPr>
                            <w:rPr>
                              <w:b/>
                              <w:sz w:val="10"/>
                            </w:rPr>
                          </w:pPr>
                        </w:p>
                        <w:p w14:paraId="068A4140" w14:textId="77777777" w:rsidR="00202341" w:rsidRDefault="00202341">
                          <w:pPr>
                            <w:rPr>
                              <w:b/>
                              <w:sz w:val="16"/>
                            </w:rPr>
                          </w:pPr>
                        </w:p>
                        <w:p w14:paraId="00F5E183" w14:textId="77777777" w:rsidR="00202341" w:rsidRDefault="00202341">
                          <w:pPr>
                            <w:rPr>
                              <w:b/>
                              <w:sz w:val="16"/>
                            </w:rPr>
                          </w:pPr>
                        </w:p>
                        <w:p w14:paraId="73D906F9" w14:textId="77777777" w:rsidR="00202341" w:rsidRDefault="00202341">
                          <w:pPr>
                            <w:pStyle w:val="Heading2"/>
                            <w:rPr>
                              <w:bCs w:val="0"/>
                            </w:rPr>
                          </w:pPr>
                          <w:r>
                            <w:rPr>
                              <w:rFonts w:hint="eastAsia"/>
                              <w:bCs w:val="0"/>
                            </w:rPr>
                            <w:t>M</w:t>
                          </w:r>
                        </w:p>
                        <w:p w14:paraId="67ED7AFD" w14:textId="77777777" w:rsidR="00202341" w:rsidRDefault="00202341">
                          <w:pPr>
                            <w:rPr>
                              <w:b/>
                              <w:sz w:val="10"/>
                            </w:rPr>
                          </w:pPr>
                        </w:p>
                        <w:p w14:paraId="1C941CF2" w14:textId="77777777" w:rsidR="00202341" w:rsidRDefault="00202341">
                          <w:pPr>
                            <w:rPr>
                              <w:b/>
                              <w:sz w:val="16"/>
                            </w:rPr>
                          </w:pPr>
                        </w:p>
                        <w:p w14:paraId="79272C01" w14:textId="77777777" w:rsidR="00202341" w:rsidRDefault="00202341">
                          <w:pPr>
                            <w:rPr>
                              <w:b/>
                              <w:sz w:val="16"/>
                            </w:rPr>
                          </w:pPr>
                        </w:p>
                        <w:p w14:paraId="6ED01620" w14:textId="77777777" w:rsidR="00202341" w:rsidRDefault="00202341">
                          <w:pPr>
                            <w:pStyle w:val="Heading2"/>
                            <w:rPr>
                              <w:bCs w:val="0"/>
                            </w:rPr>
                          </w:pPr>
                          <w:r>
                            <w:rPr>
                              <w:rFonts w:hint="eastAsia"/>
                              <w:bCs w:val="0"/>
                            </w:rPr>
                            <w:t>N</w:t>
                          </w:r>
                        </w:p>
                        <w:p w14:paraId="3FEDBBE4" w14:textId="77777777" w:rsidR="00202341" w:rsidRDefault="00202341">
                          <w:pPr>
                            <w:rPr>
                              <w:b/>
                              <w:sz w:val="10"/>
                            </w:rPr>
                          </w:pPr>
                        </w:p>
                        <w:p w14:paraId="1E4DF3D2" w14:textId="77777777" w:rsidR="00202341" w:rsidRDefault="00202341">
                          <w:pPr>
                            <w:rPr>
                              <w:b/>
                              <w:sz w:val="16"/>
                            </w:rPr>
                          </w:pPr>
                        </w:p>
                        <w:p w14:paraId="2F8F7889" w14:textId="77777777" w:rsidR="00202341" w:rsidRDefault="00202341">
                          <w:pPr>
                            <w:rPr>
                              <w:b/>
                              <w:sz w:val="16"/>
                            </w:rPr>
                          </w:pPr>
                        </w:p>
                        <w:p w14:paraId="2E0FF0EB" w14:textId="77777777" w:rsidR="00202341" w:rsidRDefault="00202341">
                          <w:pPr>
                            <w:pStyle w:val="Heading2"/>
                            <w:rPr>
                              <w:bCs w:val="0"/>
                            </w:rPr>
                          </w:pPr>
                          <w:r>
                            <w:rPr>
                              <w:rFonts w:hint="eastAsia"/>
                              <w:bCs w:val="0"/>
                            </w:rPr>
                            <w:t>O</w:t>
                          </w:r>
                        </w:p>
                        <w:p w14:paraId="349A3659" w14:textId="77777777" w:rsidR="00202341" w:rsidRDefault="00202341">
                          <w:pPr>
                            <w:rPr>
                              <w:b/>
                              <w:sz w:val="10"/>
                            </w:rPr>
                          </w:pPr>
                        </w:p>
                        <w:p w14:paraId="1B23B90B" w14:textId="77777777" w:rsidR="00202341" w:rsidRDefault="00202341">
                          <w:pPr>
                            <w:rPr>
                              <w:b/>
                              <w:sz w:val="16"/>
                            </w:rPr>
                          </w:pPr>
                        </w:p>
                        <w:p w14:paraId="447EA420" w14:textId="77777777" w:rsidR="00202341" w:rsidRDefault="00202341">
                          <w:pPr>
                            <w:rPr>
                              <w:b/>
                              <w:sz w:val="16"/>
                            </w:rPr>
                          </w:pPr>
                        </w:p>
                        <w:p w14:paraId="496B4441" w14:textId="77777777" w:rsidR="00202341" w:rsidRDefault="00202341">
                          <w:pPr>
                            <w:pStyle w:val="Heading2"/>
                            <w:rPr>
                              <w:bCs w:val="0"/>
                            </w:rPr>
                          </w:pPr>
                          <w:r>
                            <w:rPr>
                              <w:rFonts w:hint="eastAsia"/>
                              <w:bCs w:val="0"/>
                            </w:rPr>
                            <w:t>P</w:t>
                          </w:r>
                        </w:p>
                        <w:p w14:paraId="33264948" w14:textId="77777777" w:rsidR="00202341" w:rsidRDefault="00202341">
                          <w:pPr>
                            <w:rPr>
                              <w:b/>
                              <w:sz w:val="10"/>
                            </w:rPr>
                          </w:pPr>
                        </w:p>
                        <w:p w14:paraId="5ED61690" w14:textId="77777777" w:rsidR="00202341" w:rsidRDefault="00202341">
                          <w:pPr>
                            <w:rPr>
                              <w:b/>
                              <w:sz w:val="16"/>
                            </w:rPr>
                          </w:pPr>
                        </w:p>
                        <w:p w14:paraId="562C701F" w14:textId="77777777" w:rsidR="00202341" w:rsidRDefault="00202341">
                          <w:pPr>
                            <w:rPr>
                              <w:b/>
                              <w:sz w:val="16"/>
                            </w:rPr>
                          </w:pPr>
                        </w:p>
                        <w:p w14:paraId="01D63EFD" w14:textId="77777777" w:rsidR="00202341" w:rsidRDefault="00202341">
                          <w:pPr>
                            <w:pStyle w:val="Heading2"/>
                            <w:rPr>
                              <w:bCs w:val="0"/>
                            </w:rPr>
                          </w:pPr>
                          <w:r>
                            <w:rPr>
                              <w:rFonts w:hint="eastAsia"/>
                              <w:bCs w:val="0"/>
                            </w:rPr>
                            <w:t>Q</w:t>
                          </w:r>
                        </w:p>
                        <w:p w14:paraId="133B2EB4" w14:textId="77777777" w:rsidR="00202341" w:rsidRDefault="00202341">
                          <w:pPr>
                            <w:rPr>
                              <w:b/>
                              <w:sz w:val="10"/>
                            </w:rPr>
                          </w:pPr>
                        </w:p>
                        <w:p w14:paraId="607B6B1C" w14:textId="77777777" w:rsidR="00202341" w:rsidRDefault="00202341">
                          <w:pPr>
                            <w:rPr>
                              <w:b/>
                              <w:sz w:val="16"/>
                            </w:rPr>
                          </w:pPr>
                        </w:p>
                        <w:p w14:paraId="79C8F918" w14:textId="77777777" w:rsidR="00202341" w:rsidRDefault="00202341">
                          <w:pPr>
                            <w:rPr>
                              <w:b/>
                              <w:sz w:val="16"/>
                            </w:rPr>
                          </w:pPr>
                        </w:p>
                        <w:p w14:paraId="2E090B73" w14:textId="77777777" w:rsidR="00202341" w:rsidRDefault="00202341">
                          <w:pPr>
                            <w:pStyle w:val="Heading2"/>
                            <w:rPr>
                              <w:bCs w:val="0"/>
                            </w:rPr>
                          </w:pPr>
                          <w:r>
                            <w:rPr>
                              <w:rFonts w:hint="eastAsia"/>
                              <w:bCs w:val="0"/>
                            </w:rPr>
                            <w:t>R</w:t>
                          </w:r>
                        </w:p>
                        <w:p w14:paraId="2C090CD3" w14:textId="77777777" w:rsidR="00202341" w:rsidRDefault="00202341">
                          <w:pPr>
                            <w:rPr>
                              <w:b/>
                              <w:sz w:val="10"/>
                            </w:rPr>
                          </w:pPr>
                        </w:p>
                        <w:p w14:paraId="723DD084" w14:textId="77777777" w:rsidR="00202341" w:rsidRDefault="00202341">
                          <w:pPr>
                            <w:rPr>
                              <w:b/>
                              <w:sz w:val="16"/>
                            </w:rPr>
                          </w:pPr>
                        </w:p>
                        <w:p w14:paraId="48755E4D" w14:textId="77777777" w:rsidR="00202341" w:rsidRDefault="00202341">
                          <w:pPr>
                            <w:rPr>
                              <w:b/>
                              <w:sz w:val="16"/>
                            </w:rPr>
                          </w:pPr>
                        </w:p>
                        <w:p w14:paraId="59AF7DAC" w14:textId="77777777" w:rsidR="00202341" w:rsidRDefault="00202341">
                          <w:pPr>
                            <w:pStyle w:val="Heading2"/>
                            <w:rPr>
                              <w:bCs w:val="0"/>
                            </w:rPr>
                          </w:pPr>
                          <w:r>
                            <w:rPr>
                              <w:rFonts w:hint="eastAsia"/>
                              <w:bCs w:val="0"/>
                            </w:rPr>
                            <w:t>S</w:t>
                          </w:r>
                        </w:p>
                        <w:p w14:paraId="3C751730" w14:textId="77777777" w:rsidR="00202341" w:rsidRDefault="00202341">
                          <w:pPr>
                            <w:rPr>
                              <w:b/>
                              <w:sz w:val="10"/>
                            </w:rPr>
                          </w:pPr>
                        </w:p>
                        <w:p w14:paraId="73074EE5" w14:textId="77777777" w:rsidR="00202341" w:rsidRDefault="00202341">
                          <w:pPr>
                            <w:rPr>
                              <w:b/>
                              <w:sz w:val="16"/>
                            </w:rPr>
                          </w:pPr>
                        </w:p>
                        <w:p w14:paraId="7A6AABD0" w14:textId="77777777" w:rsidR="00202341" w:rsidRDefault="00202341">
                          <w:pPr>
                            <w:rPr>
                              <w:b/>
                              <w:sz w:val="16"/>
                            </w:rPr>
                          </w:pPr>
                        </w:p>
                        <w:p w14:paraId="694E37E1" w14:textId="77777777" w:rsidR="00202341" w:rsidRDefault="00202341">
                          <w:pPr>
                            <w:pStyle w:val="Heading2"/>
                            <w:rPr>
                              <w:bCs w:val="0"/>
                            </w:rPr>
                          </w:pPr>
                          <w:r>
                            <w:rPr>
                              <w:rFonts w:hint="eastAsia"/>
                              <w:bCs w:val="0"/>
                            </w:rPr>
                            <w:t>T</w:t>
                          </w:r>
                        </w:p>
                        <w:p w14:paraId="78C2B389" w14:textId="77777777" w:rsidR="00202341" w:rsidRDefault="00202341">
                          <w:pPr>
                            <w:rPr>
                              <w:b/>
                              <w:sz w:val="10"/>
                            </w:rPr>
                          </w:pPr>
                        </w:p>
                        <w:p w14:paraId="606E9830" w14:textId="77777777" w:rsidR="00202341" w:rsidRDefault="00202341">
                          <w:pPr>
                            <w:rPr>
                              <w:b/>
                              <w:sz w:val="16"/>
                            </w:rPr>
                          </w:pPr>
                        </w:p>
                        <w:p w14:paraId="0DD14860" w14:textId="77777777" w:rsidR="00202341" w:rsidRDefault="00202341">
                          <w:pPr>
                            <w:rPr>
                              <w:b/>
                              <w:sz w:val="16"/>
                            </w:rPr>
                          </w:pPr>
                        </w:p>
                        <w:p w14:paraId="30D243AC" w14:textId="77777777" w:rsidR="00202341" w:rsidRDefault="00202341">
                          <w:pPr>
                            <w:pStyle w:val="Heading2"/>
                            <w:rPr>
                              <w:bCs w:val="0"/>
                            </w:rPr>
                          </w:pPr>
                          <w:r>
                            <w:rPr>
                              <w:rFonts w:hint="eastAsia"/>
                              <w:bCs w:val="0"/>
                            </w:rPr>
                            <w:t>U</w:t>
                          </w:r>
                        </w:p>
                        <w:p w14:paraId="0D7AEB30" w14:textId="77777777" w:rsidR="00202341" w:rsidRDefault="00202341">
                          <w:pPr>
                            <w:rPr>
                              <w:b/>
                              <w:sz w:val="10"/>
                            </w:rPr>
                          </w:pPr>
                        </w:p>
                        <w:p w14:paraId="3F9D51C6" w14:textId="77777777" w:rsidR="00202341" w:rsidRDefault="00202341">
                          <w:pPr>
                            <w:rPr>
                              <w:b/>
                              <w:sz w:val="16"/>
                            </w:rPr>
                          </w:pPr>
                        </w:p>
                        <w:p w14:paraId="115701C2" w14:textId="77777777" w:rsidR="00202341" w:rsidRDefault="00202341">
                          <w:pPr>
                            <w:rPr>
                              <w:b/>
                              <w:sz w:val="16"/>
                            </w:rPr>
                          </w:pPr>
                        </w:p>
                        <w:p w14:paraId="51EB275F" w14:textId="77777777" w:rsidR="00202341" w:rsidRDefault="00202341">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B61462" id="_x0000_t202" coordsize="21600,21600" o:spt="202" path="m,l,21600r21600,l21600,xe">
              <v:stroke joinstyle="miter"/>
              <v:path gradientshapeok="t" o:connecttype="rect"/>
            </v:shapetype>
            <v:shape id="Text Box 7" o:spid="_x0000_s1026" type="#_x0000_t202" style="position:absolute;left:0;text-align:left;margin-left:-71.35pt;margin-top:16.3pt;width:21.35pt;height:7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" stroked="f">
              <v:textbox>
                <w:txbxContent>
                  <w:p w14:paraId="3C8A3C93" w14:textId="77777777" w:rsidR="00202341" w:rsidRDefault="00202341">
                    <w:pPr>
                      <w:pStyle w:val="Heading2"/>
                      <w:rPr>
                        <w:bCs w:val="0"/>
                      </w:rPr>
                    </w:pPr>
                    <w:r>
                      <w:rPr>
                        <w:rFonts w:hint="eastAsia"/>
                        <w:bCs w:val="0"/>
                      </w:rPr>
                      <w:t>A</w:t>
                    </w:r>
                  </w:p>
                  <w:p w14:paraId="1E42B7E2" w14:textId="77777777" w:rsidR="00202341" w:rsidRDefault="00202341">
                    <w:pPr>
                      <w:rPr>
                        <w:b/>
                        <w:sz w:val="10"/>
                      </w:rPr>
                    </w:pPr>
                  </w:p>
                  <w:p w14:paraId="00952E4D" w14:textId="77777777" w:rsidR="00202341" w:rsidRDefault="00202341">
                    <w:pPr>
                      <w:rPr>
                        <w:b/>
                        <w:sz w:val="16"/>
                      </w:rPr>
                    </w:pPr>
                  </w:p>
                  <w:p w14:paraId="761DE13D" w14:textId="77777777" w:rsidR="00202341" w:rsidRDefault="00202341">
                    <w:pPr>
                      <w:rPr>
                        <w:b/>
                        <w:sz w:val="16"/>
                      </w:rPr>
                    </w:pPr>
                  </w:p>
                  <w:p w14:paraId="7356D3E0" w14:textId="77777777" w:rsidR="00202341" w:rsidRDefault="00202341">
                    <w:pPr>
                      <w:pStyle w:val="Heading2"/>
                      <w:rPr>
                        <w:bCs w:val="0"/>
                      </w:rPr>
                    </w:pPr>
                    <w:r>
                      <w:rPr>
                        <w:rFonts w:hint="eastAsia"/>
                        <w:bCs w:val="0"/>
                      </w:rPr>
                      <w:t>B</w:t>
                    </w:r>
                  </w:p>
                  <w:p w14:paraId="650B2159" w14:textId="77777777" w:rsidR="00202341" w:rsidRDefault="00202341">
                    <w:pPr>
                      <w:rPr>
                        <w:b/>
                        <w:sz w:val="10"/>
                      </w:rPr>
                    </w:pPr>
                  </w:p>
                  <w:p w14:paraId="770B3F9A" w14:textId="77777777" w:rsidR="00202341" w:rsidRDefault="00202341">
                    <w:pPr>
                      <w:rPr>
                        <w:b/>
                        <w:sz w:val="16"/>
                      </w:rPr>
                    </w:pPr>
                  </w:p>
                  <w:p w14:paraId="0593E2D9" w14:textId="77777777" w:rsidR="00202341" w:rsidRDefault="00202341">
                    <w:pPr>
                      <w:rPr>
                        <w:b/>
                        <w:sz w:val="16"/>
                      </w:rPr>
                    </w:pPr>
                  </w:p>
                  <w:p w14:paraId="15724187" w14:textId="77777777" w:rsidR="00202341" w:rsidRDefault="00202341">
                    <w:pPr>
                      <w:pStyle w:val="Heading2"/>
                      <w:rPr>
                        <w:bCs w:val="0"/>
                      </w:rPr>
                    </w:pPr>
                    <w:r>
                      <w:rPr>
                        <w:rFonts w:hint="eastAsia"/>
                        <w:bCs w:val="0"/>
                      </w:rPr>
                      <w:t>C</w:t>
                    </w:r>
                  </w:p>
                  <w:p w14:paraId="5B488F57" w14:textId="77777777" w:rsidR="00202341" w:rsidRDefault="00202341">
                    <w:pPr>
                      <w:rPr>
                        <w:b/>
                        <w:sz w:val="10"/>
                      </w:rPr>
                    </w:pPr>
                  </w:p>
                  <w:p w14:paraId="09AFD865" w14:textId="77777777" w:rsidR="00202341" w:rsidRDefault="00202341">
                    <w:pPr>
                      <w:rPr>
                        <w:b/>
                        <w:sz w:val="16"/>
                      </w:rPr>
                    </w:pPr>
                  </w:p>
                  <w:p w14:paraId="3A0D61B9" w14:textId="77777777" w:rsidR="00202341" w:rsidRDefault="00202341">
                    <w:pPr>
                      <w:rPr>
                        <w:b/>
                        <w:sz w:val="16"/>
                      </w:rPr>
                    </w:pPr>
                  </w:p>
                  <w:p w14:paraId="2E6AD78A" w14:textId="77777777" w:rsidR="00202341" w:rsidRDefault="00202341">
                    <w:pPr>
                      <w:pStyle w:val="Heading2"/>
                    </w:pPr>
                    <w:r>
                      <w:rPr>
                        <w:rFonts w:hint="eastAsia"/>
                      </w:rPr>
                      <w:t>D</w:t>
                    </w:r>
                  </w:p>
                  <w:p w14:paraId="53DBA119" w14:textId="77777777" w:rsidR="00202341" w:rsidRDefault="00202341">
                    <w:pPr>
                      <w:rPr>
                        <w:b/>
                        <w:sz w:val="10"/>
                      </w:rPr>
                    </w:pPr>
                  </w:p>
                  <w:p w14:paraId="2BC01F5D" w14:textId="77777777" w:rsidR="00202341" w:rsidRDefault="00202341">
                    <w:pPr>
                      <w:rPr>
                        <w:b/>
                        <w:sz w:val="16"/>
                      </w:rPr>
                    </w:pPr>
                  </w:p>
                  <w:p w14:paraId="0480001D" w14:textId="77777777" w:rsidR="00202341" w:rsidRDefault="00202341">
                    <w:pPr>
                      <w:rPr>
                        <w:b/>
                        <w:sz w:val="16"/>
                      </w:rPr>
                    </w:pPr>
                  </w:p>
                  <w:p w14:paraId="3D911D65" w14:textId="77777777" w:rsidR="00202341" w:rsidRDefault="00202341">
                    <w:pPr>
                      <w:pStyle w:val="Heading2"/>
                      <w:rPr>
                        <w:bCs w:val="0"/>
                      </w:rPr>
                    </w:pPr>
                    <w:r>
                      <w:rPr>
                        <w:rFonts w:hint="eastAsia"/>
                        <w:bCs w:val="0"/>
                      </w:rPr>
                      <w:t>E</w:t>
                    </w:r>
                  </w:p>
                  <w:p w14:paraId="032182C3" w14:textId="77777777" w:rsidR="00202341" w:rsidRDefault="00202341">
                    <w:pPr>
                      <w:rPr>
                        <w:b/>
                        <w:sz w:val="10"/>
                      </w:rPr>
                    </w:pPr>
                  </w:p>
                  <w:p w14:paraId="37A228DD" w14:textId="77777777" w:rsidR="00202341" w:rsidRDefault="00202341">
                    <w:pPr>
                      <w:rPr>
                        <w:b/>
                        <w:sz w:val="16"/>
                      </w:rPr>
                    </w:pPr>
                  </w:p>
                  <w:p w14:paraId="63067EB3" w14:textId="77777777" w:rsidR="00202341" w:rsidRDefault="00202341">
                    <w:pPr>
                      <w:rPr>
                        <w:b/>
                        <w:sz w:val="16"/>
                      </w:rPr>
                    </w:pPr>
                  </w:p>
                  <w:p w14:paraId="0B3796C3" w14:textId="77777777" w:rsidR="00202341" w:rsidRDefault="00202341">
                    <w:pPr>
                      <w:pStyle w:val="Heading2"/>
                      <w:rPr>
                        <w:bCs w:val="0"/>
                      </w:rPr>
                    </w:pPr>
                    <w:r>
                      <w:rPr>
                        <w:rFonts w:hint="eastAsia"/>
                        <w:bCs w:val="0"/>
                      </w:rPr>
                      <w:t>F</w:t>
                    </w:r>
                  </w:p>
                  <w:p w14:paraId="6E9F625F" w14:textId="77777777" w:rsidR="00202341" w:rsidRDefault="00202341">
                    <w:pPr>
                      <w:rPr>
                        <w:b/>
                        <w:sz w:val="10"/>
                      </w:rPr>
                    </w:pPr>
                  </w:p>
                  <w:p w14:paraId="738DC4CE" w14:textId="77777777" w:rsidR="00202341" w:rsidRDefault="00202341">
                    <w:pPr>
                      <w:rPr>
                        <w:b/>
                        <w:sz w:val="16"/>
                      </w:rPr>
                    </w:pPr>
                  </w:p>
                  <w:p w14:paraId="20C3FB10" w14:textId="77777777" w:rsidR="00202341" w:rsidRDefault="00202341">
                    <w:pPr>
                      <w:rPr>
                        <w:b/>
                        <w:sz w:val="16"/>
                      </w:rPr>
                    </w:pPr>
                  </w:p>
                  <w:p w14:paraId="198361C4" w14:textId="77777777" w:rsidR="00202341" w:rsidRDefault="00202341">
                    <w:pPr>
                      <w:pStyle w:val="Heading2"/>
                      <w:rPr>
                        <w:bCs w:val="0"/>
                      </w:rPr>
                    </w:pPr>
                    <w:r>
                      <w:rPr>
                        <w:rFonts w:hint="eastAsia"/>
                        <w:bCs w:val="0"/>
                      </w:rPr>
                      <w:t>G</w:t>
                    </w:r>
                  </w:p>
                  <w:p w14:paraId="604A6495" w14:textId="77777777" w:rsidR="00202341" w:rsidRDefault="00202341">
                    <w:pPr>
                      <w:rPr>
                        <w:b/>
                        <w:sz w:val="10"/>
                      </w:rPr>
                    </w:pPr>
                  </w:p>
                  <w:p w14:paraId="210193CE" w14:textId="77777777" w:rsidR="00202341" w:rsidRDefault="00202341">
                    <w:pPr>
                      <w:rPr>
                        <w:b/>
                        <w:sz w:val="16"/>
                      </w:rPr>
                    </w:pPr>
                  </w:p>
                  <w:p w14:paraId="548FF9FC" w14:textId="77777777" w:rsidR="00202341" w:rsidRDefault="00202341">
                    <w:pPr>
                      <w:rPr>
                        <w:b/>
                        <w:sz w:val="16"/>
                      </w:rPr>
                    </w:pPr>
                  </w:p>
                  <w:p w14:paraId="32762292" w14:textId="77777777" w:rsidR="00202341" w:rsidRDefault="00202341">
                    <w:pPr>
                      <w:pStyle w:val="Heading4"/>
                      <w:rPr>
                        <w:sz w:val="20"/>
                      </w:rPr>
                    </w:pPr>
                    <w:r>
                      <w:rPr>
                        <w:rFonts w:hint="eastAsia"/>
                        <w:sz w:val="20"/>
                      </w:rPr>
                      <w:t>H</w:t>
                    </w:r>
                  </w:p>
                  <w:p w14:paraId="791915B3" w14:textId="77777777" w:rsidR="00202341" w:rsidRDefault="00202341">
                    <w:pPr>
                      <w:rPr>
                        <w:b/>
                        <w:sz w:val="10"/>
                      </w:rPr>
                    </w:pPr>
                  </w:p>
                  <w:p w14:paraId="52626BFD" w14:textId="77777777" w:rsidR="00202341" w:rsidRDefault="00202341">
                    <w:pPr>
                      <w:rPr>
                        <w:b/>
                        <w:sz w:val="16"/>
                      </w:rPr>
                    </w:pPr>
                  </w:p>
                  <w:p w14:paraId="24D59B68" w14:textId="77777777" w:rsidR="00202341" w:rsidRDefault="00202341">
                    <w:pPr>
                      <w:rPr>
                        <w:b/>
                        <w:sz w:val="16"/>
                      </w:rPr>
                    </w:pPr>
                  </w:p>
                  <w:p w14:paraId="31B7BE19" w14:textId="77777777" w:rsidR="00202341" w:rsidRDefault="00202341">
                    <w:pPr>
                      <w:pStyle w:val="Heading2"/>
                      <w:rPr>
                        <w:bCs w:val="0"/>
                      </w:rPr>
                    </w:pPr>
                    <w:r>
                      <w:rPr>
                        <w:rFonts w:hint="eastAsia"/>
                        <w:bCs w:val="0"/>
                      </w:rPr>
                      <w:t>I</w:t>
                    </w:r>
                  </w:p>
                  <w:p w14:paraId="71048C56" w14:textId="77777777" w:rsidR="00202341" w:rsidRDefault="00202341">
                    <w:pPr>
                      <w:rPr>
                        <w:b/>
                        <w:sz w:val="10"/>
                      </w:rPr>
                    </w:pPr>
                  </w:p>
                  <w:p w14:paraId="5688B57A" w14:textId="77777777" w:rsidR="00202341" w:rsidRDefault="00202341">
                    <w:pPr>
                      <w:rPr>
                        <w:b/>
                        <w:sz w:val="16"/>
                      </w:rPr>
                    </w:pPr>
                  </w:p>
                  <w:p w14:paraId="55A6FB6F" w14:textId="77777777" w:rsidR="00202341" w:rsidRDefault="00202341">
                    <w:pPr>
                      <w:rPr>
                        <w:b/>
                        <w:sz w:val="16"/>
                      </w:rPr>
                    </w:pPr>
                  </w:p>
                  <w:p w14:paraId="0208C3AB" w14:textId="77777777" w:rsidR="00202341" w:rsidRDefault="00202341">
                    <w:pPr>
                      <w:pStyle w:val="Heading2"/>
                      <w:rPr>
                        <w:bCs w:val="0"/>
                      </w:rPr>
                    </w:pPr>
                    <w:r>
                      <w:rPr>
                        <w:rFonts w:hint="eastAsia"/>
                        <w:bCs w:val="0"/>
                      </w:rPr>
                      <w:t>J</w:t>
                    </w:r>
                  </w:p>
                  <w:p w14:paraId="254731A4" w14:textId="77777777" w:rsidR="00202341" w:rsidRDefault="00202341">
                    <w:pPr>
                      <w:rPr>
                        <w:b/>
                        <w:sz w:val="10"/>
                      </w:rPr>
                    </w:pPr>
                  </w:p>
                  <w:p w14:paraId="3748351A" w14:textId="77777777" w:rsidR="00202341" w:rsidRDefault="00202341">
                    <w:pPr>
                      <w:rPr>
                        <w:b/>
                        <w:sz w:val="16"/>
                      </w:rPr>
                    </w:pPr>
                  </w:p>
                  <w:p w14:paraId="6829ECBA" w14:textId="77777777" w:rsidR="00202341" w:rsidRDefault="00202341">
                    <w:pPr>
                      <w:rPr>
                        <w:b/>
                        <w:sz w:val="16"/>
                      </w:rPr>
                    </w:pPr>
                  </w:p>
                  <w:p w14:paraId="2B6B83F2" w14:textId="77777777" w:rsidR="00202341" w:rsidRDefault="00202341">
                    <w:pPr>
                      <w:pStyle w:val="Heading2"/>
                      <w:rPr>
                        <w:bCs w:val="0"/>
                      </w:rPr>
                    </w:pPr>
                    <w:r>
                      <w:rPr>
                        <w:rFonts w:hint="eastAsia"/>
                        <w:bCs w:val="0"/>
                      </w:rPr>
                      <w:t>K</w:t>
                    </w:r>
                  </w:p>
                  <w:p w14:paraId="56B1B5BA" w14:textId="77777777" w:rsidR="00202341" w:rsidRDefault="00202341">
                    <w:pPr>
                      <w:rPr>
                        <w:b/>
                        <w:sz w:val="10"/>
                      </w:rPr>
                    </w:pPr>
                  </w:p>
                  <w:p w14:paraId="7A95801A" w14:textId="77777777" w:rsidR="00202341" w:rsidRDefault="00202341">
                    <w:pPr>
                      <w:rPr>
                        <w:b/>
                        <w:sz w:val="16"/>
                      </w:rPr>
                    </w:pPr>
                  </w:p>
                  <w:p w14:paraId="546055FD" w14:textId="77777777" w:rsidR="00202341" w:rsidRDefault="00202341">
                    <w:pPr>
                      <w:rPr>
                        <w:b/>
                        <w:sz w:val="16"/>
                      </w:rPr>
                    </w:pPr>
                  </w:p>
                  <w:p w14:paraId="0ECF9E29" w14:textId="77777777" w:rsidR="00202341" w:rsidRDefault="00202341">
                    <w:pPr>
                      <w:pStyle w:val="Heading2"/>
                      <w:rPr>
                        <w:bCs w:val="0"/>
                      </w:rPr>
                    </w:pPr>
                    <w:r>
                      <w:rPr>
                        <w:rFonts w:hint="eastAsia"/>
                        <w:bCs w:val="0"/>
                      </w:rPr>
                      <w:t>L</w:t>
                    </w:r>
                  </w:p>
                  <w:p w14:paraId="4DF336CD" w14:textId="77777777" w:rsidR="00202341" w:rsidRDefault="00202341">
                    <w:pPr>
                      <w:rPr>
                        <w:b/>
                        <w:sz w:val="10"/>
                      </w:rPr>
                    </w:pPr>
                  </w:p>
                  <w:p w14:paraId="068A4140" w14:textId="77777777" w:rsidR="00202341" w:rsidRDefault="00202341">
                    <w:pPr>
                      <w:rPr>
                        <w:b/>
                        <w:sz w:val="16"/>
                      </w:rPr>
                    </w:pPr>
                  </w:p>
                  <w:p w14:paraId="00F5E183" w14:textId="77777777" w:rsidR="00202341" w:rsidRDefault="00202341">
                    <w:pPr>
                      <w:rPr>
                        <w:b/>
                        <w:sz w:val="16"/>
                      </w:rPr>
                    </w:pPr>
                  </w:p>
                  <w:p w14:paraId="73D906F9" w14:textId="77777777" w:rsidR="00202341" w:rsidRDefault="00202341">
                    <w:pPr>
                      <w:pStyle w:val="Heading2"/>
                      <w:rPr>
                        <w:bCs w:val="0"/>
                      </w:rPr>
                    </w:pPr>
                    <w:r>
                      <w:rPr>
                        <w:rFonts w:hint="eastAsia"/>
                        <w:bCs w:val="0"/>
                      </w:rPr>
                      <w:t>M</w:t>
                    </w:r>
                  </w:p>
                  <w:p w14:paraId="67ED7AFD" w14:textId="77777777" w:rsidR="00202341" w:rsidRDefault="00202341">
                    <w:pPr>
                      <w:rPr>
                        <w:b/>
                        <w:sz w:val="10"/>
                      </w:rPr>
                    </w:pPr>
                  </w:p>
                  <w:p w14:paraId="1C941CF2" w14:textId="77777777" w:rsidR="00202341" w:rsidRDefault="00202341">
                    <w:pPr>
                      <w:rPr>
                        <w:b/>
                        <w:sz w:val="16"/>
                      </w:rPr>
                    </w:pPr>
                  </w:p>
                  <w:p w14:paraId="79272C01" w14:textId="77777777" w:rsidR="00202341" w:rsidRDefault="00202341">
                    <w:pPr>
                      <w:rPr>
                        <w:b/>
                        <w:sz w:val="16"/>
                      </w:rPr>
                    </w:pPr>
                  </w:p>
                  <w:p w14:paraId="6ED01620" w14:textId="77777777" w:rsidR="00202341" w:rsidRDefault="00202341">
                    <w:pPr>
                      <w:pStyle w:val="Heading2"/>
                      <w:rPr>
                        <w:bCs w:val="0"/>
                      </w:rPr>
                    </w:pPr>
                    <w:r>
                      <w:rPr>
                        <w:rFonts w:hint="eastAsia"/>
                        <w:bCs w:val="0"/>
                      </w:rPr>
                      <w:t>N</w:t>
                    </w:r>
                  </w:p>
                  <w:p w14:paraId="3FEDBBE4" w14:textId="77777777" w:rsidR="00202341" w:rsidRDefault="00202341">
                    <w:pPr>
                      <w:rPr>
                        <w:b/>
                        <w:sz w:val="10"/>
                      </w:rPr>
                    </w:pPr>
                  </w:p>
                  <w:p w14:paraId="1E4DF3D2" w14:textId="77777777" w:rsidR="00202341" w:rsidRDefault="00202341">
                    <w:pPr>
                      <w:rPr>
                        <w:b/>
                        <w:sz w:val="16"/>
                      </w:rPr>
                    </w:pPr>
                  </w:p>
                  <w:p w14:paraId="2F8F7889" w14:textId="77777777" w:rsidR="00202341" w:rsidRDefault="00202341">
                    <w:pPr>
                      <w:rPr>
                        <w:b/>
                        <w:sz w:val="16"/>
                      </w:rPr>
                    </w:pPr>
                  </w:p>
                  <w:p w14:paraId="2E0FF0EB" w14:textId="77777777" w:rsidR="00202341" w:rsidRDefault="00202341">
                    <w:pPr>
                      <w:pStyle w:val="Heading2"/>
                      <w:rPr>
                        <w:bCs w:val="0"/>
                      </w:rPr>
                    </w:pPr>
                    <w:r>
                      <w:rPr>
                        <w:rFonts w:hint="eastAsia"/>
                        <w:bCs w:val="0"/>
                      </w:rPr>
                      <w:t>O</w:t>
                    </w:r>
                  </w:p>
                  <w:p w14:paraId="349A3659" w14:textId="77777777" w:rsidR="00202341" w:rsidRDefault="00202341">
                    <w:pPr>
                      <w:rPr>
                        <w:b/>
                        <w:sz w:val="10"/>
                      </w:rPr>
                    </w:pPr>
                  </w:p>
                  <w:p w14:paraId="1B23B90B" w14:textId="77777777" w:rsidR="00202341" w:rsidRDefault="00202341">
                    <w:pPr>
                      <w:rPr>
                        <w:b/>
                        <w:sz w:val="16"/>
                      </w:rPr>
                    </w:pPr>
                  </w:p>
                  <w:p w14:paraId="447EA420" w14:textId="77777777" w:rsidR="00202341" w:rsidRDefault="00202341">
                    <w:pPr>
                      <w:rPr>
                        <w:b/>
                        <w:sz w:val="16"/>
                      </w:rPr>
                    </w:pPr>
                  </w:p>
                  <w:p w14:paraId="496B4441" w14:textId="77777777" w:rsidR="00202341" w:rsidRDefault="00202341">
                    <w:pPr>
                      <w:pStyle w:val="Heading2"/>
                      <w:rPr>
                        <w:bCs w:val="0"/>
                      </w:rPr>
                    </w:pPr>
                    <w:r>
                      <w:rPr>
                        <w:rFonts w:hint="eastAsia"/>
                        <w:bCs w:val="0"/>
                      </w:rPr>
                      <w:t>P</w:t>
                    </w:r>
                  </w:p>
                  <w:p w14:paraId="33264948" w14:textId="77777777" w:rsidR="00202341" w:rsidRDefault="00202341">
                    <w:pPr>
                      <w:rPr>
                        <w:b/>
                        <w:sz w:val="10"/>
                      </w:rPr>
                    </w:pPr>
                  </w:p>
                  <w:p w14:paraId="5ED61690" w14:textId="77777777" w:rsidR="00202341" w:rsidRDefault="00202341">
                    <w:pPr>
                      <w:rPr>
                        <w:b/>
                        <w:sz w:val="16"/>
                      </w:rPr>
                    </w:pPr>
                  </w:p>
                  <w:p w14:paraId="562C701F" w14:textId="77777777" w:rsidR="00202341" w:rsidRDefault="00202341">
                    <w:pPr>
                      <w:rPr>
                        <w:b/>
                        <w:sz w:val="16"/>
                      </w:rPr>
                    </w:pPr>
                  </w:p>
                  <w:p w14:paraId="01D63EFD" w14:textId="77777777" w:rsidR="00202341" w:rsidRDefault="00202341">
                    <w:pPr>
                      <w:pStyle w:val="Heading2"/>
                      <w:rPr>
                        <w:bCs w:val="0"/>
                      </w:rPr>
                    </w:pPr>
                    <w:r>
                      <w:rPr>
                        <w:rFonts w:hint="eastAsia"/>
                        <w:bCs w:val="0"/>
                      </w:rPr>
                      <w:t>Q</w:t>
                    </w:r>
                  </w:p>
                  <w:p w14:paraId="133B2EB4" w14:textId="77777777" w:rsidR="00202341" w:rsidRDefault="00202341">
                    <w:pPr>
                      <w:rPr>
                        <w:b/>
                        <w:sz w:val="10"/>
                      </w:rPr>
                    </w:pPr>
                  </w:p>
                  <w:p w14:paraId="607B6B1C" w14:textId="77777777" w:rsidR="00202341" w:rsidRDefault="00202341">
                    <w:pPr>
                      <w:rPr>
                        <w:b/>
                        <w:sz w:val="16"/>
                      </w:rPr>
                    </w:pPr>
                  </w:p>
                  <w:p w14:paraId="79C8F918" w14:textId="77777777" w:rsidR="00202341" w:rsidRDefault="00202341">
                    <w:pPr>
                      <w:rPr>
                        <w:b/>
                        <w:sz w:val="16"/>
                      </w:rPr>
                    </w:pPr>
                  </w:p>
                  <w:p w14:paraId="2E090B73" w14:textId="77777777" w:rsidR="00202341" w:rsidRDefault="00202341">
                    <w:pPr>
                      <w:pStyle w:val="Heading2"/>
                      <w:rPr>
                        <w:bCs w:val="0"/>
                      </w:rPr>
                    </w:pPr>
                    <w:r>
                      <w:rPr>
                        <w:rFonts w:hint="eastAsia"/>
                        <w:bCs w:val="0"/>
                      </w:rPr>
                      <w:t>R</w:t>
                    </w:r>
                  </w:p>
                  <w:p w14:paraId="2C090CD3" w14:textId="77777777" w:rsidR="00202341" w:rsidRDefault="00202341">
                    <w:pPr>
                      <w:rPr>
                        <w:b/>
                        <w:sz w:val="10"/>
                      </w:rPr>
                    </w:pPr>
                  </w:p>
                  <w:p w14:paraId="723DD084" w14:textId="77777777" w:rsidR="00202341" w:rsidRDefault="00202341">
                    <w:pPr>
                      <w:rPr>
                        <w:b/>
                        <w:sz w:val="16"/>
                      </w:rPr>
                    </w:pPr>
                  </w:p>
                  <w:p w14:paraId="48755E4D" w14:textId="77777777" w:rsidR="00202341" w:rsidRDefault="00202341">
                    <w:pPr>
                      <w:rPr>
                        <w:b/>
                        <w:sz w:val="16"/>
                      </w:rPr>
                    </w:pPr>
                  </w:p>
                  <w:p w14:paraId="59AF7DAC" w14:textId="77777777" w:rsidR="00202341" w:rsidRDefault="00202341">
                    <w:pPr>
                      <w:pStyle w:val="Heading2"/>
                      <w:rPr>
                        <w:bCs w:val="0"/>
                      </w:rPr>
                    </w:pPr>
                    <w:r>
                      <w:rPr>
                        <w:rFonts w:hint="eastAsia"/>
                        <w:bCs w:val="0"/>
                      </w:rPr>
                      <w:t>S</w:t>
                    </w:r>
                  </w:p>
                  <w:p w14:paraId="3C751730" w14:textId="77777777" w:rsidR="00202341" w:rsidRDefault="00202341">
                    <w:pPr>
                      <w:rPr>
                        <w:b/>
                        <w:sz w:val="10"/>
                      </w:rPr>
                    </w:pPr>
                  </w:p>
                  <w:p w14:paraId="73074EE5" w14:textId="77777777" w:rsidR="00202341" w:rsidRDefault="00202341">
                    <w:pPr>
                      <w:rPr>
                        <w:b/>
                        <w:sz w:val="16"/>
                      </w:rPr>
                    </w:pPr>
                  </w:p>
                  <w:p w14:paraId="7A6AABD0" w14:textId="77777777" w:rsidR="00202341" w:rsidRDefault="00202341">
                    <w:pPr>
                      <w:rPr>
                        <w:b/>
                        <w:sz w:val="16"/>
                      </w:rPr>
                    </w:pPr>
                  </w:p>
                  <w:p w14:paraId="694E37E1" w14:textId="77777777" w:rsidR="00202341" w:rsidRDefault="00202341">
                    <w:pPr>
                      <w:pStyle w:val="Heading2"/>
                      <w:rPr>
                        <w:bCs w:val="0"/>
                      </w:rPr>
                    </w:pPr>
                    <w:r>
                      <w:rPr>
                        <w:rFonts w:hint="eastAsia"/>
                        <w:bCs w:val="0"/>
                      </w:rPr>
                      <w:t>T</w:t>
                    </w:r>
                  </w:p>
                  <w:p w14:paraId="78C2B389" w14:textId="77777777" w:rsidR="00202341" w:rsidRDefault="00202341">
                    <w:pPr>
                      <w:rPr>
                        <w:b/>
                        <w:sz w:val="10"/>
                      </w:rPr>
                    </w:pPr>
                  </w:p>
                  <w:p w14:paraId="606E9830" w14:textId="77777777" w:rsidR="00202341" w:rsidRDefault="00202341">
                    <w:pPr>
                      <w:rPr>
                        <w:b/>
                        <w:sz w:val="16"/>
                      </w:rPr>
                    </w:pPr>
                  </w:p>
                  <w:p w14:paraId="0DD14860" w14:textId="77777777" w:rsidR="00202341" w:rsidRDefault="00202341">
                    <w:pPr>
                      <w:rPr>
                        <w:b/>
                        <w:sz w:val="16"/>
                      </w:rPr>
                    </w:pPr>
                  </w:p>
                  <w:p w14:paraId="30D243AC" w14:textId="77777777" w:rsidR="00202341" w:rsidRDefault="00202341">
                    <w:pPr>
                      <w:pStyle w:val="Heading2"/>
                      <w:rPr>
                        <w:bCs w:val="0"/>
                      </w:rPr>
                    </w:pPr>
                    <w:r>
                      <w:rPr>
                        <w:rFonts w:hint="eastAsia"/>
                        <w:bCs w:val="0"/>
                      </w:rPr>
                      <w:t>U</w:t>
                    </w:r>
                  </w:p>
                  <w:p w14:paraId="0D7AEB30" w14:textId="77777777" w:rsidR="00202341" w:rsidRDefault="00202341">
                    <w:pPr>
                      <w:rPr>
                        <w:b/>
                        <w:sz w:val="10"/>
                      </w:rPr>
                    </w:pPr>
                  </w:p>
                  <w:p w14:paraId="3F9D51C6" w14:textId="77777777" w:rsidR="00202341" w:rsidRDefault="00202341">
                    <w:pPr>
                      <w:rPr>
                        <w:b/>
                        <w:sz w:val="16"/>
                      </w:rPr>
                    </w:pPr>
                  </w:p>
                  <w:p w14:paraId="115701C2" w14:textId="77777777" w:rsidR="00202341" w:rsidRDefault="00202341">
                    <w:pPr>
                      <w:rPr>
                        <w:b/>
                        <w:sz w:val="16"/>
                      </w:rPr>
                    </w:pPr>
                  </w:p>
                  <w:p w14:paraId="51EB275F" w14:textId="77777777" w:rsidR="00202341" w:rsidRDefault="00202341">
                    <w:pPr>
                      <w:pStyle w:val="Heading3"/>
                      <w:jc w:val="left"/>
                    </w:pPr>
                    <w:r>
                      <w:rPr>
                        <w:rFonts w:hint="eastAsia"/>
                      </w:rPr>
                      <w:t>V</w:t>
                    </w:r>
                  </w:p>
                </w:txbxContent>
              </v:textbox>
            </v:shape>
          </w:pict>
        </mc:Fallback>
      </mc:AlternateContent>
    </w:r>
    <w:r>
      <w:rPr>
        <w:noProof/>
        <w:sz w:val="20"/>
        <w:lang w:val="en-US"/>
      </w:rPr>
      <mc:AlternateContent>
        <mc:Choice Requires="wps">
          <w:drawing>
            <wp:anchor distT="0" distB="0" distL="114300" distR="114300" simplePos="0" relativeHeight="251657216" behindDoc="0" locked="0" layoutInCell="1" allowOverlap="1" wp14:anchorId="0E33A273" wp14:editId="6DEBBBEA">
              <wp:simplePos x="0" y="0"/>
              <wp:positionH relativeFrom="column">
                <wp:posOffset>5956935</wp:posOffset>
              </wp:positionH>
              <wp:positionV relativeFrom="paragraph">
                <wp:posOffset>92710</wp:posOffset>
              </wp:positionV>
              <wp:extent cx="414020" cy="10058400"/>
              <wp:effectExtent l="0" t="0" r="0" b="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78A01" w14:textId="77777777" w:rsidR="00202341" w:rsidRDefault="00202341">
                          <w:pPr>
                            <w:pStyle w:val="Heading2"/>
                            <w:spacing w:before="240"/>
                            <w:rPr>
                              <w:bCs w:val="0"/>
                            </w:rPr>
                          </w:pPr>
                          <w:r>
                            <w:rPr>
                              <w:rFonts w:hint="eastAsia"/>
                              <w:bCs w:val="0"/>
                            </w:rPr>
                            <w:t>A</w:t>
                          </w:r>
                        </w:p>
                        <w:p w14:paraId="24C60655" w14:textId="77777777" w:rsidR="00202341" w:rsidRDefault="00202341">
                          <w:pPr>
                            <w:rPr>
                              <w:b/>
                              <w:sz w:val="10"/>
                            </w:rPr>
                          </w:pPr>
                        </w:p>
                        <w:p w14:paraId="5BEDA6AC" w14:textId="77777777" w:rsidR="00202341" w:rsidRDefault="00202341">
                          <w:pPr>
                            <w:rPr>
                              <w:b/>
                              <w:sz w:val="16"/>
                            </w:rPr>
                          </w:pPr>
                        </w:p>
                        <w:p w14:paraId="47200361" w14:textId="77777777" w:rsidR="00202341" w:rsidRDefault="00202341">
                          <w:pPr>
                            <w:rPr>
                              <w:b/>
                              <w:sz w:val="16"/>
                            </w:rPr>
                          </w:pPr>
                        </w:p>
                        <w:p w14:paraId="322E737C" w14:textId="77777777" w:rsidR="00202341" w:rsidRDefault="00202341">
                          <w:pPr>
                            <w:pStyle w:val="Heading2"/>
                            <w:rPr>
                              <w:bCs w:val="0"/>
                            </w:rPr>
                          </w:pPr>
                          <w:r>
                            <w:rPr>
                              <w:rFonts w:hint="eastAsia"/>
                              <w:bCs w:val="0"/>
                            </w:rPr>
                            <w:t>B</w:t>
                          </w:r>
                        </w:p>
                        <w:p w14:paraId="3B112E52" w14:textId="77777777" w:rsidR="00202341" w:rsidRDefault="00202341">
                          <w:pPr>
                            <w:rPr>
                              <w:b/>
                              <w:sz w:val="10"/>
                            </w:rPr>
                          </w:pPr>
                        </w:p>
                        <w:p w14:paraId="1D2AC433" w14:textId="77777777" w:rsidR="00202341" w:rsidRDefault="00202341">
                          <w:pPr>
                            <w:rPr>
                              <w:b/>
                              <w:sz w:val="16"/>
                            </w:rPr>
                          </w:pPr>
                        </w:p>
                        <w:p w14:paraId="0CB5AC27" w14:textId="77777777" w:rsidR="00202341" w:rsidRDefault="00202341">
                          <w:pPr>
                            <w:rPr>
                              <w:b/>
                              <w:sz w:val="16"/>
                            </w:rPr>
                          </w:pPr>
                        </w:p>
                        <w:p w14:paraId="3099FC8E" w14:textId="77777777" w:rsidR="00202341" w:rsidRDefault="00202341">
                          <w:pPr>
                            <w:pStyle w:val="Heading2"/>
                            <w:rPr>
                              <w:bCs w:val="0"/>
                            </w:rPr>
                          </w:pPr>
                          <w:r>
                            <w:rPr>
                              <w:rFonts w:hint="eastAsia"/>
                              <w:bCs w:val="0"/>
                            </w:rPr>
                            <w:t>C</w:t>
                          </w:r>
                        </w:p>
                        <w:p w14:paraId="1E7AA9C1" w14:textId="77777777" w:rsidR="00202341" w:rsidRDefault="00202341">
                          <w:pPr>
                            <w:rPr>
                              <w:b/>
                              <w:sz w:val="10"/>
                            </w:rPr>
                          </w:pPr>
                        </w:p>
                        <w:p w14:paraId="62CF269B" w14:textId="77777777" w:rsidR="00202341" w:rsidRDefault="00202341">
                          <w:pPr>
                            <w:rPr>
                              <w:b/>
                              <w:sz w:val="16"/>
                            </w:rPr>
                          </w:pPr>
                        </w:p>
                        <w:p w14:paraId="4008EBD0" w14:textId="77777777" w:rsidR="00202341" w:rsidRDefault="00202341">
                          <w:pPr>
                            <w:rPr>
                              <w:b/>
                              <w:sz w:val="16"/>
                            </w:rPr>
                          </w:pPr>
                        </w:p>
                        <w:p w14:paraId="314B6CCB" w14:textId="77777777" w:rsidR="00202341" w:rsidRDefault="00202341">
                          <w:pPr>
                            <w:pStyle w:val="Heading2"/>
                          </w:pPr>
                          <w:r>
                            <w:rPr>
                              <w:rFonts w:hint="eastAsia"/>
                            </w:rPr>
                            <w:t>D</w:t>
                          </w:r>
                        </w:p>
                        <w:p w14:paraId="3599869B" w14:textId="77777777" w:rsidR="00202341" w:rsidRDefault="00202341">
                          <w:pPr>
                            <w:rPr>
                              <w:b/>
                              <w:sz w:val="10"/>
                            </w:rPr>
                          </w:pPr>
                        </w:p>
                        <w:p w14:paraId="5DCDC07F" w14:textId="77777777" w:rsidR="00202341" w:rsidRDefault="00202341">
                          <w:pPr>
                            <w:rPr>
                              <w:b/>
                              <w:sz w:val="16"/>
                            </w:rPr>
                          </w:pPr>
                        </w:p>
                        <w:p w14:paraId="395EC053" w14:textId="77777777" w:rsidR="00202341" w:rsidRDefault="00202341">
                          <w:pPr>
                            <w:rPr>
                              <w:b/>
                              <w:sz w:val="16"/>
                            </w:rPr>
                          </w:pPr>
                        </w:p>
                        <w:p w14:paraId="0304F11F" w14:textId="77777777" w:rsidR="00202341" w:rsidRDefault="00202341">
                          <w:pPr>
                            <w:pStyle w:val="Heading2"/>
                            <w:rPr>
                              <w:bCs w:val="0"/>
                            </w:rPr>
                          </w:pPr>
                          <w:r>
                            <w:rPr>
                              <w:rFonts w:hint="eastAsia"/>
                              <w:bCs w:val="0"/>
                            </w:rPr>
                            <w:t>E</w:t>
                          </w:r>
                        </w:p>
                        <w:p w14:paraId="6FA2D1E1" w14:textId="77777777" w:rsidR="00202341" w:rsidRDefault="00202341">
                          <w:pPr>
                            <w:rPr>
                              <w:b/>
                              <w:sz w:val="10"/>
                            </w:rPr>
                          </w:pPr>
                        </w:p>
                        <w:p w14:paraId="545A979B" w14:textId="77777777" w:rsidR="00202341" w:rsidRDefault="00202341">
                          <w:pPr>
                            <w:rPr>
                              <w:b/>
                              <w:sz w:val="16"/>
                            </w:rPr>
                          </w:pPr>
                        </w:p>
                        <w:p w14:paraId="3276F13F" w14:textId="77777777" w:rsidR="00202341" w:rsidRDefault="00202341">
                          <w:pPr>
                            <w:rPr>
                              <w:b/>
                              <w:sz w:val="16"/>
                            </w:rPr>
                          </w:pPr>
                        </w:p>
                        <w:p w14:paraId="1811D2DC" w14:textId="77777777" w:rsidR="00202341" w:rsidRDefault="00202341">
                          <w:pPr>
                            <w:pStyle w:val="Heading2"/>
                            <w:rPr>
                              <w:bCs w:val="0"/>
                            </w:rPr>
                          </w:pPr>
                          <w:r>
                            <w:rPr>
                              <w:rFonts w:hint="eastAsia"/>
                              <w:bCs w:val="0"/>
                            </w:rPr>
                            <w:t>F</w:t>
                          </w:r>
                        </w:p>
                        <w:p w14:paraId="7ED2F4A5" w14:textId="77777777" w:rsidR="00202341" w:rsidRDefault="00202341">
                          <w:pPr>
                            <w:rPr>
                              <w:b/>
                              <w:sz w:val="10"/>
                            </w:rPr>
                          </w:pPr>
                        </w:p>
                        <w:p w14:paraId="7E005D04" w14:textId="77777777" w:rsidR="00202341" w:rsidRDefault="00202341">
                          <w:pPr>
                            <w:rPr>
                              <w:b/>
                              <w:sz w:val="16"/>
                            </w:rPr>
                          </w:pPr>
                        </w:p>
                        <w:p w14:paraId="6EFD650D" w14:textId="77777777" w:rsidR="00202341" w:rsidRDefault="00202341">
                          <w:pPr>
                            <w:rPr>
                              <w:b/>
                              <w:sz w:val="16"/>
                            </w:rPr>
                          </w:pPr>
                        </w:p>
                        <w:p w14:paraId="0A1A94A5" w14:textId="77777777" w:rsidR="00202341" w:rsidRDefault="00202341">
                          <w:pPr>
                            <w:pStyle w:val="Heading2"/>
                            <w:rPr>
                              <w:bCs w:val="0"/>
                            </w:rPr>
                          </w:pPr>
                          <w:r>
                            <w:rPr>
                              <w:rFonts w:hint="eastAsia"/>
                              <w:bCs w:val="0"/>
                            </w:rPr>
                            <w:t>G</w:t>
                          </w:r>
                        </w:p>
                        <w:p w14:paraId="38C5273A" w14:textId="77777777" w:rsidR="00202341" w:rsidRDefault="00202341">
                          <w:pPr>
                            <w:rPr>
                              <w:b/>
                              <w:sz w:val="10"/>
                            </w:rPr>
                          </w:pPr>
                        </w:p>
                        <w:p w14:paraId="7E7EB921" w14:textId="77777777" w:rsidR="00202341" w:rsidRDefault="00202341">
                          <w:pPr>
                            <w:rPr>
                              <w:b/>
                              <w:sz w:val="16"/>
                            </w:rPr>
                          </w:pPr>
                        </w:p>
                        <w:p w14:paraId="5E9117C1" w14:textId="77777777" w:rsidR="00202341" w:rsidRDefault="00202341">
                          <w:pPr>
                            <w:rPr>
                              <w:b/>
                              <w:sz w:val="16"/>
                            </w:rPr>
                          </w:pPr>
                        </w:p>
                        <w:p w14:paraId="7F492F2F" w14:textId="77777777" w:rsidR="00202341" w:rsidRDefault="00202341">
                          <w:pPr>
                            <w:pStyle w:val="Heading2"/>
                            <w:rPr>
                              <w:bCs w:val="0"/>
                            </w:rPr>
                          </w:pPr>
                          <w:r>
                            <w:rPr>
                              <w:rFonts w:hint="eastAsia"/>
                              <w:bCs w:val="0"/>
                            </w:rPr>
                            <w:t>H</w:t>
                          </w:r>
                        </w:p>
                        <w:p w14:paraId="35A429BE" w14:textId="77777777" w:rsidR="00202341" w:rsidRDefault="00202341">
                          <w:pPr>
                            <w:rPr>
                              <w:b/>
                              <w:sz w:val="10"/>
                            </w:rPr>
                          </w:pPr>
                        </w:p>
                        <w:p w14:paraId="75E227AD" w14:textId="77777777" w:rsidR="00202341" w:rsidRDefault="00202341">
                          <w:pPr>
                            <w:rPr>
                              <w:b/>
                              <w:sz w:val="16"/>
                            </w:rPr>
                          </w:pPr>
                        </w:p>
                        <w:p w14:paraId="001906E5" w14:textId="77777777" w:rsidR="00202341" w:rsidRDefault="00202341">
                          <w:pPr>
                            <w:rPr>
                              <w:b/>
                              <w:sz w:val="16"/>
                            </w:rPr>
                          </w:pPr>
                        </w:p>
                        <w:p w14:paraId="5B2A3A29" w14:textId="77777777" w:rsidR="00202341" w:rsidRDefault="00202341">
                          <w:pPr>
                            <w:pStyle w:val="Heading2"/>
                            <w:rPr>
                              <w:bCs w:val="0"/>
                            </w:rPr>
                          </w:pPr>
                          <w:r>
                            <w:rPr>
                              <w:rFonts w:hint="eastAsia"/>
                              <w:bCs w:val="0"/>
                            </w:rPr>
                            <w:t>I</w:t>
                          </w:r>
                        </w:p>
                        <w:p w14:paraId="7E060EDC" w14:textId="77777777" w:rsidR="00202341" w:rsidRDefault="00202341">
                          <w:pPr>
                            <w:rPr>
                              <w:b/>
                              <w:sz w:val="10"/>
                            </w:rPr>
                          </w:pPr>
                        </w:p>
                        <w:p w14:paraId="4974FED7" w14:textId="77777777" w:rsidR="00202341" w:rsidRDefault="00202341">
                          <w:pPr>
                            <w:rPr>
                              <w:b/>
                              <w:sz w:val="16"/>
                            </w:rPr>
                          </w:pPr>
                        </w:p>
                        <w:p w14:paraId="28614DC2" w14:textId="77777777" w:rsidR="00202341" w:rsidRDefault="00202341">
                          <w:pPr>
                            <w:rPr>
                              <w:b/>
                              <w:sz w:val="16"/>
                            </w:rPr>
                          </w:pPr>
                        </w:p>
                        <w:p w14:paraId="37F0C22D" w14:textId="77777777" w:rsidR="00202341" w:rsidRDefault="00202341">
                          <w:pPr>
                            <w:pStyle w:val="Heading2"/>
                            <w:rPr>
                              <w:bCs w:val="0"/>
                            </w:rPr>
                          </w:pPr>
                          <w:r>
                            <w:rPr>
                              <w:rFonts w:hint="eastAsia"/>
                              <w:bCs w:val="0"/>
                            </w:rPr>
                            <w:t>J</w:t>
                          </w:r>
                        </w:p>
                        <w:p w14:paraId="2A5602C1" w14:textId="77777777" w:rsidR="00202341" w:rsidRDefault="00202341">
                          <w:pPr>
                            <w:rPr>
                              <w:b/>
                              <w:sz w:val="10"/>
                            </w:rPr>
                          </w:pPr>
                        </w:p>
                        <w:p w14:paraId="40B467C0" w14:textId="77777777" w:rsidR="00202341" w:rsidRDefault="00202341">
                          <w:pPr>
                            <w:rPr>
                              <w:b/>
                              <w:sz w:val="16"/>
                            </w:rPr>
                          </w:pPr>
                        </w:p>
                        <w:p w14:paraId="63FD0F15" w14:textId="77777777" w:rsidR="00202341" w:rsidRDefault="00202341">
                          <w:pPr>
                            <w:rPr>
                              <w:b/>
                              <w:sz w:val="16"/>
                            </w:rPr>
                          </w:pPr>
                        </w:p>
                        <w:p w14:paraId="7E388CC4" w14:textId="77777777" w:rsidR="00202341" w:rsidRDefault="00202341">
                          <w:pPr>
                            <w:pStyle w:val="Heading4"/>
                            <w:rPr>
                              <w:sz w:val="20"/>
                            </w:rPr>
                          </w:pPr>
                          <w:r>
                            <w:rPr>
                              <w:rFonts w:hint="eastAsia"/>
                              <w:sz w:val="20"/>
                            </w:rPr>
                            <w:t>K</w:t>
                          </w:r>
                        </w:p>
                        <w:p w14:paraId="5A7D29DF" w14:textId="77777777" w:rsidR="00202341" w:rsidRDefault="00202341">
                          <w:pPr>
                            <w:rPr>
                              <w:b/>
                              <w:sz w:val="10"/>
                            </w:rPr>
                          </w:pPr>
                        </w:p>
                        <w:p w14:paraId="0EBC34CB" w14:textId="77777777" w:rsidR="00202341" w:rsidRDefault="00202341">
                          <w:pPr>
                            <w:rPr>
                              <w:b/>
                              <w:sz w:val="16"/>
                            </w:rPr>
                          </w:pPr>
                        </w:p>
                        <w:p w14:paraId="65420EFC" w14:textId="77777777" w:rsidR="00202341" w:rsidRDefault="00202341">
                          <w:pPr>
                            <w:rPr>
                              <w:b/>
                              <w:sz w:val="16"/>
                            </w:rPr>
                          </w:pPr>
                        </w:p>
                        <w:p w14:paraId="3245BF13" w14:textId="77777777" w:rsidR="00202341" w:rsidRDefault="00202341">
                          <w:pPr>
                            <w:pStyle w:val="Heading2"/>
                            <w:rPr>
                              <w:bCs w:val="0"/>
                            </w:rPr>
                          </w:pPr>
                          <w:r>
                            <w:rPr>
                              <w:rFonts w:hint="eastAsia"/>
                              <w:bCs w:val="0"/>
                            </w:rPr>
                            <w:t>L</w:t>
                          </w:r>
                        </w:p>
                        <w:p w14:paraId="38C01A76" w14:textId="77777777" w:rsidR="00202341" w:rsidRDefault="00202341">
                          <w:pPr>
                            <w:rPr>
                              <w:b/>
                              <w:sz w:val="10"/>
                            </w:rPr>
                          </w:pPr>
                        </w:p>
                        <w:p w14:paraId="3CC4038C" w14:textId="77777777" w:rsidR="00202341" w:rsidRDefault="00202341">
                          <w:pPr>
                            <w:rPr>
                              <w:b/>
                              <w:sz w:val="16"/>
                            </w:rPr>
                          </w:pPr>
                        </w:p>
                        <w:p w14:paraId="46C8F42A" w14:textId="77777777" w:rsidR="00202341" w:rsidRDefault="00202341">
                          <w:pPr>
                            <w:rPr>
                              <w:b/>
                              <w:sz w:val="16"/>
                            </w:rPr>
                          </w:pPr>
                        </w:p>
                        <w:p w14:paraId="264BD516" w14:textId="77777777" w:rsidR="00202341" w:rsidRDefault="00202341">
                          <w:pPr>
                            <w:pStyle w:val="Heading2"/>
                            <w:rPr>
                              <w:bCs w:val="0"/>
                            </w:rPr>
                          </w:pPr>
                          <w:r>
                            <w:rPr>
                              <w:rFonts w:hint="eastAsia"/>
                              <w:bCs w:val="0"/>
                            </w:rPr>
                            <w:t>M</w:t>
                          </w:r>
                        </w:p>
                        <w:p w14:paraId="463A8110" w14:textId="77777777" w:rsidR="00202341" w:rsidRDefault="00202341">
                          <w:pPr>
                            <w:rPr>
                              <w:b/>
                              <w:sz w:val="10"/>
                            </w:rPr>
                          </w:pPr>
                        </w:p>
                        <w:p w14:paraId="4D761502" w14:textId="77777777" w:rsidR="00202341" w:rsidRDefault="00202341">
                          <w:pPr>
                            <w:rPr>
                              <w:b/>
                              <w:sz w:val="16"/>
                            </w:rPr>
                          </w:pPr>
                        </w:p>
                        <w:p w14:paraId="4610D188" w14:textId="77777777" w:rsidR="00202341" w:rsidRDefault="00202341">
                          <w:pPr>
                            <w:rPr>
                              <w:b/>
                              <w:sz w:val="16"/>
                            </w:rPr>
                          </w:pPr>
                        </w:p>
                        <w:p w14:paraId="0E432627" w14:textId="77777777" w:rsidR="00202341" w:rsidRDefault="00202341">
                          <w:pPr>
                            <w:pStyle w:val="Heading2"/>
                            <w:rPr>
                              <w:bCs w:val="0"/>
                            </w:rPr>
                          </w:pPr>
                          <w:r>
                            <w:rPr>
                              <w:rFonts w:hint="eastAsia"/>
                              <w:bCs w:val="0"/>
                            </w:rPr>
                            <w:t>N</w:t>
                          </w:r>
                        </w:p>
                        <w:p w14:paraId="411B4E2E" w14:textId="77777777" w:rsidR="00202341" w:rsidRDefault="00202341">
                          <w:pPr>
                            <w:rPr>
                              <w:b/>
                              <w:sz w:val="10"/>
                            </w:rPr>
                          </w:pPr>
                        </w:p>
                        <w:p w14:paraId="4F931466" w14:textId="77777777" w:rsidR="00202341" w:rsidRDefault="00202341">
                          <w:pPr>
                            <w:rPr>
                              <w:b/>
                              <w:sz w:val="16"/>
                            </w:rPr>
                          </w:pPr>
                        </w:p>
                        <w:p w14:paraId="58827727" w14:textId="77777777" w:rsidR="00202341" w:rsidRDefault="00202341">
                          <w:pPr>
                            <w:rPr>
                              <w:b/>
                              <w:sz w:val="16"/>
                            </w:rPr>
                          </w:pPr>
                        </w:p>
                        <w:p w14:paraId="2021F4CD" w14:textId="77777777" w:rsidR="00202341" w:rsidRDefault="00202341">
                          <w:pPr>
                            <w:pStyle w:val="Heading2"/>
                            <w:rPr>
                              <w:bCs w:val="0"/>
                            </w:rPr>
                          </w:pPr>
                          <w:r>
                            <w:rPr>
                              <w:rFonts w:hint="eastAsia"/>
                              <w:bCs w:val="0"/>
                            </w:rPr>
                            <w:t>O</w:t>
                          </w:r>
                        </w:p>
                        <w:p w14:paraId="51B929F3" w14:textId="77777777" w:rsidR="00202341" w:rsidRDefault="00202341">
                          <w:pPr>
                            <w:rPr>
                              <w:b/>
                              <w:sz w:val="10"/>
                            </w:rPr>
                          </w:pPr>
                        </w:p>
                        <w:p w14:paraId="478B2213" w14:textId="77777777" w:rsidR="00202341" w:rsidRDefault="00202341">
                          <w:pPr>
                            <w:rPr>
                              <w:b/>
                              <w:sz w:val="16"/>
                            </w:rPr>
                          </w:pPr>
                        </w:p>
                        <w:p w14:paraId="3FA701BA" w14:textId="77777777" w:rsidR="00202341" w:rsidRDefault="00202341">
                          <w:pPr>
                            <w:rPr>
                              <w:b/>
                              <w:sz w:val="16"/>
                            </w:rPr>
                          </w:pPr>
                        </w:p>
                        <w:p w14:paraId="04FA19B6" w14:textId="77777777" w:rsidR="00202341" w:rsidRDefault="00202341">
                          <w:pPr>
                            <w:pStyle w:val="Heading2"/>
                            <w:rPr>
                              <w:bCs w:val="0"/>
                            </w:rPr>
                          </w:pPr>
                          <w:r>
                            <w:rPr>
                              <w:rFonts w:hint="eastAsia"/>
                              <w:bCs w:val="0"/>
                            </w:rPr>
                            <w:t>P</w:t>
                          </w:r>
                        </w:p>
                        <w:p w14:paraId="09B90621" w14:textId="77777777" w:rsidR="00202341" w:rsidRDefault="00202341">
                          <w:pPr>
                            <w:rPr>
                              <w:b/>
                              <w:sz w:val="10"/>
                            </w:rPr>
                          </w:pPr>
                        </w:p>
                        <w:p w14:paraId="1A2CDD82" w14:textId="77777777" w:rsidR="00202341" w:rsidRDefault="00202341">
                          <w:pPr>
                            <w:rPr>
                              <w:b/>
                              <w:sz w:val="16"/>
                            </w:rPr>
                          </w:pPr>
                        </w:p>
                        <w:p w14:paraId="463A7C93" w14:textId="77777777" w:rsidR="00202341" w:rsidRDefault="00202341">
                          <w:pPr>
                            <w:rPr>
                              <w:b/>
                              <w:sz w:val="16"/>
                            </w:rPr>
                          </w:pPr>
                        </w:p>
                        <w:p w14:paraId="4CC9DDA8" w14:textId="77777777" w:rsidR="00202341" w:rsidRDefault="00202341">
                          <w:pPr>
                            <w:pStyle w:val="Heading2"/>
                            <w:rPr>
                              <w:bCs w:val="0"/>
                            </w:rPr>
                          </w:pPr>
                          <w:r>
                            <w:rPr>
                              <w:rFonts w:hint="eastAsia"/>
                              <w:bCs w:val="0"/>
                            </w:rPr>
                            <w:t>Q</w:t>
                          </w:r>
                        </w:p>
                        <w:p w14:paraId="77495018" w14:textId="77777777" w:rsidR="00202341" w:rsidRDefault="00202341">
                          <w:pPr>
                            <w:rPr>
                              <w:b/>
                              <w:sz w:val="10"/>
                            </w:rPr>
                          </w:pPr>
                        </w:p>
                        <w:p w14:paraId="52928F4B" w14:textId="77777777" w:rsidR="00202341" w:rsidRDefault="00202341">
                          <w:pPr>
                            <w:rPr>
                              <w:b/>
                              <w:sz w:val="16"/>
                            </w:rPr>
                          </w:pPr>
                        </w:p>
                        <w:p w14:paraId="5B9023B6" w14:textId="77777777" w:rsidR="00202341" w:rsidRDefault="00202341">
                          <w:pPr>
                            <w:rPr>
                              <w:b/>
                              <w:sz w:val="16"/>
                            </w:rPr>
                          </w:pPr>
                        </w:p>
                        <w:p w14:paraId="43B6D36F" w14:textId="77777777" w:rsidR="00202341" w:rsidRDefault="00202341">
                          <w:pPr>
                            <w:pStyle w:val="Heading2"/>
                            <w:rPr>
                              <w:bCs w:val="0"/>
                            </w:rPr>
                          </w:pPr>
                          <w:r>
                            <w:rPr>
                              <w:rFonts w:hint="eastAsia"/>
                              <w:bCs w:val="0"/>
                            </w:rPr>
                            <w:t>R</w:t>
                          </w:r>
                        </w:p>
                        <w:p w14:paraId="57DA2CC1" w14:textId="77777777" w:rsidR="00202341" w:rsidRDefault="00202341">
                          <w:pPr>
                            <w:rPr>
                              <w:b/>
                              <w:sz w:val="10"/>
                            </w:rPr>
                          </w:pPr>
                        </w:p>
                        <w:p w14:paraId="67F3C360" w14:textId="77777777" w:rsidR="00202341" w:rsidRDefault="00202341">
                          <w:pPr>
                            <w:rPr>
                              <w:b/>
                              <w:sz w:val="16"/>
                            </w:rPr>
                          </w:pPr>
                        </w:p>
                        <w:p w14:paraId="0D9B1CDC" w14:textId="77777777" w:rsidR="00202341" w:rsidRDefault="00202341">
                          <w:pPr>
                            <w:rPr>
                              <w:b/>
                              <w:sz w:val="16"/>
                            </w:rPr>
                          </w:pPr>
                        </w:p>
                        <w:p w14:paraId="12AED561" w14:textId="77777777" w:rsidR="00202341" w:rsidRDefault="00202341">
                          <w:pPr>
                            <w:pStyle w:val="Heading2"/>
                            <w:rPr>
                              <w:bCs w:val="0"/>
                            </w:rPr>
                          </w:pPr>
                          <w:r>
                            <w:rPr>
                              <w:rFonts w:hint="eastAsia"/>
                              <w:bCs w:val="0"/>
                            </w:rPr>
                            <w:t>S</w:t>
                          </w:r>
                        </w:p>
                        <w:p w14:paraId="583C9938" w14:textId="77777777" w:rsidR="00202341" w:rsidRDefault="00202341">
                          <w:pPr>
                            <w:rPr>
                              <w:b/>
                              <w:sz w:val="10"/>
                            </w:rPr>
                          </w:pPr>
                        </w:p>
                        <w:p w14:paraId="27CECEEA" w14:textId="77777777" w:rsidR="00202341" w:rsidRDefault="00202341">
                          <w:pPr>
                            <w:rPr>
                              <w:b/>
                              <w:sz w:val="16"/>
                            </w:rPr>
                          </w:pPr>
                        </w:p>
                        <w:p w14:paraId="43E4AB1E" w14:textId="77777777" w:rsidR="00202341" w:rsidRDefault="00202341">
                          <w:pPr>
                            <w:rPr>
                              <w:b/>
                              <w:sz w:val="16"/>
                            </w:rPr>
                          </w:pPr>
                        </w:p>
                        <w:p w14:paraId="36857C02" w14:textId="77777777" w:rsidR="00202341" w:rsidRDefault="00202341">
                          <w:pPr>
                            <w:pStyle w:val="Heading2"/>
                            <w:rPr>
                              <w:bCs w:val="0"/>
                            </w:rPr>
                          </w:pPr>
                          <w:r>
                            <w:rPr>
                              <w:rFonts w:hint="eastAsia"/>
                              <w:bCs w:val="0"/>
                            </w:rPr>
                            <w:t>T</w:t>
                          </w:r>
                        </w:p>
                        <w:p w14:paraId="39F337F6" w14:textId="77777777" w:rsidR="00202341" w:rsidRDefault="00202341">
                          <w:pPr>
                            <w:rPr>
                              <w:b/>
                              <w:sz w:val="10"/>
                            </w:rPr>
                          </w:pPr>
                        </w:p>
                        <w:p w14:paraId="42B6AD09" w14:textId="77777777" w:rsidR="00202341" w:rsidRDefault="00202341">
                          <w:pPr>
                            <w:rPr>
                              <w:b/>
                              <w:sz w:val="16"/>
                            </w:rPr>
                          </w:pPr>
                        </w:p>
                        <w:p w14:paraId="751915D9" w14:textId="77777777" w:rsidR="00202341" w:rsidRDefault="00202341">
                          <w:pPr>
                            <w:rPr>
                              <w:b/>
                              <w:sz w:val="16"/>
                            </w:rPr>
                          </w:pPr>
                        </w:p>
                        <w:p w14:paraId="5E680F08" w14:textId="77777777" w:rsidR="00202341" w:rsidRDefault="00202341">
                          <w:pPr>
                            <w:pStyle w:val="Heading2"/>
                            <w:rPr>
                              <w:bCs w:val="0"/>
                            </w:rPr>
                          </w:pPr>
                          <w:r>
                            <w:rPr>
                              <w:rFonts w:hint="eastAsia"/>
                              <w:bCs w:val="0"/>
                            </w:rPr>
                            <w:t>U</w:t>
                          </w:r>
                        </w:p>
                        <w:p w14:paraId="591580A5" w14:textId="77777777" w:rsidR="00202341" w:rsidRDefault="00202341">
                          <w:pPr>
                            <w:rPr>
                              <w:b/>
                              <w:sz w:val="10"/>
                            </w:rPr>
                          </w:pPr>
                        </w:p>
                        <w:p w14:paraId="28F51282" w14:textId="77777777" w:rsidR="00202341" w:rsidRDefault="00202341">
                          <w:pPr>
                            <w:rPr>
                              <w:b/>
                              <w:sz w:val="16"/>
                            </w:rPr>
                          </w:pPr>
                        </w:p>
                        <w:p w14:paraId="5CD3D386" w14:textId="77777777" w:rsidR="00202341" w:rsidRDefault="00202341">
                          <w:pPr>
                            <w:rPr>
                              <w:b/>
                              <w:sz w:val="16"/>
                            </w:rPr>
                          </w:pPr>
                        </w:p>
                        <w:p w14:paraId="4566B4C4" w14:textId="77777777" w:rsidR="00202341" w:rsidRDefault="00202341">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33A273" id="Text Box 8" o:spid="_x0000_s1027" type="#_x0000_t202" style="position:absolute;left:0;text-align:left;margin-left:469.05pt;margin-top:7.3pt;width:32.6pt;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" stroked="f">
              <v:textbox>
                <w:txbxContent>
                  <w:p w14:paraId="02878A01" w14:textId="77777777" w:rsidR="00202341" w:rsidRDefault="00202341">
                    <w:pPr>
                      <w:pStyle w:val="Heading2"/>
                      <w:spacing w:before="240"/>
                      <w:rPr>
                        <w:bCs w:val="0"/>
                      </w:rPr>
                    </w:pPr>
                    <w:r>
                      <w:rPr>
                        <w:rFonts w:hint="eastAsia"/>
                        <w:bCs w:val="0"/>
                      </w:rPr>
                      <w:t>A</w:t>
                    </w:r>
                  </w:p>
                  <w:p w14:paraId="24C60655" w14:textId="77777777" w:rsidR="00202341" w:rsidRDefault="00202341">
                    <w:pPr>
                      <w:rPr>
                        <w:b/>
                        <w:sz w:val="10"/>
                      </w:rPr>
                    </w:pPr>
                  </w:p>
                  <w:p w14:paraId="5BEDA6AC" w14:textId="77777777" w:rsidR="00202341" w:rsidRDefault="00202341">
                    <w:pPr>
                      <w:rPr>
                        <w:b/>
                        <w:sz w:val="16"/>
                      </w:rPr>
                    </w:pPr>
                  </w:p>
                  <w:p w14:paraId="47200361" w14:textId="77777777" w:rsidR="00202341" w:rsidRDefault="00202341">
                    <w:pPr>
                      <w:rPr>
                        <w:b/>
                        <w:sz w:val="16"/>
                      </w:rPr>
                    </w:pPr>
                  </w:p>
                  <w:p w14:paraId="322E737C" w14:textId="77777777" w:rsidR="00202341" w:rsidRDefault="00202341">
                    <w:pPr>
                      <w:pStyle w:val="Heading2"/>
                      <w:rPr>
                        <w:bCs w:val="0"/>
                      </w:rPr>
                    </w:pPr>
                    <w:r>
                      <w:rPr>
                        <w:rFonts w:hint="eastAsia"/>
                        <w:bCs w:val="0"/>
                      </w:rPr>
                      <w:t>B</w:t>
                    </w:r>
                  </w:p>
                  <w:p w14:paraId="3B112E52" w14:textId="77777777" w:rsidR="00202341" w:rsidRDefault="00202341">
                    <w:pPr>
                      <w:rPr>
                        <w:b/>
                        <w:sz w:val="10"/>
                      </w:rPr>
                    </w:pPr>
                  </w:p>
                  <w:p w14:paraId="1D2AC433" w14:textId="77777777" w:rsidR="00202341" w:rsidRDefault="00202341">
                    <w:pPr>
                      <w:rPr>
                        <w:b/>
                        <w:sz w:val="16"/>
                      </w:rPr>
                    </w:pPr>
                  </w:p>
                  <w:p w14:paraId="0CB5AC27" w14:textId="77777777" w:rsidR="00202341" w:rsidRDefault="00202341">
                    <w:pPr>
                      <w:rPr>
                        <w:b/>
                        <w:sz w:val="16"/>
                      </w:rPr>
                    </w:pPr>
                  </w:p>
                  <w:p w14:paraId="3099FC8E" w14:textId="77777777" w:rsidR="00202341" w:rsidRDefault="00202341">
                    <w:pPr>
                      <w:pStyle w:val="Heading2"/>
                      <w:rPr>
                        <w:bCs w:val="0"/>
                      </w:rPr>
                    </w:pPr>
                    <w:r>
                      <w:rPr>
                        <w:rFonts w:hint="eastAsia"/>
                        <w:bCs w:val="0"/>
                      </w:rPr>
                      <w:t>C</w:t>
                    </w:r>
                  </w:p>
                  <w:p w14:paraId="1E7AA9C1" w14:textId="77777777" w:rsidR="00202341" w:rsidRDefault="00202341">
                    <w:pPr>
                      <w:rPr>
                        <w:b/>
                        <w:sz w:val="10"/>
                      </w:rPr>
                    </w:pPr>
                  </w:p>
                  <w:p w14:paraId="62CF269B" w14:textId="77777777" w:rsidR="00202341" w:rsidRDefault="00202341">
                    <w:pPr>
                      <w:rPr>
                        <w:b/>
                        <w:sz w:val="16"/>
                      </w:rPr>
                    </w:pPr>
                  </w:p>
                  <w:p w14:paraId="4008EBD0" w14:textId="77777777" w:rsidR="00202341" w:rsidRDefault="00202341">
                    <w:pPr>
                      <w:rPr>
                        <w:b/>
                        <w:sz w:val="16"/>
                      </w:rPr>
                    </w:pPr>
                  </w:p>
                  <w:p w14:paraId="314B6CCB" w14:textId="77777777" w:rsidR="00202341" w:rsidRDefault="00202341">
                    <w:pPr>
                      <w:pStyle w:val="Heading2"/>
                    </w:pPr>
                    <w:r>
                      <w:rPr>
                        <w:rFonts w:hint="eastAsia"/>
                      </w:rPr>
                      <w:t>D</w:t>
                    </w:r>
                  </w:p>
                  <w:p w14:paraId="3599869B" w14:textId="77777777" w:rsidR="00202341" w:rsidRDefault="00202341">
                    <w:pPr>
                      <w:rPr>
                        <w:b/>
                        <w:sz w:val="10"/>
                      </w:rPr>
                    </w:pPr>
                  </w:p>
                  <w:p w14:paraId="5DCDC07F" w14:textId="77777777" w:rsidR="00202341" w:rsidRDefault="00202341">
                    <w:pPr>
                      <w:rPr>
                        <w:b/>
                        <w:sz w:val="16"/>
                      </w:rPr>
                    </w:pPr>
                  </w:p>
                  <w:p w14:paraId="395EC053" w14:textId="77777777" w:rsidR="00202341" w:rsidRDefault="00202341">
                    <w:pPr>
                      <w:rPr>
                        <w:b/>
                        <w:sz w:val="16"/>
                      </w:rPr>
                    </w:pPr>
                  </w:p>
                  <w:p w14:paraId="0304F11F" w14:textId="77777777" w:rsidR="00202341" w:rsidRDefault="00202341">
                    <w:pPr>
                      <w:pStyle w:val="Heading2"/>
                      <w:rPr>
                        <w:bCs w:val="0"/>
                      </w:rPr>
                    </w:pPr>
                    <w:r>
                      <w:rPr>
                        <w:rFonts w:hint="eastAsia"/>
                        <w:bCs w:val="0"/>
                      </w:rPr>
                      <w:t>E</w:t>
                    </w:r>
                  </w:p>
                  <w:p w14:paraId="6FA2D1E1" w14:textId="77777777" w:rsidR="00202341" w:rsidRDefault="00202341">
                    <w:pPr>
                      <w:rPr>
                        <w:b/>
                        <w:sz w:val="10"/>
                      </w:rPr>
                    </w:pPr>
                  </w:p>
                  <w:p w14:paraId="545A979B" w14:textId="77777777" w:rsidR="00202341" w:rsidRDefault="00202341">
                    <w:pPr>
                      <w:rPr>
                        <w:b/>
                        <w:sz w:val="16"/>
                      </w:rPr>
                    </w:pPr>
                  </w:p>
                  <w:p w14:paraId="3276F13F" w14:textId="77777777" w:rsidR="00202341" w:rsidRDefault="00202341">
                    <w:pPr>
                      <w:rPr>
                        <w:b/>
                        <w:sz w:val="16"/>
                      </w:rPr>
                    </w:pPr>
                  </w:p>
                  <w:p w14:paraId="1811D2DC" w14:textId="77777777" w:rsidR="00202341" w:rsidRDefault="00202341">
                    <w:pPr>
                      <w:pStyle w:val="Heading2"/>
                      <w:rPr>
                        <w:bCs w:val="0"/>
                      </w:rPr>
                    </w:pPr>
                    <w:r>
                      <w:rPr>
                        <w:rFonts w:hint="eastAsia"/>
                        <w:bCs w:val="0"/>
                      </w:rPr>
                      <w:t>F</w:t>
                    </w:r>
                  </w:p>
                  <w:p w14:paraId="7ED2F4A5" w14:textId="77777777" w:rsidR="00202341" w:rsidRDefault="00202341">
                    <w:pPr>
                      <w:rPr>
                        <w:b/>
                        <w:sz w:val="10"/>
                      </w:rPr>
                    </w:pPr>
                  </w:p>
                  <w:p w14:paraId="7E005D04" w14:textId="77777777" w:rsidR="00202341" w:rsidRDefault="00202341">
                    <w:pPr>
                      <w:rPr>
                        <w:b/>
                        <w:sz w:val="16"/>
                      </w:rPr>
                    </w:pPr>
                  </w:p>
                  <w:p w14:paraId="6EFD650D" w14:textId="77777777" w:rsidR="00202341" w:rsidRDefault="00202341">
                    <w:pPr>
                      <w:rPr>
                        <w:b/>
                        <w:sz w:val="16"/>
                      </w:rPr>
                    </w:pPr>
                  </w:p>
                  <w:p w14:paraId="0A1A94A5" w14:textId="77777777" w:rsidR="00202341" w:rsidRDefault="00202341">
                    <w:pPr>
                      <w:pStyle w:val="Heading2"/>
                      <w:rPr>
                        <w:bCs w:val="0"/>
                      </w:rPr>
                    </w:pPr>
                    <w:r>
                      <w:rPr>
                        <w:rFonts w:hint="eastAsia"/>
                        <w:bCs w:val="0"/>
                      </w:rPr>
                      <w:t>G</w:t>
                    </w:r>
                  </w:p>
                  <w:p w14:paraId="38C5273A" w14:textId="77777777" w:rsidR="00202341" w:rsidRDefault="00202341">
                    <w:pPr>
                      <w:rPr>
                        <w:b/>
                        <w:sz w:val="10"/>
                      </w:rPr>
                    </w:pPr>
                  </w:p>
                  <w:p w14:paraId="7E7EB921" w14:textId="77777777" w:rsidR="00202341" w:rsidRDefault="00202341">
                    <w:pPr>
                      <w:rPr>
                        <w:b/>
                        <w:sz w:val="16"/>
                      </w:rPr>
                    </w:pPr>
                  </w:p>
                  <w:p w14:paraId="5E9117C1" w14:textId="77777777" w:rsidR="00202341" w:rsidRDefault="00202341">
                    <w:pPr>
                      <w:rPr>
                        <w:b/>
                        <w:sz w:val="16"/>
                      </w:rPr>
                    </w:pPr>
                  </w:p>
                  <w:p w14:paraId="7F492F2F" w14:textId="77777777" w:rsidR="00202341" w:rsidRDefault="00202341">
                    <w:pPr>
                      <w:pStyle w:val="Heading2"/>
                      <w:rPr>
                        <w:bCs w:val="0"/>
                      </w:rPr>
                    </w:pPr>
                    <w:r>
                      <w:rPr>
                        <w:rFonts w:hint="eastAsia"/>
                        <w:bCs w:val="0"/>
                      </w:rPr>
                      <w:t>H</w:t>
                    </w:r>
                  </w:p>
                  <w:p w14:paraId="35A429BE" w14:textId="77777777" w:rsidR="00202341" w:rsidRDefault="00202341">
                    <w:pPr>
                      <w:rPr>
                        <w:b/>
                        <w:sz w:val="10"/>
                      </w:rPr>
                    </w:pPr>
                  </w:p>
                  <w:p w14:paraId="75E227AD" w14:textId="77777777" w:rsidR="00202341" w:rsidRDefault="00202341">
                    <w:pPr>
                      <w:rPr>
                        <w:b/>
                        <w:sz w:val="16"/>
                      </w:rPr>
                    </w:pPr>
                  </w:p>
                  <w:p w14:paraId="001906E5" w14:textId="77777777" w:rsidR="00202341" w:rsidRDefault="00202341">
                    <w:pPr>
                      <w:rPr>
                        <w:b/>
                        <w:sz w:val="16"/>
                      </w:rPr>
                    </w:pPr>
                  </w:p>
                  <w:p w14:paraId="5B2A3A29" w14:textId="77777777" w:rsidR="00202341" w:rsidRDefault="00202341">
                    <w:pPr>
                      <w:pStyle w:val="Heading2"/>
                      <w:rPr>
                        <w:bCs w:val="0"/>
                      </w:rPr>
                    </w:pPr>
                    <w:r>
                      <w:rPr>
                        <w:rFonts w:hint="eastAsia"/>
                        <w:bCs w:val="0"/>
                      </w:rPr>
                      <w:t>I</w:t>
                    </w:r>
                  </w:p>
                  <w:p w14:paraId="7E060EDC" w14:textId="77777777" w:rsidR="00202341" w:rsidRDefault="00202341">
                    <w:pPr>
                      <w:rPr>
                        <w:b/>
                        <w:sz w:val="10"/>
                      </w:rPr>
                    </w:pPr>
                  </w:p>
                  <w:p w14:paraId="4974FED7" w14:textId="77777777" w:rsidR="00202341" w:rsidRDefault="00202341">
                    <w:pPr>
                      <w:rPr>
                        <w:b/>
                        <w:sz w:val="16"/>
                      </w:rPr>
                    </w:pPr>
                  </w:p>
                  <w:p w14:paraId="28614DC2" w14:textId="77777777" w:rsidR="00202341" w:rsidRDefault="00202341">
                    <w:pPr>
                      <w:rPr>
                        <w:b/>
                        <w:sz w:val="16"/>
                      </w:rPr>
                    </w:pPr>
                  </w:p>
                  <w:p w14:paraId="37F0C22D" w14:textId="77777777" w:rsidR="00202341" w:rsidRDefault="00202341">
                    <w:pPr>
                      <w:pStyle w:val="Heading2"/>
                      <w:rPr>
                        <w:bCs w:val="0"/>
                      </w:rPr>
                    </w:pPr>
                    <w:r>
                      <w:rPr>
                        <w:rFonts w:hint="eastAsia"/>
                        <w:bCs w:val="0"/>
                      </w:rPr>
                      <w:t>J</w:t>
                    </w:r>
                  </w:p>
                  <w:p w14:paraId="2A5602C1" w14:textId="77777777" w:rsidR="00202341" w:rsidRDefault="00202341">
                    <w:pPr>
                      <w:rPr>
                        <w:b/>
                        <w:sz w:val="10"/>
                      </w:rPr>
                    </w:pPr>
                  </w:p>
                  <w:p w14:paraId="40B467C0" w14:textId="77777777" w:rsidR="00202341" w:rsidRDefault="00202341">
                    <w:pPr>
                      <w:rPr>
                        <w:b/>
                        <w:sz w:val="16"/>
                      </w:rPr>
                    </w:pPr>
                  </w:p>
                  <w:p w14:paraId="63FD0F15" w14:textId="77777777" w:rsidR="00202341" w:rsidRDefault="00202341">
                    <w:pPr>
                      <w:rPr>
                        <w:b/>
                        <w:sz w:val="16"/>
                      </w:rPr>
                    </w:pPr>
                  </w:p>
                  <w:p w14:paraId="7E388CC4" w14:textId="77777777" w:rsidR="00202341" w:rsidRDefault="00202341">
                    <w:pPr>
                      <w:pStyle w:val="Heading4"/>
                      <w:rPr>
                        <w:sz w:val="20"/>
                      </w:rPr>
                    </w:pPr>
                    <w:r>
                      <w:rPr>
                        <w:rFonts w:hint="eastAsia"/>
                        <w:sz w:val="20"/>
                      </w:rPr>
                      <w:t>K</w:t>
                    </w:r>
                  </w:p>
                  <w:p w14:paraId="5A7D29DF" w14:textId="77777777" w:rsidR="00202341" w:rsidRDefault="00202341">
                    <w:pPr>
                      <w:rPr>
                        <w:b/>
                        <w:sz w:val="10"/>
                      </w:rPr>
                    </w:pPr>
                  </w:p>
                  <w:p w14:paraId="0EBC34CB" w14:textId="77777777" w:rsidR="00202341" w:rsidRDefault="00202341">
                    <w:pPr>
                      <w:rPr>
                        <w:b/>
                        <w:sz w:val="16"/>
                      </w:rPr>
                    </w:pPr>
                  </w:p>
                  <w:p w14:paraId="65420EFC" w14:textId="77777777" w:rsidR="00202341" w:rsidRDefault="00202341">
                    <w:pPr>
                      <w:rPr>
                        <w:b/>
                        <w:sz w:val="16"/>
                      </w:rPr>
                    </w:pPr>
                  </w:p>
                  <w:p w14:paraId="3245BF13" w14:textId="77777777" w:rsidR="00202341" w:rsidRDefault="00202341">
                    <w:pPr>
                      <w:pStyle w:val="Heading2"/>
                      <w:rPr>
                        <w:bCs w:val="0"/>
                      </w:rPr>
                    </w:pPr>
                    <w:r>
                      <w:rPr>
                        <w:rFonts w:hint="eastAsia"/>
                        <w:bCs w:val="0"/>
                      </w:rPr>
                      <w:t>L</w:t>
                    </w:r>
                  </w:p>
                  <w:p w14:paraId="38C01A76" w14:textId="77777777" w:rsidR="00202341" w:rsidRDefault="00202341">
                    <w:pPr>
                      <w:rPr>
                        <w:b/>
                        <w:sz w:val="10"/>
                      </w:rPr>
                    </w:pPr>
                  </w:p>
                  <w:p w14:paraId="3CC4038C" w14:textId="77777777" w:rsidR="00202341" w:rsidRDefault="00202341">
                    <w:pPr>
                      <w:rPr>
                        <w:b/>
                        <w:sz w:val="16"/>
                      </w:rPr>
                    </w:pPr>
                  </w:p>
                  <w:p w14:paraId="46C8F42A" w14:textId="77777777" w:rsidR="00202341" w:rsidRDefault="00202341">
                    <w:pPr>
                      <w:rPr>
                        <w:b/>
                        <w:sz w:val="16"/>
                      </w:rPr>
                    </w:pPr>
                  </w:p>
                  <w:p w14:paraId="264BD516" w14:textId="77777777" w:rsidR="00202341" w:rsidRDefault="00202341">
                    <w:pPr>
                      <w:pStyle w:val="Heading2"/>
                      <w:rPr>
                        <w:bCs w:val="0"/>
                      </w:rPr>
                    </w:pPr>
                    <w:r>
                      <w:rPr>
                        <w:rFonts w:hint="eastAsia"/>
                        <w:bCs w:val="0"/>
                      </w:rPr>
                      <w:t>M</w:t>
                    </w:r>
                  </w:p>
                  <w:p w14:paraId="463A8110" w14:textId="77777777" w:rsidR="00202341" w:rsidRDefault="00202341">
                    <w:pPr>
                      <w:rPr>
                        <w:b/>
                        <w:sz w:val="10"/>
                      </w:rPr>
                    </w:pPr>
                  </w:p>
                  <w:p w14:paraId="4D761502" w14:textId="77777777" w:rsidR="00202341" w:rsidRDefault="00202341">
                    <w:pPr>
                      <w:rPr>
                        <w:b/>
                        <w:sz w:val="16"/>
                      </w:rPr>
                    </w:pPr>
                  </w:p>
                  <w:p w14:paraId="4610D188" w14:textId="77777777" w:rsidR="00202341" w:rsidRDefault="00202341">
                    <w:pPr>
                      <w:rPr>
                        <w:b/>
                        <w:sz w:val="16"/>
                      </w:rPr>
                    </w:pPr>
                  </w:p>
                  <w:p w14:paraId="0E432627" w14:textId="77777777" w:rsidR="00202341" w:rsidRDefault="00202341">
                    <w:pPr>
                      <w:pStyle w:val="Heading2"/>
                      <w:rPr>
                        <w:bCs w:val="0"/>
                      </w:rPr>
                    </w:pPr>
                    <w:r>
                      <w:rPr>
                        <w:rFonts w:hint="eastAsia"/>
                        <w:bCs w:val="0"/>
                      </w:rPr>
                      <w:t>N</w:t>
                    </w:r>
                  </w:p>
                  <w:p w14:paraId="411B4E2E" w14:textId="77777777" w:rsidR="00202341" w:rsidRDefault="00202341">
                    <w:pPr>
                      <w:rPr>
                        <w:b/>
                        <w:sz w:val="10"/>
                      </w:rPr>
                    </w:pPr>
                  </w:p>
                  <w:p w14:paraId="4F931466" w14:textId="77777777" w:rsidR="00202341" w:rsidRDefault="00202341">
                    <w:pPr>
                      <w:rPr>
                        <w:b/>
                        <w:sz w:val="16"/>
                      </w:rPr>
                    </w:pPr>
                  </w:p>
                  <w:p w14:paraId="58827727" w14:textId="77777777" w:rsidR="00202341" w:rsidRDefault="00202341">
                    <w:pPr>
                      <w:rPr>
                        <w:b/>
                        <w:sz w:val="16"/>
                      </w:rPr>
                    </w:pPr>
                  </w:p>
                  <w:p w14:paraId="2021F4CD" w14:textId="77777777" w:rsidR="00202341" w:rsidRDefault="00202341">
                    <w:pPr>
                      <w:pStyle w:val="Heading2"/>
                      <w:rPr>
                        <w:bCs w:val="0"/>
                      </w:rPr>
                    </w:pPr>
                    <w:r>
                      <w:rPr>
                        <w:rFonts w:hint="eastAsia"/>
                        <w:bCs w:val="0"/>
                      </w:rPr>
                      <w:t>O</w:t>
                    </w:r>
                  </w:p>
                  <w:p w14:paraId="51B929F3" w14:textId="77777777" w:rsidR="00202341" w:rsidRDefault="00202341">
                    <w:pPr>
                      <w:rPr>
                        <w:b/>
                        <w:sz w:val="10"/>
                      </w:rPr>
                    </w:pPr>
                  </w:p>
                  <w:p w14:paraId="478B2213" w14:textId="77777777" w:rsidR="00202341" w:rsidRDefault="00202341">
                    <w:pPr>
                      <w:rPr>
                        <w:b/>
                        <w:sz w:val="16"/>
                      </w:rPr>
                    </w:pPr>
                  </w:p>
                  <w:p w14:paraId="3FA701BA" w14:textId="77777777" w:rsidR="00202341" w:rsidRDefault="00202341">
                    <w:pPr>
                      <w:rPr>
                        <w:b/>
                        <w:sz w:val="16"/>
                      </w:rPr>
                    </w:pPr>
                  </w:p>
                  <w:p w14:paraId="04FA19B6" w14:textId="77777777" w:rsidR="00202341" w:rsidRDefault="00202341">
                    <w:pPr>
                      <w:pStyle w:val="Heading2"/>
                      <w:rPr>
                        <w:bCs w:val="0"/>
                      </w:rPr>
                    </w:pPr>
                    <w:r>
                      <w:rPr>
                        <w:rFonts w:hint="eastAsia"/>
                        <w:bCs w:val="0"/>
                      </w:rPr>
                      <w:t>P</w:t>
                    </w:r>
                  </w:p>
                  <w:p w14:paraId="09B90621" w14:textId="77777777" w:rsidR="00202341" w:rsidRDefault="00202341">
                    <w:pPr>
                      <w:rPr>
                        <w:b/>
                        <w:sz w:val="10"/>
                      </w:rPr>
                    </w:pPr>
                  </w:p>
                  <w:p w14:paraId="1A2CDD82" w14:textId="77777777" w:rsidR="00202341" w:rsidRDefault="00202341">
                    <w:pPr>
                      <w:rPr>
                        <w:b/>
                        <w:sz w:val="16"/>
                      </w:rPr>
                    </w:pPr>
                  </w:p>
                  <w:p w14:paraId="463A7C93" w14:textId="77777777" w:rsidR="00202341" w:rsidRDefault="00202341">
                    <w:pPr>
                      <w:rPr>
                        <w:b/>
                        <w:sz w:val="16"/>
                      </w:rPr>
                    </w:pPr>
                  </w:p>
                  <w:p w14:paraId="4CC9DDA8" w14:textId="77777777" w:rsidR="00202341" w:rsidRDefault="00202341">
                    <w:pPr>
                      <w:pStyle w:val="Heading2"/>
                      <w:rPr>
                        <w:bCs w:val="0"/>
                      </w:rPr>
                    </w:pPr>
                    <w:r>
                      <w:rPr>
                        <w:rFonts w:hint="eastAsia"/>
                        <w:bCs w:val="0"/>
                      </w:rPr>
                      <w:t>Q</w:t>
                    </w:r>
                  </w:p>
                  <w:p w14:paraId="77495018" w14:textId="77777777" w:rsidR="00202341" w:rsidRDefault="00202341">
                    <w:pPr>
                      <w:rPr>
                        <w:b/>
                        <w:sz w:val="10"/>
                      </w:rPr>
                    </w:pPr>
                  </w:p>
                  <w:p w14:paraId="52928F4B" w14:textId="77777777" w:rsidR="00202341" w:rsidRDefault="00202341">
                    <w:pPr>
                      <w:rPr>
                        <w:b/>
                        <w:sz w:val="16"/>
                      </w:rPr>
                    </w:pPr>
                  </w:p>
                  <w:p w14:paraId="5B9023B6" w14:textId="77777777" w:rsidR="00202341" w:rsidRDefault="00202341">
                    <w:pPr>
                      <w:rPr>
                        <w:b/>
                        <w:sz w:val="16"/>
                      </w:rPr>
                    </w:pPr>
                  </w:p>
                  <w:p w14:paraId="43B6D36F" w14:textId="77777777" w:rsidR="00202341" w:rsidRDefault="00202341">
                    <w:pPr>
                      <w:pStyle w:val="Heading2"/>
                      <w:rPr>
                        <w:bCs w:val="0"/>
                      </w:rPr>
                    </w:pPr>
                    <w:r>
                      <w:rPr>
                        <w:rFonts w:hint="eastAsia"/>
                        <w:bCs w:val="0"/>
                      </w:rPr>
                      <w:t>R</w:t>
                    </w:r>
                  </w:p>
                  <w:p w14:paraId="57DA2CC1" w14:textId="77777777" w:rsidR="00202341" w:rsidRDefault="00202341">
                    <w:pPr>
                      <w:rPr>
                        <w:b/>
                        <w:sz w:val="10"/>
                      </w:rPr>
                    </w:pPr>
                  </w:p>
                  <w:p w14:paraId="67F3C360" w14:textId="77777777" w:rsidR="00202341" w:rsidRDefault="00202341">
                    <w:pPr>
                      <w:rPr>
                        <w:b/>
                        <w:sz w:val="16"/>
                      </w:rPr>
                    </w:pPr>
                  </w:p>
                  <w:p w14:paraId="0D9B1CDC" w14:textId="77777777" w:rsidR="00202341" w:rsidRDefault="00202341">
                    <w:pPr>
                      <w:rPr>
                        <w:b/>
                        <w:sz w:val="16"/>
                      </w:rPr>
                    </w:pPr>
                  </w:p>
                  <w:p w14:paraId="12AED561" w14:textId="77777777" w:rsidR="00202341" w:rsidRDefault="00202341">
                    <w:pPr>
                      <w:pStyle w:val="Heading2"/>
                      <w:rPr>
                        <w:bCs w:val="0"/>
                      </w:rPr>
                    </w:pPr>
                    <w:r>
                      <w:rPr>
                        <w:rFonts w:hint="eastAsia"/>
                        <w:bCs w:val="0"/>
                      </w:rPr>
                      <w:t>S</w:t>
                    </w:r>
                  </w:p>
                  <w:p w14:paraId="583C9938" w14:textId="77777777" w:rsidR="00202341" w:rsidRDefault="00202341">
                    <w:pPr>
                      <w:rPr>
                        <w:b/>
                        <w:sz w:val="10"/>
                      </w:rPr>
                    </w:pPr>
                  </w:p>
                  <w:p w14:paraId="27CECEEA" w14:textId="77777777" w:rsidR="00202341" w:rsidRDefault="00202341">
                    <w:pPr>
                      <w:rPr>
                        <w:b/>
                        <w:sz w:val="16"/>
                      </w:rPr>
                    </w:pPr>
                  </w:p>
                  <w:p w14:paraId="43E4AB1E" w14:textId="77777777" w:rsidR="00202341" w:rsidRDefault="00202341">
                    <w:pPr>
                      <w:rPr>
                        <w:b/>
                        <w:sz w:val="16"/>
                      </w:rPr>
                    </w:pPr>
                  </w:p>
                  <w:p w14:paraId="36857C02" w14:textId="77777777" w:rsidR="00202341" w:rsidRDefault="00202341">
                    <w:pPr>
                      <w:pStyle w:val="Heading2"/>
                      <w:rPr>
                        <w:bCs w:val="0"/>
                      </w:rPr>
                    </w:pPr>
                    <w:r>
                      <w:rPr>
                        <w:rFonts w:hint="eastAsia"/>
                        <w:bCs w:val="0"/>
                      </w:rPr>
                      <w:t>T</w:t>
                    </w:r>
                  </w:p>
                  <w:p w14:paraId="39F337F6" w14:textId="77777777" w:rsidR="00202341" w:rsidRDefault="00202341">
                    <w:pPr>
                      <w:rPr>
                        <w:b/>
                        <w:sz w:val="10"/>
                      </w:rPr>
                    </w:pPr>
                  </w:p>
                  <w:p w14:paraId="42B6AD09" w14:textId="77777777" w:rsidR="00202341" w:rsidRDefault="00202341">
                    <w:pPr>
                      <w:rPr>
                        <w:b/>
                        <w:sz w:val="16"/>
                      </w:rPr>
                    </w:pPr>
                  </w:p>
                  <w:p w14:paraId="751915D9" w14:textId="77777777" w:rsidR="00202341" w:rsidRDefault="00202341">
                    <w:pPr>
                      <w:rPr>
                        <w:b/>
                        <w:sz w:val="16"/>
                      </w:rPr>
                    </w:pPr>
                  </w:p>
                  <w:p w14:paraId="5E680F08" w14:textId="77777777" w:rsidR="00202341" w:rsidRDefault="00202341">
                    <w:pPr>
                      <w:pStyle w:val="Heading2"/>
                      <w:rPr>
                        <w:bCs w:val="0"/>
                      </w:rPr>
                    </w:pPr>
                    <w:r>
                      <w:rPr>
                        <w:rFonts w:hint="eastAsia"/>
                        <w:bCs w:val="0"/>
                      </w:rPr>
                      <w:t>U</w:t>
                    </w:r>
                  </w:p>
                  <w:p w14:paraId="591580A5" w14:textId="77777777" w:rsidR="00202341" w:rsidRDefault="00202341">
                    <w:pPr>
                      <w:rPr>
                        <w:b/>
                        <w:sz w:val="10"/>
                      </w:rPr>
                    </w:pPr>
                  </w:p>
                  <w:p w14:paraId="28F51282" w14:textId="77777777" w:rsidR="00202341" w:rsidRDefault="00202341">
                    <w:pPr>
                      <w:rPr>
                        <w:b/>
                        <w:sz w:val="16"/>
                      </w:rPr>
                    </w:pPr>
                  </w:p>
                  <w:p w14:paraId="5CD3D386" w14:textId="77777777" w:rsidR="00202341" w:rsidRDefault="00202341">
                    <w:pPr>
                      <w:rPr>
                        <w:b/>
                        <w:sz w:val="16"/>
                      </w:rPr>
                    </w:pPr>
                  </w:p>
                  <w:p w14:paraId="4566B4C4" w14:textId="77777777" w:rsidR="00202341" w:rsidRDefault="00202341">
                    <w:pPr>
                      <w:pStyle w:val="Heading3"/>
                      <w:jc w:val="left"/>
                    </w:pPr>
                    <w:r>
                      <w:rPr>
                        <w:rFonts w:hint="eastAsia"/>
                      </w:rPr>
                      <w:t>V</w:t>
                    </w:r>
                  </w:p>
                </w:txbxContent>
              </v:textbox>
            </v:shape>
          </w:pict>
        </mc:Fallback>
      </mc:AlternateContent>
    </w:r>
    <w:r>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367FC" w14:textId="008C9338" w:rsidR="00202341" w:rsidRDefault="00202341">
    <w:pPr>
      <w:pStyle w:val="Header"/>
      <w:snapToGrid w:val="0"/>
      <w:spacing w:line="240" w:lineRule="auto"/>
      <w:ind w:firstLine="1440"/>
      <w:rPr>
        <w:rStyle w:val="PageNumber"/>
        <w:sz w:val="26"/>
      </w:rPr>
    </w:pPr>
    <w:r>
      <w:rPr>
        <w:noProof/>
        <w:sz w:val="20"/>
        <w:lang w:val="en-US"/>
      </w:rPr>
      <mc:AlternateContent>
        <mc:Choice Requires="wps">
          <w:drawing>
            <wp:anchor distT="0" distB="0" distL="114300" distR="114300" simplePos="0" relativeHeight="251659264" behindDoc="0" locked="0" layoutInCell="1" allowOverlap="1" wp14:anchorId="0794EB4F" wp14:editId="7713ED5E">
              <wp:simplePos x="0" y="0"/>
              <wp:positionH relativeFrom="column">
                <wp:posOffset>5971540</wp:posOffset>
              </wp:positionH>
              <wp:positionV relativeFrom="paragraph">
                <wp:posOffset>86360</wp:posOffset>
              </wp:positionV>
              <wp:extent cx="414020" cy="10058400"/>
              <wp:effectExtent l="0" t="0" r="0" b="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B09FB4" w14:textId="77777777" w:rsidR="00202341" w:rsidRDefault="00202341">
                          <w:pPr>
                            <w:pStyle w:val="Heading2"/>
                            <w:spacing w:before="240"/>
                            <w:rPr>
                              <w:bCs w:val="0"/>
                            </w:rPr>
                          </w:pPr>
                          <w:r>
                            <w:rPr>
                              <w:rFonts w:hint="eastAsia"/>
                              <w:bCs w:val="0"/>
                            </w:rPr>
                            <w:t>A</w:t>
                          </w:r>
                        </w:p>
                        <w:p w14:paraId="2DEBB3C1" w14:textId="77777777" w:rsidR="00202341" w:rsidRDefault="00202341">
                          <w:pPr>
                            <w:rPr>
                              <w:b/>
                              <w:sz w:val="10"/>
                            </w:rPr>
                          </w:pPr>
                        </w:p>
                        <w:p w14:paraId="465BB427" w14:textId="77777777" w:rsidR="00202341" w:rsidRDefault="00202341">
                          <w:pPr>
                            <w:rPr>
                              <w:b/>
                              <w:sz w:val="16"/>
                            </w:rPr>
                          </w:pPr>
                        </w:p>
                        <w:p w14:paraId="471B091F" w14:textId="77777777" w:rsidR="00202341" w:rsidRDefault="00202341">
                          <w:pPr>
                            <w:rPr>
                              <w:b/>
                              <w:sz w:val="16"/>
                            </w:rPr>
                          </w:pPr>
                        </w:p>
                        <w:p w14:paraId="7339B2A4" w14:textId="77777777" w:rsidR="00202341" w:rsidRDefault="00202341">
                          <w:pPr>
                            <w:pStyle w:val="Heading2"/>
                            <w:rPr>
                              <w:bCs w:val="0"/>
                            </w:rPr>
                          </w:pPr>
                          <w:r>
                            <w:rPr>
                              <w:rFonts w:hint="eastAsia"/>
                              <w:bCs w:val="0"/>
                            </w:rPr>
                            <w:t>B</w:t>
                          </w:r>
                        </w:p>
                        <w:p w14:paraId="07872941" w14:textId="77777777" w:rsidR="00202341" w:rsidRDefault="00202341">
                          <w:pPr>
                            <w:rPr>
                              <w:b/>
                              <w:sz w:val="10"/>
                            </w:rPr>
                          </w:pPr>
                        </w:p>
                        <w:p w14:paraId="674656D6" w14:textId="77777777" w:rsidR="00202341" w:rsidRDefault="00202341">
                          <w:pPr>
                            <w:rPr>
                              <w:b/>
                              <w:sz w:val="16"/>
                            </w:rPr>
                          </w:pPr>
                        </w:p>
                        <w:p w14:paraId="107E40BD" w14:textId="77777777" w:rsidR="00202341" w:rsidRDefault="00202341">
                          <w:pPr>
                            <w:rPr>
                              <w:b/>
                              <w:sz w:val="16"/>
                            </w:rPr>
                          </w:pPr>
                        </w:p>
                        <w:p w14:paraId="568642D7" w14:textId="77777777" w:rsidR="00202341" w:rsidRDefault="00202341">
                          <w:pPr>
                            <w:pStyle w:val="Heading2"/>
                            <w:rPr>
                              <w:bCs w:val="0"/>
                            </w:rPr>
                          </w:pPr>
                          <w:r>
                            <w:rPr>
                              <w:rFonts w:hint="eastAsia"/>
                              <w:bCs w:val="0"/>
                            </w:rPr>
                            <w:t>C</w:t>
                          </w:r>
                        </w:p>
                        <w:p w14:paraId="77BF0413" w14:textId="77777777" w:rsidR="00202341" w:rsidRDefault="00202341">
                          <w:pPr>
                            <w:rPr>
                              <w:b/>
                              <w:sz w:val="10"/>
                            </w:rPr>
                          </w:pPr>
                        </w:p>
                        <w:p w14:paraId="760C422A" w14:textId="77777777" w:rsidR="00202341" w:rsidRDefault="00202341">
                          <w:pPr>
                            <w:rPr>
                              <w:b/>
                              <w:sz w:val="16"/>
                            </w:rPr>
                          </w:pPr>
                        </w:p>
                        <w:p w14:paraId="4F532970" w14:textId="77777777" w:rsidR="00202341" w:rsidRDefault="00202341">
                          <w:pPr>
                            <w:rPr>
                              <w:b/>
                              <w:sz w:val="16"/>
                            </w:rPr>
                          </w:pPr>
                        </w:p>
                        <w:p w14:paraId="446981FB" w14:textId="77777777" w:rsidR="00202341" w:rsidRDefault="00202341">
                          <w:pPr>
                            <w:pStyle w:val="Heading2"/>
                          </w:pPr>
                          <w:r>
                            <w:rPr>
                              <w:rFonts w:hint="eastAsia"/>
                            </w:rPr>
                            <w:t>D</w:t>
                          </w:r>
                        </w:p>
                        <w:p w14:paraId="1EAC614A" w14:textId="77777777" w:rsidR="00202341" w:rsidRDefault="00202341">
                          <w:pPr>
                            <w:rPr>
                              <w:b/>
                              <w:sz w:val="10"/>
                            </w:rPr>
                          </w:pPr>
                        </w:p>
                        <w:p w14:paraId="561D04F6" w14:textId="77777777" w:rsidR="00202341" w:rsidRDefault="00202341">
                          <w:pPr>
                            <w:rPr>
                              <w:b/>
                              <w:sz w:val="16"/>
                            </w:rPr>
                          </w:pPr>
                        </w:p>
                        <w:p w14:paraId="32542A3C" w14:textId="77777777" w:rsidR="00202341" w:rsidRDefault="00202341">
                          <w:pPr>
                            <w:rPr>
                              <w:b/>
                              <w:sz w:val="16"/>
                            </w:rPr>
                          </w:pPr>
                        </w:p>
                        <w:p w14:paraId="61E5039B" w14:textId="77777777" w:rsidR="00202341" w:rsidRDefault="00202341">
                          <w:pPr>
                            <w:pStyle w:val="Heading2"/>
                            <w:rPr>
                              <w:bCs w:val="0"/>
                            </w:rPr>
                          </w:pPr>
                          <w:r>
                            <w:rPr>
                              <w:rFonts w:hint="eastAsia"/>
                              <w:bCs w:val="0"/>
                            </w:rPr>
                            <w:t>E</w:t>
                          </w:r>
                        </w:p>
                        <w:p w14:paraId="29C839E9" w14:textId="77777777" w:rsidR="00202341" w:rsidRDefault="00202341">
                          <w:pPr>
                            <w:rPr>
                              <w:b/>
                              <w:sz w:val="10"/>
                            </w:rPr>
                          </w:pPr>
                        </w:p>
                        <w:p w14:paraId="01626901" w14:textId="77777777" w:rsidR="00202341" w:rsidRDefault="00202341">
                          <w:pPr>
                            <w:rPr>
                              <w:b/>
                              <w:sz w:val="16"/>
                            </w:rPr>
                          </w:pPr>
                        </w:p>
                        <w:p w14:paraId="3762F82C" w14:textId="77777777" w:rsidR="00202341" w:rsidRDefault="00202341">
                          <w:pPr>
                            <w:rPr>
                              <w:b/>
                              <w:sz w:val="16"/>
                            </w:rPr>
                          </w:pPr>
                        </w:p>
                        <w:p w14:paraId="6AD77B49" w14:textId="77777777" w:rsidR="00202341" w:rsidRDefault="00202341">
                          <w:pPr>
                            <w:pStyle w:val="Heading2"/>
                            <w:rPr>
                              <w:bCs w:val="0"/>
                            </w:rPr>
                          </w:pPr>
                          <w:r>
                            <w:rPr>
                              <w:rFonts w:hint="eastAsia"/>
                              <w:bCs w:val="0"/>
                            </w:rPr>
                            <w:t>F</w:t>
                          </w:r>
                        </w:p>
                        <w:p w14:paraId="67A199E0" w14:textId="77777777" w:rsidR="00202341" w:rsidRDefault="00202341">
                          <w:pPr>
                            <w:rPr>
                              <w:b/>
                              <w:sz w:val="10"/>
                            </w:rPr>
                          </w:pPr>
                        </w:p>
                        <w:p w14:paraId="3D99180B" w14:textId="77777777" w:rsidR="00202341" w:rsidRDefault="00202341">
                          <w:pPr>
                            <w:rPr>
                              <w:b/>
                              <w:sz w:val="16"/>
                            </w:rPr>
                          </w:pPr>
                        </w:p>
                        <w:p w14:paraId="353C2687" w14:textId="77777777" w:rsidR="00202341" w:rsidRDefault="00202341">
                          <w:pPr>
                            <w:rPr>
                              <w:b/>
                              <w:sz w:val="16"/>
                            </w:rPr>
                          </w:pPr>
                        </w:p>
                        <w:p w14:paraId="5F9EDC49" w14:textId="77777777" w:rsidR="00202341" w:rsidRDefault="00202341">
                          <w:pPr>
                            <w:pStyle w:val="Heading2"/>
                            <w:rPr>
                              <w:bCs w:val="0"/>
                            </w:rPr>
                          </w:pPr>
                          <w:r>
                            <w:rPr>
                              <w:rFonts w:hint="eastAsia"/>
                              <w:bCs w:val="0"/>
                            </w:rPr>
                            <w:t>G</w:t>
                          </w:r>
                        </w:p>
                        <w:p w14:paraId="6C75D527" w14:textId="77777777" w:rsidR="00202341" w:rsidRDefault="00202341">
                          <w:pPr>
                            <w:rPr>
                              <w:b/>
                              <w:sz w:val="10"/>
                            </w:rPr>
                          </w:pPr>
                        </w:p>
                        <w:p w14:paraId="7F7F23F0" w14:textId="77777777" w:rsidR="00202341" w:rsidRDefault="00202341">
                          <w:pPr>
                            <w:rPr>
                              <w:b/>
                              <w:sz w:val="16"/>
                            </w:rPr>
                          </w:pPr>
                        </w:p>
                        <w:p w14:paraId="4B92A83F" w14:textId="77777777" w:rsidR="00202341" w:rsidRDefault="00202341">
                          <w:pPr>
                            <w:rPr>
                              <w:b/>
                              <w:sz w:val="16"/>
                            </w:rPr>
                          </w:pPr>
                        </w:p>
                        <w:p w14:paraId="544D4EAE" w14:textId="77777777" w:rsidR="00202341" w:rsidRDefault="00202341">
                          <w:pPr>
                            <w:pStyle w:val="Heading2"/>
                            <w:rPr>
                              <w:bCs w:val="0"/>
                            </w:rPr>
                          </w:pPr>
                          <w:r>
                            <w:rPr>
                              <w:rFonts w:hint="eastAsia"/>
                              <w:bCs w:val="0"/>
                            </w:rPr>
                            <w:t>H</w:t>
                          </w:r>
                        </w:p>
                        <w:p w14:paraId="34D0423A" w14:textId="77777777" w:rsidR="00202341" w:rsidRDefault="00202341">
                          <w:pPr>
                            <w:rPr>
                              <w:b/>
                              <w:sz w:val="10"/>
                            </w:rPr>
                          </w:pPr>
                        </w:p>
                        <w:p w14:paraId="34897CD1" w14:textId="77777777" w:rsidR="00202341" w:rsidRDefault="00202341">
                          <w:pPr>
                            <w:rPr>
                              <w:b/>
                              <w:sz w:val="16"/>
                            </w:rPr>
                          </w:pPr>
                        </w:p>
                        <w:p w14:paraId="19863E49" w14:textId="77777777" w:rsidR="00202341" w:rsidRDefault="00202341">
                          <w:pPr>
                            <w:rPr>
                              <w:b/>
                              <w:sz w:val="16"/>
                            </w:rPr>
                          </w:pPr>
                        </w:p>
                        <w:p w14:paraId="4E1040A0" w14:textId="77777777" w:rsidR="00202341" w:rsidRDefault="00202341">
                          <w:pPr>
                            <w:pStyle w:val="Heading2"/>
                            <w:rPr>
                              <w:bCs w:val="0"/>
                            </w:rPr>
                          </w:pPr>
                          <w:r>
                            <w:rPr>
                              <w:rFonts w:hint="eastAsia"/>
                              <w:bCs w:val="0"/>
                            </w:rPr>
                            <w:t>I</w:t>
                          </w:r>
                        </w:p>
                        <w:p w14:paraId="608C0640" w14:textId="77777777" w:rsidR="00202341" w:rsidRDefault="00202341">
                          <w:pPr>
                            <w:rPr>
                              <w:b/>
                              <w:sz w:val="10"/>
                            </w:rPr>
                          </w:pPr>
                        </w:p>
                        <w:p w14:paraId="76D8B411" w14:textId="77777777" w:rsidR="00202341" w:rsidRDefault="00202341">
                          <w:pPr>
                            <w:rPr>
                              <w:b/>
                              <w:sz w:val="16"/>
                            </w:rPr>
                          </w:pPr>
                        </w:p>
                        <w:p w14:paraId="7280E2D0" w14:textId="77777777" w:rsidR="00202341" w:rsidRDefault="00202341">
                          <w:pPr>
                            <w:rPr>
                              <w:b/>
                              <w:sz w:val="16"/>
                            </w:rPr>
                          </w:pPr>
                        </w:p>
                        <w:p w14:paraId="558A4278" w14:textId="77777777" w:rsidR="00202341" w:rsidRDefault="00202341">
                          <w:pPr>
                            <w:pStyle w:val="Heading2"/>
                            <w:rPr>
                              <w:bCs w:val="0"/>
                            </w:rPr>
                          </w:pPr>
                          <w:r>
                            <w:rPr>
                              <w:rFonts w:hint="eastAsia"/>
                              <w:bCs w:val="0"/>
                            </w:rPr>
                            <w:t>J</w:t>
                          </w:r>
                        </w:p>
                        <w:p w14:paraId="3424C7A4" w14:textId="77777777" w:rsidR="00202341" w:rsidRDefault="00202341">
                          <w:pPr>
                            <w:rPr>
                              <w:b/>
                              <w:sz w:val="10"/>
                            </w:rPr>
                          </w:pPr>
                        </w:p>
                        <w:p w14:paraId="020BB473" w14:textId="77777777" w:rsidR="00202341" w:rsidRDefault="00202341">
                          <w:pPr>
                            <w:rPr>
                              <w:b/>
                              <w:sz w:val="16"/>
                            </w:rPr>
                          </w:pPr>
                        </w:p>
                        <w:p w14:paraId="16165966" w14:textId="77777777" w:rsidR="00202341" w:rsidRDefault="00202341">
                          <w:pPr>
                            <w:rPr>
                              <w:b/>
                              <w:sz w:val="16"/>
                            </w:rPr>
                          </w:pPr>
                        </w:p>
                        <w:p w14:paraId="72706BAE" w14:textId="77777777" w:rsidR="00202341" w:rsidRDefault="00202341">
                          <w:pPr>
                            <w:pStyle w:val="Heading4"/>
                            <w:rPr>
                              <w:sz w:val="20"/>
                            </w:rPr>
                          </w:pPr>
                          <w:r>
                            <w:rPr>
                              <w:rFonts w:hint="eastAsia"/>
                              <w:sz w:val="20"/>
                            </w:rPr>
                            <w:t>K</w:t>
                          </w:r>
                        </w:p>
                        <w:p w14:paraId="5DDFE9F2" w14:textId="77777777" w:rsidR="00202341" w:rsidRDefault="00202341">
                          <w:pPr>
                            <w:rPr>
                              <w:b/>
                              <w:sz w:val="10"/>
                            </w:rPr>
                          </w:pPr>
                        </w:p>
                        <w:p w14:paraId="721ECCF1" w14:textId="77777777" w:rsidR="00202341" w:rsidRDefault="00202341">
                          <w:pPr>
                            <w:rPr>
                              <w:b/>
                              <w:sz w:val="16"/>
                            </w:rPr>
                          </w:pPr>
                        </w:p>
                        <w:p w14:paraId="22A92633" w14:textId="77777777" w:rsidR="00202341" w:rsidRDefault="00202341">
                          <w:pPr>
                            <w:rPr>
                              <w:b/>
                              <w:sz w:val="16"/>
                            </w:rPr>
                          </w:pPr>
                        </w:p>
                        <w:p w14:paraId="4E2B34B0" w14:textId="77777777" w:rsidR="00202341" w:rsidRDefault="00202341">
                          <w:pPr>
                            <w:pStyle w:val="Heading2"/>
                            <w:rPr>
                              <w:bCs w:val="0"/>
                            </w:rPr>
                          </w:pPr>
                          <w:r>
                            <w:rPr>
                              <w:rFonts w:hint="eastAsia"/>
                              <w:bCs w:val="0"/>
                            </w:rPr>
                            <w:t>L</w:t>
                          </w:r>
                        </w:p>
                        <w:p w14:paraId="6A912CAF" w14:textId="77777777" w:rsidR="00202341" w:rsidRDefault="00202341">
                          <w:pPr>
                            <w:rPr>
                              <w:b/>
                              <w:sz w:val="10"/>
                            </w:rPr>
                          </w:pPr>
                        </w:p>
                        <w:p w14:paraId="5E6C333A" w14:textId="77777777" w:rsidR="00202341" w:rsidRDefault="00202341">
                          <w:pPr>
                            <w:rPr>
                              <w:b/>
                              <w:sz w:val="16"/>
                            </w:rPr>
                          </w:pPr>
                        </w:p>
                        <w:p w14:paraId="77F6295C" w14:textId="77777777" w:rsidR="00202341" w:rsidRDefault="00202341">
                          <w:pPr>
                            <w:rPr>
                              <w:b/>
                              <w:sz w:val="16"/>
                            </w:rPr>
                          </w:pPr>
                        </w:p>
                        <w:p w14:paraId="399DA0D7" w14:textId="77777777" w:rsidR="00202341" w:rsidRDefault="00202341">
                          <w:pPr>
                            <w:pStyle w:val="Heading2"/>
                            <w:rPr>
                              <w:bCs w:val="0"/>
                            </w:rPr>
                          </w:pPr>
                          <w:r>
                            <w:rPr>
                              <w:rFonts w:hint="eastAsia"/>
                              <w:bCs w:val="0"/>
                            </w:rPr>
                            <w:t>M</w:t>
                          </w:r>
                        </w:p>
                        <w:p w14:paraId="6F3019AA" w14:textId="77777777" w:rsidR="00202341" w:rsidRDefault="00202341">
                          <w:pPr>
                            <w:rPr>
                              <w:b/>
                              <w:sz w:val="10"/>
                            </w:rPr>
                          </w:pPr>
                        </w:p>
                        <w:p w14:paraId="23558C7D" w14:textId="77777777" w:rsidR="00202341" w:rsidRDefault="00202341">
                          <w:pPr>
                            <w:rPr>
                              <w:b/>
                              <w:sz w:val="16"/>
                            </w:rPr>
                          </w:pPr>
                        </w:p>
                        <w:p w14:paraId="23FB6975" w14:textId="77777777" w:rsidR="00202341" w:rsidRDefault="00202341">
                          <w:pPr>
                            <w:rPr>
                              <w:b/>
                              <w:sz w:val="16"/>
                            </w:rPr>
                          </w:pPr>
                        </w:p>
                        <w:p w14:paraId="7F09835E" w14:textId="77777777" w:rsidR="00202341" w:rsidRDefault="00202341">
                          <w:pPr>
                            <w:pStyle w:val="Heading2"/>
                            <w:rPr>
                              <w:bCs w:val="0"/>
                            </w:rPr>
                          </w:pPr>
                          <w:r>
                            <w:rPr>
                              <w:rFonts w:hint="eastAsia"/>
                              <w:bCs w:val="0"/>
                            </w:rPr>
                            <w:t>N</w:t>
                          </w:r>
                        </w:p>
                        <w:p w14:paraId="2B01B37F" w14:textId="77777777" w:rsidR="00202341" w:rsidRDefault="00202341">
                          <w:pPr>
                            <w:rPr>
                              <w:b/>
                              <w:sz w:val="10"/>
                            </w:rPr>
                          </w:pPr>
                        </w:p>
                        <w:p w14:paraId="7B4FDCD6" w14:textId="77777777" w:rsidR="00202341" w:rsidRDefault="00202341">
                          <w:pPr>
                            <w:rPr>
                              <w:b/>
                              <w:sz w:val="16"/>
                            </w:rPr>
                          </w:pPr>
                        </w:p>
                        <w:p w14:paraId="41D7E571" w14:textId="77777777" w:rsidR="00202341" w:rsidRDefault="00202341">
                          <w:pPr>
                            <w:rPr>
                              <w:b/>
                              <w:sz w:val="16"/>
                            </w:rPr>
                          </w:pPr>
                        </w:p>
                        <w:p w14:paraId="128A08E1" w14:textId="77777777" w:rsidR="00202341" w:rsidRDefault="00202341">
                          <w:pPr>
                            <w:pStyle w:val="Heading2"/>
                            <w:rPr>
                              <w:bCs w:val="0"/>
                            </w:rPr>
                          </w:pPr>
                          <w:r>
                            <w:rPr>
                              <w:rFonts w:hint="eastAsia"/>
                              <w:bCs w:val="0"/>
                            </w:rPr>
                            <w:t>O</w:t>
                          </w:r>
                        </w:p>
                        <w:p w14:paraId="548357A2" w14:textId="77777777" w:rsidR="00202341" w:rsidRDefault="00202341">
                          <w:pPr>
                            <w:rPr>
                              <w:b/>
                              <w:sz w:val="10"/>
                            </w:rPr>
                          </w:pPr>
                        </w:p>
                        <w:p w14:paraId="4DC5CF06" w14:textId="77777777" w:rsidR="00202341" w:rsidRDefault="00202341">
                          <w:pPr>
                            <w:rPr>
                              <w:b/>
                              <w:sz w:val="16"/>
                            </w:rPr>
                          </w:pPr>
                        </w:p>
                        <w:p w14:paraId="38A3E59B" w14:textId="77777777" w:rsidR="00202341" w:rsidRDefault="00202341">
                          <w:pPr>
                            <w:rPr>
                              <w:b/>
                              <w:sz w:val="16"/>
                            </w:rPr>
                          </w:pPr>
                        </w:p>
                        <w:p w14:paraId="02AC4FA4" w14:textId="77777777" w:rsidR="00202341" w:rsidRDefault="00202341">
                          <w:pPr>
                            <w:pStyle w:val="Heading2"/>
                            <w:rPr>
                              <w:bCs w:val="0"/>
                            </w:rPr>
                          </w:pPr>
                          <w:r>
                            <w:rPr>
                              <w:rFonts w:hint="eastAsia"/>
                              <w:bCs w:val="0"/>
                            </w:rPr>
                            <w:t>P</w:t>
                          </w:r>
                        </w:p>
                        <w:p w14:paraId="2778025F" w14:textId="77777777" w:rsidR="00202341" w:rsidRDefault="00202341">
                          <w:pPr>
                            <w:rPr>
                              <w:b/>
                              <w:sz w:val="10"/>
                            </w:rPr>
                          </w:pPr>
                        </w:p>
                        <w:p w14:paraId="41FFCE68" w14:textId="77777777" w:rsidR="00202341" w:rsidRDefault="00202341">
                          <w:pPr>
                            <w:rPr>
                              <w:b/>
                              <w:sz w:val="16"/>
                            </w:rPr>
                          </w:pPr>
                        </w:p>
                        <w:p w14:paraId="0D9E38BC" w14:textId="77777777" w:rsidR="00202341" w:rsidRDefault="00202341">
                          <w:pPr>
                            <w:rPr>
                              <w:b/>
                              <w:sz w:val="16"/>
                            </w:rPr>
                          </w:pPr>
                        </w:p>
                        <w:p w14:paraId="09F34CAE" w14:textId="77777777" w:rsidR="00202341" w:rsidRDefault="00202341">
                          <w:pPr>
                            <w:pStyle w:val="Heading2"/>
                            <w:rPr>
                              <w:bCs w:val="0"/>
                            </w:rPr>
                          </w:pPr>
                          <w:r>
                            <w:rPr>
                              <w:rFonts w:hint="eastAsia"/>
                              <w:bCs w:val="0"/>
                            </w:rPr>
                            <w:t>Q</w:t>
                          </w:r>
                        </w:p>
                        <w:p w14:paraId="55D17485" w14:textId="77777777" w:rsidR="00202341" w:rsidRDefault="00202341">
                          <w:pPr>
                            <w:rPr>
                              <w:b/>
                              <w:sz w:val="10"/>
                            </w:rPr>
                          </w:pPr>
                        </w:p>
                        <w:p w14:paraId="5F6FECD4" w14:textId="77777777" w:rsidR="00202341" w:rsidRDefault="00202341">
                          <w:pPr>
                            <w:rPr>
                              <w:b/>
                              <w:sz w:val="16"/>
                            </w:rPr>
                          </w:pPr>
                        </w:p>
                        <w:p w14:paraId="63DD6B0A" w14:textId="77777777" w:rsidR="00202341" w:rsidRDefault="00202341">
                          <w:pPr>
                            <w:rPr>
                              <w:b/>
                              <w:sz w:val="16"/>
                            </w:rPr>
                          </w:pPr>
                        </w:p>
                        <w:p w14:paraId="4060394C" w14:textId="77777777" w:rsidR="00202341" w:rsidRDefault="00202341">
                          <w:pPr>
                            <w:pStyle w:val="Heading2"/>
                            <w:rPr>
                              <w:bCs w:val="0"/>
                            </w:rPr>
                          </w:pPr>
                          <w:r>
                            <w:rPr>
                              <w:rFonts w:hint="eastAsia"/>
                              <w:bCs w:val="0"/>
                            </w:rPr>
                            <w:t>R</w:t>
                          </w:r>
                        </w:p>
                        <w:p w14:paraId="4682EA35" w14:textId="77777777" w:rsidR="00202341" w:rsidRDefault="00202341">
                          <w:pPr>
                            <w:rPr>
                              <w:b/>
                              <w:sz w:val="10"/>
                            </w:rPr>
                          </w:pPr>
                        </w:p>
                        <w:p w14:paraId="275FC5AD" w14:textId="77777777" w:rsidR="00202341" w:rsidRDefault="00202341">
                          <w:pPr>
                            <w:rPr>
                              <w:b/>
                              <w:sz w:val="16"/>
                            </w:rPr>
                          </w:pPr>
                        </w:p>
                        <w:p w14:paraId="202F5032" w14:textId="77777777" w:rsidR="00202341" w:rsidRDefault="00202341">
                          <w:pPr>
                            <w:rPr>
                              <w:b/>
                              <w:sz w:val="16"/>
                            </w:rPr>
                          </w:pPr>
                        </w:p>
                        <w:p w14:paraId="5224598B" w14:textId="77777777" w:rsidR="00202341" w:rsidRDefault="00202341">
                          <w:pPr>
                            <w:pStyle w:val="Heading2"/>
                            <w:rPr>
                              <w:bCs w:val="0"/>
                            </w:rPr>
                          </w:pPr>
                          <w:r>
                            <w:rPr>
                              <w:rFonts w:hint="eastAsia"/>
                              <w:bCs w:val="0"/>
                            </w:rPr>
                            <w:t>S</w:t>
                          </w:r>
                        </w:p>
                        <w:p w14:paraId="578BF8FE" w14:textId="77777777" w:rsidR="00202341" w:rsidRDefault="00202341">
                          <w:pPr>
                            <w:rPr>
                              <w:b/>
                              <w:sz w:val="10"/>
                            </w:rPr>
                          </w:pPr>
                        </w:p>
                        <w:p w14:paraId="2FDC1DC3" w14:textId="77777777" w:rsidR="00202341" w:rsidRDefault="00202341">
                          <w:pPr>
                            <w:rPr>
                              <w:b/>
                              <w:sz w:val="16"/>
                            </w:rPr>
                          </w:pPr>
                        </w:p>
                        <w:p w14:paraId="2A6E947D" w14:textId="77777777" w:rsidR="00202341" w:rsidRDefault="00202341">
                          <w:pPr>
                            <w:rPr>
                              <w:b/>
                              <w:sz w:val="16"/>
                            </w:rPr>
                          </w:pPr>
                        </w:p>
                        <w:p w14:paraId="6F43404C" w14:textId="77777777" w:rsidR="00202341" w:rsidRDefault="00202341">
                          <w:pPr>
                            <w:pStyle w:val="Heading2"/>
                            <w:rPr>
                              <w:bCs w:val="0"/>
                            </w:rPr>
                          </w:pPr>
                          <w:r>
                            <w:rPr>
                              <w:rFonts w:hint="eastAsia"/>
                              <w:bCs w:val="0"/>
                            </w:rPr>
                            <w:t>T</w:t>
                          </w:r>
                        </w:p>
                        <w:p w14:paraId="020688FE" w14:textId="77777777" w:rsidR="00202341" w:rsidRDefault="00202341">
                          <w:pPr>
                            <w:rPr>
                              <w:b/>
                              <w:sz w:val="10"/>
                            </w:rPr>
                          </w:pPr>
                        </w:p>
                        <w:p w14:paraId="4FC2229B" w14:textId="77777777" w:rsidR="00202341" w:rsidRDefault="00202341">
                          <w:pPr>
                            <w:rPr>
                              <w:b/>
                              <w:sz w:val="16"/>
                            </w:rPr>
                          </w:pPr>
                        </w:p>
                        <w:p w14:paraId="65B68633" w14:textId="77777777" w:rsidR="00202341" w:rsidRDefault="00202341">
                          <w:pPr>
                            <w:rPr>
                              <w:b/>
                              <w:sz w:val="16"/>
                            </w:rPr>
                          </w:pPr>
                        </w:p>
                        <w:p w14:paraId="264746F8" w14:textId="77777777" w:rsidR="00202341" w:rsidRDefault="00202341">
                          <w:pPr>
                            <w:pStyle w:val="Heading2"/>
                            <w:rPr>
                              <w:bCs w:val="0"/>
                            </w:rPr>
                          </w:pPr>
                          <w:r>
                            <w:rPr>
                              <w:rFonts w:hint="eastAsia"/>
                              <w:bCs w:val="0"/>
                            </w:rPr>
                            <w:t>U</w:t>
                          </w:r>
                        </w:p>
                        <w:p w14:paraId="177A55EA" w14:textId="77777777" w:rsidR="00202341" w:rsidRDefault="00202341">
                          <w:pPr>
                            <w:rPr>
                              <w:b/>
                              <w:sz w:val="10"/>
                            </w:rPr>
                          </w:pPr>
                        </w:p>
                        <w:p w14:paraId="4B3E9FDD" w14:textId="77777777" w:rsidR="00202341" w:rsidRDefault="00202341">
                          <w:pPr>
                            <w:rPr>
                              <w:b/>
                              <w:sz w:val="16"/>
                            </w:rPr>
                          </w:pPr>
                        </w:p>
                        <w:p w14:paraId="3C87C16B" w14:textId="77777777" w:rsidR="00202341" w:rsidRDefault="00202341">
                          <w:pPr>
                            <w:rPr>
                              <w:b/>
                              <w:sz w:val="16"/>
                            </w:rPr>
                          </w:pPr>
                        </w:p>
                        <w:p w14:paraId="3F14016F" w14:textId="77777777" w:rsidR="00202341" w:rsidRDefault="00202341">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94EB4F" id="_x0000_t202" coordsize="21600,21600" o:spt="202" path="m,l,21600r21600,l21600,xe">
              <v:stroke joinstyle="miter"/>
              <v:path gradientshapeok="t" o:connecttype="rect"/>
            </v:shapetype>
            <v:shape id="Text Box 11" o:spid="_x0000_s1028" type="#_x0000_t202" style="position:absolute;left:0;text-align:left;margin-left:470.2pt;margin-top:6.8pt;width:32.6pt;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" stroked="f">
              <v:textbox>
                <w:txbxContent>
                  <w:p w14:paraId="57B09FB4" w14:textId="77777777" w:rsidR="00202341" w:rsidRDefault="00202341">
                    <w:pPr>
                      <w:pStyle w:val="Heading2"/>
                      <w:spacing w:before="240"/>
                      <w:rPr>
                        <w:bCs w:val="0"/>
                      </w:rPr>
                    </w:pPr>
                    <w:r>
                      <w:rPr>
                        <w:rFonts w:hint="eastAsia"/>
                        <w:bCs w:val="0"/>
                      </w:rPr>
                      <w:t>A</w:t>
                    </w:r>
                  </w:p>
                  <w:p w14:paraId="2DEBB3C1" w14:textId="77777777" w:rsidR="00202341" w:rsidRDefault="00202341">
                    <w:pPr>
                      <w:rPr>
                        <w:b/>
                        <w:sz w:val="10"/>
                      </w:rPr>
                    </w:pPr>
                  </w:p>
                  <w:p w14:paraId="465BB427" w14:textId="77777777" w:rsidR="00202341" w:rsidRDefault="00202341">
                    <w:pPr>
                      <w:rPr>
                        <w:b/>
                        <w:sz w:val="16"/>
                      </w:rPr>
                    </w:pPr>
                  </w:p>
                  <w:p w14:paraId="471B091F" w14:textId="77777777" w:rsidR="00202341" w:rsidRDefault="00202341">
                    <w:pPr>
                      <w:rPr>
                        <w:b/>
                        <w:sz w:val="16"/>
                      </w:rPr>
                    </w:pPr>
                  </w:p>
                  <w:p w14:paraId="7339B2A4" w14:textId="77777777" w:rsidR="00202341" w:rsidRDefault="00202341">
                    <w:pPr>
                      <w:pStyle w:val="Heading2"/>
                      <w:rPr>
                        <w:bCs w:val="0"/>
                      </w:rPr>
                    </w:pPr>
                    <w:r>
                      <w:rPr>
                        <w:rFonts w:hint="eastAsia"/>
                        <w:bCs w:val="0"/>
                      </w:rPr>
                      <w:t>B</w:t>
                    </w:r>
                  </w:p>
                  <w:p w14:paraId="07872941" w14:textId="77777777" w:rsidR="00202341" w:rsidRDefault="00202341">
                    <w:pPr>
                      <w:rPr>
                        <w:b/>
                        <w:sz w:val="10"/>
                      </w:rPr>
                    </w:pPr>
                  </w:p>
                  <w:p w14:paraId="674656D6" w14:textId="77777777" w:rsidR="00202341" w:rsidRDefault="00202341">
                    <w:pPr>
                      <w:rPr>
                        <w:b/>
                        <w:sz w:val="16"/>
                      </w:rPr>
                    </w:pPr>
                  </w:p>
                  <w:p w14:paraId="107E40BD" w14:textId="77777777" w:rsidR="00202341" w:rsidRDefault="00202341">
                    <w:pPr>
                      <w:rPr>
                        <w:b/>
                        <w:sz w:val="16"/>
                      </w:rPr>
                    </w:pPr>
                  </w:p>
                  <w:p w14:paraId="568642D7" w14:textId="77777777" w:rsidR="00202341" w:rsidRDefault="00202341">
                    <w:pPr>
                      <w:pStyle w:val="Heading2"/>
                      <w:rPr>
                        <w:bCs w:val="0"/>
                      </w:rPr>
                    </w:pPr>
                    <w:r>
                      <w:rPr>
                        <w:rFonts w:hint="eastAsia"/>
                        <w:bCs w:val="0"/>
                      </w:rPr>
                      <w:t>C</w:t>
                    </w:r>
                  </w:p>
                  <w:p w14:paraId="77BF0413" w14:textId="77777777" w:rsidR="00202341" w:rsidRDefault="00202341">
                    <w:pPr>
                      <w:rPr>
                        <w:b/>
                        <w:sz w:val="10"/>
                      </w:rPr>
                    </w:pPr>
                  </w:p>
                  <w:p w14:paraId="760C422A" w14:textId="77777777" w:rsidR="00202341" w:rsidRDefault="00202341">
                    <w:pPr>
                      <w:rPr>
                        <w:b/>
                        <w:sz w:val="16"/>
                      </w:rPr>
                    </w:pPr>
                  </w:p>
                  <w:p w14:paraId="4F532970" w14:textId="77777777" w:rsidR="00202341" w:rsidRDefault="00202341">
                    <w:pPr>
                      <w:rPr>
                        <w:b/>
                        <w:sz w:val="16"/>
                      </w:rPr>
                    </w:pPr>
                  </w:p>
                  <w:p w14:paraId="446981FB" w14:textId="77777777" w:rsidR="00202341" w:rsidRDefault="00202341">
                    <w:pPr>
                      <w:pStyle w:val="Heading2"/>
                    </w:pPr>
                    <w:r>
                      <w:rPr>
                        <w:rFonts w:hint="eastAsia"/>
                      </w:rPr>
                      <w:t>D</w:t>
                    </w:r>
                  </w:p>
                  <w:p w14:paraId="1EAC614A" w14:textId="77777777" w:rsidR="00202341" w:rsidRDefault="00202341">
                    <w:pPr>
                      <w:rPr>
                        <w:b/>
                        <w:sz w:val="10"/>
                      </w:rPr>
                    </w:pPr>
                  </w:p>
                  <w:p w14:paraId="561D04F6" w14:textId="77777777" w:rsidR="00202341" w:rsidRDefault="00202341">
                    <w:pPr>
                      <w:rPr>
                        <w:b/>
                        <w:sz w:val="16"/>
                      </w:rPr>
                    </w:pPr>
                  </w:p>
                  <w:p w14:paraId="32542A3C" w14:textId="77777777" w:rsidR="00202341" w:rsidRDefault="00202341">
                    <w:pPr>
                      <w:rPr>
                        <w:b/>
                        <w:sz w:val="16"/>
                      </w:rPr>
                    </w:pPr>
                  </w:p>
                  <w:p w14:paraId="61E5039B" w14:textId="77777777" w:rsidR="00202341" w:rsidRDefault="00202341">
                    <w:pPr>
                      <w:pStyle w:val="Heading2"/>
                      <w:rPr>
                        <w:bCs w:val="0"/>
                      </w:rPr>
                    </w:pPr>
                    <w:r>
                      <w:rPr>
                        <w:rFonts w:hint="eastAsia"/>
                        <w:bCs w:val="0"/>
                      </w:rPr>
                      <w:t>E</w:t>
                    </w:r>
                  </w:p>
                  <w:p w14:paraId="29C839E9" w14:textId="77777777" w:rsidR="00202341" w:rsidRDefault="00202341">
                    <w:pPr>
                      <w:rPr>
                        <w:b/>
                        <w:sz w:val="10"/>
                      </w:rPr>
                    </w:pPr>
                  </w:p>
                  <w:p w14:paraId="01626901" w14:textId="77777777" w:rsidR="00202341" w:rsidRDefault="00202341">
                    <w:pPr>
                      <w:rPr>
                        <w:b/>
                        <w:sz w:val="16"/>
                      </w:rPr>
                    </w:pPr>
                  </w:p>
                  <w:p w14:paraId="3762F82C" w14:textId="77777777" w:rsidR="00202341" w:rsidRDefault="00202341">
                    <w:pPr>
                      <w:rPr>
                        <w:b/>
                        <w:sz w:val="16"/>
                      </w:rPr>
                    </w:pPr>
                  </w:p>
                  <w:p w14:paraId="6AD77B49" w14:textId="77777777" w:rsidR="00202341" w:rsidRDefault="00202341">
                    <w:pPr>
                      <w:pStyle w:val="Heading2"/>
                      <w:rPr>
                        <w:bCs w:val="0"/>
                      </w:rPr>
                    </w:pPr>
                    <w:r>
                      <w:rPr>
                        <w:rFonts w:hint="eastAsia"/>
                        <w:bCs w:val="0"/>
                      </w:rPr>
                      <w:t>F</w:t>
                    </w:r>
                  </w:p>
                  <w:p w14:paraId="67A199E0" w14:textId="77777777" w:rsidR="00202341" w:rsidRDefault="00202341">
                    <w:pPr>
                      <w:rPr>
                        <w:b/>
                        <w:sz w:val="10"/>
                      </w:rPr>
                    </w:pPr>
                  </w:p>
                  <w:p w14:paraId="3D99180B" w14:textId="77777777" w:rsidR="00202341" w:rsidRDefault="00202341">
                    <w:pPr>
                      <w:rPr>
                        <w:b/>
                        <w:sz w:val="16"/>
                      </w:rPr>
                    </w:pPr>
                  </w:p>
                  <w:p w14:paraId="353C2687" w14:textId="77777777" w:rsidR="00202341" w:rsidRDefault="00202341">
                    <w:pPr>
                      <w:rPr>
                        <w:b/>
                        <w:sz w:val="16"/>
                      </w:rPr>
                    </w:pPr>
                  </w:p>
                  <w:p w14:paraId="5F9EDC49" w14:textId="77777777" w:rsidR="00202341" w:rsidRDefault="00202341">
                    <w:pPr>
                      <w:pStyle w:val="Heading2"/>
                      <w:rPr>
                        <w:bCs w:val="0"/>
                      </w:rPr>
                    </w:pPr>
                    <w:r>
                      <w:rPr>
                        <w:rFonts w:hint="eastAsia"/>
                        <w:bCs w:val="0"/>
                      </w:rPr>
                      <w:t>G</w:t>
                    </w:r>
                  </w:p>
                  <w:p w14:paraId="6C75D527" w14:textId="77777777" w:rsidR="00202341" w:rsidRDefault="00202341">
                    <w:pPr>
                      <w:rPr>
                        <w:b/>
                        <w:sz w:val="10"/>
                      </w:rPr>
                    </w:pPr>
                  </w:p>
                  <w:p w14:paraId="7F7F23F0" w14:textId="77777777" w:rsidR="00202341" w:rsidRDefault="00202341">
                    <w:pPr>
                      <w:rPr>
                        <w:b/>
                        <w:sz w:val="16"/>
                      </w:rPr>
                    </w:pPr>
                  </w:p>
                  <w:p w14:paraId="4B92A83F" w14:textId="77777777" w:rsidR="00202341" w:rsidRDefault="00202341">
                    <w:pPr>
                      <w:rPr>
                        <w:b/>
                        <w:sz w:val="16"/>
                      </w:rPr>
                    </w:pPr>
                  </w:p>
                  <w:p w14:paraId="544D4EAE" w14:textId="77777777" w:rsidR="00202341" w:rsidRDefault="00202341">
                    <w:pPr>
                      <w:pStyle w:val="Heading2"/>
                      <w:rPr>
                        <w:bCs w:val="0"/>
                      </w:rPr>
                    </w:pPr>
                    <w:r>
                      <w:rPr>
                        <w:rFonts w:hint="eastAsia"/>
                        <w:bCs w:val="0"/>
                      </w:rPr>
                      <w:t>H</w:t>
                    </w:r>
                  </w:p>
                  <w:p w14:paraId="34D0423A" w14:textId="77777777" w:rsidR="00202341" w:rsidRDefault="00202341">
                    <w:pPr>
                      <w:rPr>
                        <w:b/>
                        <w:sz w:val="10"/>
                      </w:rPr>
                    </w:pPr>
                  </w:p>
                  <w:p w14:paraId="34897CD1" w14:textId="77777777" w:rsidR="00202341" w:rsidRDefault="00202341">
                    <w:pPr>
                      <w:rPr>
                        <w:b/>
                        <w:sz w:val="16"/>
                      </w:rPr>
                    </w:pPr>
                  </w:p>
                  <w:p w14:paraId="19863E49" w14:textId="77777777" w:rsidR="00202341" w:rsidRDefault="00202341">
                    <w:pPr>
                      <w:rPr>
                        <w:b/>
                        <w:sz w:val="16"/>
                      </w:rPr>
                    </w:pPr>
                  </w:p>
                  <w:p w14:paraId="4E1040A0" w14:textId="77777777" w:rsidR="00202341" w:rsidRDefault="00202341">
                    <w:pPr>
                      <w:pStyle w:val="Heading2"/>
                      <w:rPr>
                        <w:bCs w:val="0"/>
                      </w:rPr>
                    </w:pPr>
                    <w:r>
                      <w:rPr>
                        <w:rFonts w:hint="eastAsia"/>
                        <w:bCs w:val="0"/>
                      </w:rPr>
                      <w:t>I</w:t>
                    </w:r>
                  </w:p>
                  <w:p w14:paraId="608C0640" w14:textId="77777777" w:rsidR="00202341" w:rsidRDefault="00202341">
                    <w:pPr>
                      <w:rPr>
                        <w:b/>
                        <w:sz w:val="10"/>
                      </w:rPr>
                    </w:pPr>
                  </w:p>
                  <w:p w14:paraId="76D8B411" w14:textId="77777777" w:rsidR="00202341" w:rsidRDefault="00202341">
                    <w:pPr>
                      <w:rPr>
                        <w:b/>
                        <w:sz w:val="16"/>
                      </w:rPr>
                    </w:pPr>
                  </w:p>
                  <w:p w14:paraId="7280E2D0" w14:textId="77777777" w:rsidR="00202341" w:rsidRDefault="00202341">
                    <w:pPr>
                      <w:rPr>
                        <w:b/>
                        <w:sz w:val="16"/>
                      </w:rPr>
                    </w:pPr>
                  </w:p>
                  <w:p w14:paraId="558A4278" w14:textId="77777777" w:rsidR="00202341" w:rsidRDefault="00202341">
                    <w:pPr>
                      <w:pStyle w:val="Heading2"/>
                      <w:rPr>
                        <w:bCs w:val="0"/>
                      </w:rPr>
                    </w:pPr>
                    <w:r>
                      <w:rPr>
                        <w:rFonts w:hint="eastAsia"/>
                        <w:bCs w:val="0"/>
                      </w:rPr>
                      <w:t>J</w:t>
                    </w:r>
                  </w:p>
                  <w:p w14:paraId="3424C7A4" w14:textId="77777777" w:rsidR="00202341" w:rsidRDefault="00202341">
                    <w:pPr>
                      <w:rPr>
                        <w:b/>
                        <w:sz w:val="10"/>
                      </w:rPr>
                    </w:pPr>
                  </w:p>
                  <w:p w14:paraId="020BB473" w14:textId="77777777" w:rsidR="00202341" w:rsidRDefault="00202341">
                    <w:pPr>
                      <w:rPr>
                        <w:b/>
                        <w:sz w:val="16"/>
                      </w:rPr>
                    </w:pPr>
                  </w:p>
                  <w:p w14:paraId="16165966" w14:textId="77777777" w:rsidR="00202341" w:rsidRDefault="00202341">
                    <w:pPr>
                      <w:rPr>
                        <w:b/>
                        <w:sz w:val="16"/>
                      </w:rPr>
                    </w:pPr>
                  </w:p>
                  <w:p w14:paraId="72706BAE" w14:textId="77777777" w:rsidR="00202341" w:rsidRDefault="00202341">
                    <w:pPr>
                      <w:pStyle w:val="Heading4"/>
                      <w:rPr>
                        <w:sz w:val="20"/>
                      </w:rPr>
                    </w:pPr>
                    <w:r>
                      <w:rPr>
                        <w:rFonts w:hint="eastAsia"/>
                        <w:sz w:val="20"/>
                      </w:rPr>
                      <w:t>K</w:t>
                    </w:r>
                  </w:p>
                  <w:p w14:paraId="5DDFE9F2" w14:textId="77777777" w:rsidR="00202341" w:rsidRDefault="00202341">
                    <w:pPr>
                      <w:rPr>
                        <w:b/>
                        <w:sz w:val="10"/>
                      </w:rPr>
                    </w:pPr>
                  </w:p>
                  <w:p w14:paraId="721ECCF1" w14:textId="77777777" w:rsidR="00202341" w:rsidRDefault="00202341">
                    <w:pPr>
                      <w:rPr>
                        <w:b/>
                        <w:sz w:val="16"/>
                      </w:rPr>
                    </w:pPr>
                  </w:p>
                  <w:p w14:paraId="22A92633" w14:textId="77777777" w:rsidR="00202341" w:rsidRDefault="00202341">
                    <w:pPr>
                      <w:rPr>
                        <w:b/>
                        <w:sz w:val="16"/>
                      </w:rPr>
                    </w:pPr>
                  </w:p>
                  <w:p w14:paraId="4E2B34B0" w14:textId="77777777" w:rsidR="00202341" w:rsidRDefault="00202341">
                    <w:pPr>
                      <w:pStyle w:val="Heading2"/>
                      <w:rPr>
                        <w:bCs w:val="0"/>
                      </w:rPr>
                    </w:pPr>
                    <w:r>
                      <w:rPr>
                        <w:rFonts w:hint="eastAsia"/>
                        <w:bCs w:val="0"/>
                      </w:rPr>
                      <w:t>L</w:t>
                    </w:r>
                  </w:p>
                  <w:p w14:paraId="6A912CAF" w14:textId="77777777" w:rsidR="00202341" w:rsidRDefault="00202341">
                    <w:pPr>
                      <w:rPr>
                        <w:b/>
                        <w:sz w:val="10"/>
                      </w:rPr>
                    </w:pPr>
                  </w:p>
                  <w:p w14:paraId="5E6C333A" w14:textId="77777777" w:rsidR="00202341" w:rsidRDefault="00202341">
                    <w:pPr>
                      <w:rPr>
                        <w:b/>
                        <w:sz w:val="16"/>
                      </w:rPr>
                    </w:pPr>
                  </w:p>
                  <w:p w14:paraId="77F6295C" w14:textId="77777777" w:rsidR="00202341" w:rsidRDefault="00202341">
                    <w:pPr>
                      <w:rPr>
                        <w:b/>
                        <w:sz w:val="16"/>
                      </w:rPr>
                    </w:pPr>
                  </w:p>
                  <w:p w14:paraId="399DA0D7" w14:textId="77777777" w:rsidR="00202341" w:rsidRDefault="00202341">
                    <w:pPr>
                      <w:pStyle w:val="Heading2"/>
                      <w:rPr>
                        <w:bCs w:val="0"/>
                      </w:rPr>
                    </w:pPr>
                    <w:r>
                      <w:rPr>
                        <w:rFonts w:hint="eastAsia"/>
                        <w:bCs w:val="0"/>
                      </w:rPr>
                      <w:t>M</w:t>
                    </w:r>
                  </w:p>
                  <w:p w14:paraId="6F3019AA" w14:textId="77777777" w:rsidR="00202341" w:rsidRDefault="00202341">
                    <w:pPr>
                      <w:rPr>
                        <w:b/>
                        <w:sz w:val="10"/>
                      </w:rPr>
                    </w:pPr>
                  </w:p>
                  <w:p w14:paraId="23558C7D" w14:textId="77777777" w:rsidR="00202341" w:rsidRDefault="00202341">
                    <w:pPr>
                      <w:rPr>
                        <w:b/>
                        <w:sz w:val="16"/>
                      </w:rPr>
                    </w:pPr>
                  </w:p>
                  <w:p w14:paraId="23FB6975" w14:textId="77777777" w:rsidR="00202341" w:rsidRDefault="00202341">
                    <w:pPr>
                      <w:rPr>
                        <w:b/>
                        <w:sz w:val="16"/>
                      </w:rPr>
                    </w:pPr>
                  </w:p>
                  <w:p w14:paraId="7F09835E" w14:textId="77777777" w:rsidR="00202341" w:rsidRDefault="00202341">
                    <w:pPr>
                      <w:pStyle w:val="Heading2"/>
                      <w:rPr>
                        <w:bCs w:val="0"/>
                      </w:rPr>
                    </w:pPr>
                    <w:r>
                      <w:rPr>
                        <w:rFonts w:hint="eastAsia"/>
                        <w:bCs w:val="0"/>
                      </w:rPr>
                      <w:t>N</w:t>
                    </w:r>
                  </w:p>
                  <w:p w14:paraId="2B01B37F" w14:textId="77777777" w:rsidR="00202341" w:rsidRDefault="00202341">
                    <w:pPr>
                      <w:rPr>
                        <w:b/>
                        <w:sz w:val="10"/>
                      </w:rPr>
                    </w:pPr>
                  </w:p>
                  <w:p w14:paraId="7B4FDCD6" w14:textId="77777777" w:rsidR="00202341" w:rsidRDefault="00202341">
                    <w:pPr>
                      <w:rPr>
                        <w:b/>
                        <w:sz w:val="16"/>
                      </w:rPr>
                    </w:pPr>
                  </w:p>
                  <w:p w14:paraId="41D7E571" w14:textId="77777777" w:rsidR="00202341" w:rsidRDefault="00202341">
                    <w:pPr>
                      <w:rPr>
                        <w:b/>
                        <w:sz w:val="16"/>
                      </w:rPr>
                    </w:pPr>
                  </w:p>
                  <w:p w14:paraId="128A08E1" w14:textId="77777777" w:rsidR="00202341" w:rsidRDefault="00202341">
                    <w:pPr>
                      <w:pStyle w:val="Heading2"/>
                      <w:rPr>
                        <w:bCs w:val="0"/>
                      </w:rPr>
                    </w:pPr>
                    <w:r>
                      <w:rPr>
                        <w:rFonts w:hint="eastAsia"/>
                        <w:bCs w:val="0"/>
                      </w:rPr>
                      <w:t>O</w:t>
                    </w:r>
                  </w:p>
                  <w:p w14:paraId="548357A2" w14:textId="77777777" w:rsidR="00202341" w:rsidRDefault="00202341">
                    <w:pPr>
                      <w:rPr>
                        <w:b/>
                        <w:sz w:val="10"/>
                      </w:rPr>
                    </w:pPr>
                  </w:p>
                  <w:p w14:paraId="4DC5CF06" w14:textId="77777777" w:rsidR="00202341" w:rsidRDefault="00202341">
                    <w:pPr>
                      <w:rPr>
                        <w:b/>
                        <w:sz w:val="16"/>
                      </w:rPr>
                    </w:pPr>
                  </w:p>
                  <w:p w14:paraId="38A3E59B" w14:textId="77777777" w:rsidR="00202341" w:rsidRDefault="00202341">
                    <w:pPr>
                      <w:rPr>
                        <w:b/>
                        <w:sz w:val="16"/>
                      </w:rPr>
                    </w:pPr>
                  </w:p>
                  <w:p w14:paraId="02AC4FA4" w14:textId="77777777" w:rsidR="00202341" w:rsidRDefault="00202341">
                    <w:pPr>
                      <w:pStyle w:val="Heading2"/>
                      <w:rPr>
                        <w:bCs w:val="0"/>
                      </w:rPr>
                    </w:pPr>
                    <w:r>
                      <w:rPr>
                        <w:rFonts w:hint="eastAsia"/>
                        <w:bCs w:val="0"/>
                      </w:rPr>
                      <w:t>P</w:t>
                    </w:r>
                  </w:p>
                  <w:p w14:paraId="2778025F" w14:textId="77777777" w:rsidR="00202341" w:rsidRDefault="00202341">
                    <w:pPr>
                      <w:rPr>
                        <w:b/>
                        <w:sz w:val="10"/>
                      </w:rPr>
                    </w:pPr>
                  </w:p>
                  <w:p w14:paraId="41FFCE68" w14:textId="77777777" w:rsidR="00202341" w:rsidRDefault="00202341">
                    <w:pPr>
                      <w:rPr>
                        <w:b/>
                        <w:sz w:val="16"/>
                      </w:rPr>
                    </w:pPr>
                  </w:p>
                  <w:p w14:paraId="0D9E38BC" w14:textId="77777777" w:rsidR="00202341" w:rsidRDefault="00202341">
                    <w:pPr>
                      <w:rPr>
                        <w:b/>
                        <w:sz w:val="16"/>
                      </w:rPr>
                    </w:pPr>
                  </w:p>
                  <w:p w14:paraId="09F34CAE" w14:textId="77777777" w:rsidR="00202341" w:rsidRDefault="00202341">
                    <w:pPr>
                      <w:pStyle w:val="Heading2"/>
                      <w:rPr>
                        <w:bCs w:val="0"/>
                      </w:rPr>
                    </w:pPr>
                    <w:r>
                      <w:rPr>
                        <w:rFonts w:hint="eastAsia"/>
                        <w:bCs w:val="0"/>
                      </w:rPr>
                      <w:t>Q</w:t>
                    </w:r>
                  </w:p>
                  <w:p w14:paraId="55D17485" w14:textId="77777777" w:rsidR="00202341" w:rsidRDefault="00202341">
                    <w:pPr>
                      <w:rPr>
                        <w:b/>
                        <w:sz w:val="10"/>
                      </w:rPr>
                    </w:pPr>
                  </w:p>
                  <w:p w14:paraId="5F6FECD4" w14:textId="77777777" w:rsidR="00202341" w:rsidRDefault="00202341">
                    <w:pPr>
                      <w:rPr>
                        <w:b/>
                        <w:sz w:val="16"/>
                      </w:rPr>
                    </w:pPr>
                  </w:p>
                  <w:p w14:paraId="63DD6B0A" w14:textId="77777777" w:rsidR="00202341" w:rsidRDefault="00202341">
                    <w:pPr>
                      <w:rPr>
                        <w:b/>
                        <w:sz w:val="16"/>
                      </w:rPr>
                    </w:pPr>
                  </w:p>
                  <w:p w14:paraId="4060394C" w14:textId="77777777" w:rsidR="00202341" w:rsidRDefault="00202341">
                    <w:pPr>
                      <w:pStyle w:val="Heading2"/>
                      <w:rPr>
                        <w:bCs w:val="0"/>
                      </w:rPr>
                    </w:pPr>
                    <w:r>
                      <w:rPr>
                        <w:rFonts w:hint="eastAsia"/>
                        <w:bCs w:val="0"/>
                      </w:rPr>
                      <w:t>R</w:t>
                    </w:r>
                  </w:p>
                  <w:p w14:paraId="4682EA35" w14:textId="77777777" w:rsidR="00202341" w:rsidRDefault="00202341">
                    <w:pPr>
                      <w:rPr>
                        <w:b/>
                        <w:sz w:val="10"/>
                      </w:rPr>
                    </w:pPr>
                  </w:p>
                  <w:p w14:paraId="275FC5AD" w14:textId="77777777" w:rsidR="00202341" w:rsidRDefault="00202341">
                    <w:pPr>
                      <w:rPr>
                        <w:b/>
                        <w:sz w:val="16"/>
                      </w:rPr>
                    </w:pPr>
                  </w:p>
                  <w:p w14:paraId="202F5032" w14:textId="77777777" w:rsidR="00202341" w:rsidRDefault="00202341">
                    <w:pPr>
                      <w:rPr>
                        <w:b/>
                        <w:sz w:val="16"/>
                      </w:rPr>
                    </w:pPr>
                  </w:p>
                  <w:p w14:paraId="5224598B" w14:textId="77777777" w:rsidR="00202341" w:rsidRDefault="00202341">
                    <w:pPr>
                      <w:pStyle w:val="Heading2"/>
                      <w:rPr>
                        <w:bCs w:val="0"/>
                      </w:rPr>
                    </w:pPr>
                    <w:r>
                      <w:rPr>
                        <w:rFonts w:hint="eastAsia"/>
                        <w:bCs w:val="0"/>
                      </w:rPr>
                      <w:t>S</w:t>
                    </w:r>
                  </w:p>
                  <w:p w14:paraId="578BF8FE" w14:textId="77777777" w:rsidR="00202341" w:rsidRDefault="00202341">
                    <w:pPr>
                      <w:rPr>
                        <w:b/>
                        <w:sz w:val="10"/>
                      </w:rPr>
                    </w:pPr>
                  </w:p>
                  <w:p w14:paraId="2FDC1DC3" w14:textId="77777777" w:rsidR="00202341" w:rsidRDefault="00202341">
                    <w:pPr>
                      <w:rPr>
                        <w:b/>
                        <w:sz w:val="16"/>
                      </w:rPr>
                    </w:pPr>
                  </w:p>
                  <w:p w14:paraId="2A6E947D" w14:textId="77777777" w:rsidR="00202341" w:rsidRDefault="00202341">
                    <w:pPr>
                      <w:rPr>
                        <w:b/>
                        <w:sz w:val="16"/>
                      </w:rPr>
                    </w:pPr>
                  </w:p>
                  <w:p w14:paraId="6F43404C" w14:textId="77777777" w:rsidR="00202341" w:rsidRDefault="00202341">
                    <w:pPr>
                      <w:pStyle w:val="Heading2"/>
                      <w:rPr>
                        <w:bCs w:val="0"/>
                      </w:rPr>
                    </w:pPr>
                    <w:r>
                      <w:rPr>
                        <w:rFonts w:hint="eastAsia"/>
                        <w:bCs w:val="0"/>
                      </w:rPr>
                      <w:t>T</w:t>
                    </w:r>
                  </w:p>
                  <w:p w14:paraId="020688FE" w14:textId="77777777" w:rsidR="00202341" w:rsidRDefault="00202341">
                    <w:pPr>
                      <w:rPr>
                        <w:b/>
                        <w:sz w:val="10"/>
                      </w:rPr>
                    </w:pPr>
                  </w:p>
                  <w:p w14:paraId="4FC2229B" w14:textId="77777777" w:rsidR="00202341" w:rsidRDefault="00202341">
                    <w:pPr>
                      <w:rPr>
                        <w:b/>
                        <w:sz w:val="16"/>
                      </w:rPr>
                    </w:pPr>
                  </w:p>
                  <w:p w14:paraId="65B68633" w14:textId="77777777" w:rsidR="00202341" w:rsidRDefault="00202341">
                    <w:pPr>
                      <w:rPr>
                        <w:b/>
                        <w:sz w:val="16"/>
                      </w:rPr>
                    </w:pPr>
                  </w:p>
                  <w:p w14:paraId="264746F8" w14:textId="77777777" w:rsidR="00202341" w:rsidRDefault="00202341">
                    <w:pPr>
                      <w:pStyle w:val="Heading2"/>
                      <w:rPr>
                        <w:bCs w:val="0"/>
                      </w:rPr>
                    </w:pPr>
                    <w:r>
                      <w:rPr>
                        <w:rFonts w:hint="eastAsia"/>
                        <w:bCs w:val="0"/>
                      </w:rPr>
                      <w:t>U</w:t>
                    </w:r>
                  </w:p>
                  <w:p w14:paraId="177A55EA" w14:textId="77777777" w:rsidR="00202341" w:rsidRDefault="00202341">
                    <w:pPr>
                      <w:rPr>
                        <w:b/>
                        <w:sz w:val="10"/>
                      </w:rPr>
                    </w:pPr>
                  </w:p>
                  <w:p w14:paraId="4B3E9FDD" w14:textId="77777777" w:rsidR="00202341" w:rsidRDefault="00202341">
                    <w:pPr>
                      <w:rPr>
                        <w:b/>
                        <w:sz w:val="16"/>
                      </w:rPr>
                    </w:pPr>
                  </w:p>
                  <w:p w14:paraId="3C87C16B" w14:textId="77777777" w:rsidR="00202341" w:rsidRDefault="00202341">
                    <w:pPr>
                      <w:rPr>
                        <w:b/>
                        <w:sz w:val="16"/>
                      </w:rPr>
                    </w:pPr>
                  </w:p>
                  <w:p w14:paraId="3F14016F" w14:textId="77777777" w:rsidR="00202341" w:rsidRDefault="00202341">
                    <w:pPr>
                      <w:pStyle w:val="Heading3"/>
                      <w:jc w:val="left"/>
                    </w:pPr>
                    <w:r>
                      <w:rPr>
                        <w:rFonts w:hint="eastAsia"/>
                      </w:rPr>
                      <w:t>V</w:t>
                    </w:r>
                  </w:p>
                </w:txbxContent>
              </v:textbox>
            </v:shape>
          </w:pict>
        </mc:Fallback>
      </mc:AlternateContent>
    </w:r>
    <w:r>
      <w:rPr>
        <w:rFonts w:hint="eastAsia"/>
      </w:rPr>
      <w:tab/>
    </w:r>
    <w:r>
      <w:rPr>
        <w:rFonts w:hint="eastAsia"/>
        <w:sz w:val="26"/>
      </w:rPr>
      <w:t xml:space="preserve">- </w:t>
    </w:r>
    <w:r>
      <w:rPr>
        <w:rStyle w:val="PageNumber"/>
        <w:sz w:val="26"/>
      </w:rPr>
      <w:fldChar w:fldCharType="begin"/>
    </w:r>
    <w:r>
      <w:rPr>
        <w:rStyle w:val="PageNumber"/>
        <w:sz w:val="26"/>
      </w:rPr>
      <w:instrText xml:space="preserve"> PAGE </w:instrText>
    </w:r>
    <w:r>
      <w:rPr>
        <w:rStyle w:val="PageNumber"/>
        <w:sz w:val="26"/>
      </w:rPr>
      <w:fldChar w:fldCharType="separate"/>
    </w:r>
    <w:r w:rsidR="00F362F3">
      <w:rPr>
        <w:rStyle w:val="PageNumber"/>
        <w:noProof/>
        <w:sz w:val="26"/>
      </w:rPr>
      <w:t>2</w:t>
    </w:r>
    <w:r>
      <w:rPr>
        <w:rStyle w:val="PageNumber"/>
        <w:sz w:val="26"/>
      </w:rPr>
      <w:fldChar w:fldCharType="end"/>
    </w:r>
    <w:r>
      <w:rPr>
        <w:rStyle w:val="PageNumber"/>
        <w:rFonts w:hint="eastAsia"/>
        <w:sz w:val="26"/>
      </w:rPr>
      <w:t xml:space="preserve"> -</w:t>
    </w:r>
  </w:p>
  <w:p w14:paraId="3F8912E0" w14:textId="77777777" w:rsidR="00202341" w:rsidRDefault="00202341">
    <w:pPr>
      <w:pStyle w:val="Header"/>
      <w:snapToGrid w:val="0"/>
      <w:spacing w:line="240" w:lineRule="auto"/>
      <w:ind w:firstLine="1440"/>
      <w:rPr>
        <w:rStyle w:val="PageNumber"/>
      </w:rPr>
    </w:pPr>
    <w:r>
      <w:rPr>
        <w:noProof/>
        <w:sz w:val="20"/>
        <w:lang w:val="en-US"/>
      </w:rPr>
      <mc:AlternateContent>
        <mc:Choice Requires="wps">
          <w:drawing>
            <wp:anchor distT="0" distB="0" distL="114300" distR="114300" simplePos="0" relativeHeight="251658240" behindDoc="0" locked="0" layoutInCell="1" allowOverlap="1" wp14:anchorId="52862DC7" wp14:editId="0097043D">
              <wp:simplePos x="0" y="0"/>
              <wp:positionH relativeFrom="column">
                <wp:posOffset>-892810</wp:posOffset>
              </wp:positionH>
              <wp:positionV relativeFrom="paragraph">
                <wp:posOffset>17145</wp:posOffset>
              </wp:positionV>
              <wp:extent cx="257810" cy="9944100"/>
              <wp:effectExtent l="0" t="0" r="0" b="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9944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6F3442" w14:textId="77777777" w:rsidR="00202341" w:rsidRDefault="00202341">
                          <w:pPr>
                            <w:pStyle w:val="Heading2"/>
                            <w:rPr>
                              <w:bCs w:val="0"/>
                            </w:rPr>
                          </w:pPr>
                          <w:r>
                            <w:rPr>
                              <w:rFonts w:hint="eastAsia"/>
                              <w:bCs w:val="0"/>
                            </w:rPr>
                            <w:t>A</w:t>
                          </w:r>
                        </w:p>
                        <w:p w14:paraId="48349ED1" w14:textId="77777777" w:rsidR="00202341" w:rsidRDefault="00202341">
                          <w:pPr>
                            <w:rPr>
                              <w:b/>
                              <w:sz w:val="10"/>
                            </w:rPr>
                          </w:pPr>
                        </w:p>
                        <w:p w14:paraId="25BDA5C6" w14:textId="77777777" w:rsidR="00202341" w:rsidRDefault="00202341">
                          <w:pPr>
                            <w:rPr>
                              <w:b/>
                              <w:sz w:val="16"/>
                            </w:rPr>
                          </w:pPr>
                        </w:p>
                        <w:p w14:paraId="778D5B58" w14:textId="77777777" w:rsidR="00202341" w:rsidRDefault="00202341">
                          <w:pPr>
                            <w:rPr>
                              <w:b/>
                              <w:sz w:val="16"/>
                            </w:rPr>
                          </w:pPr>
                        </w:p>
                        <w:p w14:paraId="04F62493" w14:textId="77777777" w:rsidR="00202341" w:rsidRDefault="00202341">
                          <w:pPr>
                            <w:pStyle w:val="Heading2"/>
                            <w:rPr>
                              <w:bCs w:val="0"/>
                            </w:rPr>
                          </w:pPr>
                          <w:r>
                            <w:rPr>
                              <w:rFonts w:hint="eastAsia"/>
                              <w:bCs w:val="0"/>
                            </w:rPr>
                            <w:t>B</w:t>
                          </w:r>
                        </w:p>
                        <w:p w14:paraId="71E5DA90" w14:textId="77777777" w:rsidR="00202341" w:rsidRDefault="00202341">
                          <w:pPr>
                            <w:rPr>
                              <w:b/>
                              <w:sz w:val="10"/>
                            </w:rPr>
                          </w:pPr>
                        </w:p>
                        <w:p w14:paraId="19FECB3D" w14:textId="77777777" w:rsidR="00202341" w:rsidRDefault="00202341">
                          <w:pPr>
                            <w:rPr>
                              <w:b/>
                              <w:sz w:val="16"/>
                            </w:rPr>
                          </w:pPr>
                        </w:p>
                        <w:p w14:paraId="5EC79FA0" w14:textId="77777777" w:rsidR="00202341" w:rsidRDefault="00202341">
                          <w:pPr>
                            <w:rPr>
                              <w:b/>
                              <w:sz w:val="16"/>
                            </w:rPr>
                          </w:pPr>
                        </w:p>
                        <w:p w14:paraId="2B43AD5F" w14:textId="77777777" w:rsidR="00202341" w:rsidRDefault="00202341">
                          <w:pPr>
                            <w:pStyle w:val="Heading2"/>
                            <w:rPr>
                              <w:bCs w:val="0"/>
                            </w:rPr>
                          </w:pPr>
                          <w:r>
                            <w:rPr>
                              <w:rFonts w:hint="eastAsia"/>
                              <w:bCs w:val="0"/>
                            </w:rPr>
                            <w:t>C</w:t>
                          </w:r>
                        </w:p>
                        <w:p w14:paraId="5E5ECCBB" w14:textId="77777777" w:rsidR="00202341" w:rsidRDefault="00202341">
                          <w:pPr>
                            <w:rPr>
                              <w:b/>
                              <w:sz w:val="10"/>
                            </w:rPr>
                          </w:pPr>
                        </w:p>
                        <w:p w14:paraId="75E11D1D" w14:textId="77777777" w:rsidR="00202341" w:rsidRDefault="00202341">
                          <w:pPr>
                            <w:rPr>
                              <w:b/>
                              <w:sz w:val="16"/>
                            </w:rPr>
                          </w:pPr>
                        </w:p>
                        <w:p w14:paraId="5826D30D" w14:textId="77777777" w:rsidR="00202341" w:rsidRDefault="00202341">
                          <w:pPr>
                            <w:rPr>
                              <w:b/>
                              <w:sz w:val="16"/>
                            </w:rPr>
                          </w:pPr>
                        </w:p>
                        <w:p w14:paraId="647B7AC1" w14:textId="77777777" w:rsidR="00202341" w:rsidRDefault="00202341">
                          <w:pPr>
                            <w:pStyle w:val="Heading2"/>
                          </w:pPr>
                          <w:r>
                            <w:rPr>
                              <w:rFonts w:hint="eastAsia"/>
                            </w:rPr>
                            <w:t>D</w:t>
                          </w:r>
                        </w:p>
                        <w:p w14:paraId="70212091" w14:textId="77777777" w:rsidR="00202341" w:rsidRDefault="00202341">
                          <w:pPr>
                            <w:rPr>
                              <w:b/>
                              <w:sz w:val="10"/>
                            </w:rPr>
                          </w:pPr>
                        </w:p>
                        <w:p w14:paraId="41EB4E71" w14:textId="77777777" w:rsidR="00202341" w:rsidRDefault="00202341">
                          <w:pPr>
                            <w:rPr>
                              <w:b/>
                              <w:sz w:val="16"/>
                            </w:rPr>
                          </w:pPr>
                        </w:p>
                        <w:p w14:paraId="7B2D10F3" w14:textId="77777777" w:rsidR="00202341" w:rsidRDefault="00202341">
                          <w:pPr>
                            <w:rPr>
                              <w:b/>
                              <w:sz w:val="16"/>
                            </w:rPr>
                          </w:pPr>
                        </w:p>
                        <w:p w14:paraId="0AF03A8F" w14:textId="77777777" w:rsidR="00202341" w:rsidRDefault="00202341">
                          <w:pPr>
                            <w:pStyle w:val="Heading2"/>
                            <w:rPr>
                              <w:bCs w:val="0"/>
                            </w:rPr>
                          </w:pPr>
                          <w:r>
                            <w:rPr>
                              <w:rFonts w:hint="eastAsia"/>
                              <w:bCs w:val="0"/>
                            </w:rPr>
                            <w:t>E</w:t>
                          </w:r>
                        </w:p>
                        <w:p w14:paraId="3D03323A" w14:textId="77777777" w:rsidR="00202341" w:rsidRDefault="00202341">
                          <w:pPr>
                            <w:rPr>
                              <w:b/>
                              <w:sz w:val="10"/>
                            </w:rPr>
                          </w:pPr>
                        </w:p>
                        <w:p w14:paraId="3EAAB057" w14:textId="77777777" w:rsidR="00202341" w:rsidRDefault="00202341">
                          <w:pPr>
                            <w:rPr>
                              <w:b/>
                              <w:sz w:val="16"/>
                            </w:rPr>
                          </w:pPr>
                        </w:p>
                        <w:p w14:paraId="353BC835" w14:textId="77777777" w:rsidR="00202341" w:rsidRDefault="00202341">
                          <w:pPr>
                            <w:rPr>
                              <w:b/>
                              <w:sz w:val="16"/>
                            </w:rPr>
                          </w:pPr>
                        </w:p>
                        <w:p w14:paraId="517C617C" w14:textId="77777777" w:rsidR="00202341" w:rsidRDefault="00202341">
                          <w:pPr>
                            <w:pStyle w:val="Heading2"/>
                            <w:rPr>
                              <w:bCs w:val="0"/>
                            </w:rPr>
                          </w:pPr>
                          <w:r>
                            <w:rPr>
                              <w:rFonts w:hint="eastAsia"/>
                              <w:bCs w:val="0"/>
                            </w:rPr>
                            <w:t>F</w:t>
                          </w:r>
                        </w:p>
                        <w:p w14:paraId="2BB4AFC9" w14:textId="77777777" w:rsidR="00202341" w:rsidRDefault="00202341">
                          <w:pPr>
                            <w:rPr>
                              <w:b/>
                              <w:sz w:val="10"/>
                            </w:rPr>
                          </w:pPr>
                        </w:p>
                        <w:p w14:paraId="4DC86E69" w14:textId="77777777" w:rsidR="00202341" w:rsidRDefault="00202341">
                          <w:pPr>
                            <w:rPr>
                              <w:b/>
                              <w:sz w:val="16"/>
                            </w:rPr>
                          </w:pPr>
                        </w:p>
                        <w:p w14:paraId="1D409B6C" w14:textId="77777777" w:rsidR="00202341" w:rsidRDefault="00202341">
                          <w:pPr>
                            <w:rPr>
                              <w:b/>
                              <w:sz w:val="16"/>
                            </w:rPr>
                          </w:pPr>
                        </w:p>
                        <w:p w14:paraId="52973994" w14:textId="77777777" w:rsidR="00202341" w:rsidRDefault="00202341">
                          <w:pPr>
                            <w:pStyle w:val="Heading2"/>
                            <w:rPr>
                              <w:bCs w:val="0"/>
                            </w:rPr>
                          </w:pPr>
                          <w:r>
                            <w:rPr>
                              <w:rFonts w:hint="eastAsia"/>
                              <w:bCs w:val="0"/>
                            </w:rPr>
                            <w:t>G</w:t>
                          </w:r>
                        </w:p>
                        <w:p w14:paraId="0E88B737" w14:textId="77777777" w:rsidR="00202341" w:rsidRDefault="00202341">
                          <w:pPr>
                            <w:rPr>
                              <w:b/>
                              <w:sz w:val="10"/>
                            </w:rPr>
                          </w:pPr>
                        </w:p>
                        <w:p w14:paraId="2DE9614B" w14:textId="77777777" w:rsidR="00202341" w:rsidRDefault="00202341">
                          <w:pPr>
                            <w:rPr>
                              <w:b/>
                              <w:sz w:val="16"/>
                            </w:rPr>
                          </w:pPr>
                        </w:p>
                        <w:p w14:paraId="6D464971" w14:textId="77777777" w:rsidR="00202341" w:rsidRDefault="00202341">
                          <w:pPr>
                            <w:rPr>
                              <w:b/>
                              <w:sz w:val="16"/>
                            </w:rPr>
                          </w:pPr>
                        </w:p>
                        <w:p w14:paraId="3C7C7407" w14:textId="77777777" w:rsidR="00202341" w:rsidRDefault="00202341">
                          <w:pPr>
                            <w:pStyle w:val="Heading4"/>
                            <w:rPr>
                              <w:sz w:val="20"/>
                            </w:rPr>
                          </w:pPr>
                          <w:r>
                            <w:rPr>
                              <w:rFonts w:hint="eastAsia"/>
                              <w:sz w:val="20"/>
                            </w:rPr>
                            <w:t>H</w:t>
                          </w:r>
                        </w:p>
                        <w:p w14:paraId="0D7C13AD" w14:textId="77777777" w:rsidR="00202341" w:rsidRDefault="00202341">
                          <w:pPr>
                            <w:rPr>
                              <w:b/>
                              <w:sz w:val="10"/>
                            </w:rPr>
                          </w:pPr>
                        </w:p>
                        <w:p w14:paraId="6C0B933C" w14:textId="77777777" w:rsidR="00202341" w:rsidRDefault="00202341">
                          <w:pPr>
                            <w:rPr>
                              <w:b/>
                              <w:sz w:val="16"/>
                            </w:rPr>
                          </w:pPr>
                        </w:p>
                        <w:p w14:paraId="131C5844" w14:textId="77777777" w:rsidR="00202341" w:rsidRDefault="00202341">
                          <w:pPr>
                            <w:rPr>
                              <w:b/>
                              <w:sz w:val="16"/>
                            </w:rPr>
                          </w:pPr>
                        </w:p>
                        <w:p w14:paraId="4172D8BB" w14:textId="77777777" w:rsidR="00202341" w:rsidRDefault="00202341">
                          <w:pPr>
                            <w:pStyle w:val="Heading2"/>
                            <w:rPr>
                              <w:bCs w:val="0"/>
                            </w:rPr>
                          </w:pPr>
                          <w:r>
                            <w:rPr>
                              <w:rFonts w:hint="eastAsia"/>
                              <w:bCs w:val="0"/>
                            </w:rPr>
                            <w:t>I</w:t>
                          </w:r>
                        </w:p>
                        <w:p w14:paraId="6DF16854" w14:textId="77777777" w:rsidR="00202341" w:rsidRDefault="00202341">
                          <w:pPr>
                            <w:rPr>
                              <w:b/>
                              <w:sz w:val="10"/>
                            </w:rPr>
                          </w:pPr>
                        </w:p>
                        <w:p w14:paraId="613C5C05" w14:textId="77777777" w:rsidR="00202341" w:rsidRDefault="00202341">
                          <w:pPr>
                            <w:rPr>
                              <w:b/>
                              <w:sz w:val="16"/>
                            </w:rPr>
                          </w:pPr>
                        </w:p>
                        <w:p w14:paraId="63A30F3F" w14:textId="77777777" w:rsidR="00202341" w:rsidRDefault="00202341">
                          <w:pPr>
                            <w:rPr>
                              <w:b/>
                              <w:sz w:val="16"/>
                            </w:rPr>
                          </w:pPr>
                        </w:p>
                        <w:p w14:paraId="018CBF27" w14:textId="77777777" w:rsidR="00202341" w:rsidRDefault="00202341">
                          <w:pPr>
                            <w:pStyle w:val="Heading2"/>
                            <w:rPr>
                              <w:bCs w:val="0"/>
                            </w:rPr>
                          </w:pPr>
                          <w:r>
                            <w:rPr>
                              <w:rFonts w:hint="eastAsia"/>
                              <w:bCs w:val="0"/>
                            </w:rPr>
                            <w:t>J</w:t>
                          </w:r>
                        </w:p>
                        <w:p w14:paraId="0F8DF7CA" w14:textId="77777777" w:rsidR="00202341" w:rsidRDefault="00202341">
                          <w:pPr>
                            <w:rPr>
                              <w:b/>
                              <w:sz w:val="10"/>
                            </w:rPr>
                          </w:pPr>
                        </w:p>
                        <w:p w14:paraId="5467B1D6" w14:textId="77777777" w:rsidR="00202341" w:rsidRDefault="00202341">
                          <w:pPr>
                            <w:rPr>
                              <w:b/>
                              <w:sz w:val="16"/>
                            </w:rPr>
                          </w:pPr>
                        </w:p>
                        <w:p w14:paraId="291E3F97" w14:textId="77777777" w:rsidR="00202341" w:rsidRDefault="00202341">
                          <w:pPr>
                            <w:rPr>
                              <w:b/>
                              <w:sz w:val="16"/>
                            </w:rPr>
                          </w:pPr>
                        </w:p>
                        <w:p w14:paraId="087A41C0" w14:textId="77777777" w:rsidR="00202341" w:rsidRDefault="00202341">
                          <w:pPr>
                            <w:pStyle w:val="Heading2"/>
                            <w:rPr>
                              <w:bCs w:val="0"/>
                            </w:rPr>
                          </w:pPr>
                          <w:r>
                            <w:rPr>
                              <w:rFonts w:hint="eastAsia"/>
                              <w:bCs w:val="0"/>
                            </w:rPr>
                            <w:t>K</w:t>
                          </w:r>
                        </w:p>
                        <w:p w14:paraId="55391793" w14:textId="77777777" w:rsidR="00202341" w:rsidRDefault="00202341">
                          <w:pPr>
                            <w:rPr>
                              <w:b/>
                              <w:sz w:val="10"/>
                            </w:rPr>
                          </w:pPr>
                        </w:p>
                        <w:p w14:paraId="0A4A3E6B" w14:textId="77777777" w:rsidR="00202341" w:rsidRDefault="00202341">
                          <w:pPr>
                            <w:rPr>
                              <w:b/>
                              <w:sz w:val="16"/>
                            </w:rPr>
                          </w:pPr>
                        </w:p>
                        <w:p w14:paraId="5D494472" w14:textId="77777777" w:rsidR="00202341" w:rsidRDefault="00202341">
                          <w:pPr>
                            <w:rPr>
                              <w:b/>
                              <w:sz w:val="16"/>
                            </w:rPr>
                          </w:pPr>
                        </w:p>
                        <w:p w14:paraId="5ED39E62" w14:textId="77777777" w:rsidR="00202341" w:rsidRDefault="00202341">
                          <w:pPr>
                            <w:pStyle w:val="Heading2"/>
                            <w:rPr>
                              <w:bCs w:val="0"/>
                            </w:rPr>
                          </w:pPr>
                          <w:r>
                            <w:rPr>
                              <w:rFonts w:hint="eastAsia"/>
                              <w:bCs w:val="0"/>
                            </w:rPr>
                            <w:t>L</w:t>
                          </w:r>
                        </w:p>
                        <w:p w14:paraId="776FEEB0" w14:textId="77777777" w:rsidR="00202341" w:rsidRDefault="00202341">
                          <w:pPr>
                            <w:rPr>
                              <w:b/>
                              <w:sz w:val="10"/>
                            </w:rPr>
                          </w:pPr>
                        </w:p>
                        <w:p w14:paraId="1C24D505" w14:textId="77777777" w:rsidR="00202341" w:rsidRDefault="00202341">
                          <w:pPr>
                            <w:rPr>
                              <w:b/>
                              <w:sz w:val="16"/>
                            </w:rPr>
                          </w:pPr>
                        </w:p>
                        <w:p w14:paraId="4C0CD6B0" w14:textId="77777777" w:rsidR="00202341" w:rsidRDefault="00202341">
                          <w:pPr>
                            <w:rPr>
                              <w:b/>
                              <w:sz w:val="16"/>
                            </w:rPr>
                          </w:pPr>
                        </w:p>
                        <w:p w14:paraId="23950EC8" w14:textId="77777777" w:rsidR="00202341" w:rsidRDefault="00202341">
                          <w:pPr>
                            <w:pStyle w:val="Heading2"/>
                            <w:rPr>
                              <w:bCs w:val="0"/>
                            </w:rPr>
                          </w:pPr>
                          <w:r>
                            <w:rPr>
                              <w:rFonts w:hint="eastAsia"/>
                              <w:bCs w:val="0"/>
                            </w:rPr>
                            <w:t>M</w:t>
                          </w:r>
                        </w:p>
                        <w:p w14:paraId="2864D743" w14:textId="77777777" w:rsidR="00202341" w:rsidRDefault="00202341">
                          <w:pPr>
                            <w:rPr>
                              <w:b/>
                              <w:sz w:val="10"/>
                            </w:rPr>
                          </w:pPr>
                        </w:p>
                        <w:p w14:paraId="3FA2FF8E" w14:textId="77777777" w:rsidR="00202341" w:rsidRDefault="00202341">
                          <w:pPr>
                            <w:rPr>
                              <w:b/>
                              <w:sz w:val="16"/>
                            </w:rPr>
                          </w:pPr>
                        </w:p>
                        <w:p w14:paraId="6B32B8BC" w14:textId="77777777" w:rsidR="00202341" w:rsidRDefault="00202341">
                          <w:pPr>
                            <w:rPr>
                              <w:b/>
                              <w:sz w:val="16"/>
                            </w:rPr>
                          </w:pPr>
                        </w:p>
                        <w:p w14:paraId="13E5EF73" w14:textId="77777777" w:rsidR="00202341" w:rsidRDefault="00202341">
                          <w:pPr>
                            <w:pStyle w:val="Heading2"/>
                            <w:rPr>
                              <w:bCs w:val="0"/>
                            </w:rPr>
                          </w:pPr>
                          <w:r>
                            <w:rPr>
                              <w:rFonts w:hint="eastAsia"/>
                              <w:bCs w:val="0"/>
                            </w:rPr>
                            <w:t>N</w:t>
                          </w:r>
                        </w:p>
                        <w:p w14:paraId="771FB8A9" w14:textId="77777777" w:rsidR="00202341" w:rsidRDefault="00202341">
                          <w:pPr>
                            <w:rPr>
                              <w:b/>
                              <w:sz w:val="10"/>
                            </w:rPr>
                          </w:pPr>
                        </w:p>
                        <w:p w14:paraId="16FC19D7" w14:textId="77777777" w:rsidR="00202341" w:rsidRDefault="00202341">
                          <w:pPr>
                            <w:rPr>
                              <w:b/>
                              <w:sz w:val="16"/>
                            </w:rPr>
                          </w:pPr>
                        </w:p>
                        <w:p w14:paraId="60781D0D" w14:textId="77777777" w:rsidR="00202341" w:rsidRDefault="00202341">
                          <w:pPr>
                            <w:rPr>
                              <w:b/>
                              <w:sz w:val="16"/>
                            </w:rPr>
                          </w:pPr>
                        </w:p>
                        <w:p w14:paraId="7AFF74A7" w14:textId="77777777" w:rsidR="00202341" w:rsidRDefault="00202341">
                          <w:pPr>
                            <w:pStyle w:val="Heading2"/>
                            <w:rPr>
                              <w:bCs w:val="0"/>
                            </w:rPr>
                          </w:pPr>
                          <w:r>
                            <w:rPr>
                              <w:rFonts w:hint="eastAsia"/>
                              <w:bCs w:val="0"/>
                            </w:rPr>
                            <w:t>O</w:t>
                          </w:r>
                        </w:p>
                        <w:p w14:paraId="352B3151" w14:textId="77777777" w:rsidR="00202341" w:rsidRDefault="00202341">
                          <w:pPr>
                            <w:rPr>
                              <w:b/>
                              <w:sz w:val="10"/>
                            </w:rPr>
                          </w:pPr>
                        </w:p>
                        <w:p w14:paraId="550FB3A3" w14:textId="77777777" w:rsidR="00202341" w:rsidRDefault="00202341">
                          <w:pPr>
                            <w:rPr>
                              <w:b/>
                              <w:sz w:val="16"/>
                            </w:rPr>
                          </w:pPr>
                        </w:p>
                        <w:p w14:paraId="566B4B6E" w14:textId="77777777" w:rsidR="00202341" w:rsidRDefault="00202341">
                          <w:pPr>
                            <w:rPr>
                              <w:b/>
                              <w:sz w:val="16"/>
                            </w:rPr>
                          </w:pPr>
                        </w:p>
                        <w:p w14:paraId="6D39A548" w14:textId="77777777" w:rsidR="00202341" w:rsidRDefault="00202341">
                          <w:pPr>
                            <w:pStyle w:val="Heading2"/>
                            <w:rPr>
                              <w:bCs w:val="0"/>
                            </w:rPr>
                          </w:pPr>
                          <w:r>
                            <w:rPr>
                              <w:rFonts w:hint="eastAsia"/>
                              <w:bCs w:val="0"/>
                            </w:rPr>
                            <w:t>P</w:t>
                          </w:r>
                        </w:p>
                        <w:p w14:paraId="5786B1B1" w14:textId="77777777" w:rsidR="00202341" w:rsidRDefault="00202341">
                          <w:pPr>
                            <w:rPr>
                              <w:b/>
                              <w:sz w:val="10"/>
                            </w:rPr>
                          </w:pPr>
                        </w:p>
                        <w:p w14:paraId="655BBAED" w14:textId="77777777" w:rsidR="00202341" w:rsidRDefault="00202341">
                          <w:pPr>
                            <w:rPr>
                              <w:b/>
                              <w:sz w:val="16"/>
                            </w:rPr>
                          </w:pPr>
                        </w:p>
                        <w:p w14:paraId="0B1EF7F5" w14:textId="77777777" w:rsidR="00202341" w:rsidRDefault="00202341">
                          <w:pPr>
                            <w:rPr>
                              <w:b/>
                              <w:sz w:val="16"/>
                            </w:rPr>
                          </w:pPr>
                        </w:p>
                        <w:p w14:paraId="3E1B2E06" w14:textId="77777777" w:rsidR="00202341" w:rsidRDefault="00202341">
                          <w:pPr>
                            <w:pStyle w:val="Heading2"/>
                            <w:rPr>
                              <w:bCs w:val="0"/>
                            </w:rPr>
                          </w:pPr>
                          <w:r>
                            <w:rPr>
                              <w:rFonts w:hint="eastAsia"/>
                              <w:bCs w:val="0"/>
                            </w:rPr>
                            <w:t>Q</w:t>
                          </w:r>
                        </w:p>
                        <w:p w14:paraId="33C1629D" w14:textId="77777777" w:rsidR="00202341" w:rsidRDefault="00202341">
                          <w:pPr>
                            <w:rPr>
                              <w:b/>
                              <w:sz w:val="10"/>
                            </w:rPr>
                          </w:pPr>
                        </w:p>
                        <w:p w14:paraId="1CF0F0FC" w14:textId="77777777" w:rsidR="00202341" w:rsidRDefault="00202341">
                          <w:pPr>
                            <w:rPr>
                              <w:b/>
                              <w:sz w:val="16"/>
                            </w:rPr>
                          </w:pPr>
                        </w:p>
                        <w:p w14:paraId="6259C61E" w14:textId="77777777" w:rsidR="00202341" w:rsidRDefault="00202341">
                          <w:pPr>
                            <w:rPr>
                              <w:b/>
                              <w:sz w:val="16"/>
                            </w:rPr>
                          </w:pPr>
                        </w:p>
                        <w:p w14:paraId="29124D2F" w14:textId="77777777" w:rsidR="00202341" w:rsidRDefault="00202341">
                          <w:pPr>
                            <w:pStyle w:val="Heading2"/>
                            <w:rPr>
                              <w:bCs w:val="0"/>
                            </w:rPr>
                          </w:pPr>
                          <w:r>
                            <w:rPr>
                              <w:rFonts w:hint="eastAsia"/>
                              <w:bCs w:val="0"/>
                            </w:rPr>
                            <w:t>R</w:t>
                          </w:r>
                        </w:p>
                        <w:p w14:paraId="3E27C736" w14:textId="77777777" w:rsidR="00202341" w:rsidRDefault="00202341">
                          <w:pPr>
                            <w:rPr>
                              <w:b/>
                              <w:sz w:val="10"/>
                            </w:rPr>
                          </w:pPr>
                        </w:p>
                        <w:p w14:paraId="171232DE" w14:textId="77777777" w:rsidR="00202341" w:rsidRDefault="00202341">
                          <w:pPr>
                            <w:rPr>
                              <w:b/>
                              <w:sz w:val="16"/>
                            </w:rPr>
                          </w:pPr>
                        </w:p>
                        <w:p w14:paraId="303636BB" w14:textId="77777777" w:rsidR="00202341" w:rsidRDefault="00202341">
                          <w:pPr>
                            <w:rPr>
                              <w:b/>
                              <w:sz w:val="16"/>
                            </w:rPr>
                          </w:pPr>
                        </w:p>
                        <w:p w14:paraId="2ADE73BC" w14:textId="77777777" w:rsidR="00202341" w:rsidRDefault="00202341">
                          <w:pPr>
                            <w:pStyle w:val="Heading2"/>
                            <w:rPr>
                              <w:bCs w:val="0"/>
                            </w:rPr>
                          </w:pPr>
                          <w:r>
                            <w:rPr>
                              <w:rFonts w:hint="eastAsia"/>
                              <w:bCs w:val="0"/>
                            </w:rPr>
                            <w:t>S</w:t>
                          </w:r>
                        </w:p>
                        <w:p w14:paraId="330AB7EF" w14:textId="77777777" w:rsidR="00202341" w:rsidRDefault="00202341">
                          <w:pPr>
                            <w:rPr>
                              <w:b/>
                              <w:sz w:val="10"/>
                            </w:rPr>
                          </w:pPr>
                        </w:p>
                        <w:p w14:paraId="3D3F0DFD" w14:textId="77777777" w:rsidR="00202341" w:rsidRDefault="00202341">
                          <w:pPr>
                            <w:rPr>
                              <w:b/>
                              <w:sz w:val="16"/>
                            </w:rPr>
                          </w:pPr>
                        </w:p>
                        <w:p w14:paraId="3708654C" w14:textId="77777777" w:rsidR="00202341" w:rsidRDefault="00202341">
                          <w:pPr>
                            <w:rPr>
                              <w:b/>
                              <w:sz w:val="16"/>
                            </w:rPr>
                          </w:pPr>
                        </w:p>
                        <w:p w14:paraId="5822EBE6" w14:textId="77777777" w:rsidR="00202341" w:rsidRDefault="00202341">
                          <w:pPr>
                            <w:pStyle w:val="Heading2"/>
                            <w:rPr>
                              <w:bCs w:val="0"/>
                            </w:rPr>
                          </w:pPr>
                          <w:r>
                            <w:rPr>
                              <w:rFonts w:hint="eastAsia"/>
                              <w:bCs w:val="0"/>
                            </w:rPr>
                            <w:t>T</w:t>
                          </w:r>
                        </w:p>
                        <w:p w14:paraId="4EC0C7D8" w14:textId="77777777" w:rsidR="00202341" w:rsidRDefault="00202341">
                          <w:pPr>
                            <w:rPr>
                              <w:b/>
                              <w:sz w:val="10"/>
                            </w:rPr>
                          </w:pPr>
                        </w:p>
                        <w:p w14:paraId="54BF9BE2" w14:textId="77777777" w:rsidR="00202341" w:rsidRDefault="00202341">
                          <w:pPr>
                            <w:rPr>
                              <w:b/>
                              <w:sz w:val="16"/>
                            </w:rPr>
                          </w:pPr>
                        </w:p>
                        <w:p w14:paraId="55CC14F3" w14:textId="77777777" w:rsidR="00202341" w:rsidRDefault="00202341">
                          <w:pPr>
                            <w:rPr>
                              <w:b/>
                              <w:sz w:val="16"/>
                            </w:rPr>
                          </w:pPr>
                        </w:p>
                        <w:p w14:paraId="114CA50B" w14:textId="77777777" w:rsidR="00202341" w:rsidRDefault="00202341">
                          <w:pPr>
                            <w:pStyle w:val="Heading2"/>
                            <w:rPr>
                              <w:bCs w:val="0"/>
                            </w:rPr>
                          </w:pPr>
                          <w:r>
                            <w:rPr>
                              <w:rFonts w:hint="eastAsia"/>
                              <w:bCs w:val="0"/>
                            </w:rPr>
                            <w:t>U</w:t>
                          </w:r>
                        </w:p>
                        <w:p w14:paraId="446446A7" w14:textId="77777777" w:rsidR="00202341" w:rsidRDefault="00202341">
                          <w:pPr>
                            <w:rPr>
                              <w:b/>
                              <w:sz w:val="10"/>
                            </w:rPr>
                          </w:pPr>
                        </w:p>
                        <w:p w14:paraId="55F73C39" w14:textId="77777777" w:rsidR="00202341" w:rsidRDefault="00202341">
                          <w:pPr>
                            <w:rPr>
                              <w:b/>
                              <w:sz w:val="16"/>
                            </w:rPr>
                          </w:pPr>
                        </w:p>
                        <w:p w14:paraId="08CE4275" w14:textId="77777777" w:rsidR="00202341" w:rsidRDefault="00202341">
                          <w:pPr>
                            <w:rPr>
                              <w:b/>
                              <w:sz w:val="16"/>
                            </w:rPr>
                          </w:pPr>
                        </w:p>
                        <w:p w14:paraId="6BD83D9F" w14:textId="77777777" w:rsidR="00202341" w:rsidRDefault="00202341">
                          <w:pPr>
                            <w:pStyle w:val="Heading3"/>
                            <w:jc w:val="left"/>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862DC7" id="Text Box 10" o:spid="_x0000_s1029" type="#_x0000_t202" style="position:absolute;left:0;text-align:left;margin-left:-70.3pt;margin-top:1.35pt;width:20.3pt;height:7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" stroked="f">
              <v:textbox>
                <w:txbxContent>
                  <w:p w14:paraId="5F6F3442" w14:textId="77777777" w:rsidR="00202341" w:rsidRDefault="00202341">
                    <w:pPr>
                      <w:pStyle w:val="Heading2"/>
                      <w:rPr>
                        <w:bCs w:val="0"/>
                      </w:rPr>
                    </w:pPr>
                    <w:r>
                      <w:rPr>
                        <w:rFonts w:hint="eastAsia"/>
                        <w:bCs w:val="0"/>
                      </w:rPr>
                      <w:t>A</w:t>
                    </w:r>
                  </w:p>
                  <w:p w14:paraId="48349ED1" w14:textId="77777777" w:rsidR="00202341" w:rsidRDefault="00202341">
                    <w:pPr>
                      <w:rPr>
                        <w:b/>
                        <w:sz w:val="10"/>
                      </w:rPr>
                    </w:pPr>
                  </w:p>
                  <w:p w14:paraId="25BDA5C6" w14:textId="77777777" w:rsidR="00202341" w:rsidRDefault="00202341">
                    <w:pPr>
                      <w:rPr>
                        <w:b/>
                        <w:sz w:val="16"/>
                      </w:rPr>
                    </w:pPr>
                  </w:p>
                  <w:p w14:paraId="778D5B58" w14:textId="77777777" w:rsidR="00202341" w:rsidRDefault="00202341">
                    <w:pPr>
                      <w:rPr>
                        <w:b/>
                        <w:sz w:val="16"/>
                      </w:rPr>
                    </w:pPr>
                  </w:p>
                  <w:p w14:paraId="04F62493" w14:textId="77777777" w:rsidR="00202341" w:rsidRDefault="00202341">
                    <w:pPr>
                      <w:pStyle w:val="Heading2"/>
                      <w:rPr>
                        <w:bCs w:val="0"/>
                      </w:rPr>
                    </w:pPr>
                    <w:r>
                      <w:rPr>
                        <w:rFonts w:hint="eastAsia"/>
                        <w:bCs w:val="0"/>
                      </w:rPr>
                      <w:t>B</w:t>
                    </w:r>
                  </w:p>
                  <w:p w14:paraId="71E5DA90" w14:textId="77777777" w:rsidR="00202341" w:rsidRDefault="00202341">
                    <w:pPr>
                      <w:rPr>
                        <w:b/>
                        <w:sz w:val="10"/>
                      </w:rPr>
                    </w:pPr>
                  </w:p>
                  <w:p w14:paraId="19FECB3D" w14:textId="77777777" w:rsidR="00202341" w:rsidRDefault="00202341">
                    <w:pPr>
                      <w:rPr>
                        <w:b/>
                        <w:sz w:val="16"/>
                      </w:rPr>
                    </w:pPr>
                  </w:p>
                  <w:p w14:paraId="5EC79FA0" w14:textId="77777777" w:rsidR="00202341" w:rsidRDefault="00202341">
                    <w:pPr>
                      <w:rPr>
                        <w:b/>
                        <w:sz w:val="16"/>
                      </w:rPr>
                    </w:pPr>
                  </w:p>
                  <w:p w14:paraId="2B43AD5F" w14:textId="77777777" w:rsidR="00202341" w:rsidRDefault="00202341">
                    <w:pPr>
                      <w:pStyle w:val="Heading2"/>
                      <w:rPr>
                        <w:bCs w:val="0"/>
                      </w:rPr>
                    </w:pPr>
                    <w:r>
                      <w:rPr>
                        <w:rFonts w:hint="eastAsia"/>
                        <w:bCs w:val="0"/>
                      </w:rPr>
                      <w:t>C</w:t>
                    </w:r>
                  </w:p>
                  <w:p w14:paraId="5E5ECCBB" w14:textId="77777777" w:rsidR="00202341" w:rsidRDefault="00202341">
                    <w:pPr>
                      <w:rPr>
                        <w:b/>
                        <w:sz w:val="10"/>
                      </w:rPr>
                    </w:pPr>
                  </w:p>
                  <w:p w14:paraId="75E11D1D" w14:textId="77777777" w:rsidR="00202341" w:rsidRDefault="00202341">
                    <w:pPr>
                      <w:rPr>
                        <w:b/>
                        <w:sz w:val="16"/>
                      </w:rPr>
                    </w:pPr>
                  </w:p>
                  <w:p w14:paraId="5826D30D" w14:textId="77777777" w:rsidR="00202341" w:rsidRDefault="00202341">
                    <w:pPr>
                      <w:rPr>
                        <w:b/>
                        <w:sz w:val="16"/>
                      </w:rPr>
                    </w:pPr>
                  </w:p>
                  <w:p w14:paraId="647B7AC1" w14:textId="77777777" w:rsidR="00202341" w:rsidRDefault="00202341">
                    <w:pPr>
                      <w:pStyle w:val="Heading2"/>
                    </w:pPr>
                    <w:r>
                      <w:rPr>
                        <w:rFonts w:hint="eastAsia"/>
                      </w:rPr>
                      <w:t>D</w:t>
                    </w:r>
                  </w:p>
                  <w:p w14:paraId="70212091" w14:textId="77777777" w:rsidR="00202341" w:rsidRDefault="00202341">
                    <w:pPr>
                      <w:rPr>
                        <w:b/>
                        <w:sz w:val="10"/>
                      </w:rPr>
                    </w:pPr>
                  </w:p>
                  <w:p w14:paraId="41EB4E71" w14:textId="77777777" w:rsidR="00202341" w:rsidRDefault="00202341">
                    <w:pPr>
                      <w:rPr>
                        <w:b/>
                        <w:sz w:val="16"/>
                      </w:rPr>
                    </w:pPr>
                  </w:p>
                  <w:p w14:paraId="7B2D10F3" w14:textId="77777777" w:rsidR="00202341" w:rsidRDefault="00202341">
                    <w:pPr>
                      <w:rPr>
                        <w:b/>
                        <w:sz w:val="16"/>
                      </w:rPr>
                    </w:pPr>
                  </w:p>
                  <w:p w14:paraId="0AF03A8F" w14:textId="77777777" w:rsidR="00202341" w:rsidRDefault="00202341">
                    <w:pPr>
                      <w:pStyle w:val="Heading2"/>
                      <w:rPr>
                        <w:bCs w:val="0"/>
                      </w:rPr>
                    </w:pPr>
                    <w:r>
                      <w:rPr>
                        <w:rFonts w:hint="eastAsia"/>
                        <w:bCs w:val="0"/>
                      </w:rPr>
                      <w:t>E</w:t>
                    </w:r>
                  </w:p>
                  <w:p w14:paraId="3D03323A" w14:textId="77777777" w:rsidR="00202341" w:rsidRDefault="00202341">
                    <w:pPr>
                      <w:rPr>
                        <w:b/>
                        <w:sz w:val="10"/>
                      </w:rPr>
                    </w:pPr>
                  </w:p>
                  <w:p w14:paraId="3EAAB057" w14:textId="77777777" w:rsidR="00202341" w:rsidRDefault="00202341">
                    <w:pPr>
                      <w:rPr>
                        <w:b/>
                        <w:sz w:val="16"/>
                      </w:rPr>
                    </w:pPr>
                  </w:p>
                  <w:p w14:paraId="353BC835" w14:textId="77777777" w:rsidR="00202341" w:rsidRDefault="00202341">
                    <w:pPr>
                      <w:rPr>
                        <w:b/>
                        <w:sz w:val="16"/>
                      </w:rPr>
                    </w:pPr>
                  </w:p>
                  <w:p w14:paraId="517C617C" w14:textId="77777777" w:rsidR="00202341" w:rsidRDefault="00202341">
                    <w:pPr>
                      <w:pStyle w:val="Heading2"/>
                      <w:rPr>
                        <w:bCs w:val="0"/>
                      </w:rPr>
                    </w:pPr>
                    <w:r>
                      <w:rPr>
                        <w:rFonts w:hint="eastAsia"/>
                        <w:bCs w:val="0"/>
                      </w:rPr>
                      <w:t>F</w:t>
                    </w:r>
                  </w:p>
                  <w:p w14:paraId="2BB4AFC9" w14:textId="77777777" w:rsidR="00202341" w:rsidRDefault="00202341">
                    <w:pPr>
                      <w:rPr>
                        <w:b/>
                        <w:sz w:val="10"/>
                      </w:rPr>
                    </w:pPr>
                  </w:p>
                  <w:p w14:paraId="4DC86E69" w14:textId="77777777" w:rsidR="00202341" w:rsidRDefault="00202341">
                    <w:pPr>
                      <w:rPr>
                        <w:b/>
                        <w:sz w:val="16"/>
                      </w:rPr>
                    </w:pPr>
                  </w:p>
                  <w:p w14:paraId="1D409B6C" w14:textId="77777777" w:rsidR="00202341" w:rsidRDefault="00202341">
                    <w:pPr>
                      <w:rPr>
                        <w:b/>
                        <w:sz w:val="16"/>
                      </w:rPr>
                    </w:pPr>
                  </w:p>
                  <w:p w14:paraId="52973994" w14:textId="77777777" w:rsidR="00202341" w:rsidRDefault="00202341">
                    <w:pPr>
                      <w:pStyle w:val="Heading2"/>
                      <w:rPr>
                        <w:bCs w:val="0"/>
                      </w:rPr>
                    </w:pPr>
                    <w:r>
                      <w:rPr>
                        <w:rFonts w:hint="eastAsia"/>
                        <w:bCs w:val="0"/>
                      </w:rPr>
                      <w:t>G</w:t>
                    </w:r>
                  </w:p>
                  <w:p w14:paraId="0E88B737" w14:textId="77777777" w:rsidR="00202341" w:rsidRDefault="00202341">
                    <w:pPr>
                      <w:rPr>
                        <w:b/>
                        <w:sz w:val="10"/>
                      </w:rPr>
                    </w:pPr>
                  </w:p>
                  <w:p w14:paraId="2DE9614B" w14:textId="77777777" w:rsidR="00202341" w:rsidRDefault="00202341">
                    <w:pPr>
                      <w:rPr>
                        <w:b/>
                        <w:sz w:val="16"/>
                      </w:rPr>
                    </w:pPr>
                  </w:p>
                  <w:p w14:paraId="6D464971" w14:textId="77777777" w:rsidR="00202341" w:rsidRDefault="00202341">
                    <w:pPr>
                      <w:rPr>
                        <w:b/>
                        <w:sz w:val="16"/>
                      </w:rPr>
                    </w:pPr>
                  </w:p>
                  <w:p w14:paraId="3C7C7407" w14:textId="77777777" w:rsidR="00202341" w:rsidRDefault="00202341">
                    <w:pPr>
                      <w:pStyle w:val="Heading4"/>
                      <w:rPr>
                        <w:sz w:val="20"/>
                      </w:rPr>
                    </w:pPr>
                    <w:r>
                      <w:rPr>
                        <w:rFonts w:hint="eastAsia"/>
                        <w:sz w:val="20"/>
                      </w:rPr>
                      <w:t>H</w:t>
                    </w:r>
                  </w:p>
                  <w:p w14:paraId="0D7C13AD" w14:textId="77777777" w:rsidR="00202341" w:rsidRDefault="00202341">
                    <w:pPr>
                      <w:rPr>
                        <w:b/>
                        <w:sz w:val="10"/>
                      </w:rPr>
                    </w:pPr>
                  </w:p>
                  <w:p w14:paraId="6C0B933C" w14:textId="77777777" w:rsidR="00202341" w:rsidRDefault="00202341">
                    <w:pPr>
                      <w:rPr>
                        <w:b/>
                        <w:sz w:val="16"/>
                      </w:rPr>
                    </w:pPr>
                  </w:p>
                  <w:p w14:paraId="131C5844" w14:textId="77777777" w:rsidR="00202341" w:rsidRDefault="00202341">
                    <w:pPr>
                      <w:rPr>
                        <w:b/>
                        <w:sz w:val="16"/>
                      </w:rPr>
                    </w:pPr>
                  </w:p>
                  <w:p w14:paraId="4172D8BB" w14:textId="77777777" w:rsidR="00202341" w:rsidRDefault="00202341">
                    <w:pPr>
                      <w:pStyle w:val="Heading2"/>
                      <w:rPr>
                        <w:bCs w:val="0"/>
                      </w:rPr>
                    </w:pPr>
                    <w:r>
                      <w:rPr>
                        <w:rFonts w:hint="eastAsia"/>
                        <w:bCs w:val="0"/>
                      </w:rPr>
                      <w:t>I</w:t>
                    </w:r>
                  </w:p>
                  <w:p w14:paraId="6DF16854" w14:textId="77777777" w:rsidR="00202341" w:rsidRDefault="00202341">
                    <w:pPr>
                      <w:rPr>
                        <w:b/>
                        <w:sz w:val="10"/>
                      </w:rPr>
                    </w:pPr>
                  </w:p>
                  <w:p w14:paraId="613C5C05" w14:textId="77777777" w:rsidR="00202341" w:rsidRDefault="00202341">
                    <w:pPr>
                      <w:rPr>
                        <w:b/>
                        <w:sz w:val="16"/>
                      </w:rPr>
                    </w:pPr>
                  </w:p>
                  <w:p w14:paraId="63A30F3F" w14:textId="77777777" w:rsidR="00202341" w:rsidRDefault="00202341">
                    <w:pPr>
                      <w:rPr>
                        <w:b/>
                        <w:sz w:val="16"/>
                      </w:rPr>
                    </w:pPr>
                  </w:p>
                  <w:p w14:paraId="018CBF27" w14:textId="77777777" w:rsidR="00202341" w:rsidRDefault="00202341">
                    <w:pPr>
                      <w:pStyle w:val="Heading2"/>
                      <w:rPr>
                        <w:bCs w:val="0"/>
                      </w:rPr>
                    </w:pPr>
                    <w:r>
                      <w:rPr>
                        <w:rFonts w:hint="eastAsia"/>
                        <w:bCs w:val="0"/>
                      </w:rPr>
                      <w:t>J</w:t>
                    </w:r>
                  </w:p>
                  <w:p w14:paraId="0F8DF7CA" w14:textId="77777777" w:rsidR="00202341" w:rsidRDefault="00202341">
                    <w:pPr>
                      <w:rPr>
                        <w:b/>
                        <w:sz w:val="10"/>
                      </w:rPr>
                    </w:pPr>
                  </w:p>
                  <w:p w14:paraId="5467B1D6" w14:textId="77777777" w:rsidR="00202341" w:rsidRDefault="00202341">
                    <w:pPr>
                      <w:rPr>
                        <w:b/>
                        <w:sz w:val="16"/>
                      </w:rPr>
                    </w:pPr>
                  </w:p>
                  <w:p w14:paraId="291E3F97" w14:textId="77777777" w:rsidR="00202341" w:rsidRDefault="00202341">
                    <w:pPr>
                      <w:rPr>
                        <w:b/>
                        <w:sz w:val="16"/>
                      </w:rPr>
                    </w:pPr>
                  </w:p>
                  <w:p w14:paraId="087A41C0" w14:textId="77777777" w:rsidR="00202341" w:rsidRDefault="00202341">
                    <w:pPr>
                      <w:pStyle w:val="Heading2"/>
                      <w:rPr>
                        <w:bCs w:val="0"/>
                      </w:rPr>
                    </w:pPr>
                    <w:r>
                      <w:rPr>
                        <w:rFonts w:hint="eastAsia"/>
                        <w:bCs w:val="0"/>
                      </w:rPr>
                      <w:t>K</w:t>
                    </w:r>
                  </w:p>
                  <w:p w14:paraId="55391793" w14:textId="77777777" w:rsidR="00202341" w:rsidRDefault="00202341">
                    <w:pPr>
                      <w:rPr>
                        <w:b/>
                        <w:sz w:val="10"/>
                      </w:rPr>
                    </w:pPr>
                  </w:p>
                  <w:p w14:paraId="0A4A3E6B" w14:textId="77777777" w:rsidR="00202341" w:rsidRDefault="00202341">
                    <w:pPr>
                      <w:rPr>
                        <w:b/>
                        <w:sz w:val="16"/>
                      </w:rPr>
                    </w:pPr>
                  </w:p>
                  <w:p w14:paraId="5D494472" w14:textId="77777777" w:rsidR="00202341" w:rsidRDefault="00202341">
                    <w:pPr>
                      <w:rPr>
                        <w:b/>
                        <w:sz w:val="16"/>
                      </w:rPr>
                    </w:pPr>
                  </w:p>
                  <w:p w14:paraId="5ED39E62" w14:textId="77777777" w:rsidR="00202341" w:rsidRDefault="00202341">
                    <w:pPr>
                      <w:pStyle w:val="Heading2"/>
                      <w:rPr>
                        <w:bCs w:val="0"/>
                      </w:rPr>
                    </w:pPr>
                    <w:r>
                      <w:rPr>
                        <w:rFonts w:hint="eastAsia"/>
                        <w:bCs w:val="0"/>
                      </w:rPr>
                      <w:t>L</w:t>
                    </w:r>
                  </w:p>
                  <w:p w14:paraId="776FEEB0" w14:textId="77777777" w:rsidR="00202341" w:rsidRDefault="00202341">
                    <w:pPr>
                      <w:rPr>
                        <w:b/>
                        <w:sz w:val="10"/>
                      </w:rPr>
                    </w:pPr>
                  </w:p>
                  <w:p w14:paraId="1C24D505" w14:textId="77777777" w:rsidR="00202341" w:rsidRDefault="00202341">
                    <w:pPr>
                      <w:rPr>
                        <w:b/>
                        <w:sz w:val="16"/>
                      </w:rPr>
                    </w:pPr>
                  </w:p>
                  <w:p w14:paraId="4C0CD6B0" w14:textId="77777777" w:rsidR="00202341" w:rsidRDefault="00202341">
                    <w:pPr>
                      <w:rPr>
                        <w:b/>
                        <w:sz w:val="16"/>
                      </w:rPr>
                    </w:pPr>
                  </w:p>
                  <w:p w14:paraId="23950EC8" w14:textId="77777777" w:rsidR="00202341" w:rsidRDefault="00202341">
                    <w:pPr>
                      <w:pStyle w:val="Heading2"/>
                      <w:rPr>
                        <w:bCs w:val="0"/>
                      </w:rPr>
                    </w:pPr>
                    <w:r>
                      <w:rPr>
                        <w:rFonts w:hint="eastAsia"/>
                        <w:bCs w:val="0"/>
                      </w:rPr>
                      <w:t>M</w:t>
                    </w:r>
                  </w:p>
                  <w:p w14:paraId="2864D743" w14:textId="77777777" w:rsidR="00202341" w:rsidRDefault="00202341">
                    <w:pPr>
                      <w:rPr>
                        <w:b/>
                        <w:sz w:val="10"/>
                      </w:rPr>
                    </w:pPr>
                  </w:p>
                  <w:p w14:paraId="3FA2FF8E" w14:textId="77777777" w:rsidR="00202341" w:rsidRDefault="00202341">
                    <w:pPr>
                      <w:rPr>
                        <w:b/>
                        <w:sz w:val="16"/>
                      </w:rPr>
                    </w:pPr>
                  </w:p>
                  <w:p w14:paraId="6B32B8BC" w14:textId="77777777" w:rsidR="00202341" w:rsidRDefault="00202341">
                    <w:pPr>
                      <w:rPr>
                        <w:b/>
                        <w:sz w:val="16"/>
                      </w:rPr>
                    </w:pPr>
                  </w:p>
                  <w:p w14:paraId="13E5EF73" w14:textId="77777777" w:rsidR="00202341" w:rsidRDefault="00202341">
                    <w:pPr>
                      <w:pStyle w:val="Heading2"/>
                      <w:rPr>
                        <w:bCs w:val="0"/>
                      </w:rPr>
                    </w:pPr>
                    <w:r>
                      <w:rPr>
                        <w:rFonts w:hint="eastAsia"/>
                        <w:bCs w:val="0"/>
                      </w:rPr>
                      <w:t>N</w:t>
                    </w:r>
                  </w:p>
                  <w:p w14:paraId="771FB8A9" w14:textId="77777777" w:rsidR="00202341" w:rsidRDefault="00202341">
                    <w:pPr>
                      <w:rPr>
                        <w:b/>
                        <w:sz w:val="10"/>
                      </w:rPr>
                    </w:pPr>
                  </w:p>
                  <w:p w14:paraId="16FC19D7" w14:textId="77777777" w:rsidR="00202341" w:rsidRDefault="00202341">
                    <w:pPr>
                      <w:rPr>
                        <w:b/>
                        <w:sz w:val="16"/>
                      </w:rPr>
                    </w:pPr>
                  </w:p>
                  <w:p w14:paraId="60781D0D" w14:textId="77777777" w:rsidR="00202341" w:rsidRDefault="00202341">
                    <w:pPr>
                      <w:rPr>
                        <w:b/>
                        <w:sz w:val="16"/>
                      </w:rPr>
                    </w:pPr>
                  </w:p>
                  <w:p w14:paraId="7AFF74A7" w14:textId="77777777" w:rsidR="00202341" w:rsidRDefault="00202341">
                    <w:pPr>
                      <w:pStyle w:val="Heading2"/>
                      <w:rPr>
                        <w:bCs w:val="0"/>
                      </w:rPr>
                    </w:pPr>
                    <w:r>
                      <w:rPr>
                        <w:rFonts w:hint="eastAsia"/>
                        <w:bCs w:val="0"/>
                      </w:rPr>
                      <w:t>O</w:t>
                    </w:r>
                  </w:p>
                  <w:p w14:paraId="352B3151" w14:textId="77777777" w:rsidR="00202341" w:rsidRDefault="00202341">
                    <w:pPr>
                      <w:rPr>
                        <w:b/>
                        <w:sz w:val="10"/>
                      </w:rPr>
                    </w:pPr>
                  </w:p>
                  <w:p w14:paraId="550FB3A3" w14:textId="77777777" w:rsidR="00202341" w:rsidRDefault="00202341">
                    <w:pPr>
                      <w:rPr>
                        <w:b/>
                        <w:sz w:val="16"/>
                      </w:rPr>
                    </w:pPr>
                  </w:p>
                  <w:p w14:paraId="566B4B6E" w14:textId="77777777" w:rsidR="00202341" w:rsidRDefault="00202341">
                    <w:pPr>
                      <w:rPr>
                        <w:b/>
                        <w:sz w:val="16"/>
                      </w:rPr>
                    </w:pPr>
                  </w:p>
                  <w:p w14:paraId="6D39A548" w14:textId="77777777" w:rsidR="00202341" w:rsidRDefault="00202341">
                    <w:pPr>
                      <w:pStyle w:val="Heading2"/>
                      <w:rPr>
                        <w:bCs w:val="0"/>
                      </w:rPr>
                    </w:pPr>
                    <w:r>
                      <w:rPr>
                        <w:rFonts w:hint="eastAsia"/>
                        <w:bCs w:val="0"/>
                      </w:rPr>
                      <w:t>P</w:t>
                    </w:r>
                  </w:p>
                  <w:p w14:paraId="5786B1B1" w14:textId="77777777" w:rsidR="00202341" w:rsidRDefault="00202341">
                    <w:pPr>
                      <w:rPr>
                        <w:b/>
                        <w:sz w:val="10"/>
                      </w:rPr>
                    </w:pPr>
                  </w:p>
                  <w:p w14:paraId="655BBAED" w14:textId="77777777" w:rsidR="00202341" w:rsidRDefault="00202341">
                    <w:pPr>
                      <w:rPr>
                        <w:b/>
                        <w:sz w:val="16"/>
                      </w:rPr>
                    </w:pPr>
                  </w:p>
                  <w:p w14:paraId="0B1EF7F5" w14:textId="77777777" w:rsidR="00202341" w:rsidRDefault="00202341">
                    <w:pPr>
                      <w:rPr>
                        <w:b/>
                        <w:sz w:val="16"/>
                      </w:rPr>
                    </w:pPr>
                  </w:p>
                  <w:p w14:paraId="3E1B2E06" w14:textId="77777777" w:rsidR="00202341" w:rsidRDefault="00202341">
                    <w:pPr>
                      <w:pStyle w:val="Heading2"/>
                      <w:rPr>
                        <w:bCs w:val="0"/>
                      </w:rPr>
                    </w:pPr>
                    <w:r>
                      <w:rPr>
                        <w:rFonts w:hint="eastAsia"/>
                        <w:bCs w:val="0"/>
                      </w:rPr>
                      <w:t>Q</w:t>
                    </w:r>
                  </w:p>
                  <w:p w14:paraId="33C1629D" w14:textId="77777777" w:rsidR="00202341" w:rsidRDefault="00202341">
                    <w:pPr>
                      <w:rPr>
                        <w:b/>
                        <w:sz w:val="10"/>
                      </w:rPr>
                    </w:pPr>
                  </w:p>
                  <w:p w14:paraId="1CF0F0FC" w14:textId="77777777" w:rsidR="00202341" w:rsidRDefault="00202341">
                    <w:pPr>
                      <w:rPr>
                        <w:b/>
                        <w:sz w:val="16"/>
                      </w:rPr>
                    </w:pPr>
                  </w:p>
                  <w:p w14:paraId="6259C61E" w14:textId="77777777" w:rsidR="00202341" w:rsidRDefault="00202341">
                    <w:pPr>
                      <w:rPr>
                        <w:b/>
                        <w:sz w:val="16"/>
                      </w:rPr>
                    </w:pPr>
                  </w:p>
                  <w:p w14:paraId="29124D2F" w14:textId="77777777" w:rsidR="00202341" w:rsidRDefault="00202341">
                    <w:pPr>
                      <w:pStyle w:val="Heading2"/>
                      <w:rPr>
                        <w:bCs w:val="0"/>
                      </w:rPr>
                    </w:pPr>
                    <w:r>
                      <w:rPr>
                        <w:rFonts w:hint="eastAsia"/>
                        <w:bCs w:val="0"/>
                      </w:rPr>
                      <w:t>R</w:t>
                    </w:r>
                  </w:p>
                  <w:p w14:paraId="3E27C736" w14:textId="77777777" w:rsidR="00202341" w:rsidRDefault="00202341">
                    <w:pPr>
                      <w:rPr>
                        <w:b/>
                        <w:sz w:val="10"/>
                      </w:rPr>
                    </w:pPr>
                  </w:p>
                  <w:p w14:paraId="171232DE" w14:textId="77777777" w:rsidR="00202341" w:rsidRDefault="00202341">
                    <w:pPr>
                      <w:rPr>
                        <w:b/>
                        <w:sz w:val="16"/>
                      </w:rPr>
                    </w:pPr>
                  </w:p>
                  <w:p w14:paraId="303636BB" w14:textId="77777777" w:rsidR="00202341" w:rsidRDefault="00202341">
                    <w:pPr>
                      <w:rPr>
                        <w:b/>
                        <w:sz w:val="16"/>
                      </w:rPr>
                    </w:pPr>
                  </w:p>
                  <w:p w14:paraId="2ADE73BC" w14:textId="77777777" w:rsidR="00202341" w:rsidRDefault="00202341">
                    <w:pPr>
                      <w:pStyle w:val="Heading2"/>
                      <w:rPr>
                        <w:bCs w:val="0"/>
                      </w:rPr>
                    </w:pPr>
                    <w:r>
                      <w:rPr>
                        <w:rFonts w:hint="eastAsia"/>
                        <w:bCs w:val="0"/>
                      </w:rPr>
                      <w:t>S</w:t>
                    </w:r>
                  </w:p>
                  <w:p w14:paraId="330AB7EF" w14:textId="77777777" w:rsidR="00202341" w:rsidRDefault="00202341">
                    <w:pPr>
                      <w:rPr>
                        <w:b/>
                        <w:sz w:val="10"/>
                      </w:rPr>
                    </w:pPr>
                  </w:p>
                  <w:p w14:paraId="3D3F0DFD" w14:textId="77777777" w:rsidR="00202341" w:rsidRDefault="00202341">
                    <w:pPr>
                      <w:rPr>
                        <w:b/>
                        <w:sz w:val="16"/>
                      </w:rPr>
                    </w:pPr>
                  </w:p>
                  <w:p w14:paraId="3708654C" w14:textId="77777777" w:rsidR="00202341" w:rsidRDefault="00202341">
                    <w:pPr>
                      <w:rPr>
                        <w:b/>
                        <w:sz w:val="16"/>
                      </w:rPr>
                    </w:pPr>
                  </w:p>
                  <w:p w14:paraId="5822EBE6" w14:textId="77777777" w:rsidR="00202341" w:rsidRDefault="00202341">
                    <w:pPr>
                      <w:pStyle w:val="Heading2"/>
                      <w:rPr>
                        <w:bCs w:val="0"/>
                      </w:rPr>
                    </w:pPr>
                    <w:r>
                      <w:rPr>
                        <w:rFonts w:hint="eastAsia"/>
                        <w:bCs w:val="0"/>
                      </w:rPr>
                      <w:t>T</w:t>
                    </w:r>
                  </w:p>
                  <w:p w14:paraId="4EC0C7D8" w14:textId="77777777" w:rsidR="00202341" w:rsidRDefault="00202341">
                    <w:pPr>
                      <w:rPr>
                        <w:b/>
                        <w:sz w:val="10"/>
                      </w:rPr>
                    </w:pPr>
                  </w:p>
                  <w:p w14:paraId="54BF9BE2" w14:textId="77777777" w:rsidR="00202341" w:rsidRDefault="00202341">
                    <w:pPr>
                      <w:rPr>
                        <w:b/>
                        <w:sz w:val="16"/>
                      </w:rPr>
                    </w:pPr>
                  </w:p>
                  <w:p w14:paraId="55CC14F3" w14:textId="77777777" w:rsidR="00202341" w:rsidRDefault="00202341">
                    <w:pPr>
                      <w:rPr>
                        <w:b/>
                        <w:sz w:val="16"/>
                      </w:rPr>
                    </w:pPr>
                  </w:p>
                  <w:p w14:paraId="114CA50B" w14:textId="77777777" w:rsidR="00202341" w:rsidRDefault="00202341">
                    <w:pPr>
                      <w:pStyle w:val="Heading2"/>
                      <w:rPr>
                        <w:bCs w:val="0"/>
                      </w:rPr>
                    </w:pPr>
                    <w:r>
                      <w:rPr>
                        <w:rFonts w:hint="eastAsia"/>
                        <w:bCs w:val="0"/>
                      </w:rPr>
                      <w:t>U</w:t>
                    </w:r>
                  </w:p>
                  <w:p w14:paraId="446446A7" w14:textId="77777777" w:rsidR="00202341" w:rsidRDefault="00202341">
                    <w:pPr>
                      <w:rPr>
                        <w:b/>
                        <w:sz w:val="10"/>
                      </w:rPr>
                    </w:pPr>
                  </w:p>
                  <w:p w14:paraId="55F73C39" w14:textId="77777777" w:rsidR="00202341" w:rsidRDefault="00202341">
                    <w:pPr>
                      <w:rPr>
                        <w:b/>
                        <w:sz w:val="16"/>
                      </w:rPr>
                    </w:pPr>
                  </w:p>
                  <w:p w14:paraId="08CE4275" w14:textId="77777777" w:rsidR="00202341" w:rsidRDefault="00202341">
                    <w:pPr>
                      <w:rPr>
                        <w:b/>
                        <w:sz w:val="16"/>
                      </w:rPr>
                    </w:pPr>
                  </w:p>
                  <w:p w14:paraId="6BD83D9F" w14:textId="77777777" w:rsidR="00202341" w:rsidRDefault="00202341">
                    <w:pPr>
                      <w:pStyle w:val="Heading3"/>
                      <w:jc w:val="left"/>
                    </w:pPr>
                    <w:r>
                      <w:rPr>
                        <w:rFonts w:hint="eastAsia"/>
                      </w:rPr>
                      <w:t>V</w:t>
                    </w:r>
                  </w:p>
                </w:txbxContent>
              </v:textbox>
            </v:shape>
          </w:pict>
        </mc:Fallback>
      </mc:AlternateContent>
    </w:r>
  </w:p>
  <w:p w14:paraId="08A5FD9C" w14:textId="77777777" w:rsidR="00202341" w:rsidRDefault="00202341">
    <w:pPr>
      <w:pStyle w:val="Header"/>
      <w:snapToGrid w:val="0"/>
      <w:spacing w:line="240" w:lineRule="auto"/>
      <w:ind w:firstLine="144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34D50"/>
    <w:multiLevelType w:val="hybridMultilevel"/>
    <w:tmpl w:val="732E2CF2"/>
    <w:styleLink w:val="ImportedStyle1"/>
    <w:lvl w:ilvl="0" w:tplc="AF7A6B6C">
      <w:start w:val="1"/>
      <w:numFmt w:val="decimal"/>
      <w:lvlText w:val="%1."/>
      <w:lvlJc w:val="left"/>
      <w:pPr>
        <w:tabs>
          <w:tab w:val="center" w:pos="4234"/>
          <w:tab w:val="right" w:pos="8424"/>
        </w:tabs>
        <w:ind w:left="1440" w:hanging="14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594C4CE">
      <w:start w:val="1"/>
      <w:numFmt w:val="lowerLetter"/>
      <w:lvlText w:val="(%2)"/>
      <w:lvlJc w:val="left"/>
      <w:pPr>
        <w:tabs>
          <w:tab w:val="left" w:pos="1440"/>
          <w:tab w:val="center" w:pos="4234"/>
          <w:tab w:val="right" w:pos="8424"/>
        </w:tabs>
        <w:ind w:left="1299" w:hanging="1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FA48498">
      <w:start w:val="1"/>
      <w:numFmt w:val="lowerRoman"/>
      <w:lvlText w:val="%3."/>
      <w:lvlJc w:val="left"/>
      <w:pPr>
        <w:tabs>
          <w:tab w:val="left" w:pos="1440"/>
          <w:tab w:val="center" w:pos="4234"/>
          <w:tab w:val="right" w:pos="8424"/>
        </w:tabs>
        <w:ind w:left="877" w:hanging="87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028F5DA">
      <w:start w:val="1"/>
      <w:numFmt w:val="decimal"/>
      <w:suff w:val="nothing"/>
      <w:lvlText w:val="%4."/>
      <w:lvlJc w:val="left"/>
      <w:pPr>
        <w:tabs>
          <w:tab w:val="left" w:pos="1440"/>
          <w:tab w:val="center" w:pos="4234"/>
          <w:tab w:val="right" w:pos="8424"/>
        </w:tabs>
        <w:ind w:left="1243" w:hanging="19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0B012D0">
      <w:start w:val="1"/>
      <w:numFmt w:val="lowerLetter"/>
      <w:lvlText w:val="%5."/>
      <w:lvlJc w:val="left"/>
      <w:pPr>
        <w:tabs>
          <w:tab w:val="center" w:pos="4234"/>
          <w:tab w:val="right" w:pos="8424"/>
        </w:tabs>
        <w:ind w:left="1963" w:hanging="163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6CEDA16">
      <w:start w:val="1"/>
      <w:numFmt w:val="lowerRoman"/>
      <w:lvlText w:val="%6."/>
      <w:lvlJc w:val="left"/>
      <w:pPr>
        <w:tabs>
          <w:tab w:val="center" w:pos="4234"/>
          <w:tab w:val="right" w:pos="8424"/>
        </w:tabs>
        <w:ind w:left="2683" w:hanging="151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C2C557A">
      <w:start w:val="1"/>
      <w:numFmt w:val="decimal"/>
      <w:lvlText w:val="%7."/>
      <w:lvlJc w:val="left"/>
      <w:pPr>
        <w:tabs>
          <w:tab w:val="left" w:pos="1440"/>
          <w:tab w:val="center" w:pos="4234"/>
          <w:tab w:val="right" w:pos="8424"/>
        </w:tabs>
        <w:ind w:left="3403" w:hanging="83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6FE3156">
      <w:start w:val="1"/>
      <w:numFmt w:val="lowerLetter"/>
      <w:lvlText w:val="%8."/>
      <w:lvlJc w:val="left"/>
      <w:pPr>
        <w:tabs>
          <w:tab w:val="left" w:pos="1440"/>
          <w:tab w:val="center" w:pos="4234"/>
          <w:tab w:val="right" w:pos="8424"/>
        </w:tabs>
        <w:ind w:left="4123" w:hanging="163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F3C960A">
      <w:start w:val="1"/>
      <w:numFmt w:val="lowerRoman"/>
      <w:lvlText w:val="%9."/>
      <w:lvlJc w:val="left"/>
      <w:pPr>
        <w:tabs>
          <w:tab w:val="left" w:pos="1440"/>
          <w:tab w:val="right" w:pos="8424"/>
        </w:tabs>
        <w:ind w:left="4843" w:hanging="159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3766A0F"/>
    <w:multiLevelType w:val="hybridMultilevel"/>
    <w:tmpl w:val="109238C0"/>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0D182B"/>
    <w:multiLevelType w:val="hybridMultilevel"/>
    <w:tmpl w:val="DC3ECBE2"/>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504517"/>
    <w:multiLevelType w:val="hybridMultilevel"/>
    <w:tmpl w:val="FC4A4784"/>
    <w:lvl w:ilvl="0" w:tplc="34B0AAD4">
      <w:start w:val="1"/>
      <w:numFmt w:val="decimal"/>
      <w:lvlText w:val="(%1)"/>
      <w:lvlJc w:val="left"/>
      <w:pPr>
        <w:ind w:left="1800" w:hanging="360"/>
      </w:pPr>
      <w:rPr>
        <w:rFonts w:eastAsia="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8694492"/>
    <w:multiLevelType w:val="hybridMultilevel"/>
    <w:tmpl w:val="25929FA0"/>
    <w:lvl w:ilvl="0" w:tplc="2CC26926">
      <w:start w:val="1"/>
      <w:numFmt w:val="decimal"/>
      <w:pStyle w:val="Hangingend"/>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2140B7"/>
    <w:multiLevelType w:val="multilevel"/>
    <w:tmpl w:val="B708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90ACF"/>
    <w:multiLevelType w:val="hybridMultilevel"/>
    <w:tmpl w:val="CB806B78"/>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EC48F1"/>
    <w:multiLevelType w:val="hybridMultilevel"/>
    <w:tmpl w:val="1C762C90"/>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9914B9"/>
    <w:multiLevelType w:val="hybridMultilevel"/>
    <w:tmpl w:val="500C675E"/>
    <w:lvl w:ilvl="0" w:tplc="A2505740">
      <w:start w:val="1"/>
      <w:numFmt w:val="lowerRoman"/>
      <w:lvlText w:val="%1."/>
      <w:lvlJc w:val="left"/>
      <w:pPr>
        <w:ind w:left="1080" w:hanging="360"/>
      </w:pPr>
      <w:rPr>
        <w:rFonts w:hint="eastAsia"/>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E32FB4"/>
    <w:multiLevelType w:val="hybridMultilevel"/>
    <w:tmpl w:val="88361EFC"/>
    <w:lvl w:ilvl="0" w:tplc="7C8C891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015B6A"/>
    <w:multiLevelType w:val="hybridMultilevel"/>
    <w:tmpl w:val="A496BB1E"/>
    <w:lvl w:ilvl="0" w:tplc="A984BCF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7FF48CA"/>
    <w:multiLevelType w:val="hybridMultilevel"/>
    <w:tmpl w:val="C85C1486"/>
    <w:lvl w:ilvl="0" w:tplc="060AEBB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DEB0196"/>
    <w:multiLevelType w:val="hybridMultilevel"/>
    <w:tmpl w:val="0F1AD6EA"/>
    <w:lvl w:ilvl="0" w:tplc="5C7C8E20">
      <w:start w:val="1"/>
      <w:numFmt w:val="lowerLetter"/>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E7D5FB1"/>
    <w:multiLevelType w:val="hybridMultilevel"/>
    <w:tmpl w:val="8A00A5C2"/>
    <w:lvl w:ilvl="0" w:tplc="A95EF0E4">
      <w:start w:val="1"/>
      <w:numFmt w:val="upp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F552F54"/>
    <w:multiLevelType w:val="hybridMultilevel"/>
    <w:tmpl w:val="732E2CF2"/>
    <w:numStyleLink w:val="ImportedStyle1"/>
  </w:abstractNum>
  <w:abstractNum w:abstractNumId="15" w15:restartNumberingAfterBreak="0">
    <w:nsid w:val="1FD27196"/>
    <w:multiLevelType w:val="hybridMultilevel"/>
    <w:tmpl w:val="AD284C28"/>
    <w:lvl w:ilvl="0" w:tplc="C69621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1A27893"/>
    <w:multiLevelType w:val="hybridMultilevel"/>
    <w:tmpl w:val="CF3268D0"/>
    <w:lvl w:ilvl="0" w:tplc="33745D0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262469AB"/>
    <w:multiLevelType w:val="singleLevel"/>
    <w:tmpl w:val="D9C275F2"/>
    <w:lvl w:ilvl="0">
      <w:start w:val="1"/>
      <w:numFmt w:val="decimal"/>
      <w:pStyle w:val="para"/>
      <w:lvlText w:val="%1."/>
      <w:lvlJc w:val="left"/>
      <w:pPr>
        <w:tabs>
          <w:tab w:val="num" w:pos="360"/>
        </w:tabs>
        <w:ind w:left="0" w:firstLine="0"/>
      </w:pPr>
      <w:rPr>
        <w:rFonts w:hint="eastAsia"/>
        <w:i w:val="0"/>
        <w:iCs w:val="0"/>
        <w:color w:val="auto"/>
        <w:sz w:val="28"/>
        <w:szCs w:val="28"/>
        <w:lang w:val="en-HK"/>
      </w:rPr>
    </w:lvl>
  </w:abstractNum>
  <w:abstractNum w:abstractNumId="18" w15:restartNumberingAfterBreak="0">
    <w:nsid w:val="266B1AA2"/>
    <w:multiLevelType w:val="hybridMultilevel"/>
    <w:tmpl w:val="D652B070"/>
    <w:lvl w:ilvl="0" w:tplc="5C7C8E20">
      <w:start w:val="1"/>
      <w:numFmt w:val="lowerLetter"/>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D222FA2"/>
    <w:multiLevelType w:val="hybridMultilevel"/>
    <w:tmpl w:val="BBF8CDFC"/>
    <w:lvl w:ilvl="0" w:tplc="5C7C8E20">
      <w:start w:val="1"/>
      <w:numFmt w:val="lowerLetter"/>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1874EA0"/>
    <w:multiLevelType w:val="hybridMultilevel"/>
    <w:tmpl w:val="36DABE98"/>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3B909C4"/>
    <w:multiLevelType w:val="hybridMultilevel"/>
    <w:tmpl w:val="AB148930"/>
    <w:lvl w:ilvl="0" w:tplc="C204BA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865F51"/>
    <w:multiLevelType w:val="hybridMultilevel"/>
    <w:tmpl w:val="BCF8F984"/>
    <w:lvl w:ilvl="0" w:tplc="12081D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023A8D"/>
    <w:multiLevelType w:val="hybridMultilevel"/>
    <w:tmpl w:val="F07EB59C"/>
    <w:lvl w:ilvl="0" w:tplc="5C7C8E20">
      <w:start w:val="1"/>
      <w:numFmt w:val="lowerLetter"/>
      <w:lvlText w:val="(%1)"/>
      <w:lvlJc w:val="left"/>
      <w:pPr>
        <w:ind w:left="1699" w:hanging="360"/>
      </w:pPr>
      <w:rPr>
        <w:rFonts w:hint="eastAsia"/>
      </w:rPr>
    </w:lvl>
    <w:lvl w:ilvl="1" w:tplc="04090019" w:tentative="1">
      <w:start w:val="1"/>
      <w:numFmt w:val="lowerLetter"/>
      <w:lvlText w:val="%2."/>
      <w:lvlJc w:val="left"/>
      <w:pPr>
        <w:ind w:left="2419" w:hanging="360"/>
      </w:pPr>
    </w:lvl>
    <w:lvl w:ilvl="2" w:tplc="0409001B" w:tentative="1">
      <w:start w:val="1"/>
      <w:numFmt w:val="lowerRoman"/>
      <w:lvlText w:val="%3."/>
      <w:lvlJc w:val="right"/>
      <w:pPr>
        <w:ind w:left="3139" w:hanging="180"/>
      </w:pPr>
    </w:lvl>
    <w:lvl w:ilvl="3" w:tplc="0409000F" w:tentative="1">
      <w:start w:val="1"/>
      <w:numFmt w:val="decimal"/>
      <w:lvlText w:val="%4."/>
      <w:lvlJc w:val="left"/>
      <w:pPr>
        <w:ind w:left="3859" w:hanging="360"/>
      </w:pPr>
    </w:lvl>
    <w:lvl w:ilvl="4" w:tplc="04090019" w:tentative="1">
      <w:start w:val="1"/>
      <w:numFmt w:val="lowerLetter"/>
      <w:lvlText w:val="%5."/>
      <w:lvlJc w:val="left"/>
      <w:pPr>
        <w:ind w:left="4579" w:hanging="360"/>
      </w:pPr>
    </w:lvl>
    <w:lvl w:ilvl="5" w:tplc="0409001B" w:tentative="1">
      <w:start w:val="1"/>
      <w:numFmt w:val="lowerRoman"/>
      <w:lvlText w:val="%6."/>
      <w:lvlJc w:val="right"/>
      <w:pPr>
        <w:ind w:left="5299" w:hanging="180"/>
      </w:pPr>
    </w:lvl>
    <w:lvl w:ilvl="6" w:tplc="0409000F" w:tentative="1">
      <w:start w:val="1"/>
      <w:numFmt w:val="decimal"/>
      <w:lvlText w:val="%7."/>
      <w:lvlJc w:val="left"/>
      <w:pPr>
        <w:ind w:left="6019" w:hanging="360"/>
      </w:pPr>
    </w:lvl>
    <w:lvl w:ilvl="7" w:tplc="04090019" w:tentative="1">
      <w:start w:val="1"/>
      <w:numFmt w:val="lowerLetter"/>
      <w:lvlText w:val="%8."/>
      <w:lvlJc w:val="left"/>
      <w:pPr>
        <w:ind w:left="6739" w:hanging="360"/>
      </w:pPr>
    </w:lvl>
    <w:lvl w:ilvl="8" w:tplc="0409001B" w:tentative="1">
      <w:start w:val="1"/>
      <w:numFmt w:val="lowerRoman"/>
      <w:lvlText w:val="%9."/>
      <w:lvlJc w:val="right"/>
      <w:pPr>
        <w:ind w:left="7459" w:hanging="180"/>
      </w:pPr>
    </w:lvl>
  </w:abstractNum>
  <w:abstractNum w:abstractNumId="24" w15:restartNumberingAfterBreak="0">
    <w:nsid w:val="497722E4"/>
    <w:multiLevelType w:val="hybridMultilevel"/>
    <w:tmpl w:val="88549ECA"/>
    <w:lvl w:ilvl="0" w:tplc="5C7C8E20">
      <w:start w:val="1"/>
      <w:numFmt w:val="lowerLetter"/>
      <w:lvlText w:val="(%1)"/>
      <w:lvlJc w:val="left"/>
      <w:pPr>
        <w:ind w:left="1457" w:hanging="360"/>
      </w:pPr>
      <w:rPr>
        <w:rFonts w:hint="eastAsia"/>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5" w15:restartNumberingAfterBreak="0">
    <w:nsid w:val="4B2470E3"/>
    <w:multiLevelType w:val="hybridMultilevel"/>
    <w:tmpl w:val="D098F804"/>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DE041B3"/>
    <w:multiLevelType w:val="hybridMultilevel"/>
    <w:tmpl w:val="553E83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BE77FF"/>
    <w:multiLevelType w:val="hybridMultilevel"/>
    <w:tmpl w:val="9A505C92"/>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368168B"/>
    <w:multiLevelType w:val="hybridMultilevel"/>
    <w:tmpl w:val="1C74FED2"/>
    <w:lvl w:ilvl="0" w:tplc="5C7C8E20">
      <w:start w:val="1"/>
      <w:numFmt w:val="lowerLetter"/>
      <w:lvlText w:val="(%1)"/>
      <w:lvlJc w:val="left"/>
      <w:pPr>
        <w:ind w:left="2160" w:hanging="360"/>
      </w:pPr>
      <w:rPr>
        <w:rFonts w:hint="eastAsia"/>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564615A0"/>
    <w:multiLevelType w:val="hybridMultilevel"/>
    <w:tmpl w:val="B6461D24"/>
    <w:lvl w:ilvl="0" w:tplc="5C7C8E20">
      <w:start w:val="1"/>
      <w:numFmt w:val="lowerLetter"/>
      <w:lvlText w:val="(%1)"/>
      <w:lvlJc w:val="left"/>
      <w:pPr>
        <w:ind w:left="1457" w:hanging="360"/>
      </w:pPr>
      <w:rPr>
        <w:rFonts w:hint="eastAsia"/>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30" w15:restartNumberingAfterBreak="0">
    <w:nsid w:val="56E26808"/>
    <w:multiLevelType w:val="hybridMultilevel"/>
    <w:tmpl w:val="B6627FDC"/>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8FF0283"/>
    <w:multiLevelType w:val="hybridMultilevel"/>
    <w:tmpl w:val="125CD44E"/>
    <w:lvl w:ilvl="0" w:tplc="5C7C8E20">
      <w:start w:val="1"/>
      <w:numFmt w:val="lowerLetter"/>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91D7222"/>
    <w:multiLevelType w:val="hybridMultilevel"/>
    <w:tmpl w:val="801C213E"/>
    <w:lvl w:ilvl="0" w:tplc="068A345C">
      <w:start w:val="1"/>
      <w:numFmt w:val="lowerRoman"/>
      <w:lvlText w:val="(%1)"/>
      <w:lvlJc w:val="left"/>
      <w:pPr>
        <w:ind w:left="2160" w:hanging="360"/>
      </w:pPr>
      <w:rPr>
        <w:rFonts w:hint="eastAsia"/>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5C614665"/>
    <w:multiLevelType w:val="hybridMultilevel"/>
    <w:tmpl w:val="F912D4FC"/>
    <w:lvl w:ilvl="0" w:tplc="7C78AD5E">
      <w:start w:val="1"/>
      <w:numFmt w:val="decimal"/>
      <w:lvlText w:val="%1."/>
      <w:lvlJc w:val="left"/>
      <w:pPr>
        <w:ind w:left="360" w:hanging="360"/>
      </w:pPr>
      <w:rPr>
        <w:rFonts w:hint="default"/>
        <w:b w:val="0"/>
        <w:sz w:val="28"/>
        <w:szCs w:val="28"/>
      </w:rPr>
    </w:lvl>
    <w:lvl w:ilvl="1" w:tplc="5732ADAC">
      <w:start w:val="1"/>
      <w:numFmt w:val="decimal"/>
      <w:lvlText w:val="(%2)"/>
      <w:lvlJc w:val="left"/>
      <w:pPr>
        <w:ind w:left="1048" w:hanging="480"/>
      </w:pPr>
      <w:rPr>
        <w:rFonts w:hint="eastAsia"/>
        <w:b w:val="0"/>
        <w:i w:val="0"/>
        <w:sz w:val="28"/>
        <w:szCs w:val="28"/>
      </w:rPr>
    </w:lvl>
    <w:lvl w:ilvl="2" w:tplc="18C0F9DA">
      <w:start w:val="1"/>
      <w:numFmt w:val="lowerRoman"/>
      <w:lvlText w:val="(%3)"/>
      <w:lvlJc w:val="righ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C9052F2"/>
    <w:multiLevelType w:val="hybridMultilevel"/>
    <w:tmpl w:val="B866B6B0"/>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91E65BB"/>
    <w:multiLevelType w:val="hybridMultilevel"/>
    <w:tmpl w:val="1BE09ED6"/>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A410D5D"/>
    <w:multiLevelType w:val="hybridMultilevel"/>
    <w:tmpl w:val="C6C2B344"/>
    <w:lvl w:ilvl="0" w:tplc="C4964878">
      <w:start w:val="1"/>
      <w:numFmt w:val="decimal"/>
      <w:lvlText w:val="(%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AF038B4"/>
    <w:multiLevelType w:val="hybridMultilevel"/>
    <w:tmpl w:val="2584819E"/>
    <w:lvl w:ilvl="0" w:tplc="22AEEB5E">
      <w:start w:val="1"/>
      <w:numFmt w:val="decimal"/>
      <w:lvlText w:val="(%1)"/>
      <w:lvlJc w:val="left"/>
      <w:pPr>
        <w:ind w:left="1457" w:hanging="360"/>
      </w:pPr>
      <w:rPr>
        <w:rFonts w:ascii="Times New Roman" w:eastAsia="宋体" w:hAnsi="Times New Roman" w:cs="Times New Roman"/>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38" w15:restartNumberingAfterBreak="0">
    <w:nsid w:val="70747463"/>
    <w:multiLevelType w:val="hybridMultilevel"/>
    <w:tmpl w:val="98D8100E"/>
    <w:styleLink w:val="ImportedStyle2"/>
    <w:lvl w:ilvl="0" w:tplc="5EAA1242">
      <w:start w:val="1"/>
      <w:numFmt w:val="decimal"/>
      <w:lvlText w:val="%1."/>
      <w:lvlJc w:val="left"/>
      <w:pPr>
        <w:tabs>
          <w:tab w:val="center" w:pos="4234"/>
          <w:tab w:val="right" w:pos="8415"/>
        </w:tabs>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1" w:tplc="EA6E42C8">
      <w:start w:val="1"/>
      <w:numFmt w:val="lowerRoman"/>
      <w:lvlText w:val="(%2)"/>
      <w:lvlJc w:val="left"/>
      <w:pPr>
        <w:tabs>
          <w:tab w:val="center" w:pos="4234"/>
          <w:tab w:val="right" w:pos="8415"/>
        </w:tabs>
        <w:ind w:left="1440" w:hanging="360"/>
      </w:pPr>
      <w:rPr>
        <w:rFonts w:ascii="Times New Roman" w:eastAsia="Arial Unicode MS" w:hAnsi="Times New Roman" w:cs="Arial Unicode MS"/>
        <w:caps w:val="0"/>
        <w:smallCaps w:val="0"/>
        <w:strike w:val="0"/>
        <w:dstrike w:val="0"/>
        <w:outline w:val="0"/>
        <w:emboss w:val="0"/>
        <w:imprint w:val="0"/>
        <w:spacing w:val="0"/>
        <w:w w:val="100"/>
        <w:kern w:val="0"/>
        <w:position w:val="0"/>
        <w:highlight w:val="none"/>
        <w:vertAlign w:val="baseline"/>
      </w:rPr>
    </w:lvl>
    <w:lvl w:ilvl="2" w:tplc="70D4E55E">
      <w:start w:val="1"/>
      <w:numFmt w:val="lowerRoman"/>
      <w:lvlText w:val="%3."/>
      <w:lvlJc w:val="left"/>
      <w:pPr>
        <w:tabs>
          <w:tab w:val="center" w:pos="4234"/>
          <w:tab w:val="right" w:pos="8415"/>
        </w:tabs>
        <w:ind w:left="2394" w:hanging="2394"/>
      </w:pPr>
      <w:rPr>
        <w:rFonts w:hAnsi="Arial Unicode MS"/>
        <w:caps w:val="0"/>
        <w:smallCaps w:val="0"/>
        <w:strike w:val="0"/>
        <w:dstrike w:val="0"/>
        <w:outline w:val="0"/>
        <w:emboss w:val="0"/>
        <w:imprint w:val="0"/>
        <w:spacing w:val="0"/>
        <w:w w:val="100"/>
        <w:kern w:val="0"/>
        <w:position w:val="0"/>
        <w:highlight w:val="none"/>
        <w:vertAlign w:val="baseline"/>
      </w:rPr>
    </w:lvl>
    <w:lvl w:ilvl="3" w:tplc="032AE190">
      <w:start w:val="1"/>
      <w:numFmt w:val="decimal"/>
      <w:lvlText w:val="%4."/>
      <w:lvlJc w:val="left"/>
      <w:pPr>
        <w:tabs>
          <w:tab w:val="center" w:pos="4234"/>
          <w:tab w:val="right" w:pos="8415"/>
        </w:tabs>
        <w:ind w:left="2880" w:hanging="1714"/>
      </w:pPr>
      <w:rPr>
        <w:rFonts w:hAnsi="Arial Unicode MS"/>
        <w:caps w:val="0"/>
        <w:smallCaps w:val="0"/>
        <w:strike w:val="0"/>
        <w:dstrike w:val="0"/>
        <w:outline w:val="0"/>
        <w:emboss w:val="0"/>
        <w:imprint w:val="0"/>
        <w:spacing w:val="0"/>
        <w:w w:val="100"/>
        <w:kern w:val="0"/>
        <w:position w:val="0"/>
        <w:highlight w:val="none"/>
        <w:vertAlign w:val="baseline"/>
      </w:rPr>
    </w:lvl>
    <w:lvl w:ilvl="4" w:tplc="E1FC0350">
      <w:start w:val="1"/>
      <w:numFmt w:val="lowerLetter"/>
      <w:lvlText w:val="%5."/>
      <w:lvlJc w:val="left"/>
      <w:pPr>
        <w:tabs>
          <w:tab w:val="left" w:pos="1440"/>
          <w:tab w:val="center" w:pos="4234"/>
          <w:tab w:val="right" w:pos="8415"/>
        </w:tabs>
        <w:ind w:left="3600" w:hanging="994"/>
      </w:pPr>
      <w:rPr>
        <w:rFonts w:hAnsi="Arial Unicode MS"/>
        <w:caps w:val="0"/>
        <w:smallCaps w:val="0"/>
        <w:strike w:val="0"/>
        <w:dstrike w:val="0"/>
        <w:outline w:val="0"/>
        <w:emboss w:val="0"/>
        <w:imprint w:val="0"/>
        <w:spacing w:val="0"/>
        <w:w w:val="100"/>
        <w:kern w:val="0"/>
        <w:position w:val="0"/>
        <w:highlight w:val="none"/>
        <w:vertAlign w:val="baseline"/>
      </w:rPr>
    </w:lvl>
    <w:lvl w:ilvl="5" w:tplc="516C0C78">
      <w:start w:val="1"/>
      <w:numFmt w:val="lowerRoman"/>
      <w:lvlText w:val="%6."/>
      <w:lvlJc w:val="left"/>
      <w:pPr>
        <w:tabs>
          <w:tab w:val="left" w:pos="1440"/>
          <w:tab w:val="right" w:pos="8415"/>
        </w:tabs>
        <w:ind w:left="4234" w:hanging="234"/>
      </w:pPr>
      <w:rPr>
        <w:rFonts w:hAnsi="Arial Unicode MS"/>
        <w:caps w:val="0"/>
        <w:smallCaps w:val="0"/>
        <w:strike w:val="0"/>
        <w:dstrike w:val="0"/>
        <w:outline w:val="0"/>
        <w:emboss w:val="0"/>
        <w:imprint w:val="0"/>
        <w:spacing w:val="0"/>
        <w:w w:val="100"/>
        <w:kern w:val="0"/>
        <w:position w:val="0"/>
        <w:highlight w:val="none"/>
        <w:vertAlign w:val="baseline"/>
      </w:rPr>
    </w:lvl>
    <w:lvl w:ilvl="6" w:tplc="CF50E6B2">
      <w:start w:val="1"/>
      <w:numFmt w:val="decimal"/>
      <w:lvlText w:val="%7."/>
      <w:lvlJc w:val="left"/>
      <w:pPr>
        <w:tabs>
          <w:tab w:val="left" w:pos="1440"/>
          <w:tab w:val="right" w:pos="8415"/>
        </w:tabs>
        <w:ind w:left="5040" w:hanging="3773"/>
      </w:pPr>
      <w:rPr>
        <w:rFonts w:hAnsi="Arial Unicode MS"/>
        <w:caps w:val="0"/>
        <w:smallCaps w:val="0"/>
        <w:strike w:val="0"/>
        <w:dstrike w:val="0"/>
        <w:outline w:val="0"/>
        <w:emboss w:val="0"/>
        <w:imprint w:val="0"/>
        <w:spacing w:val="0"/>
        <w:w w:val="100"/>
        <w:kern w:val="0"/>
        <w:position w:val="0"/>
        <w:highlight w:val="none"/>
        <w:vertAlign w:val="baseline"/>
      </w:rPr>
    </w:lvl>
    <w:lvl w:ilvl="7" w:tplc="C8EED4A8">
      <w:start w:val="1"/>
      <w:numFmt w:val="lowerLetter"/>
      <w:lvlText w:val="%8."/>
      <w:lvlJc w:val="left"/>
      <w:pPr>
        <w:tabs>
          <w:tab w:val="left" w:pos="1440"/>
          <w:tab w:val="right" w:pos="8415"/>
        </w:tabs>
        <w:ind w:left="5760" w:hanging="3053"/>
      </w:pPr>
      <w:rPr>
        <w:rFonts w:hAnsi="Arial Unicode MS"/>
        <w:caps w:val="0"/>
        <w:smallCaps w:val="0"/>
        <w:strike w:val="0"/>
        <w:dstrike w:val="0"/>
        <w:outline w:val="0"/>
        <w:emboss w:val="0"/>
        <w:imprint w:val="0"/>
        <w:spacing w:val="0"/>
        <w:w w:val="100"/>
        <w:kern w:val="0"/>
        <w:position w:val="0"/>
        <w:highlight w:val="none"/>
        <w:vertAlign w:val="baseline"/>
      </w:rPr>
    </w:lvl>
    <w:lvl w:ilvl="8" w:tplc="ADA0491A">
      <w:start w:val="1"/>
      <w:numFmt w:val="lowerRoman"/>
      <w:lvlText w:val="%9."/>
      <w:lvlJc w:val="left"/>
      <w:pPr>
        <w:tabs>
          <w:tab w:val="left" w:pos="1440"/>
          <w:tab w:val="center" w:pos="4234"/>
          <w:tab w:val="right" w:pos="8415"/>
        </w:tabs>
        <w:ind w:left="6480" w:hanging="22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708144B2"/>
    <w:multiLevelType w:val="hybridMultilevel"/>
    <w:tmpl w:val="A2F4EC3C"/>
    <w:lvl w:ilvl="0" w:tplc="4E683A5C">
      <w:start w:val="1"/>
      <w:numFmt w:val="lowerRoman"/>
      <w:lvlText w:val="(%1)"/>
      <w:lvlJc w:val="left"/>
      <w:pPr>
        <w:ind w:left="2160" w:hanging="360"/>
      </w:pPr>
      <w:rPr>
        <w:rFonts w:ascii="Times New Roman" w:eastAsia="PMingLiU" w:hAnsi="Times New Roman" w:cs="Times New Roman"/>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53657FE"/>
    <w:multiLevelType w:val="hybridMultilevel"/>
    <w:tmpl w:val="4EDCB372"/>
    <w:lvl w:ilvl="0" w:tplc="A9721E00">
      <w:start w:val="1"/>
      <w:numFmt w:val="decimal"/>
      <w:lvlText w:val="%1."/>
      <w:lvlJc w:val="left"/>
      <w:pPr>
        <w:ind w:left="360" w:hanging="360"/>
      </w:pPr>
      <w:rPr>
        <w:rFonts w:hint="default"/>
        <w:i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CC32127"/>
    <w:multiLevelType w:val="hybridMultilevel"/>
    <w:tmpl w:val="76C4BB0C"/>
    <w:lvl w:ilvl="0" w:tplc="6B2290E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7"/>
  </w:num>
  <w:num w:numId="2">
    <w:abstractNumId w:val="23"/>
  </w:num>
  <w:num w:numId="3">
    <w:abstractNumId w:val="16"/>
  </w:num>
  <w:num w:numId="4">
    <w:abstractNumId w:val="15"/>
  </w:num>
  <w:num w:numId="5">
    <w:abstractNumId w:val="29"/>
  </w:num>
  <w:num w:numId="6">
    <w:abstractNumId w:val="32"/>
  </w:num>
  <w:num w:numId="7">
    <w:abstractNumId w:val="37"/>
  </w:num>
  <w:num w:numId="8">
    <w:abstractNumId w:val="17"/>
    <w:lvlOverride w:ilvl="0">
      <w:startOverride w:val="1"/>
    </w:lvlOverride>
  </w:num>
  <w:num w:numId="9">
    <w:abstractNumId w:val="4"/>
  </w:num>
  <w:num w:numId="10">
    <w:abstractNumId w:val="17"/>
    <w:lvlOverride w:ilvl="0">
      <w:startOverride w:val="1"/>
    </w:lvlOverride>
  </w:num>
  <w:num w:numId="11">
    <w:abstractNumId w:val="22"/>
  </w:num>
  <w:num w:numId="12">
    <w:abstractNumId w:val="5"/>
  </w:num>
  <w:num w:numId="13">
    <w:abstractNumId w:val="3"/>
  </w:num>
  <w:num w:numId="14">
    <w:abstractNumId w:val="39"/>
  </w:num>
  <w:num w:numId="15">
    <w:abstractNumId w:val="40"/>
  </w:num>
  <w:num w:numId="16">
    <w:abstractNumId w:val="33"/>
  </w:num>
  <w:num w:numId="17">
    <w:abstractNumId w:val="21"/>
  </w:num>
  <w:num w:numId="18">
    <w:abstractNumId w:val="24"/>
  </w:num>
  <w:num w:numId="19">
    <w:abstractNumId w:val="9"/>
  </w:num>
  <w:num w:numId="20">
    <w:abstractNumId w:val="12"/>
  </w:num>
  <w:num w:numId="21">
    <w:abstractNumId w:val="31"/>
  </w:num>
  <w:num w:numId="22">
    <w:abstractNumId w:val="13"/>
  </w:num>
  <w:num w:numId="23">
    <w:abstractNumId w:val="7"/>
  </w:num>
  <w:num w:numId="24">
    <w:abstractNumId w:val="25"/>
  </w:num>
  <w:num w:numId="25">
    <w:abstractNumId w:val="8"/>
  </w:num>
  <w:num w:numId="26">
    <w:abstractNumId w:val="41"/>
  </w:num>
  <w:num w:numId="27">
    <w:abstractNumId w:val="10"/>
  </w:num>
  <w:num w:numId="28">
    <w:abstractNumId w:val="28"/>
  </w:num>
  <w:num w:numId="29">
    <w:abstractNumId w:val="26"/>
  </w:num>
  <w:num w:numId="30">
    <w:abstractNumId w:val="27"/>
  </w:num>
  <w:num w:numId="31">
    <w:abstractNumId w:val="1"/>
  </w:num>
  <w:num w:numId="32">
    <w:abstractNumId w:val="6"/>
  </w:num>
  <w:num w:numId="33">
    <w:abstractNumId w:val="35"/>
  </w:num>
  <w:num w:numId="34">
    <w:abstractNumId w:val="18"/>
  </w:num>
  <w:num w:numId="35">
    <w:abstractNumId w:val="19"/>
  </w:num>
  <w:num w:numId="36">
    <w:abstractNumId w:val="34"/>
  </w:num>
  <w:num w:numId="37">
    <w:abstractNumId w:val="36"/>
  </w:num>
  <w:num w:numId="38">
    <w:abstractNumId w:val="38"/>
  </w:num>
  <w:num w:numId="39">
    <w:abstractNumId w:val="2"/>
  </w:num>
  <w:num w:numId="40">
    <w:abstractNumId w:val="0"/>
  </w:num>
  <w:num w:numId="41">
    <w:abstractNumId w:val="14"/>
  </w:num>
  <w:num w:numId="42">
    <w:abstractNumId w:val="30"/>
  </w:num>
  <w:num w:numId="43">
    <w:abstractNumId w:val="11"/>
  </w:num>
  <w:num w:numId="44">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attachedTemplate r:id="rId1"/>
  <w:defaultTabStop w:val="720"/>
  <w:drawingGridHorizontalSpacing w:val="140"/>
  <w:drawingGridVerticalSpacing w:val="19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3280A573-6992-4BE8-84C0-7CA2B9D70B48}"/>
    <w:docVar w:name="dgnword-eventsink" w:val="164402263424"/>
  </w:docVars>
  <w:rsids>
    <w:rsidRoot w:val="002B77AA"/>
    <w:rsid w:val="00002FE6"/>
    <w:rsid w:val="00003552"/>
    <w:rsid w:val="00003652"/>
    <w:rsid w:val="000039B2"/>
    <w:rsid w:val="00004783"/>
    <w:rsid w:val="00004EA5"/>
    <w:rsid w:val="00006706"/>
    <w:rsid w:val="000070CD"/>
    <w:rsid w:val="00011A06"/>
    <w:rsid w:val="00011ADA"/>
    <w:rsid w:val="000128E5"/>
    <w:rsid w:val="000134BB"/>
    <w:rsid w:val="000147B5"/>
    <w:rsid w:val="00014D22"/>
    <w:rsid w:val="00016141"/>
    <w:rsid w:val="000162E0"/>
    <w:rsid w:val="00022B9D"/>
    <w:rsid w:val="0002319D"/>
    <w:rsid w:val="0002439C"/>
    <w:rsid w:val="00025987"/>
    <w:rsid w:val="00025A2D"/>
    <w:rsid w:val="000274B1"/>
    <w:rsid w:val="0002772B"/>
    <w:rsid w:val="00027EE3"/>
    <w:rsid w:val="00030516"/>
    <w:rsid w:val="00030C95"/>
    <w:rsid w:val="00031500"/>
    <w:rsid w:val="0003189A"/>
    <w:rsid w:val="00031E73"/>
    <w:rsid w:val="000322E1"/>
    <w:rsid w:val="00033AD5"/>
    <w:rsid w:val="00034B5B"/>
    <w:rsid w:val="00035283"/>
    <w:rsid w:val="00035E9F"/>
    <w:rsid w:val="00037697"/>
    <w:rsid w:val="00037B9D"/>
    <w:rsid w:val="00037D0F"/>
    <w:rsid w:val="00041463"/>
    <w:rsid w:val="00044407"/>
    <w:rsid w:val="00044CA7"/>
    <w:rsid w:val="0004541C"/>
    <w:rsid w:val="000459AA"/>
    <w:rsid w:val="00045B5F"/>
    <w:rsid w:val="00046BC8"/>
    <w:rsid w:val="000474B7"/>
    <w:rsid w:val="0005024D"/>
    <w:rsid w:val="000506A8"/>
    <w:rsid w:val="00050D94"/>
    <w:rsid w:val="00052958"/>
    <w:rsid w:val="0005376D"/>
    <w:rsid w:val="00055C08"/>
    <w:rsid w:val="00056315"/>
    <w:rsid w:val="00056771"/>
    <w:rsid w:val="00057827"/>
    <w:rsid w:val="0006101D"/>
    <w:rsid w:val="00063735"/>
    <w:rsid w:val="0006435C"/>
    <w:rsid w:val="00065AE5"/>
    <w:rsid w:val="00065B23"/>
    <w:rsid w:val="00065FF1"/>
    <w:rsid w:val="00066D0A"/>
    <w:rsid w:val="0006728A"/>
    <w:rsid w:val="00067347"/>
    <w:rsid w:val="00067735"/>
    <w:rsid w:val="00067A87"/>
    <w:rsid w:val="00067CE7"/>
    <w:rsid w:val="0007095E"/>
    <w:rsid w:val="00070CB9"/>
    <w:rsid w:val="00071AF6"/>
    <w:rsid w:val="00071C6B"/>
    <w:rsid w:val="00074523"/>
    <w:rsid w:val="00080179"/>
    <w:rsid w:val="00081419"/>
    <w:rsid w:val="00081A3F"/>
    <w:rsid w:val="00081BE5"/>
    <w:rsid w:val="00082D53"/>
    <w:rsid w:val="000830B7"/>
    <w:rsid w:val="00085992"/>
    <w:rsid w:val="000876E9"/>
    <w:rsid w:val="0008772A"/>
    <w:rsid w:val="000943B8"/>
    <w:rsid w:val="0009482C"/>
    <w:rsid w:val="000969F8"/>
    <w:rsid w:val="0009730B"/>
    <w:rsid w:val="00097D68"/>
    <w:rsid w:val="000A085D"/>
    <w:rsid w:val="000A0DE8"/>
    <w:rsid w:val="000A306F"/>
    <w:rsid w:val="000A4F51"/>
    <w:rsid w:val="000A5D16"/>
    <w:rsid w:val="000A603C"/>
    <w:rsid w:val="000A6688"/>
    <w:rsid w:val="000A752F"/>
    <w:rsid w:val="000B04E5"/>
    <w:rsid w:val="000B13EC"/>
    <w:rsid w:val="000B2967"/>
    <w:rsid w:val="000B2D21"/>
    <w:rsid w:val="000B3AF5"/>
    <w:rsid w:val="000B43CC"/>
    <w:rsid w:val="000B4E8B"/>
    <w:rsid w:val="000B4F30"/>
    <w:rsid w:val="000B5366"/>
    <w:rsid w:val="000B5BBD"/>
    <w:rsid w:val="000B5E3F"/>
    <w:rsid w:val="000B618E"/>
    <w:rsid w:val="000B6775"/>
    <w:rsid w:val="000B6A0B"/>
    <w:rsid w:val="000B7AA0"/>
    <w:rsid w:val="000C01A8"/>
    <w:rsid w:val="000C0CB9"/>
    <w:rsid w:val="000C1232"/>
    <w:rsid w:val="000C1882"/>
    <w:rsid w:val="000C58DD"/>
    <w:rsid w:val="000C67D7"/>
    <w:rsid w:val="000C68DE"/>
    <w:rsid w:val="000C6FB6"/>
    <w:rsid w:val="000D079F"/>
    <w:rsid w:val="000D1155"/>
    <w:rsid w:val="000D49DB"/>
    <w:rsid w:val="000D556B"/>
    <w:rsid w:val="000D6716"/>
    <w:rsid w:val="000D6802"/>
    <w:rsid w:val="000D75CD"/>
    <w:rsid w:val="000D7789"/>
    <w:rsid w:val="000D7C1B"/>
    <w:rsid w:val="000E09D2"/>
    <w:rsid w:val="000E17DF"/>
    <w:rsid w:val="000E1FE2"/>
    <w:rsid w:val="000E209B"/>
    <w:rsid w:val="000E22DB"/>
    <w:rsid w:val="000E2BD6"/>
    <w:rsid w:val="000E339B"/>
    <w:rsid w:val="000E344C"/>
    <w:rsid w:val="000E39E8"/>
    <w:rsid w:val="000E4698"/>
    <w:rsid w:val="000E653E"/>
    <w:rsid w:val="000E6BAD"/>
    <w:rsid w:val="000E6D0F"/>
    <w:rsid w:val="000E7298"/>
    <w:rsid w:val="000F0066"/>
    <w:rsid w:val="000F03DD"/>
    <w:rsid w:val="000F273E"/>
    <w:rsid w:val="000F3727"/>
    <w:rsid w:val="000F3ED5"/>
    <w:rsid w:val="000F4548"/>
    <w:rsid w:val="000F56A4"/>
    <w:rsid w:val="000F5B62"/>
    <w:rsid w:val="000F7799"/>
    <w:rsid w:val="000F7867"/>
    <w:rsid w:val="00101CCC"/>
    <w:rsid w:val="00102688"/>
    <w:rsid w:val="00104686"/>
    <w:rsid w:val="00104DE3"/>
    <w:rsid w:val="00105179"/>
    <w:rsid w:val="00105531"/>
    <w:rsid w:val="00106644"/>
    <w:rsid w:val="001104B0"/>
    <w:rsid w:val="0011064A"/>
    <w:rsid w:val="00111F6B"/>
    <w:rsid w:val="00112C1D"/>
    <w:rsid w:val="001138EC"/>
    <w:rsid w:val="0011558F"/>
    <w:rsid w:val="00115EC0"/>
    <w:rsid w:val="0011621E"/>
    <w:rsid w:val="001173B8"/>
    <w:rsid w:val="00120644"/>
    <w:rsid w:val="001218C5"/>
    <w:rsid w:val="00121CDF"/>
    <w:rsid w:val="00122034"/>
    <w:rsid w:val="00122A08"/>
    <w:rsid w:val="00123D39"/>
    <w:rsid w:val="00125035"/>
    <w:rsid w:val="0012723A"/>
    <w:rsid w:val="001300AF"/>
    <w:rsid w:val="00131A23"/>
    <w:rsid w:val="00131BFB"/>
    <w:rsid w:val="00131FC2"/>
    <w:rsid w:val="00133EEA"/>
    <w:rsid w:val="00136204"/>
    <w:rsid w:val="00136B41"/>
    <w:rsid w:val="00140918"/>
    <w:rsid w:val="00141738"/>
    <w:rsid w:val="001417A7"/>
    <w:rsid w:val="001420FF"/>
    <w:rsid w:val="00143606"/>
    <w:rsid w:val="00143E39"/>
    <w:rsid w:val="00144A9A"/>
    <w:rsid w:val="001457F0"/>
    <w:rsid w:val="001469CE"/>
    <w:rsid w:val="00146A32"/>
    <w:rsid w:val="00146A4B"/>
    <w:rsid w:val="00147264"/>
    <w:rsid w:val="001472DD"/>
    <w:rsid w:val="00147A4F"/>
    <w:rsid w:val="00150638"/>
    <w:rsid w:val="0015175C"/>
    <w:rsid w:val="00151968"/>
    <w:rsid w:val="001522DF"/>
    <w:rsid w:val="001525CD"/>
    <w:rsid w:val="00153550"/>
    <w:rsid w:val="00153F49"/>
    <w:rsid w:val="001542ED"/>
    <w:rsid w:val="001552E8"/>
    <w:rsid w:val="001558E9"/>
    <w:rsid w:val="00155BF3"/>
    <w:rsid w:val="00156BA7"/>
    <w:rsid w:val="00156F4A"/>
    <w:rsid w:val="00157180"/>
    <w:rsid w:val="0015760C"/>
    <w:rsid w:val="001611DC"/>
    <w:rsid w:val="00162CF2"/>
    <w:rsid w:val="001643B7"/>
    <w:rsid w:val="00164C1B"/>
    <w:rsid w:val="00165F14"/>
    <w:rsid w:val="0016620F"/>
    <w:rsid w:val="0016690E"/>
    <w:rsid w:val="001674BA"/>
    <w:rsid w:val="0017021B"/>
    <w:rsid w:val="001708B8"/>
    <w:rsid w:val="00171739"/>
    <w:rsid w:val="001761BF"/>
    <w:rsid w:val="001771F2"/>
    <w:rsid w:val="00180000"/>
    <w:rsid w:val="00181488"/>
    <w:rsid w:val="00182067"/>
    <w:rsid w:val="00184281"/>
    <w:rsid w:val="00184DDC"/>
    <w:rsid w:val="00185AAD"/>
    <w:rsid w:val="00185B18"/>
    <w:rsid w:val="001860CA"/>
    <w:rsid w:val="00190589"/>
    <w:rsid w:val="00190E4E"/>
    <w:rsid w:val="001916FE"/>
    <w:rsid w:val="0019219D"/>
    <w:rsid w:val="00193169"/>
    <w:rsid w:val="00193A54"/>
    <w:rsid w:val="00193AAF"/>
    <w:rsid w:val="001957D9"/>
    <w:rsid w:val="001957FE"/>
    <w:rsid w:val="001966FC"/>
    <w:rsid w:val="00196E75"/>
    <w:rsid w:val="00197282"/>
    <w:rsid w:val="001A02EF"/>
    <w:rsid w:val="001A198F"/>
    <w:rsid w:val="001A3AE0"/>
    <w:rsid w:val="001A3DFB"/>
    <w:rsid w:val="001A4959"/>
    <w:rsid w:val="001A645D"/>
    <w:rsid w:val="001A66A5"/>
    <w:rsid w:val="001B0C9F"/>
    <w:rsid w:val="001B1779"/>
    <w:rsid w:val="001B1EC4"/>
    <w:rsid w:val="001B22E3"/>
    <w:rsid w:val="001B2A20"/>
    <w:rsid w:val="001B58D8"/>
    <w:rsid w:val="001B5FC7"/>
    <w:rsid w:val="001C038C"/>
    <w:rsid w:val="001C0A5C"/>
    <w:rsid w:val="001C1441"/>
    <w:rsid w:val="001C2609"/>
    <w:rsid w:val="001C273D"/>
    <w:rsid w:val="001C55C9"/>
    <w:rsid w:val="001C5759"/>
    <w:rsid w:val="001C62C4"/>
    <w:rsid w:val="001C66B4"/>
    <w:rsid w:val="001C752A"/>
    <w:rsid w:val="001C75A9"/>
    <w:rsid w:val="001D051E"/>
    <w:rsid w:val="001D0D81"/>
    <w:rsid w:val="001D134A"/>
    <w:rsid w:val="001D22ED"/>
    <w:rsid w:val="001D2951"/>
    <w:rsid w:val="001D55FE"/>
    <w:rsid w:val="001D7073"/>
    <w:rsid w:val="001D75E0"/>
    <w:rsid w:val="001E1231"/>
    <w:rsid w:val="001E1A74"/>
    <w:rsid w:val="001E2700"/>
    <w:rsid w:val="001E3595"/>
    <w:rsid w:val="001E50DD"/>
    <w:rsid w:val="001F05A4"/>
    <w:rsid w:val="001F073C"/>
    <w:rsid w:val="001F0F2A"/>
    <w:rsid w:val="001F12AE"/>
    <w:rsid w:val="001F18F4"/>
    <w:rsid w:val="001F390F"/>
    <w:rsid w:val="001F42BA"/>
    <w:rsid w:val="001F463B"/>
    <w:rsid w:val="001F4C01"/>
    <w:rsid w:val="001F640D"/>
    <w:rsid w:val="001F6751"/>
    <w:rsid w:val="001F697F"/>
    <w:rsid w:val="001F775F"/>
    <w:rsid w:val="0020038A"/>
    <w:rsid w:val="00200DCD"/>
    <w:rsid w:val="00201149"/>
    <w:rsid w:val="0020126F"/>
    <w:rsid w:val="00201333"/>
    <w:rsid w:val="002013EB"/>
    <w:rsid w:val="0020182D"/>
    <w:rsid w:val="00202341"/>
    <w:rsid w:val="002026F3"/>
    <w:rsid w:val="002027AA"/>
    <w:rsid w:val="002027D1"/>
    <w:rsid w:val="002032A7"/>
    <w:rsid w:val="00203351"/>
    <w:rsid w:val="002072B0"/>
    <w:rsid w:val="00207D94"/>
    <w:rsid w:val="002107A0"/>
    <w:rsid w:val="00211F12"/>
    <w:rsid w:val="002127AC"/>
    <w:rsid w:val="00212DFB"/>
    <w:rsid w:val="00215D39"/>
    <w:rsid w:val="0021714E"/>
    <w:rsid w:val="0022007B"/>
    <w:rsid w:val="00220602"/>
    <w:rsid w:val="00220D5F"/>
    <w:rsid w:val="00221162"/>
    <w:rsid w:val="00222592"/>
    <w:rsid w:val="002232A0"/>
    <w:rsid w:val="002233DD"/>
    <w:rsid w:val="002247E5"/>
    <w:rsid w:val="00224C05"/>
    <w:rsid w:val="002251BF"/>
    <w:rsid w:val="00225DC4"/>
    <w:rsid w:val="002277A9"/>
    <w:rsid w:val="00230427"/>
    <w:rsid w:val="00231EB8"/>
    <w:rsid w:val="002323BC"/>
    <w:rsid w:val="00232DB8"/>
    <w:rsid w:val="00232DF0"/>
    <w:rsid w:val="00232EA1"/>
    <w:rsid w:val="00232F64"/>
    <w:rsid w:val="002349F3"/>
    <w:rsid w:val="00235F45"/>
    <w:rsid w:val="00236EBF"/>
    <w:rsid w:val="00240166"/>
    <w:rsid w:val="00241F15"/>
    <w:rsid w:val="00242ED1"/>
    <w:rsid w:val="00243F17"/>
    <w:rsid w:val="00244C70"/>
    <w:rsid w:val="002458D8"/>
    <w:rsid w:val="00247207"/>
    <w:rsid w:val="00250064"/>
    <w:rsid w:val="00250200"/>
    <w:rsid w:val="00250718"/>
    <w:rsid w:val="0025154B"/>
    <w:rsid w:val="002557B3"/>
    <w:rsid w:val="0025590D"/>
    <w:rsid w:val="00255937"/>
    <w:rsid w:val="00255CFD"/>
    <w:rsid w:val="00255DF9"/>
    <w:rsid w:val="002568B0"/>
    <w:rsid w:val="00257BFB"/>
    <w:rsid w:val="00261979"/>
    <w:rsid w:val="00261A9D"/>
    <w:rsid w:val="002622B7"/>
    <w:rsid w:val="00263907"/>
    <w:rsid w:val="00264160"/>
    <w:rsid w:val="00264197"/>
    <w:rsid w:val="0026442E"/>
    <w:rsid w:val="00264461"/>
    <w:rsid w:val="00265105"/>
    <w:rsid w:val="00265635"/>
    <w:rsid w:val="00265F68"/>
    <w:rsid w:val="002666DA"/>
    <w:rsid w:val="0026686E"/>
    <w:rsid w:val="00270FB5"/>
    <w:rsid w:val="0027159E"/>
    <w:rsid w:val="00271F4F"/>
    <w:rsid w:val="002725DA"/>
    <w:rsid w:val="0027302C"/>
    <w:rsid w:val="0027420F"/>
    <w:rsid w:val="00274C13"/>
    <w:rsid w:val="00274F6F"/>
    <w:rsid w:val="00277385"/>
    <w:rsid w:val="0027743E"/>
    <w:rsid w:val="0027744D"/>
    <w:rsid w:val="00280210"/>
    <w:rsid w:val="00281918"/>
    <w:rsid w:val="00281B88"/>
    <w:rsid w:val="00281E7E"/>
    <w:rsid w:val="00282A2B"/>
    <w:rsid w:val="00282ED5"/>
    <w:rsid w:val="0028533B"/>
    <w:rsid w:val="00285861"/>
    <w:rsid w:val="00285D8F"/>
    <w:rsid w:val="00290C86"/>
    <w:rsid w:val="00290E74"/>
    <w:rsid w:val="00291E28"/>
    <w:rsid w:val="002924BE"/>
    <w:rsid w:val="002928A1"/>
    <w:rsid w:val="00294DD6"/>
    <w:rsid w:val="0029653F"/>
    <w:rsid w:val="00296618"/>
    <w:rsid w:val="00297A22"/>
    <w:rsid w:val="00297D7C"/>
    <w:rsid w:val="002A10C9"/>
    <w:rsid w:val="002A24EC"/>
    <w:rsid w:val="002A3A83"/>
    <w:rsid w:val="002A441B"/>
    <w:rsid w:val="002A70B2"/>
    <w:rsid w:val="002A7F9C"/>
    <w:rsid w:val="002B07DB"/>
    <w:rsid w:val="002B1D91"/>
    <w:rsid w:val="002B343C"/>
    <w:rsid w:val="002B5BAF"/>
    <w:rsid w:val="002B667B"/>
    <w:rsid w:val="002B6B7E"/>
    <w:rsid w:val="002B7468"/>
    <w:rsid w:val="002B77AA"/>
    <w:rsid w:val="002C092B"/>
    <w:rsid w:val="002C0B5B"/>
    <w:rsid w:val="002C0E9C"/>
    <w:rsid w:val="002C3B5C"/>
    <w:rsid w:val="002C5FF2"/>
    <w:rsid w:val="002C64B1"/>
    <w:rsid w:val="002C6BAD"/>
    <w:rsid w:val="002D033D"/>
    <w:rsid w:val="002D071A"/>
    <w:rsid w:val="002D252C"/>
    <w:rsid w:val="002D30E2"/>
    <w:rsid w:val="002D5607"/>
    <w:rsid w:val="002D591F"/>
    <w:rsid w:val="002D59FB"/>
    <w:rsid w:val="002D6494"/>
    <w:rsid w:val="002D6CDC"/>
    <w:rsid w:val="002D705B"/>
    <w:rsid w:val="002D78F7"/>
    <w:rsid w:val="002D7CBA"/>
    <w:rsid w:val="002E06EE"/>
    <w:rsid w:val="002E101B"/>
    <w:rsid w:val="002E12C6"/>
    <w:rsid w:val="002E1E3C"/>
    <w:rsid w:val="002E20CC"/>
    <w:rsid w:val="002E2615"/>
    <w:rsid w:val="002E3D17"/>
    <w:rsid w:val="002E40A7"/>
    <w:rsid w:val="002E40C9"/>
    <w:rsid w:val="002E430A"/>
    <w:rsid w:val="002E47C6"/>
    <w:rsid w:val="002E4916"/>
    <w:rsid w:val="002E52A3"/>
    <w:rsid w:val="002E5CCE"/>
    <w:rsid w:val="002E5D67"/>
    <w:rsid w:val="002E68B4"/>
    <w:rsid w:val="002E7147"/>
    <w:rsid w:val="002E7929"/>
    <w:rsid w:val="002F058F"/>
    <w:rsid w:val="002F0969"/>
    <w:rsid w:val="002F0CDB"/>
    <w:rsid w:val="002F181C"/>
    <w:rsid w:val="002F1DED"/>
    <w:rsid w:val="002F2423"/>
    <w:rsid w:val="002F2DD7"/>
    <w:rsid w:val="002F2E21"/>
    <w:rsid w:val="002F31CD"/>
    <w:rsid w:val="002F417F"/>
    <w:rsid w:val="002F4725"/>
    <w:rsid w:val="002F5494"/>
    <w:rsid w:val="002F5D88"/>
    <w:rsid w:val="002F671D"/>
    <w:rsid w:val="002F6B27"/>
    <w:rsid w:val="002F6E82"/>
    <w:rsid w:val="002F6F66"/>
    <w:rsid w:val="002F70AA"/>
    <w:rsid w:val="00300F87"/>
    <w:rsid w:val="003010D9"/>
    <w:rsid w:val="00301464"/>
    <w:rsid w:val="00301568"/>
    <w:rsid w:val="00306445"/>
    <w:rsid w:val="00306846"/>
    <w:rsid w:val="0030713C"/>
    <w:rsid w:val="00307354"/>
    <w:rsid w:val="00307357"/>
    <w:rsid w:val="00311950"/>
    <w:rsid w:val="003127A0"/>
    <w:rsid w:val="0031293D"/>
    <w:rsid w:val="003167E4"/>
    <w:rsid w:val="00317782"/>
    <w:rsid w:val="003212C4"/>
    <w:rsid w:val="00323A86"/>
    <w:rsid w:val="003267F3"/>
    <w:rsid w:val="00326C62"/>
    <w:rsid w:val="003271F5"/>
    <w:rsid w:val="00330574"/>
    <w:rsid w:val="00330BC8"/>
    <w:rsid w:val="00331A56"/>
    <w:rsid w:val="00331CAA"/>
    <w:rsid w:val="00331D20"/>
    <w:rsid w:val="0033397E"/>
    <w:rsid w:val="003349A7"/>
    <w:rsid w:val="00335F53"/>
    <w:rsid w:val="003363D8"/>
    <w:rsid w:val="00336E6C"/>
    <w:rsid w:val="00340F2D"/>
    <w:rsid w:val="003421CD"/>
    <w:rsid w:val="003429E0"/>
    <w:rsid w:val="00345B19"/>
    <w:rsid w:val="0034779C"/>
    <w:rsid w:val="003478C5"/>
    <w:rsid w:val="0034791E"/>
    <w:rsid w:val="00350B00"/>
    <w:rsid w:val="00351789"/>
    <w:rsid w:val="00351B6F"/>
    <w:rsid w:val="00352CAA"/>
    <w:rsid w:val="00355304"/>
    <w:rsid w:val="0035560C"/>
    <w:rsid w:val="00356A7E"/>
    <w:rsid w:val="003573B1"/>
    <w:rsid w:val="0035763C"/>
    <w:rsid w:val="00360019"/>
    <w:rsid w:val="00361C2A"/>
    <w:rsid w:val="00363AD1"/>
    <w:rsid w:val="00363CEE"/>
    <w:rsid w:val="00363DF0"/>
    <w:rsid w:val="00365876"/>
    <w:rsid w:val="0037119F"/>
    <w:rsid w:val="0037424B"/>
    <w:rsid w:val="00374704"/>
    <w:rsid w:val="00375531"/>
    <w:rsid w:val="00375AC3"/>
    <w:rsid w:val="00376C99"/>
    <w:rsid w:val="0038090B"/>
    <w:rsid w:val="00381195"/>
    <w:rsid w:val="00381B8D"/>
    <w:rsid w:val="00383303"/>
    <w:rsid w:val="00383A85"/>
    <w:rsid w:val="00383B66"/>
    <w:rsid w:val="00383E89"/>
    <w:rsid w:val="00386D46"/>
    <w:rsid w:val="00387235"/>
    <w:rsid w:val="00387DD7"/>
    <w:rsid w:val="003933D5"/>
    <w:rsid w:val="0039341B"/>
    <w:rsid w:val="0039402F"/>
    <w:rsid w:val="0039450C"/>
    <w:rsid w:val="00395768"/>
    <w:rsid w:val="00395873"/>
    <w:rsid w:val="00396B1F"/>
    <w:rsid w:val="00397EF1"/>
    <w:rsid w:val="003A1075"/>
    <w:rsid w:val="003A22E7"/>
    <w:rsid w:val="003A2E6B"/>
    <w:rsid w:val="003A3DB4"/>
    <w:rsid w:val="003A432A"/>
    <w:rsid w:val="003A5489"/>
    <w:rsid w:val="003A6F7F"/>
    <w:rsid w:val="003A7BC4"/>
    <w:rsid w:val="003B0446"/>
    <w:rsid w:val="003B1878"/>
    <w:rsid w:val="003B24B4"/>
    <w:rsid w:val="003B3513"/>
    <w:rsid w:val="003B38AA"/>
    <w:rsid w:val="003B40ED"/>
    <w:rsid w:val="003B4253"/>
    <w:rsid w:val="003B5D45"/>
    <w:rsid w:val="003B5DB5"/>
    <w:rsid w:val="003B730C"/>
    <w:rsid w:val="003B7631"/>
    <w:rsid w:val="003C02FD"/>
    <w:rsid w:val="003C150B"/>
    <w:rsid w:val="003C2259"/>
    <w:rsid w:val="003C3D9C"/>
    <w:rsid w:val="003C47D7"/>
    <w:rsid w:val="003C5B1D"/>
    <w:rsid w:val="003C7454"/>
    <w:rsid w:val="003C7A22"/>
    <w:rsid w:val="003D0E3B"/>
    <w:rsid w:val="003D3954"/>
    <w:rsid w:val="003D3D36"/>
    <w:rsid w:val="003D50A8"/>
    <w:rsid w:val="003D5235"/>
    <w:rsid w:val="003D7242"/>
    <w:rsid w:val="003E087A"/>
    <w:rsid w:val="003E0BAC"/>
    <w:rsid w:val="003E2F8A"/>
    <w:rsid w:val="003E337C"/>
    <w:rsid w:val="003E3F79"/>
    <w:rsid w:val="003E6FEE"/>
    <w:rsid w:val="003E7193"/>
    <w:rsid w:val="003E7200"/>
    <w:rsid w:val="003E767A"/>
    <w:rsid w:val="003F0FFC"/>
    <w:rsid w:val="003F212F"/>
    <w:rsid w:val="003F2DBF"/>
    <w:rsid w:val="003F3574"/>
    <w:rsid w:val="003F497A"/>
    <w:rsid w:val="003F5211"/>
    <w:rsid w:val="003F532B"/>
    <w:rsid w:val="003F5770"/>
    <w:rsid w:val="003F5E97"/>
    <w:rsid w:val="003F7821"/>
    <w:rsid w:val="0040074C"/>
    <w:rsid w:val="00400F23"/>
    <w:rsid w:val="0040110B"/>
    <w:rsid w:val="004023CA"/>
    <w:rsid w:val="00402888"/>
    <w:rsid w:val="00402D46"/>
    <w:rsid w:val="004039CB"/>
    <w:rsid w:val="004039E0"/>
    <w:rsid w:val="00405A78"/>
    <w:rsid w:val="00406571"/>
    <w:rsid w:val="00411CE1"/>
    <w:rsid w:val="0041303A"/>
    <w:rsid w:val="00414906"/>
    <w:rsid w:val="00414B3C"/>
    <w:rsid w:val="00417C04"/>
    <w:rsid w:val="00420A4C"/>
    <w:rsid w:val="00424CEB"/>
    <w:rsid w:val="00425337"/>
    <w:rsid w:val="00427702"/>
    <w:rsid w:val="004303C4"/>
    <w:rsid w:val="00431246"/>
    <w:rsid w:val="0043224C"/>
    <w:rsid w:val="00433661"/>
    <w:rsid w:val="00433858"/>
    <w:rsid w:val="00433B79"/>
    <w:rsid w:val="00436D14"/>
    <w:rsid w:val="004374F8"/>
    <w:rsid w:val="00437A68"/>
    <w:rsid w:val="00437D35"/>
    <w:rsid w:val="00437F08"/>
    <w:rsid w:val="0044239B"/>
    <w:rsid w:val="0044320C"/>
    <w:rsid w:val="00443BCF"/>
    <w:rsid w:val="0044552D"/>
    <w:rsid w:val="00445827"/>
    <w:rsid w:val="00445F37"/>
    <w:rsid w:val="004467A8"/>
    <w:rsid w:val="00446CDE"/>
    <w:rsid w:val="00446D3B"/>
    <w:rsid w:val="00446EB6"/>
    <w:rsid w:val="00452E31"/>
    <w:rsid w:val="00453286"/>
    <w:rsid w:val="00454191"/>
    <w:rsid w:val="00454A94"/>
    <w:rsid w:val="0045518E"/>
    <w:rsid w:val="00457EC6"/>
    <w:rsid w:val="0046070A"/>
    <w:rsid w:val="00460963"/>
    <w:rsid w:val="00461367"/>
    <w:rsid w:val="00462807"/>
    <w:rsid w:val="00464CA0"/>
    <w:rsid w:val="0046666B"/>
    <w:rsid w:val="00467473"/>
    <w:rsid w:val="00467CC8"/>
    <w:rsid w:val="0047060F"/>
    <w:rsid w:val="00471268"/>
    <w:rsid w:val="00471A48"/>
    <w:rsid w:val="00472479"/>
    <w:rsid w:val="00474427"/>
    <w:rsid w:val="004750D7"/>
    <w:rsid w:val="00475D20"/>
    <w:rsid w:val="00477AF8"/>
    <w:rsid w:val="004803FC"/>
    <w:rsid w:val="0048075D"/>
    <w:rsid w:val="0048263A"/>
    <w:rsid w:val="00482C68"/>
    <w:rsid w:val="00482F72"/>
    <w:rsid w:val="004830C7"/>
    <w:rsid w:val="0048463C"/>
    <w:rsid w:val="004848FD"/>
    <w:rsid w:val="0048722B"/>
    <w:rsid w:val="004877E2"/>
    <w:rsid w:val="00487B8E"/>
    <w:rsid w:val="004901A7"/>
    <w:rsid w:val="00491361"/>
    <w:rsid w:val="00491F15"/>
    <w:rsid w:val="00492A60"/>
    <w:rsid w:val="00496294"/>
    <w:rsid w:val="00497561"/>
    <w:rsid w:val="00497A73"/>
    <w:rsid w:val="00497B5B"/>
    <w:rsid w:val="00497C42"/>
    <w:rsid w:val="004A086B"/>
    <w:rsid w:val="004A0E98"/>
    <w:rsid w:val="004A2549"/>
    <w:rsid w:val="004A2796"/>
    <w:rsid w:val="004A30EA"/>
    <w:rsid w:val="004A3C85"/>
    <w:rsid w:val="004A4BF7"/>
    <w:rsid w:val="004A63E5"/>
    <w:rsid w:val="004A65A0"/>
    <w:rsid w:val="004A7613"/>
    <w:rsid w:val="004B07B8"/>
    <w:rsid w:val="004B0A97"/>
    <w:rsid w:val="004B12E0"/>
    <w:rsid w:val="004B27F1"/>
    <w:rsid w:val="004B2B72"/>
    <w:rsid w:val="004B3CFD"/>
    <w:rsid w:val="004B3F80"/>
    <w:rsid w:val="004B4C11"/>
    <w:rsid w:val="004B6371"/>
    <w:rsid w:val="004B79EB"/>
    <w:rsid w:val="004C03A7"/>
    <w:rsid w:val="004C077F"/>
    <w:rsid w:val="004C3B6F"/>
    <w:rsid w:val="004C514F"/>
    <w:rsid w:val="004C614C"/>
    <w:rsid w:val="004C68A7"/>
    <w:rsid w:val="004C6AE7"/>
    <w:rsid w:val="004C7DC9"/>
    <w:rsid w:val="004D0556"/>
    <w:rsid w:val="004D0D94"/>
    <w:rsid w:val="004D1733"/>
    <w:rsid w:val="004D1AE0"/>
    <w:rsid w:val="004D2233"/>
    <w:rsid w:val="004D5171"/>
    <w:rsid w:val="004D5C4F"/>
    <w:rsid w:val="004D6AEC"/>
    <w:rsid w:val="004D6BEE"/>
    <w:rsid w:val="004D718D"/>
    <w:rsid w:val="004E15F6"/>
    <w:rsid w:val="004E16A6"/>
    <w:rsid w:val="004E2F35"/>
    <w:rsid w:val="004E3CB2"/>
    <w:rsid w:val="004E4080"/>
    <w:rsid w:val="004E4489"/>
    <w:rsid w:val="004E4E18"/>
    <w:rsid w:val="004E560E"/>
    <w:rsid w:val="004E6494"/>
    <w:rsid w:val="004E66CE"/>
    <w:rsid w:val="004E6CD7"/>
    <w:rsid w:val="004E7C0D"/>
    <w:rsid w:val="004F0CF7"/>
    <w:rsid w:val="004F1C78"/>
    <w:rsid w:val="004F2EAF"/>
    <w:rsid w:val="004F2FDC"/>
    <w:rsid w:val="004F43EB"/>
    <w:rsid w:val="004F44C0"/>
    <w:rsid w:val="004F4FEF"/>
    <w:rsid w:val="004F5F13"/>
    <w:rsid w:val="004F6D25"/>
    <w:rsid w:val="004F7038"/>
    <w:rsid w:val="004F724F"/>
    <w:rsid w:val="004F736B"/>
    <w:rsid w:val="004F7BA1"/>
    <w:rsid w:val="004F7F7C"/>
    <w:rsid w:val="00500AA2"/>
    <w:rsid w:val="00501BEA"/>
    <w:rsid w:val="005029E5"/>
    <w:rsid w:val="00503ED3"/>
    <w:rsid w:val="00506104"/>
    <w:rsid w:val="00506457"/>
    <w:rsid w:val="00506756"/>
    <w:rsid w:val="005071DF"/>
    <w:rsid w:val="00507C48"/>
    <w:rsid w:val="005104BD"/>
    <w:rsid w:val="00510DD2"/>
    <w:rsid w:val="0051115A"/>
    <w:rsid w:val="00511A1D"/>
    <w:rsid w:val="00512B3B"/>
    <w:rsid w:val="0051322D"/>
    <w:rsid w:val="005144E3"/>
    <w:rsid w:val="0051479C"/>
    <w:rsid w:val="00516981"/>
    <w:rsid w:val="00516EB5"/>
    <w:rsid w:val="00517479"/>
    <w:rsid w:val="0052578D"/>
    <w:rsid w:val="00525BD7"/>
    <w:rsid w:val="00525E7B"/>
    <w:rsid w:val="005307CB"/>
    <w:rsid w:val="00530C80"/>
    <w:rsid w:val="00530DA5"/>
    <w:rsid w:val="00531E14"/>
    <w:rsid w:val="005334C5"/>
    <w:rsid w:val="00533CB3"/>
    <w:rsid w:val="005346BD"/>
    <w:rsid w:val="00534ADA"/>
    <w:rsid w:val="005364ED"/>
    <w:rsid w:val="0053678D"/>
    <w:rsid w:val="00537F54"/>
    <w:rsid w:val="005413C0"/>
    <w:rsid w:val="005422FB"/>
    <w:rsid w:val="00542BB4"/>
    <w:rsid w:val="005430CB"/>
    <w:rsid w:val="00543714"/>
    <w:rsid w:val="00546EEE"/>
    <w:rsid w:val="005524AA"/>
    <w:rsid w:val="00555076"/>
    <w:rsid w:val="00555A08"/>
    <w:rsid w:val="00556517"/>
    <w:rsid w:val="00556724"/>
    <w:rsid w:val="00557A24"/>
    <w:rsid w:val="00557FD9"/>
    <w:rsid w:val="0056008E"/>
    <w:rsid w:val="005615B9"/>
    <w:rsid w:val="00561699"/>
    <w:rsid w:val="005616F6"/>
    <w:rsid w:val="00564BE6"/>
    <w:rsid w:val="005663C1"/>
    <w:rsid w:val="00566D58"/>
    <w:rsid w:val="00570EAC"/>
    <w:rsid w:val="00570F5E"/>
    <w:rsid w:val="00571450"/>
    <w:rsid w:val="00571491"/>
    <w:rsid w:val="0057241F"/>
    <w:rsid w:val="00573EBF"/>
    <w:rsid w:val="00574245"/>
    <w:rsid w:val="00575C7C"/>
    <w:rsid w:val="00576092"/>
    <w:rsid w:val="005762D2"/>
    <w:rsid w:val="00576487"/>
    <w:rsid w:val="00576F75"/>
    <w:rsid w:val="0057766C"/>
    <w:rsid w:val="0058041E"/>
    <w:rsid w:val="005804C0"/>
    <w:rsid w:val="00580A3F"/>
    <w:rsid w:val="00580D74"/>
    <w:rsid w:val="00583AAE"/>
    <w:rsid w:val="005841C5"/>
    <w:rsid w:val="0058444D"/>
    <w:rsid w:val="005862FC"/>
    <w:rsid w:val="005906A9"/>
    <w:rsid w:val="0059122C"/>
    <w:rsid w:val="005960CF"/>
    <w:rsid w:val="00596D4E"/>
    <w:rsid w:val="0059774F"/>
    <w:rsid w:val="005979EF"/>
    <w:rsid w:val="005A10A8"/>
    <w:rsid w:val="005A1916"/>
    <w:rsid w:val="005A241A"/>
    <w:rsid w:val="005A2A50"/>
    <w:rsid w:val="005A3CE4"/>
    <w:rsid w:val="005A4AFF"/>
    <w:rsid w:val="005A4ECC"/>
    <w:rsid w:val="005A513E"/>
    <w:rsid w:val="005A540A"/>
    <w:rsid w:val="005A5898"/>
    <w:rsid w:val="005A65DC"/>
    <w:rsid w:val="005A7A2D"/>
    <w:rsid w:val="005A7BC1"/>
    <w:rsid w:val="005B06A4"/>
    <w:rsid w:val="005B2592"/>
    <w:rsid w:val="005B260D"/>
    <w:rsid w:val="005B2C4E"/>
    <w:rsid w:val="005B2D2F"/>
    <w:rsid w:val="005B4115"/>
    <w:rsid w:val="005B4ABE"/>
    <w:rsid w:val="005B510F"/>
    <w:rsid w:val="005B5AC4"/>
    <w:rsid w:val="005B65A3"/>
    <w:rsid w:val="005B7C61"/>
    <w:rsid w:val="005C060C"/>
    <w:rsid w:val="005C072C"/>
    <w:rsid w:val="005C0B9C"/>
    <w:rsid w:val="005C1BC7"/>
    <w:rsid w:val="005C290E"/>
    <w:rsid w:val="005C313F"/>
    <w:rsid w:val="005C3577"/>
    <w:rsid w:val="005C621F"/>
    <w:rsid w:val="005C6F79"/>
    <w:rsid w:val="005C761C"/>
    <w:rsid w:val="005D0154"/>
    <w:rsid w:val="005D035C"/>
    <w:rsid w:val="005D0E84"/>
    <w:rsid w:val="005D1ABC"/>
    <w:rsid w:val="005D2F24"/>
    <w:rsid w:val="005D3ABA"/>
    <w:rsid w:val="005D4024"/>
    <w:rsid w:val="005D4441"/>
    <w:rsid w:val="005D4938"/>
    <w:rsid w:val="005D5B2F"/>
    <w:rsid w:val="005D62A6"/>
    <w:rsid w:val="005D6C84"/>
    <w:rsid w:val="005D773A"/>
    <w:rsid w:val="005E078A"/>
    <w:rsid w:val="005E0E18"/>
    <w:rsid w:val="005E26EB"/>
    <w:rsid w:val="005E2CEF"/>
    <w:rsid w:val="005E3C03"/>
    <w:rsid w:val="005E701B"/>
    <w:rsid w:val="005F1A0F"/>
    <w:rsid w:val="005F2523"/>
    <w:rsid w:val="005F292F"/>
    <w:rsid w:val="005F3460"/>
    <w:rsid w:val="005F57EF"/>
    <w:rsid w:val="005F5AC0"/>
    <w:rsid w:val="005F5E2B"/>
    <w:rsid w:val="005F6CC1"/>
    <w:rsid w:val="00600393"/>
    <w:rsid w:val="006013D1"/>
    <w:rsid w:val="006045C5"/>
    <w:rsid w:val="00605E1F"/>
    <w:rsid w:val="00605F2A"/>
    <w:rsid w:val="00606279"/>
    <w:rsid w:val="006066A7"/>
    <w:rsid w:val="00606932"/>
    <w:rsid w:val="00606A49"/>
    <w:rsid w:val="0060784E"/>
    <w:rsid w:val="00611057"/>
    <w:rsid w:val="00611F88"/>
    <w:rsid w:val="00612A9D"/>
    <w:rsid w:val="00612DD1"/>
    <w:rsid w:val="00613369"/>
    <w:rsid w:val="00613A5C"/>
    <w:rsid w:val="00613A66"/>
    <w:rsid w:val="00613B65"/>
    <w:rsid w:val="0061417B"/>
    <w:rsid w:val="00616456"/>
    <w:rsid w:val="00617419"/>
    <w:rsid w:val="006174CE"/>
    <w:rsid w:val="00620972"/>
    <w:rsid w:val="006213A9"/>
    <w:rsid w:val="00621ADF"/>
    <w:rsid w:val="006226ED"/>
    <w:rsid w:val="006231DF"/>
    <w:rsid w:val="00624782"/>
    <w:rsid w:val="00626672"/>
    <w:rsid w:val="00630263"/>
    <w:rsid w:val="00630AB7"/>
    <w:rsid w:val="0063197B"/>
    <w:rsid w:val="00631B00"/>
    <w:rsid w:val="00632204"/>
    <w:rsid w:val="006325B5"/>
    <w:rsid w:val="006325FB"/>
    <w:rsid w:val="00632618"/>
    <w:rsid w:val="0063295E"/>
    <w:rsid w:val="00633BD8"/>
    <w:rsid w:val="00635395"/>
    <w:rsid w:val="00635865"/>
    <w:rsid w:val="00635F98"/>
    <w:rsid w:val="00637966"/>
    <w:rsid w:val="0064016E"/>
    <w:rsid w:val="00641993"/>
    <w:rsid w:val="006435AC"/>
    <w:rsid w:val="00653310"/>
    <w:rsid w:val="00653CBB"/>
    <w:rsid w:val="00653DC5"/>
    <w:rsid w:val="00654356"/>
    <w:rsid w:val="00654E5F"/>
    <w:rsid w:val="00654EA2"/>
    <w:rsid w:val="00661063"/>
    <w:rsid w:val="0066237F"/>
    <w:rsid w:val="00663E7F"/>
    <w:rsid w:val="0066417E"/>
    <w:rsid w:val="00664720"/>
    <w:rsid w:val="00666E3A"/>
    <w:rsid w:val="0066786D"/>
    <w:rsid w:val="0066797F"/>
    <w:rsid w:val="006700A8"/>
    <w:rsid w:val="00670B4B"/>
    <w:rsid w:val="00672F8C"/>
    <w:rsid w:val="0067609C"/>
    <w:rsid w:val="006774E9"/>
    <w:rsid w:val="006779E3"/>
    <w:rsid w:val="00677D09"/>
    <w:rsid w:val="00681A14"/>
    <w:rsid w:val="0068227C"/>
    <w:rsid w:val="006825FA"/>
    <w:rsid w:val="00683290"/>
    <w:rsid w:val="00683B0F"/>
    <w:rsid w:val="0068464C"/>
    <w:rsid w:val="0068480C"/>
    <w:rsid w:val="0068512E"/>
    <w:rsid w:val="00687CB5"/>
    <w:rsid w:val="006924EF"/>
    <w:rsid w:val="00692629"/>
    <w:rsid w:val="00693E54"/>
    <w:rsid w:val="00693F67"/>
    <w:rsid w:val="00693FD5"/>
    <w:rsid w:val="0069504A"/>
    <w:rsid w:val="00695492"/>
    <w:rsid w:val="00695CAA"/>
    <w:rsid w:val="00696477"/>
    <w:rsid w:val="006965DA"/>
    <w:rsid w:val="0069666E"/>
    <w:rsid w:val="00697060"/>
    <w:rsid w:val="00697539"/>
    <w:rsid w:val="00697EAB"/>
    <w:rsid w:val="006A0043"/>
    <w:rsid w:val="006A04E9"/>
    <w:rsid w:val="006A0884"/>
    <w:rsid w:val="006A0B57"/>
    <w:rsid w:val="006A2300"/>
    <w:rsid w:val="006A29DE"/>
    <w:rsid w:val="006A4334"/>
    <w:rsid w:val="006A683A"/>
    <w:rsid w:val="006A6B1F"/>
    <w:rsid w:val="006A6F1D"/>
    <w:rsid w:val="006A76C2"/>
    <w:rsid w:val="006B0179"/>
    <w:rsid w:val="006B1A49"/>
    <w:rsid w:val="006B2A52"/>
    <w:rsid w:val="006B56EC"/>
    <w:rsid w:val="006C11A0"/>
    <w:rsid w:val="006C233C"/>
    <w:rsid w:val="006C33E0"/>
    <w:rsid w:val="006C5502"/>
    <w:rsid w:val="006C5556"/>
    <w:rsid w:val="006C68E3"/>
    <w:rsid w:val="006C79D3"/>
    <w:rsid w:val="006D02C2"/>
    <w:rsid w:val="006D1BF7"/>
    <w:rsid w:val="006D23F8"/>
    <w:rsid w:val="006D377F"/>
    <w:rsid w:val="006D3D0B"/>
    <w:rsid w:val="006D43C6"/>
    <w:rsid w:val="006D55FB"/>
    <w:rsid w:val="006E0889"/>
    <w:rsid w:val="006E11C0"/>
    <w:rsid w:val="006E2B06"/>
    <w:rsid w:val="006E4A22"/>
    <w:rsid w:val="006E5947"/>
    <w:rsid w:val="006E74F7"/>
    <w:rsid w:val="006E7587"/>
    <w:rsid w:val="006E7CCB"/>
    <w:rsid w:val="006F1299"/>
    <w:rsid w:val="006F2C0C"/>
    <w:rsid w:val="006F3C03"/>
    <w:rsid w:val="006F6587"/>
    <w:rsid w:val="006F6862"/>
    <w:rsid w:val="00700433"/>
    <w:rsid w:val="007030D1"/>
    <w:rsid w:val="007032F9"/>
    <w:rsid w:val="007051B2"/>
    <w:rsid w:val="00707190"/>
    <w:rsid w:val="00711610"/>
    <w:rsid w:val="00712550"/>
    <w:rsid w:val="00713321"/>
    <w:rsid w:val="00713694"/>
    <w:rsid w:val="0071486A"/>
    <w:rsid w:val="007148A2"/>
    <w:rsid w:val="00715158"/>
    <w:rsid w:val="00715587"/>
    <w:rsid w:val="007161AC"/>
    <w:rsid w:val="0071661C"/>
    <w:rsid w:val="007177C6"/>
    <w:rsid w:val="00717B24"/>
    <w:rsid w:val="00721D90"/>
    <w:rsid w:val="00721DAC"/>
    <w:rsid w:val="00723657"/>
    <w:rsid w:val="00723871"/>
    <w:rsid w:val="00723898"/>
    <w:rsid w:val="00725BC5"/>
    <w:rsid w:val="00725F02"/>
    <w:rsid w:val="00727B25"/>
    <w:rsid w:val="00731E2D"/>
    <w:rsid w:val="00732770"/>
    <w:rsid w:val="00733DC7"/>
    <w:rsid w:val="007350D1"/>
    <w:rsid w:val="00736E6F"/>
    <w:rsid w:val="0073711C"/>
    <w:rsid w:val="007412E5"/>
    <w:rsid w:val="0074131E"/>
    <w:rsid w:val="00741EB9"/>
    <w:rsid w:val="00745DEE"/>
    <w:rsid w:val="007468A2"/>
    <w:rsid w:val="00746B6A"/>
    <w:rsid w:val="00747101"/>
    <w:rsid w:val="007474BB"/>
    <w:rsid w:val="007474CE"/>
    <w:rsid w:val="0075029E"/>
    <w:rsid w:val="0075043F"/>
    <w:rsid w:val="00750BF6"/>
    <w:rsid w:val="007511D0"/>
    <w:rsid w:val="0075170D"/>
    <w:rsid w:val="00751DC2"/>
    <w:rsid w:val="0075228F"/>
    <w:rsid w:val="00752CF9"/>
    <w:rsid w:val="00753449"/>
    <w:rsid w:val="00753C4C"/>
    <w:rsid w:val="00754674"/>
    <w:rsid w:val="007565AB"/>
    <w:rsid w:val="007575F5"/>
    <w:rsid w:val="00757D76"/>
    <w:rsid w:val="00760A4C"/>
    <w:rsid w:val="00760CA2"/>
    <w:rsid w:val="0076113D"/>
    <w:rsid w:val="00762622"/>
    <w:rsid w:val="00762FCE"/>
    <w:rsid w:val="00763C2C"/>
    <w:rsid w:val="007644F3"/>
    <w:rsid w:val="007649AF"/>
    <w:rsid w:val="007650B6"/>
    <w:rsid w:val="007653C6"/>
    <w:rsid w:val="0076706F"/>
    <w:rsid w:val="00767653"/>
    <w:rsid w:val="00767A98"/>
    <w:rsid w:val="007719C6"/>
    <w:rsid w:val="007721F9"/>
    <w:rsid w:val="007726B6"/>
    <w:rsid w:val="00773612"/>
    <w:rsid w:val="00773A89"/>
    <w:rsid w:val="007762DF"/>
    <w:rsid w:val="00777605"/>
    <w:rsid w:val="0077783A"/>
    <w:rsid w:val="00777BB6"/>
    <w:rsid w:val="00777F26"/>
    <w:rsid w:val="0078134D"/>
    <w:rsid w:val="00781980"/>
    <w:rsid w:val="00781A56"/>
    <w:rsid w:val="0078267E"/>
    <w:rsid w:val="00782EE4"/>
    <w:rsid w:val="00782FD2"/>
    <w:rsid w:val="0078385F"/>
    <w:rsid w:val="00783C72"/>
    <w:rsid w:val="00784D69"/>
    <w:rsid w:val="007857D1"/>
    <w:rsid w:val="007867C3"/>
    <w:rsid w:val="00786F23"/>
    <w:rsid w:val="007906D2"/>
    <w:rsid w:val="00791179"/>
    <w:rsid w:val="00793770"/>
    <w:rsid w:val="00794120"/>
    <w:rsid w:val="00795460"/>
    <w:rsid w:val="00796645"/>
    <w:rsid w:val="007A24BF"/>
    <w:rsid w:val="007A26F6"/>
    <w:rsid w:val="007A2A05"/>
    <w:rsid w:val="007A3032"/>
    <w:rsid w:val="007A375B"/>
    <w:rsid w:val="007A43E0"/>
    <w:rsid w:val="007A4BD2"/>
    <w:rsid w:val="007A5823"/>
    <w:rsid w:val="007A6B90"/>
    <w:rsid w:val="007A6F2A"/>
    <w:rsid w:val="007B0460"/>
    <w:rsid w:val="007B1BCF"/>
    <w:rsid w:val="007B334D"/>
    <w:rsid w:val="007B3F52"/>
    <w:rsid w:val="007B4725"/>
    <w:rsid w:val="007B4E6D"/>
    <w:rsid w:val="007B5326"/>
    <w:rsid w:val="007B64F3"/>
    <w:rsid w:val="007B6E46"/>
    <w:rsid w:val="007B6F13"/>
    <w:rsid w:val="007C08DF"/>
    <w:rsid w:val="007C1D0C"/>
    <w:rsid w:val="007C31DA"/>
    <w:rsid w:val="007C424F"/>
    <w:rsid w:val="007C5143"/>
    <w:rsid w:val="007C5C51"/>
    <w:rsid w:val="007C707D"/>
    <w:rsid w:val="007C7183"/>
    <w:rsid w:val="007C7BE2"/>
    <w:rsid w:val="007D1D97"/>
    <w:rsid w:val="007D37C1"/>
    <w:rsid w:val="007D3EC3"/>
    <w:rsid w:val="007D3F20"/>
    <w:rsid w:val="007D4645"/>
    <w:rsid w:val="007D4CF4"/>
    <w:rsid w:val="007D5ADD"/>
    <w:rsid w:val="007D7003"/>
    <w:rsid w:val="007D73CE"/>
    <w:rsid w:val="007D7742"/>
    <w:rsid w:val="007E0A36"/>
    <w:rsid w:val="007E0E57"/>
    <w:rsid w:val="007E527F"/>
    <w:rsid w:val="007E538A"/>
    <w:rsid w:val="007E5B17"/>
    <w:rsid w:val="007F0DEF"/>
    <w:rsid w:val="007F13EA"/>
    <w:rsid w:val="007F282A"/>
    <w:rsid w:val="007F2CB0"/>
    <w:rsid w:val="007F48C4"/>
    <w:rsid w:val="007F5167"/>
    <w:rsid w:val="007F591B"/>
    <w:rsid w:val="007F6C69"/>
    <w:rsid w:val="007F71CB"/>
    <w:rsid w:val="007F760B"/>
    <w:rsid w:val="007F77DE"/>
    <w:rsid w:val="008030D4"/>
    <w:rsid w:val="00805046"/>
    <w:rsid w:val="008051AC"/>
    <w:rsid w:val="0080527D"/>
    <w:rsid w:val="0080550B"/>
    <w:rsid w:val="00806C0E"/>
    <w:rsid w:val="00806CAE"/>
    <w:rsid w:val="00812700"/>
    <w:rsid w:val="00816FBB"/>
    <w:rsid w:val="00817286"/>
    <w:rsid w:val="0082037E"/>
    <w:rsid w:val="00820907"/>
    <w:rsid w:val="00823ABE"/>
    <w:rsid w:val="00824353"/>
    <w:rsid w:val="00824D5E"/>
    <w:rsid w:val="0082654F"/>
    <w:rsid w:val="00826A38"/>
    <w:rsid w:val="00826D29"/>
    <w:rsid w:val="008270E1"/>
    <w:rsid w:val="00830A06"/>
    <w:rsid w:val="0083438C"/>
    <w:rsid w:val="00834961"/>
    <w:rsid w:val="00834DDA"/>
    <w:rsid w:val="008358C9"/>
    <w:rsid w:val="008368A1"/>
    <w:rsid w:val="008369E2"/>
    <w:rsid w:val="00837E6A"/>
    <w:rsid w:val="008408E9"/>
    <w:rsid w:val="00840E81"/>
    <w:rsid w:val="00841862"/>
    <w:rsid w:val="00841B95"/>
    <w:rsid w:val="0084247E"/>
    <w:rsid w:val="00842641"/>
    <w:rsid w:val="0084364A"/>
    <w:rsid w:val="00843A39"/>
    <w:rsid w:val="008441ED"/>
    <w:rsid w:val="008442B8"/>
    <w:rsid w:val="0084468E"/>
    <w:rsid w:val="00844B04"/>
    <w:rsid w:val="00845B15"/>
    <w:rsid w:val="00845BE2"/>
    <w:rsid w:val="008532DE"/>
    <w:rsid w:val="0085411A"/>
    <w:rsid w:val="008544BF"/>
    <w:rsid w:val="00854822"/>
    <w:rsid w:val="00854859"/>
    <w:rsid w:val="00854EC9"/>
    <w:rsid w:val="0085561A"/>
    <w:rsid w:val="008567A2"/>
    <w:rsid w:val="00856DBE"/>
    <w:rsid w:val="0085709E"/>
    <w:rsid w:val="008573DB"/>
    <w:rsid w:val="00857826"/>
    <w:rsid w:val="0086232C"/>
    <w:rsid w:val="00862397"/>
    <w:rsid w:val="008625D6"/>
    <w:rsid w:val="0086307E"/>
    <w:rsid w:val="008667D2"/>
    <w:rsid w:val="0087054A"/>
    <w:rsid w:val="0087093B"/>
    <w:rsid w:val="0087164D"/>
    <w:rsid w:val="00871819"/>
    <w:rsid w:val="00873275"/>
    <w:rsid w:val="0087357F"/>
    <w:rsid w:val="0087398E"/>
    <w:rsid w:val="008741FB"/>
    <w:rsid w:val="0087517A"/>
    <w:rsid w:val="00875309"/>
    <w:rsid w:val="008774D9"/>
    <w:rsid w:val="0088002D"/>
    <w:rsid w:val="008817F7"/>
    <w:rsid w:val="00882BAB"/>
    <w:rsid w:val="0088398C"/>
    <w:rsid w:val="00884929"/>
    <w:rsid w:val="008850CC"/>
    <w:rsid w:val="00885531"/>
    <w:rsid w:val="0088713D"/>
    <w:rsid w:val="00887C30"/>
    <w:rsid w:val="00887F6B"/>
    <w:rsid w:val="00892BC0"/>
    <w:rsid w:val="00895399"/>
    <w:rsid w:val="008A0E35"/>
    <w:rsid w:val="008A1018"/>
    <w:rsid w:val="008A2EE0"/>
    <w:rsid w:val="008A3D90"/>
    <w:rsid w:val="008A4C77"/>
    <w:rsid w:val="008A5F82"/>
    <w:rsid w:val="008A6A77"/>
    <w:rsid w:val="008A7BC8"/>
    <w:rsid w:val="008B0582"/>
    <w:rsid w:val="008B0A2D"/>
    <w:rsid w:val="008B0BFC"/>
    <w:rsid w:val="008B383D"/>
    <w:rsid w:val="008B4218"/>
    <w:rsid w:val="008B4EC5"/>
    <w:rsid w:val="008B5E08"/>
    <w:rsid w:val="008B6B5F"/>
    <w:rsid w:val="008B74A9"/>
    <w:rsid w:val="008C09C4"/>
    <w:rsid w:val="008C0B95"/>
    <w:rsid w:val="008C0CD7"/>
    <w:rsid w:val="008C1C21"/>
    <w:rsid w:val="008C215B"/>
    <w:rsid w:val="008C217F"/>
    <w:rsid w:val="008C332A"/>
    <w:rsid w:val="008C5783"/>
    <w:rsid w:val="008C638B"/>
    <w:rsid w:val="008C75B7"/>
    <w:rsid w:val="008D0294"/>
    <w:rsid w:val="008D05DD"/>
    <w:rsid w:val="008D3AD4"/>
    <w:rsid w:val="008D5BF5"/>
    <w:rsid w:val="008D63F5"/>
    <w:rsid w:val="008D76F2"/>
    <w:rsid w:val="008E10F8"/>
    <w:rsid w:val="008E1730"/>
    <w:rsid w:val="008E1CBE"/>
    <w:rsid w:val="008E212A"/>
    <w:rsid w:val="008E3763"/>
    <w:rsid w:val="008E4F74"/>
    <w:rsid w:val="008E529A"/>
    <w:rsid w:val="008E5374"/>
    <w:rsid w:val="008E67D5"/>
    <w:rsid w:val="008E68D2"/>
    <w:rsid w:val="008F1875"/>
    <w:rsid w:val="008F3728"/>
    <w:rsid w:val="008F3741"/>
    <w:rsid w:val="008F584D"/>
    <w:rsid w:val="008F5A45"/>
    <w:rsid w:val="008F5B90"/>
    <w:rsid w:val="0090063D"/>
    <w:rsid w:val="009007A1"/>
    <w:rsid w:val="00901603"/>
    <w:rsid w:val="009017F6"/>
    <w:rsid w:val="00902489"/>
    <w:rsid w:val="00902509"/>
    <w:rsid w:val="009028BC"/>
    <w:rsid w:val="00902A1A"/>
    <w:rsid w:val="00903B78"/>
    <w:rsid w:val="00904DE1"/>
    <w:rsid w:val="009067EA"/>
    <w:rsid w:val="00906A91"/>
    <w:rsid w:val="009104F3"/>
    <w:rsid w:val="00910A26"/>
    <w:rsid w:val="00911CEA"/>
    <w:rsid w:val="00911DB9"/>
    <w:rsid w:val="0091330E"/>
    <w:rsid w:val="00913E3E"/>
    <w:rsid w:val="0091429A"/>
    <w:rsid w:val="0091487A"/>
    <w:rsid w:val="0091530A"/>
    <w:rsid w:val="009160B3"/>
    <w:rsid w:val="009169D4"/>
    <w:rsid w:val="00916B91"/>
    <w:rsid w:val="00921E31"/>
    <w:rsid w:val="0092404D"/>
    <w:rsid w:val="009243D2"/>
    <w:rsid w:val="00924CAA"/>
    <w:rsid w:val="00926520"/>
    <w:rsid w:val="00926B03"/>
    <w:rsid w:val="00926C38"/>
    <w:rsid w:val="009328EF"/>
    <w:rsid w:val="00933188"/>
    <w:rsid w:val="00934050"/>
    <w:rsid w:val="00934DFC"/>
    <w:rsid w:val="009368EA"/>
    <w:rsid w:val="0093789A"/>
    <w:rsid w:val="00940000"/>
    <w:rsid w:val="00940B2D"/>
    <w:rsid w:val="0094437D"/>
    <w:rsid w:val="0094584C"/>
    <w:rsid w:val="00947105"/>
    <w:rsid w:val="00947253"/>
    <w:rsid w:val="0094753C"/>
    <w:rsid w:val="00947E2C"/>
    <w:rsid w:val="00947F0D"/>
    <w:rsid w:val="00950A3A"/>
    <w:rsid w:val="00951782"/>
    <w:rsid w:val="00951FD3"/>
    <w:rsid w:val="00952116"/>
    <w:rsid w:val="00954507"/>
    <w:rsid w:val="009551D1"/>
    <w:rsid w:val="009578EB"/>
    <w:rsid w:val="00957FC9"/>
    <w:rsid w:val="0096031D"/>
    <w:rsid w:val="00961280"/>
    <w:rsid w:val="009625D1"/>
    <w:rsid w:val="00963389"/>
    <w:rsid w:val="00963F35"/>
    <w:rsid w:val="00963F81"/>
    <w:rsid w:val="00967684"/>
    <w:rsid w:val="00970168"/>
    <w:rsid w:val="00971B13"/>
    <w:rsid w:val="00972B72"/>
    <w:rsid w:val="00973894"/>
    <w:rsid w:val="00973B34"/>
    <w:rsid w:val="0097495D"/>
    <w:rsid w:val="0097527E"/>
    <w:rsid w:val="00975AB7"/>
    <w:rsid w:val="00975BD6"/>
    <w:rsid w:val="00975D60"/>
    <w:rsid w:val="009763D3"/>
    <w:rsid w:val="00976939"/>
    <w:rsid w:val="00976A92"/>
    <w:rsid w:val="009804DE"/>
    <w:rsid w:val="009821F0"/>
    <w:rsid w:val="00982C16"/>
    <w:rsid w:val="00982C3F"/>
    <w:rsid w:val="009844BC"/>
    <w:rsid w:val="009866F0"/>
    <w:rsid w:val="00987017"/>
    <w:rsid w:val="009871DD"/>
    <w:rsid w:val="0098744E"/>
    <w:rsid w:val="00987AB5"/>
    <w:rsid w:val="0099045A"/>
    <w:rsid w:val="009908E7"/>
    <w:rsid w:val="00992FB6"/>
    <w:rsid w:val="009936FA"/>
    <w:rsid w:val="009940BD"/>
    <w:rsid w:val="00994744"/>
    <w:rsid w:val="00996046"/>
    <w:rsid w:val="009960E3"/>
    <w:rsid w:val="009972C1"/>
    <w:rsid w:val="009A0FBD"/>
    <w:rsid w:val="009A5A38"/>
    <w:rsid w:val="009B02D2"/>
    <w:rsid w:val="009B5EC8"/>
    <w:rsid w:val="009B7281"/>
    <w:rsid w:val="009B740D"/>
    <w:rsid w:val="009C15B0"/>
    <w:rsid w:val="009C3B1C"/>
    <w:rsid w:val="009C4A6B"/>
    <w:rsid w:val="009C6892"/>
    <w:rsid w:val="009C68AD"/>
    <w:rsid w:val="009D0694"/>
    <w:rsid w:val="009D10AA"/>
    <w:rsid w:val="009D1F6A"/>
    <w:rsid w:val="009D2732"/>
    <w:rsid w:val="009D29B8"/>
    <w:rsid w:val="009D3A73"/>
    <w:rsid w:val="009D3AEC"/>
    <w:rsid w:val="009D3B03"/>
    <w:rsid w:val="009D4634"/>
    <w:rsid w:val="009D6884"/>
    <w:rsid w:val="009D6E63"/>
    <w:rsid w:val="009E0BBB"/>
    <w:rsid w:val="009E1603"/>
    <w:rsid w:val="009E2013"/>
    <w:rsid w:val="009E270C"/>
    <w:rsid w:val="009E3BB1"/>
    <w:rsid w:val="009E5417"/>
    <w:rsid w:val="009F02B5"/>
    <w:rsid w:val="009F148F"/>
    <w:rsid w:val="009F342C"/>
    <w:rsid w:val="009F51F5"/>
    <w:rsid w:val="009F563B"/>
    <w:rsid w:val="009F7119"/>
    <w:rsid w:val="009F7946"/>
    <w:rsid w:val="00A006EB"/>
    <w:rsid w:val="00A00C21"/>
    <w:rsid w:val="00A056EE"/>
    <w:rsid w:val="00A05E2B"/>
    <w:rsid w:val="00A063A9"/>
    <w:rsid w:val="00A067AD"/>
    <w:rsid w:val="00A075BB"/>
    <w:rsid w:val="00A07F09"/>
    <w:rsid w:val="00A10E0F"/>
    <w:rsid w:val="00A10F1B"/>
    <w:rsid w:val="00A112BD"/>
    <w:rsid w:val="00A13006"/>
    <w:rsid w:val="00A144E3"/>
    <w:rsid w:val="00A1454C"/>
    <w:rsid w:val="00A145B0"/>
    <w:rsid w:val="00A146E5"/>
    <w:rsid w:val="00A14BEB"/>
    <w:rsid w:val="00A15D0A"/>
    <w:rsid w:val="00A167BD"/>
    <w:rsid w:val="00A1692A"/>
    <w:rsid w:val="00A16C79"/>
    <w:rsid w:val="00A17597"/>
    <w:rsid w:val="00A17DDE"/>
    <w:rsid w:val="00A20809"/>
    <w:rsid w:val="00A23168"/>
    <w:rsid w:val="00A2354C"/>
    <w:rsid w:val="00A25790"/>
    <w:rsid w:val="00A26514"/>
    <w:rsid w:val="00A26A17"/>
    <w:rsid w:val="00A26AFB"/>
    <w:rsid w:val="00A26B3E"/>
    <w:rsid w:val="00A279D6"/>
    <w:rsid w:val="00A30405"/>
    <w:rsid w:val="00A310B5"/>
    <w:rsid w:val="00A34B43"/>
    <w:rsid w:val="00A35546"/>
    <w:rsid w:val="00A35C72"/>
    <w:rsid w:val="00A362F0"/>
    <w:rsid w:val="00A36C23"/>
    <w:rsid w:val="00A3773C"/>
    <w:rsid w:val="00A408E4"/>
    <w:rsid w:val="00A41FAB"/>
    <w:rsid w:val="00A4251D"/>
    <w:rsid w:val="00A42912"/>
    <w:rsid w:val="00A43232"/>
    <w:rsid w:val="00A43421"/>
    <w:rsid w:val="00A4420E"/>
    <w:rsid w:val="00A44396"/>
    <w:rsid w:val="00A45244"/>
    <w:rsid w:val="00A46BA2"/>
    <w:rsid w:val="00A473DE"/>
    <w:rsid w:val="00A47A91"/>
    <w:rsid w:val="00A510B8"/>
    <w:rsid w:val="00A52500"/>
    <w:rsid w:val="00A531B0"/>
    <w:rsid w:val="00A565DC"/>
    <w:rsid w:val="00A615D5"/>
    <w:rsid w:val="00A61A73"/>
    <w:rsid w:val="00A61BA4"/>
    <w:rsid w:val="00A61D55"/>
    <w:rsid w:val="00A62539"/>
    <w:rsid w:val="00A6394B"/>
    <w:rsid w:val="00A644E9"/>
    <w:rsid w:val="00A65A7B"/>
    <w:rsid w:val="00A65F71"/>
    <w:rsid w:val="00A710F9"/>
    <w:rsid w:val="00A72EED"/>
    <w:rsid w:val="00A73E65"/>
    <w:rsid w:val="00A748FD"/>
    <w:rsid w:val="00A74C97"/>
    <w:rsid w:val="00A7527B"/>
    <w:rsid w:val="00A7567D"/>
    <w:rsid w:val="00A7778C"/>
    <w:rsid w:val="00A77EDA"/>
    <w:rsid w:val="00A812B2"/>
    <w:rsid w:val="00A83BA3"/>
    <w:rsid w:val="00A83F88"/>
    <w:rsid w:val="00A85036"/>
    <w:rsid w:val="00A85D6E"/>
    <w:rsid w:val="00A85EBD"/>
    <w:rsid w:val="00A8723B"/>
    <w:rsid w:val="00A874C4"/>
    <w:rsid w:val="00A9214E"/>
    <w:rsid w:val="00A9237F"/>
    <w:rsid w:val="00A92643"/>
    <w:rsid w:val="00A92E10"/>
    <w:rsid w:val="00A9321B"/>
    <w:rsid w:val="00A94801"/>
    <w:rsid w:val="00A958D6"/>
    <w:rsid w:val="00AA1D57"/>
    <w:rsid w:val="00AA4513"/>
    <w:rsid w:val="00AA47D5"/>
    <w:rsid w:val="00AA4BD4"/>
    <w:rsid w:val="00AA574E"/>
    <w:rsid w:val="00AA63AD"/>
    <w:rsid w:val="00AA746E"/>
    <w:rsid w:val="00AB0154"/>
    <w:rsid w:val="00AB1176"/>
    <w:rsid w:val="00AB1A0A"/>
    <w:rsid w:val="00AB2654"/>
    <w:rsid w:val="00AB26CB"/>
    <w:rsid w:val="00AB32D0"/>
    <w:rsid w:val="00AB40E4"/>
    <w:rsid w:val="00AB41BD"/>
    <w:rsid w:val="00AB46B1"/>
    <w:rsid w:val="00AB49EB"/>
    <w:rsid w:val="00AB5AFD"/>
    <w:rsid w:val="00AB7C59"/>
    <w:rsid w:val="00AC1208"/>
    <w:rsid w:val="00AC22A9"/>
    <w:rsid w:val="00AC2B9F"/>
    <w:rsid w:val="00AC3058"/>
    <w:rsid w:val="00AC31E4"/>
    <w:rsid w:val="00AC59C0"/>
    <w:rsid w:val="00AC6877"/>
    <w:rsid w:val="00AC7D6F"/>
    <w:rsid w:val="00AC7F71"/>
    <w:rsid w:val="00AD058C"/>
    <w:rsid w:val="00AD067D"/>
    <w:rsid w:val="00AD17AB"/>
    <w:rsid w:val="00AD1B30"/>
    <w:rsid w:val="00AD1C1D"/>
    <w:rsid w:val="00AD1CC8"/>
    <w:rsid w:val="00AD2091"/>
    <w:rsid w:val="00AD2923"/>
    <w:rsid w:val="00AD2DB5"/>
    <w:rsid w:val="00AD2DD8"/>
    <w:rsid w:val="00AD4116"/>
    <w:rsid w:val="00AD5176"/>
    <w:rsid w:val="00AD5E9C"/>
    <w:rsid w:val="00AD62AA"/>
    <w:rsid w:val="00AD6CE1"/>
    <w:rsid w:val="00AE1177"/>
    <w:rsid w:val="00AE196A"/>
    <w:rsid w:val="00AE60A2"/>
    <w:rsid w:val="00AE65DF"/>
    <w:rsid w:val="00AF102F"/>
    <w:rsid w:val="00AF219E"/>
    <w:rsid w:val="00AF2348"/>
    <w:rsid w:val="00AF2B87"/>
    <w:rsid w:val="00AF2DB6"/>
    <w:rsid w:val="00AF2E2B"/>
    <w:rsid w:val="00AF360A"/>
    <w:rsid w:val="00B002E0"/>
    <w:rsid w:val="00B0087A"/>
    <w:rsid w:val="00B00F58"/>
    <w:rsid w:val="00B01DEB"/>
    <w:rsid w:val="00B020E1"/>
    <w:rsid w:val="00B02153"/>
    <w:rsid w:val="00B02875"/>
    <w:rsid w:val="00B032FD"/>
    <w:rsid w:val="00B04622"/>
    <w:rsid w:val="00B04ADC"/>
    <w:rsid w:val="00B05766"/>
    <w:rsid w:val="00B05FAF"/>
    <w:rsid w:val="00B0699C"/>
    <w:rsid w:val="00B07028"/>
    <w:rsid w:val="00B0784C"/>
    <w:rsid w:val="00B10A47"/>
    <w:rsid w:val="00B12907"/>
    <w:rsid w:val="00B1312F"/>
    <w:rsid w:val="00B13477"/>
    <w:rsid w:val="00B14119"/>
    <w:rsid w:val="00B161BC"/>
    <w:rsid w:val="00B164BD"/>
    <w:rsid w:val="00B168CD"/>
    <w:rsid w:val="00B17366"/>
    <w:rsid w:val="00B2252D"/>
    <w:rsid w:val="00B22832"/>
    <w:rsid w:val="00B22AF7"/>
    <w:rsid w:val="00B23319"/>
    <w:rsid w:val="00B235BA"/>
    <w:rsid w:val="00B24254"/>
    <w:rsid w:val="00B25F60"/>
    <w:rsid w:val="00B273A6"/>
    <w:rsid w:val="00B277B1"/>
    <w:rsid w:val="00B27A09"/>
    <w:rsid w:val="00B307BF"/>
    <w:rsid w:val="00B3155D"/>
    <w:rsid w:val="00B32150"/>
    <w:rsid w:val="00B323ED"/>
    <w:rsid w:val="00B339C3"/>
    <w:rsid w:val="00B36DEF"/>
    <w:rsid w:val="00B371AF"/>
    <w:rsid w:val="00B3741F"/>
    <w:rsid w:val="00B37FCC"/>
    <w:rsid w:val="00B410B6"/>
    <w:rsid w:val="00B410F4"/>
    <w:rsid w:val="00B4219C"/>
    <w:rsid w:val="00B4367C"/>
    <w:rsid w:val="00B43D18"/>
    <w:rsid w:val="00B44093"/>
    <w:rsid w:val="00B441F8"/>
    <w:rsid w:val="00B4502A"/>
    <w:rsid w:val="00B45CAA"/>
    <w:rsid w:val="00B45FC2"/>
    <w:rsid w:val="00B47452"/>
    <w:rsid w:val="00B50B81"/>
    <w:rsid w:val="00B50C8E"/>
    <w:rsid w:val="00B50E80"/>
    <w:rsid w:val="00B52426"/>
    <w:rsid w:val="00B524B9"/>
    <w:rsid w:val="00B5362F"/>
    <w:rsid w:val="00B540DD"/>
    <w:rsid w:val="00B54763"/>
    <w:rsid w:val="00B55308"/>
    <w:rsid w:val="00B554CB"/>
    <w:rsid w:val="00B55BDD"/>
    <w:rsid w:val="00B564AF"/>
    <w:rsid w:val="00B56F47"/>
    <w:rsid w:val="00B57C70"/>
    <w:rsid w:val="00B60047"/>
    <w:rsid w:val="00B60F58"/>
    <w:rsid w:val="00B614DB"/>
    <w:rsid w:val="00B6225B"/>
    <w:rsid w:val="00B64FA1"/>
    <w:rsid w:val="00B661FF"/>
    <w:rsid w:val="00B66637"/>
    <w:rsid w:val="00B66CFF"/>
    <w:rsid w:val="00B6787F"/>
    <w:rsid w:val="00B70885"/>
    <w:rsid w:val="00B70C92"/>
    <w:rsid w:val="00B72BD9"/>
    <w:rsid w:val="00B732D1"/>
    <w:rsid w:val="00B73FD3"/>
    <w:rsid w:val="00B75167"/>
    <w:rsid w:val="00B761A6"/>
    <w:rsid w:val="00B76E7F"/>
    <w:rsid w:val="00B776CA"/>
    <w:rsid w:val="00B778A2"/>
    <w:rsid w:val="00B8069B"/>
    <w:rsid w:val="00B80A27"/>
    <w:rsid w:val="00B80B5D"/>
    <w:rsid w:val="00B80C33"/>
    <w:rsid w:val="00B81576"/>
    <w:rsid w:val="00B84092"/>
    <w:rsid w:val="00B877D1"/>
    <w:rsid w:val="00B906D3"/>
    <w:rsid w:val="00B91255"/>
    <w:rsid w:val="00B9186D"/>
    <w:rsid w:val="00B92F8F"/>
    <w:rsid w:val="00B93855"/>
    <w:rsid w:val="00B93E80"/>
    <w:rsid w:val="00B93F40"/>
    <w:rsid w:val="00B9472D"/>
    <w:rsid w:val="00B94982"/>
    <w:rsid w:val="00B95822"/>
    <w:rsid w:val="00B959D7"/>
    <w:rsid w:val="00B95DA9"/>
    <w:rsid w:val="00B9619B"/>
    <w:rsid w:val="00B96620"/>
    <w:rsid w:val="00B971AA"/>
    <w:rsid w:val="00B97E55"/>
    <w:rsid w:val="00BA0F28"/>
    <w:rsid w:val="00BA102E"/>
    <w:rsid w:val="00BA1EE6"/>
    <w:rsid w:val="00BA24F1"/>
    <w:rsid w:val="00BA2DDE"/>
    <w:rsid w:val="00BA3EDC"/>
    <w:rsid w:val="00BA42C2"/>
    <w:rsid w:val="00BA450A"/>
    <w:rsid w:val="00BA4AEE"/>
    <w:rsid w:val="00BA5A7B"/>
    <w:rsid w:val="00BA64A7"/>
    <w:rsid w:val="00BA6B6D"/>
    <w:rsid w:val="00BA6C07"/>
    <w:rsid w:val="00BA6D29"/>
    <w:rsid w:val="00BA7033"/>
    <w:rsid w:val="00BB19AF"/>
    <w:rsid w:val="00BB1A2F"/>
    <w:rsid w:val="00BB26C1"/>
    <w:rsid w:val="00BB4BD0"/>
    <w:rsid w:val="00BB4DED"/>
    <w:rsid w:val="00BB6F82"/>
    <w:rsid w:val="00BB7D22"/>
    <w:rsid w:val="00BC00BB"/>
    <w:rsid w:val="00BC0181"/>
    <w:rsid w:val="00BC3EDA"/>
    <w:rsid w:val="00BC44A2"/>
    <w:rsid w:val="00BC48AD"/>
    <w:rsid w:val="00BC4B66"/>
    <w:rsid w:val="00BC5665"/>
    <w:rsid w:val="00BC625D"/>
    <w:rsid w:val="00BC6DB3"/>
    <w:rsid w:val="00BC7D58"/>
    <w:rsid w:val="00BC7E20"/>
    <w:rsid w:val="00BD0847"/>
    <w:rsid w:val="00BD1E12"/>
    <w:rsid w:val="00BD5781"/>
    <w:rsid w:val="00BD5AE1"/>
    <w:rsid w:val="00BD5F6C"/>
    <w:rsid w:val="00BD6028"/>
    <w:rsid w:val="00BD6ED9"/>
    <w:rsid w:val="00BD70C0"/>
    <w:rsid w:val="00BD7C4A"/>
    <w:rsid w:val="00BE0D68"/>
    <w:rsid w:val="00BE1617"/>
    <w:rsid w:val="00BE2278"/>
    <w:rsid w:val="00BE362F"/>
    <w:rsid w:val="00BE3BE9"/>
    <w:rsid w:val="00BE3CC3"/>
    <w:rsid w:val="00BE4346"/>
    <w:rsid w:val="00BE4C61"/>
    <w:rsid w:val="00BE5BF1"/>
    <w:rsid w:val="00BE5C87"/>
    <w:rsid w:val="00BE6105"/>
    <w:rsid w:val="00BE6A5D"/>
    <w:rsid w:val="00BE799F"/>
    <w:rsid w:val="00BF10B5"/>
    <w:rsid w:val="00BF131E"/>
    <w:rsid w:val="00BF2297"/>
    <w:rsid w:val="00BF35BC"/>
    <w:rsid w:val="00BF5D23"/>
    <w:rsid w:val="00C00E09"/>
    <w:rsid w:val="00C01CAA"/>
    <w:rsid w:val="00C01FBC"/>
    <w:rsid w:val="00C02470"/>
    <w:rsid w:val="00C04DF0"/>
    <w:rsid w:val="00C04FC9"/>
    <w:rsid w:val="00C05571"/>
    <w:rsid w:val="00C05ADA"/>
    <w:rsid w:val="00C073D8"/>
    <w:rsid w:val="00C10625"/>
    <w:rsid w:val="00C10D54"/>
    <w:rsid w:val="00C11C69"/>
    <w:rsid w:val="00C1216F"/>
    <w:rsid w:val="00C12578"/>
    <w:rsid w:val="00C12D63"/>
    <w:rsid w:val="00C13981"/>
    <w:rsid w:val="00C13B27"/>
    <w:rsid w:val="00C16859"/>
    <w:rsid w:val="00C17708"/>
    <w:rsid w:val="00C17CBC"/>
    <w:rsid w:val="00C220D5"/>
    <w:rsid w:val="00C2324E"/>
    <w:rsid w:val="00C27C72"/>
    <w:rsid w:val="00C32134"/>
    <w:rsid w:val="00C32283"/>
    <w:rsid w:val="00C32BBC"/>
    <w:rsid w:val="00C3389D"/>
    <w:rsid w:val="00C33FD6"/>
    <w:rsid w:val="00C34C3C"/>
    <w:rsid w:val="00C34D60"/>
    <w:rsid w:val="00C36C3E"/>
    <w:rsid w:val="00C37033"/>
    <w:rsid w:val="00C37397"/>
    <w:rsid w:val="00C37B33"/>
    <w:rsid w:val="00C37D2F"/>
    <w:rsid w:val="00C40537"/>
    <w:rsid w:val="00C409B2"/>
    <w:rsid w:val="00C418E3"/>
    <w:rsid w:val="00C425E8"/>
    <w:rsid w:val="00C43313"/>
    <w:rsid w:val="00C43AF7"/>
    <w:rsid w:val="00C43D23"/>
    <w:rsid w:val="00C44284"/>
    <w:rsid w:val="00C44597"/>
    <w:rsid w:val="00C4493C"/>
    <w:rsid w:val="00C47240"/>
    <w:rsid w:val="00C47ADD"/>
    <w:rsid w:val="00C51F3C"/>
    <w:rsid w:val="00C52169"/>
    <w:rsid w:val="00C52CE9"/>
    <w:rsid w:val="00C532F5"/>
    <w:rsid w:val="00C547BB"/>
    <w:rsid w:val="00C54E03"/>
    <w:rsid w:val="00C55952"/>
    <w:rsid w:val="00C577B4"/>
    <w:rsid w:val="00C57C92"/>
    <w:rsid w:val="00C6020D"/>
    <w:rsid w:val="00C62290"/>
    <w:rsid w:val="00C626AC"/>
    <w:rsid w:val="00C62DFE"/>
    <w:rsid w:val="00C6380B"/>
    <w:rsid w:val="00C63CC3"/>
    <w:rsid w:val="00C640EF"/>
    <w:rsid w:val="00C65DEA"/>
    <w:rsid w:val="00C65E44"/>
    <w:rsid w:val="00C662D6"/>
    <w:rsid w:val="00C67FEA"/>
    <w:rsid w:val="00C70AEC"/>
    <w:rsid w:val="00C70FFF"/>
    <w:rsid w:val="00C712E3"/>
    <w:rsid w:val="00C728E2"/>
    <w:rsid w:val="00C73638"/>
    <w:rsid w:val="00C74065"/>
    <w:rsid w:val="00C74100"/>
    <w:rsid w:val="00C74915"/>
    <w:rsid w:val="00C77E53"/>
    <w:rsid w:val="00C80333"/>
    <w:rsid w:val="00C809C0"/>
    <w:rsid w:val="00C82AFD"/>
    <w:rsid w:val="00C82B61"/>
    <w:rsid w:val="00C830E8"/>
    <w:rsid w:val="00C834E6"/>
    <w:rsid w:val="00C83751"/>
    <w:rsid w:val="00C84574"/>
    <w:rsid w:val="00C84B2E"/>
    <w:rsid w:val="00C85902"/>
    <w:rsid w:val="00C8675F"/>
    <w:rsid w:val="00C8741A"/>
    <w:rsid w:val="00C90237"/>
    <w:rsid w:val="00C9038B"/>
    <w:rsid w:val="00C929D3"/>
    <w:rsid w:val="00C92C51"/>
    <w:rsid w:val="00C93953"/>
    <w:rsid w:val="00C93A30"/>
    <w:rsid w:val="00C94929"/>
    <w:rsid w:val="00C95F83"/>
    <w:rsid w:val="00C9654E"/>
    <w:rsid w:val="00C970BE"/>
    <w:rsid w:val="00C970FF"/>
    <w:rsid w:val="00C971A6"/>
    <w:rsid w:val="00C9724C"/>
    <w:rsid w:val="00CA0537"/>
    <w:rsid w:val="00CA1AF1"/>
    <w:rsid w:val="00CA1BB9"/>
    <w:rsid w:val="00CA25BC"/>
    <w:rsid w:val="00CA5F7D"/>
    <w:rsid w:val="00CA6878"/>
    <w:rsid w:val="00CA7B88"/>
    <w:rsid w:val="00CA7ED5"/>
    <w:rsid w:val="00CB2CCF"/>
    <w:rsid w:val="00CB41C1"/>
    <w:rsid w:val="00CB4578"/>
    <w:rsid w:val="00CB592D"/>
    <w:rsid w:val="00CB6341"/>
    <w:rsid w:val="00CB7176"/>
    <w:rsid w:val="00CC052A"/>
    <w:rsid w:val="00CC0A01"/>
    <w:rsid w:val="00CC229D"/>
    <w:rsid w:val="00CC4999"/>
    <w:rsid w:val="00CC596F"/>
    <w:rsid w:val="00CC5C5E"/>
    <w:rsid w:val="00CD06FF"/>
    <w:rsid w:val="00CD0F4F"/>
    <w:rsid w:val="00CD1BC4"/>
    <w:rsid w:val="00CD26F3"/>
    <w:rsid w:val="00CD27FA"/>
    <w:rsid w:val="00CD2E62"/>
    <w:rsid w:val="00CD4559"/>
    <w:rsid w:val="00CD566D"/>
    <w:rsid w:val="00CD5B16"/>
    <w:rsid w:val="00CD5B37"/>
    <w:rsid w:val="00CD6B30"/>
    <w:rsid w:val="00CD6BF1"/>
    <w:rsid w:val="00CD7420"/>
    <w:rsid w:val="00CD7610"/>
    <w:rsid w:val="00CD7B24"/>
    <w:rsid w:val="00CD7C04"/>
    <w:rsid w:val="00CE321A"/>
    <w:rsid w:val="00CE6718"/>
    <w:rsid w:val="00CE7CEB"/>
    <w:rsid w:val="00CF005F"/>
    <w:rsid w:val="00CF02A9"/>
    <w:rsid w:val="00CF04EF"/>
    <w:rsid w:val="00CF0F0E"/>
    <w:rsid w:val="00CF11DC"/>
    <w:rsid w:val="00CF1411"/>
    <w:rsid w:val="00CF195D"/>
    <w:rsid w:val="00CF1BC7"/>
    <w:rsid w:val="00CF206E"/>
    <w:rsid w:val="00CF6036"/>
    <w:rsid w:val="00CF67E2"/>
    <w:rsid w:val="00CF694B"/>
    <w:rsid w:val="00CF7785"/>
    <w:rsid w:val="00D00CF0"/>
    <w:rsid w:val="00D02525"/>
    <w:rsid w:val="00D02AEE"/>
    <w:rsid w:val="00D03B27"/>
    <w:rsid w:val="00D03FC1"/>
    <w:rsid w:val="00D04FD7"/>
    <w:rsid w:val="00D056DC"/>
    <w:rsid w:val="00D06E6A"/>
    <w:rsid w:val="00D0726F"/>
    <w:rsid w:val="00D10A86"/>
    <w:rsid w:val="00D11865"/>
    <w:rsid w:val="00D11A0F"/>
    <w:rsid w:val="00D1573D"/>
    <w:rsid w:val="00D15ADC"/>
    <w:rsid w:val="00D225FA"/>
    <w:rsid w:val="00D22804"/>
    <w:rsid w:val="00D2352F"/>
    <w:rsid w:val="00D23AB7"/>
    <w:rsid w:val="00D23F5A"/>
    <w:rsid w:val="00D264C7"/>
    <w:rsid w:val="00D34C0B"/>
    <w:rsid w:val="00D355BC"/>
    <w:rsid w:val="00D36C48"/>
    <w:rsid w:val="00D372E5"/>
    <w:rsid w:val="00D404D6"/>
    <w:rsid w:val="00D40CFB"/>
    <w:rsid w:val="00D41D15"/>
    <w:rsid w:val="00D45D49"/>
    <w:rsid w:val="00D463BC"/>
    <w:rsid w:val="00D46E0E"/>
    <w:rsid w:val="00D5002B"/>
    <w:rsid w:val="00D546E4"/>
    <w:rsid w:val="00D54AD4"/>
    <w:rsid w:val="00D54E8C"/>
    <w:rsid w:val="00D555E0"/>
    <w:rsid w:val="00D572DE"/>
    <w:rsid w:val="00D60AAE"/>
    <w:rsid w:val="00D60E48"/>
    <w:rsid w:val="00D61E2F"/>
    <w:rsid w:val="00D629DC"/>
    <w:rsid w:val="00D6311E"/>
    <w:rsid w:val="00D63210"/>
    <w:rsid w:val="00D63F87"/>
    <w:rsid w:val="00D65397"/>
    <w:rsid w:val="00D660E5"/>
    <w:rsid w:val="00D66581"/>
    <w:rsid w:val="00D71678"/>
    <w:rsid w:val="00D71973"/>
    <w:rsid w:val="00D71ED5"/>
    <w:rsid w:val="00D722E7"/>
    <w:rsid w:val="00D72E7C"/>
    <w:rsid w:val="00D730FC"/>
    <w:rsid w:val="00D73F25"/>
    <w:rsid w:val="00D74046"/>
    <w:rsid w:val="00D74A29"/>
    <w:rsid w:val="00D74D8A"/>
    <w:rsid w:val="00D7513D"/>
    <w:rsid w:val="00D75C9F"/>
    <w:rsid w:val="00D76B75"/>
    <w:rsid w:val="00D77A18"/>
    <w:rsid w:val="00D80228"/>
    <w:rsid w:val="00D806F4"/>
    <w:rsid w:val="00D80ADB"/>
    <w:rsid w:val="00D80C11"/>
    <w:rsid w:val="00D81B14"/>
    <w:rsid w:val="00D81B88"/>
    <w:rsid w:val="00D86BB6"/>
    <w:rsid w:val="00D90159"/>
    <w:rsid w:val="00D9022C"/>
    <w:rsid w:val="00D90305"/>
    <w:rsid w:val="00D91463"/>
    <w:rsid w:val="00D91D38"/>
    <w:rsid w:val="00D91EE1"/>
    <w:rsid w:val="00D92DA8"/>
    <w:rsid w:val="00D930EB"/>
    <w:rsid w:val="00D9418B"/>
    <w:rsid w:val="00D94976"/>
    <w:rsid w:val="00D95407"/>
    <w:rsid w:val="00D95F72"/>
    <w:rsid w:val="00D971DB"/>
    <w:rsid w:val="00D97CF6"/>
    <w:rsid w:val="00DA39C7"/>
    <w:rsid w:val="00DA3B5C"/>
    <w:rsid w:val="00DA3DDE"/>
    <w:rsid w:val="00DA4178"/>
    <w:rsid w:val="00DA5BA6"/>
    <w:rsid w:val="00DA5EBB"/>
    <w:rsid w:val="00DB0454"/>
    <w:rsid w:val="00DB0AB2"/>
    <w:rsid w:val="00DB0CFB"/>
    <w:rsid w:val="00DB2402"/>
    <w:rsid w:val="00DB290D"/>
    <w:rsid w:val="00DB2A86"/>
    <w:rsid w:val="00DB3022"/>
    <w:rsid w:val="00DB3393"/>
    <w:rsid w:val="00DB3876"/>
    <w:rsid w:val="00DB3899"/>
    <w:rsid w:val="00DB4AB8"/>
    <w:rsid w:val="00DB5586"/>
    <w:rsid w:val="00DB5801"/>
    <w:rsid w:val="00DB6820"/>
    <w:rsid w:val="00DB72C1"/>
    <w:rsid w:val="00DB771E"/>
    <w:rsid w:val="00DC1615"/>
    <w:rsid w:val="00DC5325"/>
    <w:rsid w:val="00DC6EC5"/>
    <w:rsid w:val="00DC6F0E"/>
    <w:rsid w:val="00DC7105"/>
    <w:rsid w:val="00DD03B8"/>
    <w:rsid w:val="00DD39E1"/>
    <w:rsid w:val="00DD734D"/>
    <w:rsid w:val="00DE061E"/>
    <w:rsid w:val="00DE0F41"/>
    <w:rsid w:val="00DE18C9"/>
    <w:rsid w:val="00DE1DA9"/>
    <w:rsid w:val="00DE2A24"/>
    <w:rsid w:val="00DE2B4E"/>
    <w:rsid w:val="00DE32E6"/>
    <w:rsid w:val="00DE3E26"/>
    <w:rsid w:val="00DE40CB"/>
    <w:rsid w:val="00DE41CA"/>
    <w:rsid w:val="00DE5466"/>
    <w:rsid w:val="00DE5900"/>
    <w:rsid w:val="00DE59E2"/>
    <w:rsid w:val="00DE6B10"/>
    <w:rsid w:val="00DE6E5A"/>
    <w:rsid w:val="00DE6F2A"/>
    <w:rsid w:val="00DE7442"/>
    <w:rsid w:val="00DF0DB1"/>
    <w:rsid w:val="00DF4181"/>
    <w:rsid w:val="00DF43CE"/>
    <w:rsid w:val="00DF481B"/>
    <w:rsid w:val="00DF524D"/>
    <w:rsid w:val="00DF5B49"/>
    <w:rsid w:val="00DF5F05"/>
    <w:rsid w:val="00DF7598"/>
    <w:rsid w:val="00DF7840"/>
    <w:rsid w:val="00DF78D9"/>
    <w:rsid w:val="00E00A1F"/>
    <w:rsid w:val="00E00AA4"/>
    <w:rsid w:val="00E00E05"/>
    <w:rsid w:val="00E013AE"/>
    <w:rsid w:val="00E01A11"/>
    <w:rsid w:val="00E03372"/>
    <w:rsid w:val="00E03652"/>
    <w:rsid w:val="00E03DCE"/>
    <w:rsid w:val="00E04D23"/>
    <w:rsid w:val="00E05DD1"/>
    <w:rsid w:val="00E0726D"/>
    <w:rsid w:val="00E105D2"/>
    <w:rsid w:val="00E1234B"/>
    <w:rsid w:val="00E12360"/>
    <w:rsid w:val="00E14278"/>
    <w:rsid w:val="00E142A2"/>
    <w:rsid w:val="00E14CBF"/>
    <w:rsid w:val="00E15372"/>
    <w:rsid w:val="00E15B30"/>
    <w:rsid w:val="00E16F87"/>
    <w:rsid w:val="00E17843"/>
    <w:rsid w:val="00E20182"/>
    <w:rsid w:val="00E20303"/>
    <w:rsid w:val="00E2049A"/>
    <w:rsid w:val="00E20AA7"/>
    <w:rsid w:val="00E2111F"/>
    <w:rsid w:val="00E22C7A"/>
    <w:rsid w:val="00E231D7"/>
    <w:rsid w:val="00E24013"/>
    <w:rsid w:val="00E2420D"/>
    <w:rsid w:val="00E245D5"/>
    <w:rsid w:val="00E24FEC"/>
    <w:rsid w:val="00E2521A"/>
    <w:rsid w:val="00E270C1"/>
    <w:rsid w:val="00E273DC"/>
    <w:rsid w:val="00E27B61"/>
    <w:rsid w:val="00E27B91"/>
    <w:rsid w:val="00E27E60"/>
    <w:rsid w:val="00E31E37"/>
    <w:rsid w:val="00E32FEA"/>
    <w:rsid w:val="00E33780"/>
    <w:rsid w:val="00E33B64"/>
    <w:rsid w:val="00E356D3"/>
    <w:rsid w:val="00E36A16"/>
    <w:rsid w:val="00E37689"/>
    <w:rsid w:val="00E40E2B"/>
    <w:rsid w:val="00E414E1"/>
    <w:rsid w:val="00E4233B"/>
    <w:rsid w:val="00E445BD"/>
    <w:rsid w:val="00E4465D"/>
    <w:rsid w:val="00E44FB4"/>
    <w:rsid w:val="00E455CE"/>
    <w:rsid w:val="00E456B9"/>
    <w:rsid w:val="00E45B1D"/>
    <w:rsid w:val="00E46076"/>
    <w:rsid w:val="00E467BB"/>
    <w:rsid w:val="00E46990"/>
    <w:rsid w:val="00E47726"/>
    <w:rsid w:val="00E505BD"/>
    <w:rsid w:val="00E5135B"/>
    <w:rsid w:val="00E517D5"/>
    <w:rsid w:val="00E51F44"/>
    <w:rsid w:val="00E546CE"/>
    <w:rsid w:val="00E54FC9"/>
    <w:rsid w:val="00E575F2"/>
    <w:rsid w:val="00E5781D"/>
    <w:rsid w:val="00E578C7"/>
    <w:rsid w:val="00E57ECB"/>
    <w:rsid w:val="00E62B1C"/>
    <w:rsid w:val="00E658C4"/>
    <w:rsid w:val="00E66200"/>
    <w:rsid w:val="00E666CC"/>
    <w:rsid w:val="00E66EFE"/>
    <w:rsid w:val="00E67622"/>
    <w:rsid w:val="00E67809"/>
    <w:rsid w:val="00E67D9E"/>
    <w:rsid w:val="00E70C94"/>
    <w:rsid w:val="00E71236"/>
    <w:rsid w:val="00E71BA4"/>
    <w:rsid w:val="00E73170"/>
    <w:rsid w:val="00E735DD"/>
    <w:rsid w:val="00E75067"/>
    <w:rsid w:val="00E7723E"/>
    <w:rsid w:val="00E7774F"/>
    <w:rsid w:val="00E8299F"/>
    <w:rsid w:val="00E8406A"/>
    <w:rsid w:val="00E85883"/>
    <w:rsid w:val="00E85B1A"/>
    <w:rsid w:val="00E85E0D"/>
    <w:rsid w:val="00E85FC0"/>
    <w:rsid w:val="00E86098"/>
    <w:rsid w:val="00E861F3"/>
    <w:rsid w:val="00E86449"/>
    <w:rsid w:val="00E920C5"/>
    <w:rsid w:val="00E93B50"/>
    <w:rsid w:val="00E93D77"/>
    <w:rsid w:val="00E94CFF"/>
    <w:rsid w:val="00E959D0"/>
    <w:rsid w:val="00EA053B"/>
    <w:rsid w:val="00EA0627"/>
    <w:rsid w:val="00EA09C7"/>
    <w:rsid w:val="00EA1AE1"/>
    <w:rsid w:val="00EA21CC"/>
    <w:rsid w:val="00EA22ED"/>
    <w:rsid w:val="00EA3AB0"/>
    <w:rsid w:val="00EA4CE1"/>
    <w:rsid w:val="00EA5DCB"/>
    <w:rsid w:val="00EA5E73"/>
    <w:rsid w:val="00EA6437"/>
    <w:rsid w:val="00EB0336"/>
    <w:rsid w:val="00EB1031"/>
    <w:rsid w:val="00EB1307"/>
    <w:rsid w:val="00EB345C"/>
    <w:rsid w:val="00EB3AE8"/>
    <w:rsid w:val="00EB4A79"/>
    <w:rsid w:val="00EB4F73"/>
    <w:rsid w:val="00EB5E70"/>
    <w:rsid w:val="00EB5FE9"/>
    <w:rsid w:val="00EB76F9"/>
    <w:rsid w:val="00EC2505"/>
    <w:rsid w:val="00EC2721"/>
    <w:rsid w:val="00EC342E"/>
    <w:rsid w:val="00EC3B30"/>
    <w:rsid w:val="00EC3B9F"/>
    <w:rsid w:val="00EC4096"/>
    <w:rsid w:val="00EC40F6"/>
    <w:rsid w:val="00EC4A88"/>
    <w:rsid w:val="00EC6873"/>
    <w:rsid w:val="00EC689E"/>
    <w:rsid w:val="00EC7B4D"/>
    <w:rsid w:val="00ED061F"/>
    <w:rsid w:val="00ED070F"/>
    <w:rsid w:val="00ED11F1"/>
    <w:rsid w:val="00ED128C"/>
    <w:rsid w:val="00ED197B"/>
    <w:rsid w:val="00ED491B"/>
    <w:rsid w:val="00ED5678"/>
    <w:rsid w:val="00ED5B8F"/>
    <w:rsid w:val="00ED6B45"/>
    <w:rsid w:val="00ED7BBC"/>
    <w:rsid w:val="00EE1139"/>
    <w:rsid w:val="00EE2CA6"/>
    <w:rsid w:val="00EE3031"/>
    <w:rsid w:val="00EE4741"/>
    <w:rsid w:val="00EE5AFC"/>
    <w:rsid w:val="00EF002F"/>
    <w:rsid w:val="00EF094F"/>
    <w:rsid w:val="00EF179B"/>
    <w:rsid w:val="00EF2891"/>
    <w:rsid w:val="00EF6C4D"/>
    <w:rsid w:val="00EF6F36"/>
    <w:rsid w:val="00F00874"/>
    <w:rsid w:val="00F013D5"/>
    <w:rsid w:val="00F014CB"/>
    <w:rsid w:val="00F0352E"/>
    <w:rsid w:val="00F041AB"/>
    <w:rsid w:val="00F05812"/>
    <w:rsid w:val="00F05F76"/>
    <w:rsid w:val="00F0731B"/>
    <w:rsid w:val="00F10AD2"/>
    <w:rsid w:val="00F10CAF"/>
    <w:rsid w:val="00F11CF4"/>
    <w:rsid w:val="00F123C0"/>
    <w:rsid w:val="00F12A12"/>
    <w:rsid w:val="00F146C0"/>
    <w:rsid w:val="00F153CB"/>
    <w:rsid w:val="00F162F6"/>
    <w:rsid w:val="00F16FB7"/>
    <w:rsid w:val="00F17A19"/>
    <w:rsid w:val="00F17D1A"/>
    <w:rsid w:val="00F17E49"/>
    <w:rsid w:val="00F17EAE"/>
    <w:rsid w:val="00F17EE5"/>
    <w:rsid w:val="00F20A69"/>
    <w:rsid w:val="00F21430"/>
    <w:rsid w:val="00F23018"/>
    <w:rsid w:val="00F23200"/>
    <w:rsid w:val="00F23515"/>
    <w:rsid w:val="00F24345"/>
    <w:rsid w:val="00F25ACC"/>
    <w:rsid w:val="00F263C9"/>
    <w:rsid w:val="00F26546"/>
    <w:rsid w:val="00F26A31"/>
    <w:rsid w:val="00F26AF7"/>
    <w:rsid w:val="00F2711B"/>
    <w:rsid w:val="00F27180"/>
    <w:rsid w:val="00F309FB"/>
    <w:rsid w:val="00F30DBD"/>
    <w:rsid w:val="00F30F2C"/>
    <w:rsid w:val="00F318F9"/>
    <w:rsid w:val="00F31D04"/>
    <w:rsid w:val="00F32B9D"/>
    <w:rsid w:val="00F34565"/>
    <w:rsid w:val="00F34B04"/>
    <w:rsid w:val="00F362F3"/>
    <w:rsid w:val="00F403E0"/>
    <w:rsid w:val="00F41560"/>
    <w:rsid w:val="00F43BDD"/>
    <w:rsid w:val="00F51652"/>
    <w:rsid w:val="00F5192C"/>
    <w:rsid w:val="00F52468"/>
    <w:rsid w:val="00F528EF"/>
    <w:rsid w:val="00F530E0"/>
    <w:rsid w:val="00F54479"/>
    <w:rsid w:val="00F56310"/>
    <w:rsid w:val="00F565D4"/>
    <w:rsid w:val="00F56BF5"/>
    <w:rsid w:val="00F5724C"/>
    <w:rsid w:val="00F57D79"/>
    <w:rsid w:val="00F64FA8"/>
    <w:rsid w:val="00F65158"/>
    <w:rsid w:val="00F651F6"/>
    <w:rsid w:val="00F657D5"/>
    <w:rsid w:val="00F65842"/>
    <w:rsid w:val="00F65AA8"/>
    <w:rsid w:val="00F65F8E"/>
    <w:rsid w:val="00F66075"/>
    <w:rsid w:val="00F668F7"/>
    <w:rsid w:val="00F76957"/>
    <w:rsid w:val="00F7747C"/>
    <w:rsid w:val="00F81401"/>
    <w:rsid w:val="00F847C8"/>
    <w:rsid w:val="00F8706A"/>
    <w:rsid w:val="00F87210"/>
    <w:rsid w:val="00F9041D"/>
    <w:rsid w:val="00F907C8"/>
    <w:rsid w:val="00F92B99"/>
    <w:rsid w:val="00F92EC6"/>
    <w:rsid w:val="00F95374"/>
    <w:rsid w:val="00F95C46"/>
    <w:rsid w:val="00F9762F"/>
    <w:rsid w:val="00F97EB1"/>
    <w:rsid w:val="00FA00AE"/>
    <w:rsid w:val="00FA1815"/>
    <w:rsid w:val="00FA1ED7"/>
    <w:rsid w:val="00FA2F66"/>
    <w:rsid w:val="00FA2FE3"/>
    <w:rsid w:val="00FA37A1"/>
    <w:rsid w:val="00FA3D8E"/>
    <w:rsid w:val="00FA745D"/>
    <w:rsid w:val="00FA74E4"/>
    <w:rsid w:val="00FB08B3"/>
    <w:rsid w:val="00FB0D61"/>
    <w:rsid w:val="00FB2B07"/>
    <w:rsid w:val="00FB2DCC"/>
    <w:rsid w:val="00FB47CC"/>
    <w:rsid w:val="00FB5195"/>
    <w:rsid w:val="00FB5DD4"/>
    <w:rsid w:val="00FB6AFD"/>
    <w:rsid w:val="00FB6E40"/>
    <w:rsid w:val="00FB7D07"/>
    <w:rsid w:val="00FC00A8"/>
    <w:rsid w:val="00FC0FD4"/>
    <w:rsid w:val="00FC12C4"/>
    <w:rsid w:val="00FC46CC"/>
    <w:rsid w:val="00FC51BC"/>
    <w:rsid w:val="00FC6BDD"/>
    <w:rsid w:val="00FD000B"/>
    <w:rsid w:val="00FD1857"/>
    <w:rsid w:val="00FD19E4"/>
    <w:rsid w:val="00FD28A4"/>
    <w:rsid w:val="00FD3402"/>
    <w:rsid w:val="00FD3442"/>
    <w:rsid w:val="00FD416E"/>
    <w:rsid w:val="00FD4312"/>
    <w:rsid w:val="00FD4CA8"/>
    <w:rsid w:val="00FD4E22"/>
    <w:rsid w:val="00FD4FAB"/>
    <w:rsid w:val="00FD5FE5"/>
    <w:rsid w:val="00FE026C"/>
    <w:rsid w:val="00FE51DF"/>
    <w:rsid w:val="00FE5E14"/>
    <w:rsid w:val="00FE618E"/>
    <w:rsid w:val="00FE6E77"/>
    <w:rsid w:val="00FF0AFE"/>
    <w:rsid w:val="00FF20D7"/>
    <w:rsid w:val="00FF3DA1"/>
    <w:rsid w:val="00FF6B45"/>
    <w:rsid w:val="00FF7822"/>
    <w:rsid w:val="00FF7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862D42"/>
  <w15:chartTrackingRefBased/>
  <w15:docId w15:val="{D4CF111A-D3E0-4430-A7D9-0199CC08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kern w:val="2"/>
      <w:sz w:val="28"/>
    </w:rPr>
  </w:style>
  <w:style w:type="paragraph" w:styleId="Heading1">
    <w:name w:val="heading 1"/>
    <w:basedOn w:val="Normal"/>
    <w:next w:val="Normal"/>
    <w:qFormat/>
    <w:pPr>
      <w:keepNext/>
      <w:spacing w:line="360" w:lineRule="auto"/>
      <w:jc w:val="center"/>
      <w:outlineLvl w:val="0"/>
    </w:pPr>
    <w:rPr>
      <w:b/>
    </w:rPr>
  </w:style>
  <w:style w:type="paragraph" w:styleId="Heading2">
    <w:name w:val="heading 2"/>
    <w:basedOn w:val="Normal"/>
    <w:next w:val="Normal"/>
    <w:qFormat/>
    <w:pPr>
      <w:keepNext/>
      <w:outlineLvl w:val="1"/>
    </w:pPr>
    <w:rPr>
      <w:b/>
      <w:bCs/>
      <w:sz w:val="20"/>
    </w:rPr>
  </w:style>
  <w:style w:type="paragraph" w:styleId="Heading3">
    <w:name w:val="heading 3"/>
    <w:basedOn w:val="Normal"/>
    <w:next w:val="Normal"/>
    <w:qFormat/>
    <w:pPr>
      <w:keepNext/>
      <w:jc w:val="center"/>
      <w:outlineLvl w:val="2"/>
    </w:pPr>
    <w:rPr>
      <w:b/>
      <w:bCs/>
      <w:sz w:val="20"/>
    </w:rPr>
  </w:style>
  <w:style w:type="paragraph" w:styleId="Heading4">
    <w:name w:val="heading 4"/>
    <w:basedOn w:val="Normal"/>
    <w:next w:val="Normal"/>
    <w:qFormat/>
    <w:pPr>
      <w:keepNext/>
      <w:outlineLvl w:val="3"/>
    </w:pPr>
    <w:rPr>
      <w:b/>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overflowPunct w:val="0"/>
      <w:autoSpaceDE w:val="0"/>
      <w:autoSpaceDN w:val="0"/>
      <w:adjustRightInd w:val="0"/>
      <w:spacing w:line="480" w:lineRule="atLeast"/>
      <w:textAlignment w:val="baseline"/>
    </w:pPr>
    <w:rPr>
      <w:rFonts w:eastAsia="PMingLiU"/>
      <w:lang w:val="en-GB"/>
    </w:rPr>
  </w:style>
  <w:style w:type="paragraph" w:styleId="Footer">
    <w:name w:val="footer"/>
    <w:basedOn w:val="Normal"/>
    <w:semiHidden/>
    <w:pPr>
      <w:tabs>
        <w:tab w:val="center" w:pos="4153"/>
        <w:tab w:val="right" w:pos="8306"/>
      </w:tabs>
      <w:snapToGrid w:val="0"/>
    </w:pPr>
    <w:rPr>
      <w:sz w:val="18"/>
    </w:rPr>
  </w:style>
  <w:style w:type="paragraph" w:customStyle="1" w:styleId="mainheadings">
    <w:name w:val="mainheadings"/>
    <w:next w:val="Normal"/>
    <w:pPr>
      <w:keepNext/>
      <w:spacing w:before="600"/>
    </w:pPr>
    <w:rPr>
      <w:rFonts w:eastAsia="MingLiU"/>
      <w:i/>
      <w:caps/>
      <w:noProof/>
      <w:sz w:val="28"/>
      <w:lang w:eastAsia="en-US"/>
    </w:rPr>
  </w:style>
  <w:style w:type="character" w:styleId="PageNumber">
    <w:name w:val="page number"/>
    <w:basedOn w:val="DefaultParagraphFont"/>
    <w:semiHidden/>
  </w:style>
  <w:style w:type="paragraph" w:customStyle="1" w:styleId="para">
    <w:name w:val="para"/>
    <w:rsid w:val="00C90237"/>
    <w:pPr>
      <w:numPr>
        <w:numId w:val="1"/>
      </w:numPr>
      <w:tabs>
        <w:tab w:val="clear" w:pos="360"/>
        <w:tab w:val="left" w:pos="1440"/>
      </w:tabs>
      <w:snapToGrid w:val="0"/>
      <w:spacing w:before="360" w:line="360" w:lineRule="auto"/>
      <w:jc w:val="both"/>
    </w:pPr>
    <w:rPr>
      <w:sz w:val="28"/>
      <w:lang w:val="en-GB"/>
    </w:rPr>
  </w:style>
  <w:style w:type="paragraph" w:customStyle="1" w:styleId="PARA-CONT">
    <w:name w:val="PARA-CON'T"/>
    <w:basedOn w:val="para"/>
    <w:next w:val="para"/>
    <w:pPr>
      <w:numPr>
        <w:numId w:val="0"/>
      </w:numPr>
      <w:spacing w:before="240"/>
    </w:p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lang w:eastAsia="en-US"/>
    </w:rPr>
  </w:style>
  <w:style w:type="paragraph" w:customStyle="1" w:styleId="points">
    <w:name w:val="points"/>
    <w:basedOn w:val="para"/>
    <w:rsid w:val="004D6BEE"/>
    <w:pPr>
      <w:numPr>
        <w:numId w:val="0"/>
      </w:numPr>
      <w:spacing w:before="120"/>
      <w:ind w:left="1397" w:hanging="677"/>
    </w:pPr>
  </w:style>
  <w:style w:type="paragraph" w:customStyle="1" w:styleId="Quote1">
    <w:name w:val="Quote1"/>
    <w:pPr>
      <w:tabs>
        <w:tab w:val="left" w:pos="1985"/>
      </w:tabs>
      <w:adjustRightInd w:val="0"/>
      <w:snapToGrid w:val="0"/>
      <w:spacing w:before="120" w:after="120"/>
      <w:ind w:left="1418" w:right="737"/>
      <w:jc w:val="both"/>
    </w:pPr>
    <w:rPr>
      <w:sz w:val="24"/>
      <w:lang w:val="en-GB" w:eastAsia="zh-TW"/>
    </w:rPr>
  </w:style>
  <w:style w:type="paragraph" w:customStyle="1" w:styleId="subheading">
    <w:name w:val="subheading"/>
    <w:next w:val="para-heading"/>
    <w:pPr>
      <w:keepNext/>
      <w:snapToGrid w:val="0"/>
      <w:spacing w:before="600" w:after="120" w:line="360" w:lineRule="auto"/>
    </w:pPr>
    <w:rPr>
      <w:i/>
      <w:sz w:val="28"/>
      <w:lang w:eastAsia="zh-TW"/>
    </w:rPr>
  </w:style>
  <w:style w:type="paragraph" w:customStyle="1" w:styleId="para-heading">
    <w:name w:val="para-heading"/>
    <w:basedOn w:val="para"/>
    <w:next w:val="para"/>
    <w:pPr>
      <w:spacing w:before="0"/>
    </w:pPr>
    <w:rPr>
      <w:lang w:val="en-US"/>
    </w:rPr>
  </w:style>
  <w:style w:type="paragraph" w:styleId="BodyTextIndent">
    <w:name w:val="Body Text Indent"/>
    <w:basedOn w:val="Normal"/>
    <w:link w:val="BodyTextIndentChar"/>
    <w:semiHidden/>
    <w:rsid w:val="00C34C3C"/>
    <w:pPr>
      <w:ind w:left="420" w:hanging="420"/>
    </w:pPr>
  </w:style>
  <w:style w:type="character" w:customStyle="1" w:styleId="BodyTextIndentChar">
    <w:name w:val="Body Text Indent Char"/>
    <w:link w:val="BodyTextIndent"/>
    <w:semiHidden/>
    <w:rsid w:val="00C34C3C"/>
    <w:rPr>
      <w:kern w:val="2"/>
      <w:sz w:val="28"/>
    </w:rPr>
  </w:style>
  <w:style w:type="paragraph" w:styleId="FootnoteText">
    <w:name w:val="footnote text"/>
    <w:basedOn w:val="Normal"/>
    <w:link w:val="FootnoteTextChar"/>
    <w:unhideWhenUsed/>
    <w:rsid w:val="00F309FB"/>
    <w:rPr>
      <w:sz w:val="20"/>
    </w:rPr>
  </w:style>
  <w:style w:type="character" w:customStyle="1" w:styleId="FootnoteTextChar">
    <w:name w:val="Footnote Text Char"/>
    <w:link w:val="FootnoteText"/>
    <w:uiPriority w:val="99"/>
    <w:rsid w:val="00F309FB"/>
    <w:rPr>
      <w:kern w:val="2"/>
    </w:rPr>
  </w:style>
  <w:style w:type="character" w:styleId="FootnoteReference">
    <w:name w:val="footnote reference"/>
    <w:unhideWhenUsed/>
    <w:rsid w:val="00F309FB"/>
    <w:rPr>
      <w:vertAlign w:val="superscript"/>
    </w:rPr>
  </w:style>
  <w:style w:type="paragraph" w:customStyle="1" w:styleId="normal3">
    <w:name w:val="normal3"/>
    <w:basedOn w:val="Normal"/>
    <w:rsid w:val="007177C6"/>
    <w:pPr>
      <w:tabs>
        <w:tab w:val="left" w:pos="1440"/>
        <w:tab w:val="center" w:pos="4320"/>
        <w:tab w:val="center" w:pos="4500"/>
        <w:tab w:val="right" w:pos="9000"/>
        <w:tab w:val="right" w:pos="9072"/>
      </w:tabs>
      <w:overflowPunct w:val="0"/>
      <w:autoSpaceDE w:val="0"/>
      <w:autoSpaceDN w:val="0"/>
      <w:snapToGrid w:val="0"/>
      <w:spacing w:line="360" w:lineRule="auto"/>
      <w:jc w:val="left"/>
    </w:pPr>
    <w:rPr>
      <w:rFonts w:eastAsia="MingLiU"/>
      <w:kern w:val="0"/>
      <w:lang w:val="en-GB"/>
    </w:rPr>
  </w:style>
  <w:style w:type="paragraph" w:customStyle="1" w:styleId="Heading">
    <w:name w:val="Heading"/>
    <w:basedOn w:val="Normal"/>
    <w:rsid w:val="007177C6"/>
    <w:pPr>
      <w:tabs>
        <w:tab w:val="left" w:pos="1440"/>
        <w:tab w:val="center" w:pos="4320"/>
        <w:tab w:val="right" w:pos="9072"/>
      </w:tabs>
      <w:snapToGrid w:val="0"/>
      <w:spacing w:line="360" w:lineRule="auto"/>
      <w:jc w:val="left"/>
    </w:pPr>
    <w:rPr>
      <w:kern w:val="0"/>
      <w:lang w:val="en-GB"/>
    </w:rPr>
  </w:style>
  <w:style w:type="paragraph" w:customStyle="1" w:styleId="Final">
    <w:name w:val="Final"/>
    <w:basedOn w:val="Normal"/>
    <w:qFormat/>
    <w:rsid w:val="001611DC"/>
    <w:pPr>
      <w:tabs>
        <w:tab w:val="left" w:pos="1440"/>
        <w:tab w:val="center" w:pos="4320"/>
        <w:tab w:val="right" w:pos="9072"/>
      </w:tabs>
      <w:snapToGrid w:val="0"/>
      <w:spacing w:after="440" w:line="360" w:lineRule="auto"/>
      <w:jc w:val="left"/>
    </w:pPr>
    <w:rPr>
      <w:kern w:val="0"/>
      <w:lang w:val="en-GB"/>
    </w:rPr>
  </w:style>
  <w:style w:type="paragraph" w:styleId="BalloonText">
    <w:name w:val="Balloon Text"/>
    <w:basedOn w:val="Normal"/>
    <w:link w:val="BalloonTextChar"/>
    <w:uiPriority w:val="99"/>
    <w:semiHidden/>
    <w:unhideWhenUsed/>
    <w:rsid w:val="00003552"/>
    <w:rPr>
      <w:rFonts w:ascii="Tahoma" w:hAnsi="Tahoma" w:cs="Tahoma"/>
      <w:sz w:val="16"/>
      <w:szCs w:val="16"/>
    </w:rPr>
  </w:style>
  <w:style w:type="character" w:customStyle="1" w:styleId="BalloonTextChar">
    <w:name w:val="Balloon Text Char"/>
    <w:link w:val="BalloonText"/>
    <w:uiPriority w:val="99"/>
    <w:semiHidden/>
    <w:rsid w:val="00003552"/>
    <w:rPr>
      <w:rFonts w:ascii="Tahoma" w:hAnsi="Tahoma" w:cs="Tahoma"/>
      <w:kern w:val="2"/>
      <w:sz w:val="16"/>
      <w:szCs w:val="16"/>
    </w:rPr>
  </w:style>
  <w:style w:type="character" w:customStyle="1" w:styleId="st1">
    <w:name w:val="st1"/>
    <w:basedOn w:val="DefaultParagraphFont"/>
    <w:rsid w:val="008F3728"/>
  </w:style>
  <w:style w:type="paragraph" w:customStyle="1" w:styleId="Hanging">
    <w:name w:val="Hanging"/>
    <w:basedOn w:val="Normal"/>
    <w:rsid w:val="00C65E44"/>
    <w:pPr>
      <w:tabs>
        <w:tab w:val="left" w:pos="1440"/>
        <w:tab w:val="center" w:pos="4320"/>
        <w:tab w:val="right" w:pos="9072"/>
      </w:tabs>
      <w:spacing w:before="120" w:line="440" w:lineRule="exact"/>
      <w:ind w:left="1440" w:hanging="720"/>
      <w:jc w:val="left"/>
    </w:pPr>
  </w:style>
  <w:style w:type="paragraph" w:customStyle="1" w:styleId="Hangingend">
    <w:name w:val="Hanging end"/>
    <w:basedOn w:val="Hanging"/>
    <w:qFormat/>
    <w:rsid w:val="009C68AD"/>
    <w:pPr>
      <w:numPr>
        <w:numId w:val="9"/>
      </w:numPr>
      <w:tabs>
        <w:tab w:val="clear" w:pos="1440"/>
        <w:tab w:val="clear" w:pos="9072"/>
        <w:tab w:val="left" w:pos="1418"/>
        <w:tab w:val="right" w:pos="8453"/>
      </w:tabs>
      <w:spacing w:after="520"/>
      <w:jc w:val="both"/>
    </w:pPr>
    <w:rPr>
      <w:lang w:val="en-GB"/>
    </w:rPr>
  </w:style>
  <w:style w:type="character" w:styleId="Hyperlink">
    <w:name w:val="Hyperlink"/>
    <w:uiPriority w:val="99"/>
    <w:semiHidden/>
    <w:unhideWhenUsed/>
    <w:rsid w:val="00EC3B30"/>
    <w:rPr>
      <w:rFonts w:ascii="Verdana" w:hAnsi="Verdana" w:hint="default"/>
      <w:strike w:val="0"/>
      <w:dstrike w:val="0"/>
      <w:color w:val="004B91"/>
      <w:u w:val="none"/>
      <w:effect w:val="none"/>
    </w:rPr>
  </w:style>
  <w:style w:type="paragraph" w:customStyle="1" w:styleId="loose">
    <w:name w:val="loose"/>
    <w:basedOn w:val="Normal"/>
    <w:rsid w:val="00EC3B30"/>
    <w:pPr>
      <w:spacing w:before="210"/>
      <w:jc w:val="left"/>
    </w:pPr>
    <w:rPr>
      <w:rFonts w:eastAsia="Times New Roman"/>
      <w:kern w:val="0"/>
      <w:sz w:val="24"/>
      <w:szCs w:val="24"/>
    </w:rPr>
  </w:style>
  <w:style w:type="character" w:customStyle="1" w:styleId="tightinline1">
    <w:name w:val="tightinline1"/>
    <w:rsid w:val="00EC3B30"/>
  </w:style>
  <w:style w:type="character" w:customStyle="1" w:styleId="italic1">
    <w:name w:val="italic1"/>
    <w:rsid w:val="00EC3B30"/>
    <w:rPr>
      <w:i/>
      <w:iCs/>
    </w:rPr>
  </w:style>
  <w:style w:type="paragraph" w:customStyle="1" w:styleId="Quotation">
    <w:name w:val="Quotation"/>
    <w:basedOn w:val="Normal"/>
    <w:rsid w:val="007D5ADD"/>
    <w:pPr>
      <w:tabs>
        <w:tab w:val="left" w:pos="1440"/>
      </w:tabs>
      <w:snapToGrid w:val="0"/>
      <w:spacing w:before="240"/>
      <w:ind w:left="1440" w:right="720"/>
      <w:jc w:val="left"/>
    </w:pPr>
    <w:rPr>
      <w:sz w:val="24"/>
    </w:rPr>
  </w:style>
  <w:style w:type="paragraph" w:customStyle="1" w:styleId="Finalend">
    <w:name w:val="Final end"/>
    <w:basedOn w:val="Normal"/>
    <w:qFormat/>
    <w:rsid w:val="009017F6"/>
    <w:pPr>
      <w:tabs>
        <w:tab w:val="left" w:pos="1440"/>
        <w:tab w:val="center" w:pos="4320"/>
        <w:tab w:val="right" w:pos="8453"/>
      </w:tabs>
      <w:spacing w:line="360" w:lineRule="auto"/>
    </w:pPr>
    <w:rPr>
      <w:kern w:val="0"/>
      <w:lang w:val="en-GB"/>
    </w:rPr>
  </w:style>
  <w:style w:type="paragraph" w:customStyle="1" w:styleId="Quotationend">
    <w:name w:val="Quotation end"/>
    <w:basedOn w:val="Normal"/>
    <w:qFormat/>
    <w:rsid w:val="009017F6"/>
    <w:pPr>
      <w:tabs>
        <w:tab w:val="left" w:pos="1440"/>
        <w:tab w:val="left" w:pos="1872"/>
        <w:tab w:val="left" w:pos="2304"/>
        <w:tab w:val="center" w:pos="4320"/>
        <w:tab w:val="right" w:pos="9072"/>
      </w:tabs>
      <w:spacing w:before="240" w:after="520"/>
      <w:ind w:left="1440" w:right="720"/>
    </w:pPr>
    <w:rPr>
      <w:sz w:val="24"/>
    </w:rPr>
  </w:style>
  <w:style w:type="paragraph" w:styleId="ListParagraph">
    <w:name w:val="List Paragraph"/>
    <w:basedOn w:val="Normal"/>
    <w:uiPriority w:val="34"/>
    <w:qFormat/>
    <w:rsid w:val="00A35C72"/>
    <w:pPr>
      <w:widowControl w:val="0"/>
      <w:ind w:leftChars="200" w:left="480"/>
      <w:jc w:val="left"/>
    </w:pPr>
    <w:rPr>
      <w:rFonts w:ascii="Calibri" w:eastAsia="PMingLiU" w:hAnsi="Calibri"/>
      <w:sz w:val="24"/>
      <w:szCs w:val="22"/>
      <w:lang w:val="en-GB" w:eastAsia="zh-TW"/>
    </w:rPr>
  </w:style>
  <w:style w:type="paragraph" w:styleId="NormalWeb">
    <w:name w:val="Normal (Web)"/>
    <w:basedOn w:val="Normal"/>
    <w:uiPriority w:val="99"/>
    <w:unhideWhenUsed/>
    <w:rsid w:val="003D5235"/>
    <w:pPr>
      <w:spacing w:before="100" w:beforeAutospacing="1" w:after="100" w:afterAutospacing="1"/>
      <w:jc w:val="left"/>
    </w:pPr>
    <w:rPr>
      <w:rFonts w:eastAsia="Times New Roman"/>
      <w:kern w:val="0"/>
      <w:sz w:val="24"/>
      <w:szCs w:val="24"/>
    </w:rPr>
  </w:style>
  <w:style w:type="numbering" w:customStyle="1" w:styleId="ImportedStyle2">
    <w:name w:val="Imported Style 2"/>
    <w:rsid w:val="00F10AD2"/>
    <w:pPr>
      <w:numPr>
        <w:numId w:val="38"/>
      </w:numPr>
    </w:pPr>
  </w:style>
  <w:style w:type="numbering" w:customStyle="1" w:styleId="ImportedStyle1">
    <w:name w:val="Imported Style 1"/>
    <w:rsid w:val="008368A1"/>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217258">
      <w:bodyDiv w:val="1"/>
      <w:marLeft w:val="0"/>
      <w:marRight w:val="0"/>
      <w:marTop w:val="0"/>
      <w:marBottom w:val="0"/>
      <w:divBdr>
        <w:top w:val="none" w:sz="0" w:space="0" w:color="auto"/>
        <w:left w:val="none" w:sz="0" w:space="0" w:color="auto"/>
        <w:bottom w:val="none" w:sz="0" w:space="0" w:color="auto"/>
        <w:right w:val="none" w:sz="0" w:space="0" w:color="auto"/>
      </w:divBdr>
      <w:divsChild>
        <w:div w:id="835150399">
          <w:marLeft w:val="480"/>
          <w:marRight w:val="0"/>
          <w:marTop w:val="0"/>
          <w:marBottom w:val="80"/>
          <w:divBdr>
            <w:top w:val="none" w:sz="0" w:space="0" w:color="auto"/>
            <w:left w:val="none" w:sz="0" w:space="0" w:color="auto"/>
            <w:bottom w:val="none" w:sz="0" w:space="0" w:color="auto"/>
            <w:right w:val="none" w:sz="0" w:space="0" w:color="auto"/>
          </w:divBdr>
          <w:divsChild>
            <w:div w:id="1954899910">
              <w:marLeft w:val="0"/>
              <w:marRight w:val="0"/>
              <w:marTop w:val="0"/>
              <w:marBottom w:val="0"/>
              <w:divBdr>
                <w:top w:val="none" w:sz="0" w:space="0" w:color="auto"/>
                <w:left w:val="none" w:sz="0" w:space="0" w:color="auto"/>
                <w:bottom w:val="none" w:sz="0" w:space="0" w:color="auto"/>
                <w:right w:val="none" w:sz="0" w:space="0" w:color="auto"/>
              </w:divBdr>
            </w:div>
          </w:divsChild>
        </w:div>
        <w:div w:id="891422828">
          <w:marLeft w:val="480"/>
          <w:marRight w:val="0"/>
          <w:marTop w:val="0"/>
          <w:marBottom w:val="80"/>
          <w:divBdr>
            <w:top w:val="none" w:sz="0" w:space="0" w:color="auto"/>
            <w:left w:val="none" w:sz="0" w:space="0" w:color="auto"/>
            <w:bottom w:val="none" w:sz="0" w:space="0" w:color="auto"/>
            <w:right w:val="none" w:sz="0" w:space="0" w:color="auto"/>
          </w:divBdr>
          <w:divsChild>
            <w:div w:id="126046542">
              <w:marLeft w:val="0"/>
              <w:marRight w:val="0"/>
              <w:marTop w:val="0"/>
              <w:marBottom w:val="0"/>
              <w:divBdr>
                <w:top w:val="none" w:sz="0" w:space="0" w:color="auto"/>
                <w:left w:val="none" w:sz="0" w:space="0" w:color="auto"/>
                <w:bottom w:val="none" w:sz="0" w:space="0" w:color="auto"/>
                <w:right w:val="none" w:sz="0" w:space="0" w:color="auto"/>
              </w:divBdr>
            </w:div>
          </w:divsChild>
        </w:div>
        <w:div w:id="1537548217">
          <w:marLeft w:val="480"/>
          <w:marRight w:val="0"/>
          <w:marTop w:val="0"/>
          <w:marBottom w:val="80"/>
          <w:divBdr>
            <w:top w:val="none" w:sz="0" w:space="0" w:color="auto"/>
            <w:left w:val="none" w:sz="0" w:space="0" w:color="auto"/>
            <w:bottom w:val="none" w:sz="0" w:space="0" w:color="auto"/>
            <w:right w:val="none" w:sz="0" w:space="0" w:color="auto"/>
          </w:divBdr>
          <w:divsChild>
            <w:div w:id="1002857605">
              <w:marLeft w:val="0"/>
              <w:marRight w:val="0"/>
              <w:marTop w:val="0"/>
              <w:marBottom w:val="0"/>
              <w:divBdr>
                <w:top w:val="none" w:sz="0" w:space="0" w:color="auto"/>
                <w:left w:val="none" w:sz="0" w:space="0" w:color="auto"/>
                <w:bottom w:val="none" w:sz="0" w:space="0" w:color="auto"/>
                <w:right w:val="none" w:sz="0" w:space="0" w:color="auto"/>
              </w:divBdr>
            </w:div>
          </w:divsChild>
        </w:div>
        <w:div w:id="1814132257">
          <w:marLeft w:val="0"/>
          <w:marRight w:val="0"/>
          <w:marTop w:val="240"/>
          <w:marBottom w:val="80"/>
          <w:divBdr>
            <w:top w:val="none" w:sz="0" w:space="0" w:color="auto"/>
            <w:left w:val="none" w:sz="0" w:space="0" w:color="auto"/>
            <w:bottom w:val="none" w:sz="0" w:space="0" w:color="auto"/>
            <w:right w:val="none" w:sz="0" w:space="0" w:color="auto"/>
          </w:divBdr>
        </w:div>
        <w:div w:id="1958952376">
          <w:marLeft w:val="480"/>
          <w:marRight w:val="0"/>
          <w:marTop w:val="0"/>
          <w:marBottom w:val="0"/>
          <w:divBdr>
            <w:top w:val="none" w:sz="0" w:space="0" w:color="auto"/>
            <w:left w:val="none" w:sz="0" w:space="0" w:color="auto"/>
            <w:bottom w:val="none" w:sz="0" w:space="0" w:color="auto"/>
            <w:right w:val="none" w:sz="0" w:space="0" w:color="auto"/>
          </w:divBdr>
        </w:div>
      </w:divsChild>
    </w:div>
    <w:div w:id="1379040757">
      <w:bodyDiv w:val="1"/>
      <w:marLeft w:val="0"/>
      <w:marRight w:val="0"/>
      <w:marTop w:val="0"/>
      <w:marBottom w:val="0"/>
      <w:divBdr>
        <w:top w:val="none" w:sz="0" w:space="0" w:color="auto"/>
        <w:left w:val="none" w:sz="0" w:space="0" w:color="auto"/>
        <w:bottom w:val="none" w:sz="0" w:space="0" w:color="auto"/>
        <w:right w:val="none" w:sz="0" w:space="0" w:color="auto"/>
      </w:divBdr>
      <w:divsChild>
        <w:div w:id="165944414">
          <w:marLeft w:val="75"/>
          <w:marRight w:val="75"/>
          <w:marTop w:val="0"/>
          <w:marBottom w:val="0"/>
          <w:divBdr>
            <w:top w:val="none" w:sz="0" w:space="0" w:color="auto"/>
            <w:left w:val="none" w:sz="0" w:space="0" w:color="auto"/>
            <w:bottom w:val="none" w:sz="0" w:space="0" w:color="auto"/>
            <w:right w:val="none" w:sz="0" w:space="0" w:color="auto"/>
          </w:divBdr>
          <w:divsChild>
            <w:div w:id="774447974">
              <w:marLeft w:val="0"/>
              <w:marRight w:val="0"/>
              <w:marTop w:val="210"/>
              <w:marBottom w:val="0"/>
              <w:divBdr>
                <w:top w:val="none" w:sz="0" w:space="0" w:color="auto"/>
                <w:left w:val="none" w:sz="0" w:space="0" w:color="auto"/>
                <w:bottom w:val="none" w:sz="0" w:space="0" w:color="auto"/>
                <w:right w:val="none" w:sz="0" w:space="0" w:color="auto"/>
              </w:divBdr>
              <w:divsChild>
                <w:div w:id="342975549">
                  <w:marLeft w:val="0"/>
                  <w:marRight w:val="0"/>
                  <w:marTop w:val="0"/>
                  <w:marBottom w:val="0"/>
                  <w:divBdr>
                    <w:top w:val="none" w:sz="0" w:space="0" w:color="auto"/>
                    <w:left w:val="none" w:sz="0" w:space="0" w:color="auto"/>
                    <w:bottom w:val="none" w:sz="0" w:space="0" w:color="auto"/>
                    <w:right w:val="none" w:sz="0" w:space="0" w:color="auto"/>
                  </w:divBdr>
                  <w:divsChild>
                    <w:div w:id="1145202345">
                      <w:marLeft w:val="0"/>
                      <w:marRight w:val="0"/>
                      <w:marTop w:val="210"/>
                      <w:marBottom w:val="0"/>
                      <w:divBdr>
                        <w:top w:val="none" w:sz="0" w:space="0" w:color="auto"/>
                        <w:left w:val="none" w:sz="0" w:space="0" w:color="auto"/>
                        <w:bottom w:val="none" w:sz="0" w:space="0" w:color="auto"/>
                        <w:right w:val="none" w:sz="0" w:space="0" w:color="auto"/>
                      </w:divBdr>
                      <w:divsChild>
                        <w:div w:id="1055162022">
                          <w:marLeft w:val="0"/>
                          <w:marRight w:val="0"/>
                          <w:marTop w:val="0"/>
                          <w:marBottom w:val="0"/>
                          <w:divBdr>
                            <w:top w:val="none" w:sz="0" w:space="0" w:color="auto"/>
                            <w:left w:val="none" w:sz="0" w:space="0" w:color="auto"/>
                            <w:bottom w:val="none" w:sz="0" w:space="0" w:color="auto"/>
                            <w:right w:val="none" w:sz="0" w:space="0" w:color="auto"/>
                          </w:divBdr>
                          <w:divsChild>
                            <w:div w:id="106632001">
                              <w:marLeft w:val="0"/>
                              <w:marRight w:val="0"/>
                              <w:marTop w:val="210"/>
                              <w:marBottom w:val="0"/>
                              <w:divBdr>
                                <w:top w:val="none" w:sz="0" w:space="0" w:color="auto"/>
                                <w:left w:val="none" w:sz="0" w:space="0" w:color="auto"/>
                                <w:bottom w:val="none" w:sz="0" w:space="0" w:color="auto"/>
                                <w:right w:val="none" w:sz="0" w:space="0" w:color="auto"/>
                              </w:divBdr>
                              <w:divsChild>
                                <w:div w:id="1724669422">
                                  <w:marLeft w:val="0"/>
                                  <w:marRight w:val="0"/>
                                  <w:marTop w:val="0"/>
                                  <w:marBottom w:val="0"/>
                                  <w:divBdr>
                                    <w:top w:val="none" w:sz="0" w:space="0" w:color="auto"/>
                                    <w:left w:val="none" w:sz="0" w:space="0" w:color="auto"/>
                                    <w:bottom w:val="none" w:sz="0" w:space="0" w:color="auto"/>
                                    <w:right w:val="none" w:sz="0" w:space="0" w:color="auto"/>
                                  </w:divBdr>
                                  <w:divsChild>
                                    <w:div w:id="765267134">
                                      <w:marLeft w:val="0"/>
                                      <w:marRight w:val="0"/>
                                      <w:marTop w:val="210"/>
                                      <w:marBottom w:val="0"/>
                                      <w:divBdr>
                                        <w:top w:val="none" w:sz="0" w:space="0" w:color="auto"/>
                                        <w:left w:val="none" w:sz="0" w:space="0" w:color="auto"/>
                                        <w:bottom w:val="none" w:sz="0" w:space="0" w:color="auto"/>
                                        <w:right w:val="none" w:sz="0" w:space="0" w:color="auto"/>
                                      </w:divBdr>
                                      <w:divsChild>
                                        <w:div w:id="2082365011">
                                          <w:marLeft w:val="0"/>
                                          <w:marRight w:val="0"/>
                                          <w:marTop w:val="0"/>
                                          <w:marBottom w:val="0"/>
                                          <w:divBdr>
                                            <w:top w:val="none" w:sz="0" w:space="0" w:color="auto"/>
                                            <w:left w:val="none" w:sz="0" w:space="0" w:color="auto"/>
                                            <w:bottom w:val="none" w:sz="0" w:space="0" w:color="auto"/>
                                            <w:right w:val="none" w:sz="0" w:space="0" w:color="auto"/>
                                          </w:divBdr>
                                          <w:divsChild>
                                            <w:div w:id="1633054421">
                                              <w:marLeft w:val="105"/>
                                              <w:marRight w:val="0"/>
                                              <w:marTop w:val="0"/>
                                              <w:marBottom w:val="0"/>
                                              <w:divBdr>
                                                <w:top w:val="none" w:sz="0" w:space="0" w:color="auto"/>
                                                <w:left w:val="none" w:sz="0" w:space="0" w:color="auto"/>
                                                <w:bottom w:val="none" w:sz="0" w:space="0" w:color="auto"/>
                                                <w:right w:val="none" w:sz="0" w:space="0" w:color="auto"/>
                                              </w:divBdr>
                                              <w:divsChild>
                                                <w:div w:id="1688679503">
                                                  <w:marLeft w:val="0"/>
                                                  <w:marRight w:val="0"/>
                                                  <w:marTop w:val="315"/>
                                                  <w:marBottom w:val="0"/>
                                                  <w:divBdr>
                                                    <w:top w:val="none" w:sz="0" w:space="0" w:color="auto"/>
                                                    <w:left w:val="none" w:sz="0" w:space="0" w:color="auto"/>
                                                    <w:bottom w:val="none" w:sz="0" w:space="0" w:color="auto"/>
                                                    <w:right w:val="none" w:sz="0" w:space="0" w:color="auto"/>
                                                  </w:divBdr>
                                                  <w:divsChild>
                                                    <w:div w:id="180244357">
                                                      <w:marLeft w:val="900"/>
                                                      <w:marRight w:val="0"/>
                                                      <w:marTop w:val="0"/>
                                                      <w:marBottom w:val="0"/>
                                                      <w:divBdr>
                                                        <w:top w:val="none" w:sz="0" w:space="0" w:color="auto"/>
                                                        <w:left w:val="none" w:sz="0" w:space="0" w:color="auto"/>
                                                        <w:bottom w:val="none" w:sz="0" w:space="0" w:color="auto"/>
                                                        <w:right w:val="none" w:sz="0" w:space="0" w:color="auto"/>
                                                      </w:divBdr>
                                                    </w:div>
                                                    <w:div w:id="911429468">
                                                      <w:marLeft w:val="900"/>
                                                      <w:marRight w:val="0"/>
                                                      <w:marTop w:val="0"/>
                                                      <w:marBottom w:val="0"/>
                                                      <w:divBdr>
                                                        <w:top w:val="none" w:sz="0" w:space="0" w:color="auto"/>
                                                        <w:left w:val="none" w:sz="0" w:space="0" w:color="auto"/>
                                                        <w:bottom w:val="none" w:sz="0" w:space="0" w:color="auto"/>
                                                        <w:right w:val="none" w:sz="0" w:space="0" w:color="auto"/>
                                                      </w:divBdr>
                                                    </w:div>
                                                    <w:div w:id="1084688763">
                                                      <w:marLeft w:val="900"/>
                                                      <w:marRight w:val="0"/>
                                                      <w:marTop w:val="0"/>
                                                      <w:marBottom w:val="0"/>
                                                      <w:divBdr>
                                                        <w:top w:val="none" w:sz="0" w:space="0" w:color="auto"/>
                                                        <w:left w:val="none" w:sz="0" w:space="0" w:color="auto"/>
                                                        <w:bottom w:val="none" w:sz="0" w:space="0" w:color="auto"/>
                                                        <w:right w:val="none" w:sz="0" w:space="0" w:color="auto"/>
                                                      </w:divBdr>
                                                    </w:div>
                                                    <w:div w:id="1180697159">
                                                      <w:marLeft w:val="900"/>
                                                      <w:marRight w:val="0"/>
                                                      <w:marTop w:val="0"/>
                                                      <w:marBottom w:val="0"/>
                                                      <w:divBdr>
                                                        <w:top w:val="none" w:sz="0" w:space="0" w:color="auto"/>
                                                        <w:left w:val="none" w:sz="0" w:space="0" w:color="auto"/>
                                                        <w:bottom w:val="none" w:sz="0" w:space="0" w:color="auto"/>
                                                        <w:right w:val="none" w:sz="0" w:space="0" w:color="auto"/>
                                                      </w:divBdr>
                                                    </w:div>
                                                    <w:div w:id="1220018281">
                                                      <w:marLeft w:val="900"/>
                                                      <w:marRight w:val="0"/>
                                                      <w:marTop w:val="0"/>
                                                      <w:marBottom w:val="0"/>
                                                      <w:divBdr>
                                                        <w:top w:val="none" w:sz="0" w:space="0" w:color="auto"/>
                                                        <w:left w:val="none" w:sz="0" w:space="0" w:color="auto"/>
                                                        <w:bottom w:val="none" w:sz="0" w:space="0" w:color="auto"/>
                                                        <w:right w:val="none" w:sz="0" w:space="0" w:color="auto"/>
                                                      </w:divBdr>
                                                    </w:div>
                                                    <w:div w:id="1246187866">
                                                      <w:marLeft w:val="0"/>
                                                      <w:marRight w:val="0"/>
                                                      <w:marTop w:val="0"/>
                                                      <w:marBottom w:val="0"/>
                                                      <w:divBdr>
                                                        <w:top w:val="none" w:sz="0" w:space="0" w:color="auto"/>
                                                        <w:left w:val="none" w:sz="0" w:space="0" w:color="auto"/>
                                                        <w:bottom w:val="none" w:sz="0" w:space="0" w:color="auto"/>
                                                        <w:right w:val="none" w:sz="0" w:space="0" w:color="auto"/>
                                                      </w:divBdr>
                                                    </w:div>
                                                    <w:div w:id="1273050084">
                                                      <w:marLeft w:val="900"/>
                                                      <w:marRight w:val="0"/>
                                                      <w:marTop w:val="0"/>
                                                      <w:marBottom w:val="0"/>
                                                      <w:divBdr>
                                                        <w:top w:val="none" w:sz="0" w:space="0" w:color="auto"/>
                                                        <w:left w:val="none" w:sz="0" w:space="0" w:color="auto"/>
                                                        <w:bottom w:val="none" w:sz="0" w:space="0" w:color="auto"/>
                                                        <w:right w:val="none" w:sz="0" w:space="0" w:color="auto"/>
                                                      </w:divBdr>
                                                    </w:div>
                                                    <w:div w:id="1382248905">
                                                      <w:marLeft w:val="900"/>
                                                      <w:marRight w:val="0"/>
                                                      <w:marTop w:val="0"/>
                                                      <w:marBottom w:val="0"/>
                                                      <w:divBdr>
                                                        <w:top w:val="none" w:sz="0" w:space="0" w:color="auto"/>
                                                        <w:left w:val="none" w:sz="0" w:space="0" w:color="auto"/>
                                                        <w:bottom w:val="none" w:sz="0" w:space="0" w:color="auto"/>
                                                        <w:right w:val="none" w:sz="0" w:space="0" w:color="auto"/>
                                                      </w:divBdr>
                                                    </w:div>
                                                    <w:div w:id="1616978862">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56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ingMee%20Chan\Application%20Data\Microsoft\Templates\HCM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E5CD4F-CD50-4A88-A789-9EB37F433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HCMA-c.dot</Template>
  <TotalTime>0</TotalTime>
  <Pages>9</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lpstr>
    </vt:vector>
  </TitlesOfParts>
  <Company>Judiciary Hong Kong</Company>
  <LinksUpToDate>false</LinksUpToDate>
  <CharactersWithSpaces>10782</CharactersWithSpaces>
  <SharedDoc>false</SharedDoc>
  <HLinks>
    <vt:vector size="60" baseType="variant">
      <vt:variant>
        <vt:i4>65639</vt:i4>
      </vt:variant>
      <vt:variant>
        <vt:i4>27</vt:i4>
      </vt:variant>
      <vt:variant>
        <vt:i4>0</vt:i4>
      </vt:variant>
      <vt:variant>
        <vt:i4>5</vt:i4>
      </vt:variant>
      <vt:variant>
        <vt:lpwstr>https://www.lexisnexis.com/in/legal/search/runRemoteLink.do?A=0.3361486116968986&amp;bct=A&amp;service=citation&amp;risb=21_T26916881881&amp;langcountry=AU&amp;linkInfo=F%23AU%23HKC%23vol%252%25sel1%252014%25page%25532%25year%252014%25sel2%252%25</vt:lpwstr>
      </vt:variant>
      <vt:variant>
        <vt:lpwstr/>
      </vt:variant>
      <vt:variant>
        <vt:i4>5505142</vt:i4>
      </vt:variant>
      <vt:variant>
        <vt:i4>24</vt:i4>
      </vt:variant>
      <vt:variant>
        <vt:i4>0</vt:i4>
      </vt:variant>
      <vt:variant>
        <vt:i4>5</vt:i4>
      </vt:variant>
      <vt:variant>
        <vt:lpwstr>https://www.lexisnexis.com/in/legal/search/runRemoteLink.do?A=0.7834036978993195&amp;bct=A&amp;service=citation&amp;risb=21_T26916881881&amp;langcountry=AU&amp;linkInfo=F%23AU%23HKCU%23sel1%252014%25page%252089%25year%252014%25</vt:lpwstr>
      </vt:variant>
      <vt:variant>
        <vt:lpwstr/>
      </vt:variant>
      <vt:variant>
        <vt:i4>5308454</vt:i4>
      </vt:variant>
      <vt:variant>
        <vt:i4>21</vt:i4>
      </vt:variant>
      <vt:variant>
        <vt:i4>0</vt:i4>
      </vt:variant>
      <vt:variant>
        <vt:i4>5</vt:i4>
      </vt:variant>
      <vt:variant>
        <vt:lpwstr>https://www.lexisnexis.com/in/legal/search/runRemoteLink.do?A=0.8805236404254951&amp;bct=A&amp;service=citation&amp;risb=21_T26916881881&amp;langcountry=AU&amp;linkInfo=F%23GB%23WLR%23vol%251%25sel1%252005%25page%253914%25year%252005%25sel2%251%25</vt:lpwstr>
      </vt:variant>
      <vt:variant>
        <vt:lpwstr/>
      </vt:variant>
      <vt:variant>
        <vt:i4>393314</vt:i4>
      </vt:variant>
      <vt:variant>
        <vt:i4>18</vt:i4>
      </vt:variant>
      <vt:variant>
        <vt:i4>0</vt:i4>
      </vt:variant>
      <vt:variant>
        <vt:i4>5</vt:i4>
      </vt:variant>
      <vt:variant>
        <vt:lpwstr>https://www.lexisnexis.com/in/legal/search/runRemoteLink.do?A=0.3840519721520059&amp;bct=A&amp;service=citation&amp;risb=21_T26916881881&amp;langcountry=AU&amp;linkInfo=F%23AU%23HKC%23vol%253%25sel1%252011%25page%25550%25year%252011%25sel2%253%25</vt:lpwstr>
      </vt:variant>
      <vt:variant>
        <vt:lpwstr/>
      </vt:variant>
      <vt:variant>
        <vt:i4>327776</vt:i4>
      </vt:variant>
      <vt:variant>
        <vt:i4>15</vt:i4>
      </vt:variant>
      <vt:variant>
        <vt:i4>0</vt:i4>
      </vt:variant>
      <vt:variant>
        <vt:i4>5</vt:i4>
      </vt:variant>
      <vt:variant>
        <vt:lpwstr>https://www.lexisnexis.com/in/legal/search/runRemoteLink.do?A=0.6891591981180812&amp;bct=A&amp;service=citation&amp;risb=21_T26916881881&amp;langcountry=AU&amp;linkInfo=F%23AU%23HKC%23vol%255%25sel1%252014%25page%25588%25year%252014%25sel2%255%25</vt:lpwstr>
      </vt:variant>
      <vt:variant>
        <vt:lpwstr/>
      </vt:variant>
      <vt:variant>
        <vt:i4>4980840</vt:i4>
      </vt:variant>
      <vt:variant>
        <vt:i4>12</vt:i4>
      </vt:variant>
      <vt:variant>
        <vt:i4>0</vt:i4>
      </vt:variant>
      <vt:variant>
        <vt:i4>5</vt:i4>
      </vt:variant>
      <vt:variant>
        <vt:lpwstr>https://www.lexisnexis.com/in/legal/search/runRemoteLink.do?A=0.9365448333298495&amp;bct=A&amp;service=citation&amp;risb=21_T26916881881&amp;langcountry=AU&amp;linkInfo=F%23AU%23HKCU%23sel1%252007%25page%25408%25year%252007%25</vt:lpwstr>
      </vt:variant>
      <vt:variant>
        <vt:lpwstr/>
      </vt:variant>
      <vt:variant>
        <vt:i4>786541</vt:i4>
      </vt:variant>
      <vt:variant>
        <vt:i4>9</vt:i4>
      </vt:variant>
      <vt:variant>
        <vt:i4>0</vt:i4>
      </vt:variant>
      <vt:variant>
        <vt:i4>5</vt:i4>
      </vt:variant>
      <vt:variant>
        <vt:lpwstr>https://www.lexisnexis.com/in/legal/search/runRemoteLink.do?A=0.7188028240476391&amp;bct=A&amp;service=citation&amp;risb=21_T26916881881&amp;langcountry=AU&amp;linkInfo=F%23AU%23HKC%23vol%252%25sel1%252002%25page%25693%25year%252002%25sel2%252%25</vt:lpwstr>
      </vt:variant>
      <vt:variant>
        <vt:lpwstr/>
      </vt:variant>
      <vt:variant>
        <vt:i4>1572924</vt:i4>
      </vt:variant>
      <vt:variant>
        <vt:i4>6</vt:i4>
      </vt:variant>
      <vt:variant>
        <vt:i4>0</vt:i4>
      </vt:variant>
      <vt:variant>
        <vt:i4>5</vt:i4>
      </vt:variant>
      <vt:variant>
        <vt:lpwstr>https://www.lexisnexis.com/in/legal/search/runRemoteLink.do?A=0.03457164873059182&amp;bct=A&amp;service=citation&amp;risb=21_T26916881881&amp;langcountry=AU&amp;linkInfo=F%23GB%23KB%23vol%252%25sel1%251941%25page%2558%25year%251941%25sel2%252%25</vt:lpwstr>
      </vt:variant>
      <vt:variant>
        <vt:lpwstr/>
      </vt:variant>
      <vt:variant>
        <vt:i4>2818060</vt:i4>
      </vt:variant>
      <vt:variant>
        <vt:i4>3</vt:i4>
      </vt:variant>
      <vt:variant>
        <vt:i4>0</vt:i4>
      </vt:variant>
      <vt:variant>
        <vt:i4>5</vt:i4>
      </vt:variant>
      <vt:variant>
        <vt:lpwstr>https://www.lexisnexis.com/in/legal/search/runRemoteLink.do?A=0.7113078604063061&amp;bct=A&amp;service=citation&amp;risb=21_T26916881881&amp;langcountry=AU&amp;linkInfo=F%23GB%23KB%23vol%252%25sel1%251941%25page%2558%25year%251941%25sel2%252%25</vt:lpwstr>
      </vt:variant>
      <vt:variant>
        <vt:lpwstr/>
      </vt:variant>
      <vt:variant>
        <vt:i4>262246</vt:i4>
      </vt:variant>
      <vt:variant>
        <vt:i4>0</vt:i4>
      </vt:variant>
      <vt:variant>
        <vt:i4>0</vt:i4>
      </vt:variant>
      <vt:variant>
        <vt:i4>5</vt:i4>
      </vt:variant>
      <vt:variant>
        <vt:lpwstr>https://www.lexisnexis.com/in/legal/search/runRemoteLink.do?A=0.9978603666029374&amp;bct=A&amp;service=citation&amp;risb=21_T26916881881&amp;langcountry=AU&amp;linkInfo=F%23AU%23HKC%23vol%252%25sel1%252002%25page%25693%25year%252002%25sel2%252%25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setup</dc:creator>
  <cp:keywords/>
  <cp:lastModifiedBy>Windows User</cp:lastModifiedBy>
  <cp:revision>2</cp:revision>
  <cp:lastPrinted>2021-11-18T04:29:00Z</cp:lastPrinted>
  <dcterms:created xsi:type="dcterms:W3CDTF">2021-11-18T06:57:00Z</dcterms:created>
  <dcterms:modified xsi:type="dcterms:W3CDTF">2021-11-18T06:57:00Z</dcterms:modified>
</cp:coreProperties>
</file>