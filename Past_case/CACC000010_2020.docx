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031771" w14:textId="5906E9BA" w:rsidR="00A34041" w:rsidRDefault="49FEB88F" w:rsidP="00A34041">
      <w:pPr>
        <w:tabs>
          <w:tab w:val="clear" w:pos="1440"/>
          <w:tab w:val="clear" w:pos="4234"/>
        </w:tabs>
        <w:jc w:val="right"/>
        <w:rPr>
          <w:lang w:val="en-US"/>
        </w:rPr>
      </w:pPr>
      <w:r w:rsidRPr="49FEB88F">
        <w:rPr>
          <w:lang w:val="en-US"/>
        </w:rPr>
        <w:t>CACC </w:t>
      </w:r>
      <w:r w:rsidR="001845B0">
        <w:rPr>
          <w:lang w:val="en-US"/>
        </w:rPr>
        <w:t>10/2020</w:t>
      </w:r>
    </w:p>
    <w:p w14:paraId="427A6F17" w14:textId="36B0161C" w:rsidR="00EA2450" w:rsidRDefault="009749A5" w:rsidP="00A34041">
      <w:pPr>
        <w:tabs>
          <w:tab w:val="clear" w:pos="1440"/>
          <w:tab w:val="clear" w:pos="4234"/>
        </w:tabs>
        <w:jc w:val="right"/>
        <w:rPr>
          <w:lang w:val="en-US"/>
        </w:rPr>
      </w:pPr>
      <w:r w:rsidRPr="009749A5">
        <w:rPr>
          <w:color w:val="000000"/>
          <w:szCs w:val="28"/>
        </w:rPr>
        <w:t>[2021] HKCA 25</w:t>
      </w:r>
    </w:p>
    <w:p w14:paraId="672A6659" w14:textId="3599F8E6" w:rsidR="00A34041" w:rsidRDefault="00A34041" w:rsidP="00A34041">
      <w:pPr>
        <w:pStyle w:val="hspace"/>
      </w:pPr>
    </w:p>
    <w:p w14:paraId="0A37501D" w14:textId="77777777" w:rsidR="00E81951" w:rsidRDefault="00E81951" w:rsidP="00A34041">
      <w:pPr>
        <w:pStyle w:val="hspace"/>
      </w:pPr>
    </w:p>
    <w:p w14:paraId="72A9B346" w14:textId="74990008" w:rsidR="00A34041" w:rsidRPr="00DB3B76" w:rsidRDefault="00A34041" w:rsidP="00A34041">
      <w:pPr>
        <w:spacing w:after="80"/>
        <w:jc w:val="center"/>
        <w:rPr>
          <w:b/>
        </w:rPr>
      </w:pPr>
      <w:r w:rsidRPr="00DB3B76">
        <w:rPr>
          <w:rFonts w:hint="eastAsia"/>
          <w:b/>
        </w:rPr>
        <w:t>IN THE HIGH COURT OF THE</w:t>
      </w:r>
    </w:p>
    <w:p w14:paraId="167AB6FB" w14:textId="44B5FE25" w:rsidR="00A34041" w:rsidRPr="00DB3B76" w:rsidRDefault="00A34041" w:rsidP="00A34041">
      <w:pPr>
        <w:spacing w:after="80"/>
        <w:jc w:val="center"/>
        <w:rPr>
          <w:b/>
        </w:rPr>
      </w:pPr>
      <w:r w:rsidRPr="00DB3B76">
        <w:rPr>
          <w:rFonts w:hint="eastAsia"/>
          <w:b/>
        </w:rPr>
        <w:t>HONG KONG SPECIAL ADMINISTRATIVE REGION</w:t>
      </w:r>
    </w:p>
    <w:p w14:paraId="2F223113" w14:textId="77777777" w:rsidR="00A34041" w:rsidRPr="00DB3B76" w:rsidRDefault="00A34041" w:rsidP="00A34041">
      <w:pPr>
        <w:spacing w:after="80"/>
        <w:jc w:val="center"/>
        <w:rPr>
          <w:b/>
        </w:rPr>
      </w:pPr>
      <w:r>
        <w:rPr>
          <w:rFonts w:hint="eastAsia"/>
          <w:b/>
        </w:rPr>
        <w:t>COURT OF APPEAL</w:t>
      </w:r>
    </w:p>
    <w:p w14:paraId="45C57440" w14:textId="6433E09E" w:rsidR="00A34041" w:rsidRDefault="49FEB88F" w:rsidP="00A34041">
      <w:pPr>
        <w:spacing w:after="80"/>
        <w:jc w:val="center"/>
      </w:pPr>
      <w:r>
        <w:t>CRIMINAL APPEAL NO</w:t>
      </w:r>
      <w:r w:rsidRPr="49FEB88F">
        <w:rPr>
          <w:lang w:val="en-US"/>
        </w:rPr>
        <w:t> </w:t>
      </w:r>
      <w:r w:rsidR="00924EF0">
        <w:rPr>
          <w:lang w:val="en-US"/>
        </w:rPr>
        <w:t>10</w:t>
      </w:r>
      <w:r>
        <w:t xml:space="preserve"> OF 20</w:t>
      </w:r>
      <w:r w:rsidR="00924EF0">
        <w:t>20</w:t>
      </w:r>
    </w:p>
    <w:p w14:paraId="55A4F33A" w14:textId="5DF3D2CC" w:rsidR="00A34041" w:rsidRDefault="49FEB88F" w:rsidP="00A34041">
      <w:pPr>
        <w:jc w:val="center"/>
      </w:pPr>
      <w:r>
        <w:t>(ON APPEAL FROM DCCC</w:t>
      </w:r>
      <w:r w:rsidRPr="49FEB88F">
        <w:rPr>
          <w:lang w:val="en-US"/>
        </w:rPr>
        <w:t> </w:t>
      </w:r>
      <w:r w:rsidR="00924EF0">
        <w:rPr>
          <w:lang w:val="en-US"/>
        </w:rPr>
        <w:t>545</w:t>
      </w:r>
      <w:r w:rsidRPr="49FEB88F">
        <w:rPr>
          <w:lang w:val="en-US"/>
        </w:rPr>
        <w:t>/</w:t>
      </w:r>
      <w:r w:rsidR="00924EF0">
        <w:t>2018</w:t>
      </w:r>
      <w:r>
        <w:t>)</w:t>
      </w:r>
    </w:p>
    <w:p w14:paraId="5DAB6C7B" w14:textId="5F403927" w:rsidR="00A34041" w:rsidRDefault="00A34041" w:rsidP="007349A9"/>
    <w:p w14:paraId="3D52375B" w14:textId="2106E644" w:rsidR="00A34041" w:rsidRDefault="00A34041" w:rsidP="007349A9">
      <w:pPr>
        <w:pStyle w:val="hspace"/>
        <w:tabs>
          <w:tab w:val="clear" w:pos="1440"/>
        </w:tabs>
        <w:jc w:val="center"/>
      </w:pPr>
      <w:r>
        <w:rPr>
          <w:rFonts w:hint="eastAsia"/>
        </w:rPr>
        <w:t>-----------------</w:t>
      </w:r>
      <w:r>
        <w:t>-----</w:t>
      </w:r>
      <w:r>
        <w:rPr>
          <w:rFonts w:hint="eastAsia"/>
        </w:rPr>
        <w:t>--</w:t>
      </w:r>
      <w:r w:rsidR="00EF7EB6">
        <w:t>-------</w:t>
      </w:r>
    </w:p>
    <w:p w14:paraId="02EB378F" w14:textId="2831F557" w:rsidR="00A34041" w:rsidRDefault="00A34041" w:rsidP="00A34041"/>
    <w:p w14:paraId="0A525EEF" w14:textId="32952FC5" w:rsidR="00A34041" w:rsidRDefault="00A34041" w:rsidP="00A34041">
      <w:pPr>
        <w:rPr>
          <w:lang w:val="en-US"/>
        </w:rPr>
      </w:pPr>
      <w:r>
        <w:rPr>
          <w:lang w:val="en-US"/>
        </w:rPr>
        <w:t>BETWEEN</w:t>
      </w:r>
    </w:p>
    <w:p w14:paraId="6A05A809" w14:textId="5709D1BF" w:rsidR="00BD2622" w:rsidRDefault="00BD2622" w:rsidP="00BD2622">
      <w:pPr>
        <w:pStyle w:val="hspace"/>
        <w:rPr>
          <w:lang w:val="en-US"/>
        </w:rPr>
      </w:pPr>
    </w:p>
    <w:p w14:paraId="07BC51D3" w14:textId="34FBF853" w:rsidR="00A34041" w:rsidRDefault="00A34041" w:rsidP="00A34041">
      <w:pPr>
        <w:tabs>
          <w:tab w:val="clear" w:pos="1440"/>
        </w:tabs>
      </w:pPr>
      <w:r>
        <w:tab/>
      </w:r>
      <w:r w:rsidR="007349A9">
        <w:rPr>
          <w:rFonts w:hint="eastAsia"/>
        </w:rPr>
        <w:t>HKSAR</w:t>
      </w:r>
      <w:r>
        <w:rPr>
          <w:rFonts w:hint="eastAsia"/>
        </w:rPr>
        <w:tab/>
      </w:r>
      <w:r w:rsidR="007349A9">
        <w:rPr>
          <w:rFonts w:hint="eastAsia"/>
        </w:rPr>
        <w:t>Respondent</w:t>
      </w:r>
    </w:p>
    <w:p w14:paraId="5A39BBE3" w14:textId="77777777" w:rsidR="00A34041" w:rsidRDefault="00A34041" w:rsidP="00BD2622">
      <w:pPr>
        <w:pStyle w:val="hspace"/>
      </w:pPr>
    </w:p>
    <w:p w14:paraId="41C8F396" w14:textId="0FA2C79B" w:rsidR="00A34041" w:rsidRDefault="00A34041" w:rsidP="00BD2622">
      <w:pPr>
        <w:pStyle w:val="hspace"/>
      </w:pPr>
    </w:p>
    <w:p w14:paraId="201911FB" w14:textId="10CDD802" w:rsidR="00A34041" w:rsidRDefault="00C4041C" w:rsidP="00A34041">
      <w:pPr>
        <w:tabs>
          <w:tab w:val="clear" w:pos="1440"/>
        </w:tabs>
        <w:spacing w:after="120"/>
        <w:jc w:val="center"/>
      </w:pPr>
      <w:r>
        <w:rPr>
          <w:rFonts w:hint="eastAsia"/>
        </w:rPr>
        <w:t>a</w:t>
      </w:r>
      <w:r w:rsidR="00A34041">
        <w:rPr>
          <w:rFonts w:hint="eastAsia"/>
        </w:rPr>
        <w:t>nd</w:t>
      </w:r>
    </w:p>
    <w:p w14:paraId="72A3D3EC" w14:textId="746FEF59" w:rsidR="00A34041" w:rsidRDefault="00A34041" w:rsidP="00BD2622">
      <w:pPr>
        <w:pStyle w:val="hspace"/>
      </w:pPr>
    </w:p>
    <w:p w14:paraId="0D0B940D" w14:textId="3A3F4A9E" w:rsidR="004915FB" w:rsidRDefault="004915FB" w:rsidP="00C01AE8">
      <w:pPr>
        <w:tabs>
          <w:tab w:val="clear" w:pos="1440"/>
        </w:tabs>
      </w:pPr>
    </w:p>
    <w:p w14:paraId="00D77926" w14:textId="0EFFF0F4" w:rsidR="00C4041C" w:rsidRDefault="00B06053" w:rsidP="00B06053">
      <w:pPr>
        <w:tabs>
          <w:tab w:val="clear" w:pos="1440"/>
        </w:tabs>
      </w:pPr>
      <w:r>
        <w:tab/>
      </w:r>
      <w:r w:rsidR="00924EF0">
        <w:t>BOLANOS B</w:t>
      </w:r>
      <w:r>
        <w:rPr>
          <w:rFonts w:hint="eastAsia"/>
        </w:rPr>
        <w:t>RUDENCIO</w:t>
      </w:r>
      <w:r w:rsidR="008317F9">
        <w:t xml:space="preserve"> JAO</w:t>
      </w:r>
      <w:r>
        <w:tab/>
      </w:r>
      <w:r w:rsidR="49FEB88F">
        <w:t xml:space="preserve">Applicant </w:t>
      </w:r>
    </w:p>
    <w:p w14:paraId="0E27B00A" w14:textId="63B1F13A" w:rsidR="004915FB" w:rsidRDefault="004915FB" w:rsidP="007349A9">
      <w:pPr>
        <w:pStyle w:val="hspace"/>
        <w:tabs>
          <w:tab w:val="clear" w:pos="1440"/>
        </w:tabs>
        <w:jc w:val="center"/>
      </w:pPr>
    </w:p>
    <w:p w14:paraId="60061E4C" w14:textId="72015692" w:rsidR="00AF1350" w:rsidRDefault="00AF1350" w:rsidP="007349A9">
      <w:pPr>
        <w:pStyle w:val="hspace"/>
        <w:tabs>
          <w:tab w:val="clear" w:pos="1440"/>
        </w:tabs>
        <w:jc w:val="center"/>
      </w:pPr>
    </w:p>
    <w:p w14:paraId="3565820D" w14:textId="652CD9F3" w:rsidR="007349A9" w:rsidRDefault="00EF7EB6" w:rsidP="007349A9">
      <w:pPr>
        <w:pStyle w:val="hspace"/>
        <w:tabs>
          <w:tab w:val="clear" w:pos="1440"/>
        </w:tabs>
        <w:jc w:val="center"/>
      </w:pPr>
      <w:r>
        <w:rPr>
          <w:rFonts w:hint="eastAsia"/>
        </w:rPr>
        <w:t>-----------------</w:t>
      </w:r>
      <w:r>
        <w:t>-----</w:t>
      </w:r>
      <w:r>
        <w:rPr>
          <w:rFonts w:hint="eastAsia"/>
        </w:rPr>
        <w:t>--</w:t>
      </w:r>
      <w:r>
        <w:t>-------</w:t>
      </w:r>
    </w:p>
    <w:p w14:paraId="44EAFD9C" w14:textId="1EB22943" w:rsidR="007349A9" w:rsidRDefault="007349A9" w:rsidP="00A34041">
      <w:pPr>
        <w:rPr>
          <w:lang w:val="en-US"/>
        </w:rPr>
      </w:pPr>
    </w:p>
    <w:p w14:paraId="3A816466" w14:textId="62FEB4E1" w:rsidR="00A34041" w:rsidRDefault="00A34041" w:rsidP="00A34041">
      <w:pPr>
        <w:tabs>
          <w:tab w:val="clear" w:pos="1440"/>
        </w:tabs>
        <w:spacing w:after="120"/>
        <w:rPr>
          <w:lang w:val="en-US"/>
        </w:rPr>
      </w:pPr>
      <w:r>
        <w:rPr>
          <w:lang w:val="en-US"/>
        </w:rPr>
        <w:t xml:space="preserve">Before: Hon </w:t>
      </w:r>
      <w:proofErr w:type="spellStart"/>
      <w:r w:rsidR="00E750E8" w:rsidRPr="00E750E8">
        <w:rPr>
          <w:lang w:val="en-US"/>
        </w:rPr>
        <w:t>M</w:t>
      </w:r>
      <w:r w:rsidR="00E750E8" w:rsidRPr="00E750E8">
        <w:rPr>
          <w:rFonts w:hint="eastAsia"/>
          <w:lang w:val="en-US"/>
        </w:rPr>
        <w:t>cWalters</w:t>
      </w:r>
      <w:proofErr w:type="spellEnd"/>
      <w:r w:rsidR="00E750E8" w:rsidRPr="00E750E8">
        <w:rPr>
          <w:rFonts w:hint="eastAsia"/>
          <w:lang w:val="en-US"/>
        </w:rPr>
        <w:t xml:space="preserve"> J</w:t>
      </w:r>
      <w:r w:rsidR="008B6AFE">
        <w:rPr>
          <w:rFonts w:hint="eastAsia"/>
          <w:lang w:val="en-US"/>
        </w:rPr>
        <w:t>A</w:t>
      </w:r>
      <w:r w:rsidR="00E750E8">
        <w:rPr>
          <w:rFonts w:hint="eastAsia"/>
          <w:lang w:val="en-US"/>
        </w:rPr>
        <w:t xml:space="preserve"> </w:t>
      </w:r>
      <w:r w:rsidR="003C7B98" w:rsidRPr="003C7B98">
        <w:rPr>
          <w:rFonts w:hint="eastAsia"/>
          <w:lang w:val="en-US"/>
        </w:rPr>
        <w:t>in Court</w:t>
      </w:r>
    </w:p>
    <w:p w14:paraId="634F0DB3" w14:textId="22664A03" w:rsidR="00A34041" w:rsidRDefault="49FEB88F" w:rsidP="00A34041">
      <w:pPr>
        <w:tabs>
          <w:tab w:val="clear" w:pos="1440"/>
        </w:tabs>
        <w:spacing w:after="120"/>
        <w:rPr>
          <w:lang w:val="en-US"/>
        </w:rPr>
      </w:pPr>
      <w:r w:rsidRPr="49FEB88F">
        <w:rPr>
          <w:lang w:val="en-US"/>
        </w:rPr>
        <w:t xml:space="preserve">Date of Hearing: </w:t>
      </w:r>
      <w:r w:rsidR="00924EF0">
        <w:rPr>
          <w:lang w:val="en-US"/>
        </w:rPr>
        <w:t>4 December</w:t>
      </w:r>
      <w:r w:rsidRPr="49FEB88F">
        <w:rPr>
          <w:lang w:val="en-US"/>
        </w:rPr>
        <w:t xml:space="preserve"> 202</w:t>
      </w:r>
      <w:r w:rsidR="005651C5">
        <w:rPr>
          <w:lang w:val="en-US"/>
        </w:rPr>
        <w:t>0</w:t>
      </w:r>
    </w:p>
    <w:p w14:paraId="47129552" w14:textId="77F923C4" w:rsidR="00074797" w:rsidRDefault="00A34041" w:rsidP="00074797">
      <w:pPr>
        <w:tabs>
          <w:tab w:val="clear" w:pos="1440"/>
        </w:tabs>
        <w:spacing w:after="120"/>
        <w:rPr>
          <w:lang w:val="en-US"/>
        </w:rPr>
      </w:pPr>
      <w:r>
        <w:rPr>
          <w:lang w:val="en-US"/>
        </w:rPr>
        <w:t xml:space="preserve">Date of Judgment: </w:t>
      </w:r>
      <w:r w:rsidR="008317F9">
        <w:rPr>
          <w:lang w:val="en-US"/>
        </w:rPr>
        <w:t>4 December 2020</w:t>
      </w:r>
    </w:p>
    <w:p w14:paraId="59D41E52" w14:textId="4E0B15CC" w:rsidR="00074797" w:rsidRDefault="00074797" w:rsidP="00074797">
      <w:pPr>
        <w:tabs>
          <w:tab w:val="clear" w:pos="1440"/>
        </w:tabs>
        <w:spacing w:after="120"/>
        <w:rPr>
          <w:lang w:val="en-US"/>
        </w:rPr>
      </w:pPr>
      <w:r>
        <w:rPr>
          <w:lang w:val="en-US"/>
        </w:rPr>
        <w:t xml:space="preserve">Date of </w:t>
      </w:r>
      <w:r>
        <w:rPr>
          <w:rFonts w:hint="eastAsia"/>
          <w:lang w:val="en-US"/>
        </w:rPr>
        <w:t>Reasons for Judgment</w:t>
      </w:r>
      <w:r>
        <w:rPr>
          <w:lang w:val="en-US"/>
        </w:rPr>
        <w:t>:</w:t>
      </w:r>
      <w:r>
        <w:rPr>
          <w:rFonts w:hint="eastAsia"/>
          <w:lang w:val="en-US"/>
        </w:rPr>
        <w:t xml:space="preserve"> </w:t>
      </w:r>
      <w:r w:rsidR="009749A5">
        <w:rPr>
          <w:lang w:val="en-US"/>
        </w:rPr>
        <w:t>7 January 2021</w:t>
      </w:r>
    </w:p>
    <w:p w14:paraId="7C887C9F" w14:textId="454047E8" w:rsidR="00074797" w:rsidRDefault="00074797" w:rsidP="00074797">
      <w:pPr>
        <w:pStyle w:val="hspace"/>
        <w:keepNext/>
        <w:tabs>
          <w:tab w:val="clear" w:pos="1440"/>
        </w:tabs>
        <w:spacing w:before="440" w:after="120"/>
        <w:jc w:val="center"/>
        <w:rPr>
          <w:b/>
          <w:bCs/>
        </w:rPr>
      </w:pPr>
      <w:r>
        <w:rPr>
          <w:b/>
          <w:bCs/>
        </w:rPr>
        <w:t>__________________</w:t>
      </w:r>
      <w:r>
        <w:rPr>
          <w:rFonts w:hint="eastAsia"/>
          <w:b/>
          <w:bCs/>
        </w:rPr>
        <w:t>________</w:t>
      </w:r>
    </w:p>
    <w:p w14:paraId="37F54624" w14:textId="77777777" w:rsidR="00074797" w:rsidRDefault="00074797" w:rsidP="00074797">
      <w:pPr>
        <w:keepNext/>
        <w:tabs>
          <w:tab w:val="clear" w:pos="1440"/>
        </w:tabs>
        <w:spacing w:before="320"/>
        <w:jc w:val="center"/>
      </w:pPr>
      <w:r>
        <w:rPr>
          <w:rFonts w:hint="eastAsia"/>
        </w:rPr>
        <w:t>REASONS FOR JUDGMENT</w:t>
      </w:r>
    </w:p>
    <w:p w14:paraId="737C408D" w14:textId="77777777" w:rsidR="00074797" w:rsidRDefault="00074797" w:rsidP="00074797">
      <w:pPr>
        <w:keepNext/>
        <w:tabs>
          <w:tab w:val="clear" w:pos="1440"/>
        </w:tabs>
        <w:spacing w:after="440"/>
        <w:jc w:val="center"/>
      </w:pPr>
      <w:r>
        <w:rPr>
          <w:b/>
          <w:bCs/>
        </w:rPr>
        <w:t>__________________</w:t>
      </w:r>
      <w:r>
        <w:rPr>
          <w:rFonts w:hint="eastAsia"/>
          <w:b/>
          <w:bCs/>
        </w:rPr>
        <w:t>________</w:t>
      </w:r>
    </w:p>
    <w:p w14:paraId="310E521E" w14:textId="0DB3978A" w:rsidR="00A3166D" w:rsidRPr="00A3166D" w:rsidRDefault="49FEB88F" w:rsidP="49FEB88F">
      <w:pPr>
        <w:pStyle w:val="Final"/>
        <w:ind w:left="0" w:firstLine="0"/>
        <w:rPr>
          <w:lang w:val="en-US"/>
        </w:rPr>
      </w:pPr>
      <w:r w:rsidRPr="49FEB88F">
        <w:rPr>
          <w:lang w:val="en-US"/>
        </w:rPr>
        <w:t xml:space="preserve">The applicant was tried in the District Court before HH Judge </w:t>
      </w:r>
      <w:r w:rsidR="00EA2450">
        <w:rPr>
          <w:lang w:val="en-US"/>
        </w:rPr>
        <w:t>Stanley Chan</w:t>
      </w:r>
      <w:r w:rsidRPr="49FEB88F">
        <w:rPr>
          <w:lang w:val="en-US"/>
        </w:rPr>
        <w:t xml:space="preserve"> (“the judge”) </w:t>
      </w:r>
      <w:r w:rsidR="00D104DC">
        <w:rPr>
          <w:lang w:val="en-US"/>
        </w:rPr>
        <w:t>on a charge</w:t>
      </w:r>
      <w:r w:rsidRPr="49FEB88F">
        <w:rPr>
          <w:lang w:val="en-US"/>
        </w:rPr>
        <w:t xml:space="preserve"> of “using </w:t>
      </w:r>
      <w:r w:rsidR="00C7127B">
        <w:rPr>
          <w:lang w:val="en-US"/>
        </w:rPr>
        <w:t xml:space="preserve">a </w:t>
      </w:r>
      <w:r w:rsidRPr="49FEB88F">
        <w:rPr>
          <w:lang w:val="en-US"/>
        </w:rPr>
        <w:t>false instrument”</w:t>
      </w:r>
      <w:r w:rsidRPr="49FEB88F">
        <w:rPr>
          <w:color w:val="000000" w:themeColor="text1"/>
        </w:rPr>
        <w:t xml:space="preserve">, contrary to section 73 of the Crimes Ordinance, Cap 200.  He was convicted </w:t>
      </w:r>
      <w:r w:rsidR="00D104DC">
        <w:rPr>
          <w:color w:val="000000" w:themeColor="text1"/>
        </w:rPr>
        <w:t>after trial</w:t>
      </w:r>
      <w:r w:rsidRPr="49FEB88F">
        <w:rPr>
          <w:color w:val="000000" w:themeColor="text1"/>
        </w:rPr>
        <w:t xml:space="preserve"> and was sentenced to a total term of </w:t>
      </w:r>
      <w:r w:rsidR="00EA2450">
        <w:rPr>
          <w:color w:val="000000" w:themeColor="text1"/>
        </w:rPr>
        <w:t>4</w:t>
      </w:r>
      <w:r w:rsidRPr="49FEB88F">
        <w:rPr>
          <w:color w:val="000000" w:themeColor="text1"/>
        </w:rPr>
        <w:t xml:space="preserve"> years’ </w:t>
      </w:r>
      <w:r w:rsidRPr="49FEB88F">
        <w:rPr>
          <w:color w:val="000000" w:themeColor="text1"/>
        </w:rPr>
        <w:lastRenderedPageBreak/>
        <w:t xml:space="preserve">imprisonment.  He seeks leave to appeal against his conviction and his sentence. </w:t>
      </w:r>
    </w:p>
    <w:p w14:paraId="7CE474A2" w14:textId="5585C4BC" w:rsidR="006A6DB0" w:rsidRPr="006A6DB0" w:rsidRDefault="00B06053" w:rsidP="006A6DB0">
      <w:pPr>
        <w:pStyle w:val="Final"/>
        <w:ind w:left="0" w:firstLine="0"/>
        <w:rPr>
          <w:szCs w:val="28"/>
          <w:lang w:val="en-US"/>
        </w:rPr>
      </w:pPr>
      <w:r w:rsidRPr="00B06053">
        <w:rPr>
          <w:szCs w:val="28"/>
          <w:lang w:val="en-US"/>
        </w:rPr>
        <w:t>At th</w:t>
      </w:r>
      <w:r>
        <w:rPr>
          <w:szCs w:val="28"/>
          <w:lang w:val="en-US"/>
        </w:rPr>
        <w:t xml:space="preserve">e hearing of the application I </w:t>
      </w:r>
      <w:r w:rsidR="00102284">
        <w:rPr>
          <w:szCs w:val="28"/>
          <w:lang w:val="en-US"/>
        </w:rPr>
        <w:t xml:space="preserve">granted the </w:t>
      </w:r>
      <w:r w:rsidR="00102284" w:rsidRPr="00102284">
        <w:rPr>
          <w:rFonts w:hint="eastAsia"/>
          <w:szCs w:val="28"/>
          <w:lang w:val="en-US"/>
        </w:rPr>
        <w:t>applicant</w:t>
      </w:r>
      <w:r w:rsidR="00102284">
        <w:rPr>
          <w:szCs w:val="28"/>
          <w:lang w:val="en-US"/>
        </w:rPr>
        <w:t xml:space="preserve"> leave to appeal against </w:t>
      </w:r>
      <w:r w:rsidR="00C41A6A">
        <w:rPr>
          <w:szCs w:val="28"/>
          <w:lang w:val="en-US"/>
        </w:rPr>
        <w:t xml:space="preserve">both </w:t>
      </w:r>
      <w:r w:rsidR="00102284">
        <w:rPr>
          <w:szCs w:val="28"/>
          <w:lang w:val="en-US"/>
        </w:rPr>
        <w:t xml:space="preserve">his </w:t>
      </w:r>
      <w:r w:rsidR="00102284" w:rsidRPr="00102284">
        <w:rPr>
          <w:szCs w:val="28"/>
          <w:lang w:val="en-US"/>
        </w:rPr>
        <w:t>conviction</w:t>
      </w:r>
      <w:r w:rsidR="00C41A6A">
        <w:rPr>
          <w:szCs w:val="28"/>
          <w:lang w:val="en-US"/>
        </w:rPr>
        <w:t xml:space="preserve"> and </w:t>
      </w:r>
      <w:r w:rsidR="00C41A6A" w:rsidRPr="00C41A6A">
        <w:rPr>
          <w:szCs w:val="28"/>
          <w:lang w:val="en-US"/>
        </w:rPr>
        <w:t>sentence</w:t>
      </w:r>
      <w:r w:rsidR="00771673">
        <w:rPr>
          <w:szCs w:val="28"/>
          <w:lang w:val="en-US"/>
        </w:rPr>
        <w:t xml:space="preserve"> but </w:t>
      </w:r>
      <w:r w:rsidR="005651C5">
        <w:rPr>
          <w:szCs w:val="28"/>
          <w:lang w:val="en-US"/>
        </w:rPr>
        <w:t>was</w:t>
      </w:r>
      <w:r w:rsidR="00771673">
        <w:rPr>
          <w:szCs w:val="28"/>
          <w:lang w:val="en-US"/>
        </w:rPr>
        <w:t xml:space="preserve"> </w:t>
      </w:r>
      <w:r w:rsidR="00771673" w:rsidRPr="00771673">
        <w:rPr>
          <w:szCs w:val="28"/>
          <w:lang w:val="en-US"/>
        </w:rPr>
        <w:t>subsequent</w:t>
      </w:r>
      <w:r w:rsidR="00771673">
        <w:rPr>
          <w:szCs w:val="28"/>
          <w:lang w:val="en-US"/>
        </w:rPr>
        <w:t xml:space="preserve">ly </w:t>
      </w:r>
      <w:r w:rsidR="005651C5">
        <w:rPr>
          <w:szCs w:val="28"/>
          <w:lang w:val="en-US"/>
        </w:rPr>
        <w:t xml:space="preserve">told that the </w:t>
      </w:r>
      <w:r w:rsidR="005651C5" w:rsidRPr="005651C5">
        <w:rPr>
          <w:rFonts w:hint="eastAsia"/>
          <w:szCs w:val="28"/>
          <w:lang w:val="en-US"/>
        </w:rPr>
        <w:t>applicant</w:t>
      </w:r>
      <w:r w:rsidR="005651C5">
        <w:rPr>
          <w:szCs w:val="28"/>
          <w:lang w:val="en-US"/>
        </w:rPr>
        <w:t xml:space="preserve"> </w:t>
      </w:r>
      <w:r w:rsidR="00771673">
        <w:rPr>
          <w:szCs w:val="28"/>
          <w:lang w:val="en-US"/>
        </w:rPr>
        <w:t xml:space="preserve">decided to abandon his appeal against </w:t>
      </w:r>
      <w:r w:rsidR="00771673" w:rsidRPr="00771673">
        <w:rPr>
          <w:szCs w:val="28"/>
          <w:lang w:val="en-US"/>
        </w:rPr>
        <w:t>sentence</w:t>
      </w:r>
      <w:r w:rsidR="005651C5">
        <w:rPr>
          <w:szCs w:val="28"/>
          <w:lang w:val="en-US"/>
        </w:rPr>
        <w:t xml:space="preserve">.  However, that ultimately did not happen and awaiting his decision on that issue caused delay in the handing down of this </w:t>
      </w:r>
      <w:r w:rsidR="005651C5" w:rsidRPr="005651C5">
        <w:rPr>
          <w:szCs w:val="28"/>
          <w:lang w:val="en-US"/>
        </w:rPr>
        <w:t>judgment</w:t>
      </w:r>
      <w:r w:rsidR="005651C5">
        <w:rPr>
          <w:szCs w:val="28"/>
          <w:lang w:val="en-US"/>
        </w:rPr>
        <w:t>.</w:t>
      </w:r>
      <w:r>
        <w:rPr>
          <w:szCs w:val="28"/>
          <w:lang w:val="en-US"/>
        </w:rPr>
        <w:t xml:space="preserve"> </w:t>
      </w:r>
    </w:p>
    <w:p w14:paraId="34E1C121" w14:textId="4C142D5E" w:rsidR="00B74EF9" w:rsidRPr="00B74EF9" w:rsidRDefault="00D104DC" w:rsidP="00B06053">
      <w:pPr>
        <w:pStyle w:val="H-1"/>
        <w:tabs>
          <w:tab w:val="left" w:pos="720"/>
        </w:tabs>
        <w:rPr>
          <w:lang w:val="en-US"/>
        </w:rPr>
      </w:pPr>
      <w:r>
        <w:rPr>
          <w:lang w:val="en-US"/>
        </w:rPr>
        <w:t xml:space="preserve">The </w:t>
      </w:r>
      <w:r w:rsidR="00B06053">
        <w:rPr>
          <w:lang w:val="en-US"/>
        </w:rPr>
        <w:t>p</w:t>
      </w:r>
      <w:r w:rsidR="00742E15">
        <w:rPr>
          <w:lang w:val="en-US"/>
        </w:rPr>
        <w:t>rosecution</w:t>
      </w:r>
      <w:r w:rsidR="00E4262A">
        <w:rPr>
          <w:lang w:val="en-US"/>
        </w:rPr>
        <w:t xml:space="preserve"> case</w:t>
      </w:r>
    </w:p>
    <w:p w14:paraId="628D6DBC" w14:textId="0F76C549" w:rsidR="004A5D8F" w:rsidRPr="003513ED" w:rsidRDefault="00D104DC" w:rsidP="003513ED">
      <w:pPr>
        <w:pStyle w:val="Final"/>
        <w:ind w:left="0" w:firstLine="0"/>
        <w:rPr>
          <w:rFonts w:eastAsia="Times New Roman"/>
          <w:szCs w:val="28"/>
          <w:lang w:val="en-US"/>
        </w:rPr>
      </w:pPr>
      <w:r>
        <w:rPr>
          <w:lang w:val="en-US"/>
        </w:rPr>
        <w:t xml:space="preserve">On </w:t>
      </w:r>
      <w:r w:rsidR="49FEB88F" w:rsidRPr="49FEB88F">
        <w:rPr>
          <w:lang w:val="en-US"/>
        </w:rPr>
        <w:t xml:space="preserve">9 </w:t>
      </w:r>
      <w:r>
        <w:rPr>
          <w:lang w:val="en-US"/>
        </w:rPr>
        <w:t>April</w:t>
      </w:r>
      <w:r w:rsidR="49FEB88F" w:rsidRPr="49FEB88F">
        <w:rPr>
          <w:lang w:val="en-US"/>
        </w:rPr>
        <w:t xml:space="preserve"> 2018, the applican</w:t>
      </w:r>
      <w:r>
        <w:rPr>
          <w:lang w:val="en-US"/>
        </w:rPr>
        <w:t xml:space="preserve">t, a </w:t>
      </w:r>
      <w:r w:rsidR="00FE2F13">
        <w:rPr>
          <w:lang w:val="en-US"/>
        </w:rPr>
        <w:t>F</w:t>
      </w:r>
      <w:r>
        <w:rPr>
          <w:lang w:val="en-US"/>
        </w:rPr>
        <w:t>ilipino national who had entered</w:t>
      </w:r>
      <w:r w:rsidR="49FEB88F" w:rsidRPr="49FEB88F">
        <w:rPr>
          <w:lang w:val="en-US"/>
        </w:rPr>
        <w:t xml:space="preserve"> Hong Kong </w:t>
      </w:r>
      <w:r>
        <w:rPr>
          <w:lang w:val="en-US"/>
        </w:rPr>
        <w:t xml:space="preserve">on 2 April </w:t>
      </w:r>
      <w:r w:rsidR="00C7127B">
        <w:rPr>
          <w:lang w:val="en-US"/>
        </w:rPr>
        <w:t xml:space="preserve">as a visitor </w:t>
      </w:r>
      <w:r>
        <w:rPr>
          <w:lang w:val="en-US"/>
        </w:rPr>
        <w:t>and was permitted to remain in Hong Kong till 16 April,</w:t>
      </w:r>
      <w:r w:rsidR="49FEB88F" w:rsidRPr="49FEB88F">
        <w:rPr>
          <w:lang w:val="en-US"/>
        </w:rPr>
        <w:t xml:space="preserve"> visited the Main </w:t>
      </w:r>
      <w:r w:rsidR="005605B6">
        <w:rPr>
          <w:lang w:val="en-US"/>
        </w:rPr>
        <w:t xml:space="preserve">Building </w:t>
      </w:r>
      <w:r w:rsidR="49FEB88F" w:rsidRPr="49FEB88F">
        <w:rPr>
          <w:lang w:val="en-US"/>
        </w:rPr>
        <w:t xml:space="preserve">of </w:t>
      </w:r>
      <w:proofErr w:type="gramStart"/>
      <w:r w:rsidR="005605B6">
        <w:rPr>
          <w:lang w:val="en-US"/>
        </w:rPr>
        <w:t>T</w:t>
      </w:r>
      <w:r w:rsidR="005605B6" w:rsidRPr="49FEB88F">
        <w:rPr>
          <w:lang w:val="en-US"/>
        </w:rPr>
        <w:t>he</w:t>
      </w:r>
      <w:proofErr w:type="gramEnd"/>
      <w:r w:rsidR="49FEB88F" w:rsidRPr="49FEB88F">
        <w:rPr>
          <w:lang w:val="en-US"/>
        </w:rPr>
        <w:t xml:space="preserve"> </w:t>
      </w:r>
      <w:r w:rsidR="00AE63C2" w:rsidRPr="49FEB88F">
        <w:rPr>
          <w:lang w:val="en-US"/>
        </w:rPr>
        <w:t>Hon</w:t>
      </w:r>
      <w:r w:rsidR="005605B6">
        <w:rPr>
          <w:lang w:val="en-US"/>
        </w:rPr>
        <w:t>g Kong</w:t>
      </w:r>
      <w:r w:rsidR="49FEB88F" w:rsidRPr="49FEB88F">
        <w:rPr>
          <w:lang w:val="en-US"/>
        </w:rPr>
        <w:t xml:space="preserve"> and Shanghai Banking Corporation Limited (“HSBC”) at No</w:t>
      </w:r>
      <w:r w:rsidR="00B06053">
        <w:rPr>
          <w:lang w:val="en-US"/>
        </w:rPr>
        <w:t> </w:t>
      </w:r>
      <w:r w:rsidR="49FEB88F" w:rsidRPr="49FEB88F">
        <w:rPr>
          <w:lang w:val="en-US"/>
        </w:rPr>
        <w:t>1</w:t>
      </w:r>
      <w:r w:rsidR="00B06053">
        <w:rPr>
          <w:lang w:val="en-US"/>
        </w:rPr>
        <w:t> </w:t>
      </w:r>
      <w:r w:rsidR="49FEB88F" w:rsidRPr="49FEB88F">
        <w:rPr>
          <w:lang w:val="en-US"/>
        </w:rPr>
        <w:t xml:space="preserve">Queen’s Road Central with </w:t>
      </w:r>
      <w:r>
        <w:rPr>
          <w:lang w:val="en-US"/>
        </w:rPr>
        <w:t xml:space="preserve">another </w:t>
      </w:r>
      <w:r w:rsidR="00C7127B">
        <w:rPr>
          <w:lang w:val="en-US"/>
        </w:rPr>
        <w:t>Malaysian man</w:t>
      </w:r>
      <w:r w:rsidR="00C41A6A">
        <w:rPr>
          <w:lang w:val="en-US"/>
        </w:rPr>
        <w:t xml:space="preserve"> and was seen by a member of the bank’s staff (</w:t>
      </w:r>
      <w:r w:rsidR="009A35E1">
        <w:rPr>
          <w:lang w:val="en-US"/>
        </w:rPr>
        <w:t>“</w:t>
      </w:r>
      <w:r w:rsidR="00C41A6A">
        <w:rPr>
          <w:lang w:val="en-US"/>
        </w:rPr>
        <w:t>PW1</w:t>
      </w:r>
      <w:r w:rsidR="009A35E1">
        <w:rPr>
          <w:lang w:val="en-US"/>
        </w:rPr>
        <w:t>”</w:t>
      </w:r>
      <w:r w:rsidR="00C41A6A">
        <w:rPr>
          <w:lang w:val="en-US"/>
        </w:rPr>
        <w:t>)</w:t>
      </w:r>
      <w:r w:rsidR="00DC3F56">
        <w:rPr>
          <w:lang w:val="en-US"/>
        </w:rPr>
        <w:t>.</w:t>
      </w:r>
      <w:r w:rsidR="003513ED">
        <w:rPr>
          <w:lang w:val="en-US"/>
        </w:rPr>
        <w:t xml:space="preserve"> </w:t>
      </w:r>
      <w:r w:rsidR="00DC3F56">
        <w:rPr>
          <w:lang w:val="en-US"/>
        </w:rPr>
        <w:t xml:space="preserve"> </w:t>
      </w:r>
      <w:r w:rsidR="00102284">
        <w:rPr>
          <w:lang w:val="en-US"/>
        </w:rPr>
        <w:t xml:space="preserve">The Malaysian man at times assumed the role </w:t>
      </w:r>
      <w:r w:rsidR="00C41A6A">
        <w:rPr>
          <w:lang w:val="en-US"/>
        </w:rPr>
        <w:t>of</w:t>
      </w:r>
      <w:r w:rsidR="00102284">
        <w:rPr>
          <w:lang w:val="en-US"/>
        </w:rPr>
        <w:t xml:space="preserve"> interpreter although assistance </w:t>
      </w:r>
      <w:r w:rsidR="00C41A6A">
        <w:rPr>
          <w:lang w:val="en-US"/>
        </w:rPr>
        <w:t xml:space="preserve">to the </w:t>
      </w:r>
      <w:r w:rsidR="00C41A6A" w:rsidRPr="00C41A6A">
        <w:rPr>
          <w:rFonts w:hint="eastAsia"/>
          <w:szCs w:val="28"/>
          <w:lang w:val="en-US"/>
        </w:rPr>
        <w:t>applicant</w:t>
      </w:r>
      <w:r w:rsidR="00C41A6A">
        <w:rPr>
          <w:lang w:val="en-US"/>
        </w:rPr>
        <w:t xml:space="preserve"> was unnecessary as the applicant </w:t>
      </w:r>
      <w:r w:rsidR="00102284">
        <w:rPr>
          <w:lang w:val="en-US"/>
        </w:rPr>
        <w:t>understood English</w:t>
      </w:r>
      <w:r w:rsidR="00102284" w:rsidRPr="49FEB88F">
        <w:rPr>
          <w:lang w:val="en-US"/>
        </w:rPr>
        <w:t>.</w:t>
      </w:r>
      <w:r w:rsidR="00102284">
        <w:rPr>
          <w:lang w:val="en-US"/>
        </w:rPr>
        <w:t xml:space="preserve">  </w:t>
      </w:r>
      <w:r w:rsidR="00C41A6A">
        <w:rPr>
          <w:lang w:val="en-US"/>
        </w:rPr>
        <w:t xml:space="preserve">He would occasionally interpret what the </w:t>
      </w:r>
      <w:r w:rsidR="00C41A6A" w:rsidRPr="00C41A6A">
        <w:rPr>
          <w:rFonts w:hint="eastAsia"/>
          <w:szCs w:val="28"/>
          <w:lang w:val="en-US"/>
        </w:rPr>
        <w:t>applicant</w:t>
      </w:r>
      <w:r w:rsidR="00C41A6A">
        <w:rPr>
          <w:lang w:val="en-US"/>
        </w:rPr>
        <w:t xml:space="preserve"> was saying int</w:t>
      </w:r>
      <w:r w:rsidR="00771673">
        <w:rPr>
          <w:lang w:val="en-US"/>
        </w:rPr>
        <w:t xml:space="preserve">o Chinese for PW1’s benefit but, again, </w:t>
      </w:r>
      <w:r w:rsidR="00C41A6A">
        <w:rPr>
          <w:lang w:val="en-US"/>
        </w:rPr>
        <w:t xml:space="preserve">this was unnecessary as PW1 spoke English. </w:t>
      </w:r>
    </w:p>
    <w:p w14:paraId="479C839F" w14:textId="1BDE8E78" w:rsidR="00C7127B" w:rsidRPr="00C7127B" w:rsidRDefault="003513ED" w:rsidP="00176385">
      <w:pPr>
        <w:pStyle w:val="Final"/>
        <w:ind w:left="0" w:firstLine="0"/>
        <w:rPr>
          <w:szCs w:val="28"/>
          <w:lang w:val="en-US"/>
        </w:rPr>
      </w:pPr>
      <w:r>
        <w:rPr>
          <w:lang w:val="en-US"/>
        </w:rPr>
        <w:t xml:space="preserve">The applicant </w:t>
      </w:r>
      <w:r w:rsidR="007A08B9">
        <w:rPr>
          <w:lang w:val="en-US"/>
        </w:rPr>
        <w:t>presented</w:t>
      </w:r>
      <w:r>
        <w:rPr>
          <w:lang w:val="en-US"/>
        </w:rPr>
        <w:t xml:space="preserve"> </w:t>
      </w:r>
      <w:r w:rsidR="00176385">
        <w:rPr>
          <w:lang w:val="en-US"/>
        </w:rPr>
        <w:t>a document</w:t>
      </w:r>
      <w:r>
        <w:rPr>
          <w:lang w:val="en-US"/>
        </w:rPr>
        <w:t xml:space="preserve"> </w:t>
      </w:r>
      <w:r w:rsidR="00176385">
        <w:rPr>
          <w:lang w:val="en-US"/>
        </w:rPr>
        <w:t xml:space="preserve">(P1) </w:t>
      </w:r>
      <w:r>
        <w:rPr>
          <w:lang w:val="en-US"/>
        </w:rPr>
        <w:t>to PW1, claiming</w:t>
      </w:r>
      <w:r w:rsidR="00176385">
        <w:rPr>
          <w:lang w:val="en-US"/>
        </w:rPr>
        <w:t xml:space="preserve"> that it</w:t>
      </w:r>
      <w:r>
        <w:rPr>
          <w:lang w:val="en-US"/>
        </w:rPr>
        <w:t xml:space="preserve"> represented a “heritage”</w:t>
      </w:r>
      <w:r w:rsidR="00003976">
        <w:rPr>
          <w:rStyle w:val="FootnoteReference"/>
          <w:lang w:val="en-US"/>
        </w:rPr>
        <w:footnoteReference w:id="1"/>
      </w:r>
      <w:r w:rsidR="00771673">
        <w:rPr>
          <w:lang w:val="en-US"/>
        </w:rPr>
        <w:t xml:space="preserve">, and repeatedly requesting </w:t>
      </w:r>
      <w:r>
        <w:rPr>
          <w:lang w:val="en-US"/>
        </w:rPr>
        <w:t xml:space="preserve">to see the </w:t>
      </w:r>
      <w:r w:rsidR="008C422C">
        <w:rPr>
          <w:lang w:val="en-US"/>
        </w:rPr>
        <w:t>“Regional H</w:t>
      </w:r>
      <w:r>
        <w:rPr>
          <w:lang w:val="en-US"/>
        </w:rPr>
        <w:t>ead</w:t>
      </w:r>
      <w:r w:rsidR="008C422C">
        <w:rPr>
          <w:lang w:val="en-US"/>
        </w:rPr>
        <w:t>”</w:t>
      </w:r>
      <w:r>
        <w:rPr>
          <w:lang w:val="en-US"/>
        </w:rPr>
        <w:t xml:space="preserve"> of </w:t>
      </w:r>
      <w:r w:rsidR="008C422C">
        <w:rPr>
          <w:lang w:val="en-US"/>
        </w:rPr>
        <w:t xml:space="preserve">the HSBC global private banking with a view to </w:t>
      </w:r>
      <w:r w:rsidR="00771673">
        <w:rPr>
          <w:lang w:val="en-US"/>
        </w:rPr>
        <w:t xml:space="preserve">the bank </w:t>
      </w:r>
      <w:r w:rsidR="008C422C">
        <w:rPr>
          <w:lang w:val="en-US"/>
        </w:rPr>
        <w:t>confirm</w:t>
      </w:r>
      <w:r w:rsidR="00771673">
        <w:rPr>
          <w:lang w:val="en-US"/>
        </w:rPr>
        <w:t>ing</w:t>
      </w:r>
      <w:r w:rsidR="008C422C">
        <w:rPr>
          <w:lang w:val="en-US"/>
        </w:rPr>
        <w:t xml:space="preserve"> P1.</w:t>
      </w:r>
      <w:r w:rsidR="00965E87">
        <w:rPr>
          <w:lang w:val="en-US"/>
        </w:rPr>
        <w:t xml:space="preserve">  </w:t>
      </w:r>
      <w:r w:rsidR="00102284">
        <w:rPr>
          <w:lang w:val="en-US"/>
        </w:rPr>
        <w:t xml:space="preserve">P1 </w:t>
      </w:r>
      <w:r w:rsidR="00C41A6A">
        <w:rPr>
          <w:lang w:val="en-US"/>
        </w:rPr>
        <w:t xml:space="preserve">bore the heading </w:t>
      </w:r>
      <w:r w:rsidR="00102284">
        <w:rPr>
          <w:lang w:val="en-US"/>
        </w:rPr>
        <w:t>“</w:t>
      </w:r>
      <w:r w:rsidR="00C41A6A">
        <w:rPr>
          <w:lang w:val="en-US"/>
        </w:rPr>
        <w:t>S</w:t>
      </w:r>
      <w:r w:rsidR="00102284">
        <w:rPr>
          <w:lang w:val="en-US"/>
        </w:rPr>
        <w:t xml:space="preserve">lip </w:t>
      </w:r>
      <w:r w:rsidR="00C41A6A">
        <w:rPr>
          <w:lang w:val="en-US"/>
        </w:rPr>
        <w:t>K</w:t>
      </w:r>
      <w:r w:rsidR="00102284">
        <w:rPr>
          <w:lang w:val="en-US"/>
        </w:rPr>
        <w:t xml:space="preserve">ey Deposit Box Cash Dollar Deposit” </w:t>
      </w:r>
      <w:r w:rsidR="00C41A6A">
        <w:rPr>
          <w:lang w:val="en-US"/>
        </w:rPr>
        <w:t xml:space="preserve">and purported to have been issued by HSBC on </w:t>
      </w:r>
      <w:r w:rsidR="00102284">
        <w:rPr>
          <w:lang w:val="en-US"/>
        </w:rPr>
        <w:t>25 July 1983</w:t>
      </w:r>
      <w:r w:rsidR="00771673">
        <w:rPr>
          <w:lang w:val="en-US"/>
        </w:rPr>
        <w:t xml:space="preserve">.  It </w:t>
      </w:r>
      <w:r w:rsidR="00C41A6A">
        <w:rPr>
          <w:lang w:val="en-US"/>
        </w:rPr>
        <w:lastRenderedPageBreak/>
        <w:t xml:space="preserve">asserted </w:t>
      </w:r>
      <w:r w:rsidR="00102284">
        <w:rPr>
          <w:lang w:val="en-US"/>
        </w:rPr>
        <w:t xml:space="preserve">an </w:t>
      </w:r>
      <w:r w:rsidR="00102284" w:rsidRPr="49FEB88F">
        <w:rPr>
          <w:lang w:val="en-US"/>
        </w:rPr>
        <w:t xml:space="preserve">extraordinary </w:t>
      </w:r>
      <w:r w:rsidR="00102284">
        <w:rPr>
          <w:lang w:val="en-US"/>
        </w:rPr>
        <w:t xml:space="preserve">face value of US$943,000,000,000.  It also bore the applicant’s name and </w:t>
      </w:r>
      <w:r w:rsidR="00C41A6A">
        <w:rPr>
          <w:lang w:val="en-US"/>
        </w:rPr>
        <w:t>the</w:t>
      </w:r>
      <w:r w:rsidR="00102284">
        <w:rPr>
          <w:lang w:val="en-US"/>
        </w:rPr>
        <w:t xml:space="preserve"> acc</w:t>
      </w:r>
      <w:r w:rsidR="00C41A6A">
        <w:rPr>
          <w:lang w:val="en-US"/>
        </w:rPr>
        <w:t>ount number “555734231551”</w:t>
      </w:r>
      <w:r w:rsidR="00102284">
        <w:rPr>
          <w:lang w:val="en-US"/>
        </w:rPr>
        <w:t>.</w:t>
      </w:r>
    </w:p>
    <w:p w14:paraId="2D8EF66D" w14:textId="30EE55AC" w:rsidR="008C422C" w:rsidRPr="008C422C" w:rsidRDefault="00E658AE" w:rsidP="00176385">
      <w:pPr>
        <w:pStyle w:val="Final"/>
        <w:ind w:left="0" w:firstLine="0"/>
        <w:rPr>
          <w:szCs w:val="28"/>
          <w:lang w:val="en-US"/>
        </w:rPr>
      </w:pPr>
      <w:r>
        <w:rPr>
          <w:lang w:val="en-US"/>
        </w:rPr>
        <w:t>T</w:t>
      </w:r>
      <w:r w:rsidR="00965E87">
        <w:rPr>
          <w:lang w:val="en-US"/>
        </w:rPr>
        <w:t xml:space="preserve">he police </w:t>
      </w:r>
      <w:r>
        <w:rPr>
          <w:lang w:val="en-US"/>
        </w:rPr>
        <w:t xml:space="preserve">were called </w:t>
      </w:r>
      <w:r w:rsidR="00965E87">
        <w:rPr>
          <w:lang w:val="en-US"/>
        </w:rPr>
        <w:t>and the applicant was arrested for the present offence.</w:t>
      </w:r>
      <w:r w:rsidR="00945227">
        <w:rPr>
          <w:lang w:val="en-US"/>
        </w:rPr>
        <w:t xml:space="preserve">  The Malaysian ma</w:t>
      </w:r>
      <w:r w:rsidR="00B41EC2">
        <w:rPr>
          <w:lang w:val="en-US"/>
        </w:rPr>
        <w:t>n</w:t>
      </w:r>
      <w:r w:rsidR="00945227">
        <w:rPr>
          <w:lang w:val="en-US"/>
        </w:rPr>
        <w:t xml:space="preserve"> </w:t>
      </w:r>
      <w:r w:rsidR="00B41EC2">
        <w:rPr>
          <w:lang w:val="en-US"/>
        </w:rPr>
        <w:t>fled t</w:t>
      </w:r>
      <w:r w:rsidR="00945227">
        <w:rPr>
          <w:lang w:val="en-US"/>
        </w:rPr>
        <w:t>he building before the police arrived</w:t>
      </w:r>
      <w:r w:rsidR="00B41EC2">
        <w:rPr>
          <w:lang w:val="en-US"/>
        </w:rPr>
        <w:t>,</w:t>
      </w:r>
      <w:r w:rsidR="008264AC">
        <w:rPr>
          <w:lang w:val="en-US"/>
        </w:rPr>
        <w:t xml:space="preserve"> and </w:t>
      </w:r>
      <w:r w:rsidR="00102284">
        <w:rPr>
          <w:lang w:val="en-US"/>
        </w:rPr>
        <w:t>h</w:t>
      </w:r>
      <w:r w:rsidR="008264AC">
        <w:rPr>
          <w:lang w:val="en-US"/>
        </w:rPr>
        <w:t xml:space="preserve">as not </w:t>
      </w:r>
      <w:r>
        <w:rPr>
          <w:lang w:val="en-US"/>
        </w:rPr>
        <w:t xml:space="preserve">since </w:t>
      </w:r>
      <w:r w:rsidR="00102284">
        <w:rPr>
          <w:lang w:val="en-US"/>
        </w:rPr>
        <w:t xml:space="preserve">been </w:t>
      </w:r>
      <w:r w:rsidR="008264AC">
        <w:rPr>
          <w:lang w:val="en-US"/>
        </w:rPr>
        <w:t>apprehended</w:t>
      </w:r>
      <w:r w:rsidR="00945227">
        <w:rPr>
          <w:lang w:val="en-US"/>
        </w:rPr>
        <w:t xml:space="preserve">.  </w:t>
      </w:r>
      <w:r w:rsidR="00965E87">
        <w:rPr>
          <w:lang w:val="en-US"/>
        </w:rPr>
        <w:t xml:space="preserve">   </w:t>
      </w:r>
    </w:p>
    <w:p w14:paraId="65732590" w14:textId="2F288BD5" w:rsidR="003513ED" w:rsidRPr="00C2665E" w:rsidRDefault="00176385" w:rsidP="00C2665E">
      <w:pPr>
        <w:pStyle w:val="Final"/>
        <w:ind w:left="0" w:firstLine="0"/>
        <w:rPr>
          <w:szCs w:val="28"/>
          <w:lang w:val="en-US"/>
        </w:rPr>
      </w:pPr>
      <w:r w:rsidRPr="00C2665E">
        <w:rPr>
          <w:lang w:val="en-US"/>
        </w:rPr>
        <w:t xml:space="preserve">The falsity of P1 was established by the banker’s affirmation (P10) of </w:t>
      </w:r>
      <w:r w:rsidR="00FE2F13">
        <w:rPr>
          <w:lang w:val="en-US"/>
        </w:rPr>
        <w:t xml:space="preserve">a </w:t>
      </w:r>
      <w:proofErr w:type="spellStart"/>
      <w:r w:rsidRPr="00C2665E">
        <w:rPr>
          <w:lang w:val="en-US"/>
        </w:rPr>
        <w:t>Mr</w:t>
      </w:r>
      <w:proofErr w:type="spellEnd"/>
      <w:r w:rsidRPr="00C2665E">
        <w:rPr>
          <w:lang w:val="en-US"/>
        </w:rPr>
        <w:t xml:space="preserve"> Tang (“PW6”), the manager of the Operations Department of the HSBC, </w:t>
      </w:r>
      <w:r w:rsidR="00DC3F56" w:rsidRPr="00C2665E">
        <w:rPr>
          <w:lang w:val="en-US"/>
        </w:rPr>
        <w:t>in which he confirmed that (</w:t>
      </w:r>
      <w:proofErr w:type="spellStart"/>
      <w:r w:rsidR="00DC3F56" w:rsidRPr="00C2665E">
        <w:rPr>
          <w:lang w:val="en-US"/>
        </w:rPr>
        <w:t>i</w:t>
      </w:r>
      <w:proofErr w:type="spellEnd"/>
      <w:r w:rsidR="00DC3F56" w:rsidRPr="00C2665E">
        <w:rPr>
          <w:lang w:val="en-US"/>
        </w:rPr>
        <w:t xml:space="preserve">) no bank account was held with the HSBC </w:t>
      </w:r>
      <w:r w:rsidR="00771673">
        <w:rPr>
          <w:lang w:val="en-US"/>
        </w:rPr>
        <w:t xml:space="preserve">in </w:t>
      </w:r>
      <w:r w:rsidR="00DC3F56" w:rsidRPr="00C2665E">
        <w:rPr>
          <w:lang w:val="en-US"/>
        </w:rPr>
        <w:t>the applicant’s name and passport number;</w:t>
      </w:r>
      <w:r w:rsidR="00C2665E">
        <w:rPr>
          <w:lang w:val="en-US"/>
        </w:rPr>
        <w:t xml:space="preserve"> and (ii) the account number </w:t>
      </w:r>
      <w:r w:rsidR="00771673">
        <w:rPr>
          <w:lang w:val="en-US"/>
        </w:rPr>
        <w:t xml:space="preserve">on P1 </w:t>
      </w:r>
      <w:r w:rsidR="00C2665E">
        <w:rPr>
          <w:lang w:val="en-US"/>
        </w:rPr>
        <w:t xml:space="preserve">was not a valid account with HSBC.  </w:t>
      </w:r>
    </w:p>
    <w:p w14:paraId="03D6A576" w14:textId="6C3068D3" w:rsidR="00E25E7B" w:rsidRPr="00E25E7B" w:rsidRDefault="005651C5" w:rsidP="00C800C4">
      <w:pPr>
        <w:pStyle w:val="Final"/>
        <w:ind w:left="0" w:firstLine="0"/>
        <w:rPr>
          <w:szCs w:val="28"/>
          <w:lang w:val="en-US"/>
        </w:rPr>
      </w:pPr>
      <w:r>
        <w:rPr>
          <w:lang w:val="en-US"/>
        </w:rPr>
        <w:t>T</w:t>
      </w:r>
      <w:r w:rsidR="00C800C4">
        <w:rPr>
          <w:lang w:val="en-US"/>
        </w:rPr>
        <w:t>he main dispute</w:t>
      </w:r>
      <w:r w:rsidR="00C800C4" w:rsidRPr="569CEFD6">
        <w:rPr>
          <w:lang w:val="en-US"/>
        </w:rPr>
        <w:t xml:space="preserve"> at trial w</w:t>
      </w:r>
      <w:r w:rsidR="00C800C4">
        <w:rPr>
          <w:lang w:val="en-US"/>
        </w:rPr>
        <w:t xml:space="preserve">as </w:t>
      </w:r>
      <w:r w:rsidR="00C800C4" w:rsidRPr="569CEFD6">
        <w:rPr>
          <w:lang w:val="en-US"/>
        </w:rPr>
        <w:t xml:space="preserve">whether the applicant knew </w:t>
      </w:r>
      <w:r w:rsidR="00E25E7B">
        <w:rPr>
          <w:lang w:val="en-US"/>
        </w:rPr>
        <w:t xml:space="preserve">or believed P1 to be false </w:t>
      </w:r>
      <w:r w:rsidR="00C800C4" w:rsidRPr="569CEFD6">
        <w:rPr>
          <w:lang w:val="en-US"/>
        </w:rPr>
        <w:t xml:space="preserve">and </w:t>
      </w:r>
      <w:r w:rsidR="00E658AE">
        <w:rPr>
          <w:lang w:val="en-US"/>
        </w:rPr>
        <w:t xml:space="preserve">whether he </w:t>
      </w:r>
      <w:r w:rsidR="00C800C4" w:rsidRPr="569CEFD6">
        <w:rPr>
          <w:lang w:val="en-US"/>
        </w:rPr>
        <w:t xml:space="preserve">intended </w:t>
      </w:r>
      <w:r w:rsidR="00E25E7B">
        <w:rPr>
          <w:lang w:val="en-US"/>
        </w:rPr>
        <w:t xml:space="preserve">to induce </w:t>
      </w:r>
      <w:r w:rsidR="00C800C4" w:rsidRPr="569CEFD6">
        <w:rPr>
          <w:lang w:val="en-US"/>
        </w:rPr>
        <w:t xml:space="preserve">PW1 to accept </w:t>
      </w:r>
      <w:r w:rsidR="00E25E7B">
        <w:rPr>
          <w:lang w:val="en-US"/>
        </w:rPr>
        <w:t xml:space="preserve">it </w:t>
      </w:r>
      <w:r w:rsidR="00C800C4" w:rsidRPr="569CEFD6">
        <w:rPr>
          <w:lang w:val="en-US"/>
        </w:rPr>
        <w:t>as genuine</w:t>
      </w:r>
      <w:r w:rsidR="00E25E7B">
        <w:rPr>
          <w:lang w:val="en-US"/>
        </w:rPr>
        <w:t xml:space="preserve"> “and by reason of so accepting it to do some act to her own or any other person’s prejudice.”</w:t>
      </w:r>
      <w:r w:rsidR="00E25E7B">
        <w:rPr>
          <w:rStyle w:val="FootnoteReference"/>
          <w:lang w:val="en-US"/>
        </w:rPr>
        <w:footnoteReference w:id="2"/>
      </w:r>
      <w:r w:rsidR="00C800C4">
        <w:rPr>
          <w:lang w:val="en-US"/>
        </w:rPr>
        <w:t xml:space="preserve">.  </w:t>
      </w:r>
    </w:p>
    <w:p w14:paraId="790ABA28" w14:textId="6B59F366" w:rsidR="00C800C4" w:rsidRPr="00C800C4" w:rsidRDefault="00486484" w:rsidP="00C800C4">
      <w:pPr>
        <w:pStyle w:val="Final"/>
        <w:ind w:left="0" w:firstLine="0"/>
        <w:rPr>
          <w:szCs w:val="28"/>
          <w:lang w:val="en-US"/>
        </w:rPr>
      </w:pPr>
      <w:proofErr w:type="spellStart"/>
      <w:r w:rsidRPr="00C800C4">
        <w:rPr>
          <w:szCs w:val="28"/>
          <w:lang w:val="en-US"/>
        </w:rPr>
        <w:t>Dr</w:t>
      </w:r>
      <w:proofErr w:type="spellEnd"/>
      <w:r w:rsidRPr="00C800C4">
        <w:rPr>
          <w:szCs w:val="28"/>
          <w:lang w:val="en-US"/>
        </w:rPr>
        <w:t xml:space="preserve"> Oliver </w:t>
      </w:r>
      <w:r w:rsidR="00FE2F13">
        <w:rPr>
          <w:szCs w:val="28"/>
          <w:lang w:val="en-US"/>
        </w:rPr>
        <w:t>Chan</w:t>
      </w:r>
      <w:r w:rsidRPr="00C800C4">
        <w:rPr>
          <w:szCs w:val="28"/>
          <w:lang w:val="en-US"/>
        </w:rPr>
        <w:t xml:space="preserve"> (“</w:t>
      </w:r>
      <w:proofErr w:type="spellStart"/>
      <w:r w:rsidR="00085EBF">
        <w:rPr>
          <w:szCs w:val="28"/>
          <w:lang w:val="en-US"/>
        </w:rPr>
        <w:t>Dr</w:t>
      </w:r>
      <w:proofErr w:type="spellEnd"/>
      <w:r w:rsidR="00085EBF">
        <w:rPr>
          <w:szCs w:val="28"/>
          <w:lang w:val="en-US"/>
        </w:rPr>
        <w:t xml:space="preserve"> </w:t>
      </w:r>
      <w:r w:rsidR="00FE2F13">
        <w:rPr>
          <w:szCs w:val="28"/>
          <w:lang w:val="en-US"/>
        </w:rPr>
        <w:t>Chan</w:t>
      </w:r>
      <w:r w:rsidRPr="00C800C4">
        <w:rPr>
          <w:szCs w:val="28"/>
          <w:lang w:val="en-US"/>
        </w:rPr>
        <w:t xml:space="preserve">”), </w:t>
      </w:r>
      <w:r w:rsidR="009A35E1">
        <w:rPr>
          <w:szCs w:val="28"/>
          <w:lang w:val="en-US"/>
        </w:rPr>
        <w:t xml:space="preserve">a </w:t>
      </w:r>
      <w:r w:rsidRPr="00C800C4">
        <w:rPr>
          <w:szCs w:val="28"/>
          <w:lang w:val="en-US"/>
        </w:rPr>
        <w:t xml:space="preserve">psychiatrist </w:t>
      </w:r>
      <w:r w:rsidR="00E25E7B">
        <w:rPr>
          <w:szCs w:val="28"/>
          <w:lang w:val="en-US"/>
        </w:rPr>
        <w:t xml:space="preserve">called by </w:t>
      </w:r>
      <w:r w:rsidRPr="00C800C4">
        <w:rPr>
          <w:szCs w:val="28"/>
          <w:lang w:val="en-US"/>
        </w:rPr>
        <w:t xml:space="preserve">the prosecution, had interviewed the applicant on seven </w:t>
      </w:r>
      <w:r w:rsidR="00E31417" w:rsidRPr="00C800C4">
        <w:rPr>
          <w:szCs w:val="28"/>
          <w:lang w:val="en-US"/>
        </w:rPr>
        <w:t>occasions during his remand</w:t>
      </w:r>
      <w:r w:rsidR="006234CE">
        <w:rPr>
          <w:szCs w:val="28"/>
          <w:lang w:val="en-US"/>
        </w:rPr>
        <w:t xml:space="preserve"> at Siu Lam Psychiatric Centre</w:t>
      </w:r>
      <w:r w:rsidR="00E31417" w:rsidRPr="00C800C4">
        <w:rPr>
          <w:szCs w:val="28"/>
          <w:lang w:val="en-US"/>
        </w:rPr>
        <w:t>.</w:t>
      </w:r>
      <w:r w:rsidRPr="00C800C4">
        <w:rPr>
          <w:szCs w:val="28"/>
          <w:lang w:val="en-US"/>
        </w:rPr>
        <w:t xml:space="preserve"> </w:t>
      </w:r>
      <w:r w:rsidR="00E31417" w:rsidRPr="00C800C4">
        <w:rPr>
          <w:szCs w:val="28"/>
          <w:lang w:val="en-US"/>
        </w:rPr>
        <w:t xml:space="preserve"> </w:t>
      </w:r>
      <w:proofErr w:type="spellStart"/>
      <w:r w:rsidR="00085EBF">
        <w:rPr>
          <w:szCs w:val="28"/>
          <w:lang w:val="en-US"/>
        </w:rPr>
        <w:t>Dr</w:t>
      </w:r>
      <w:proofErr w:type="spellEnd"/>
      <w:r w:rsidR="00085EBF">
        <w:rPr>
          <w:szCs w:val="28"/>
          <w:lang w:val="en-US"/>
        </w:rPr>
        <w:t xml:space="preserve"> </w:t>
      </w:r>
      <w:r w:rsidR="00FE2F13">
        <w:rPr>
          <w:szCs w:val="28"/>
          <w:lang w:val="en-US"/>
        </w:rPr>
        <w:t>Chan</w:t>
      </w:r>
      <w:r w:rsidRPr="00C800C4">
        <w:rPr>
          <w:szCs w:val="28"/>
          <w:lang w:val="en-US"/>
        </w:rPr>
        <w:t xml:space="preserve"> prepared a medical report dated 2 September 2019 (P4) which he adopted as his evidence.</w:t>
      </w:r>
      <w:r w:rsidR="00FC51A0">
        <w:rPr>
          <w:szCs w:val="28"/>
          <w:lang w:val="en-US"/>
        </w:rPr>
        <w:t xml:space="preserve">  </w:t>
      </w:r>
    </w:p>
    <w:p w14:paraId="65E377D4" w14:textId="56987996" w:rsidR="005C0E93" w:rsidRPr="00533365" w:rsidRDefault="00E31417" w:rsidP="00144014">
      <w:pPr>
        <w:pStyle w:val="Final"/>
        <w:ind w:left="0" w:firstLine="0"/>
        <w:rPr>
          <w:szCs w:val="28"/>
          <w:lang w:val="en-US"/>
        </w:rPr>
      </w:pPr>
      <w:r w:rsidRPr="00E658AE">
        <w:rPr>
          <w:szCs w:val="28"/>
          <w:lang w:val="en-US"/>
        </w:rPr>
        <w:t xml:space="preserve">In P4, </w:t>
      </w:r>
      <w:proofErr w:type="spellStart"/>
      <w:r w:rsidR="00085EBF" w:rsidRPr="00E658AE">
        <w:rPr>
          <w:szCs w:val="28"/>
          <w:lang w:val="en-US"/>
        </w:rPr>
        <w:t>Dr</w:t>
      </w:r>
      <w:proofErr w:type="spellEnd"/>
      <w:r w:rsidR="00085EBF" w:rsidRPr="00E658AE">
        <w:rPr>
          <w:szCs w:val="28"/>
          <w:lang w:val="en-US"/>
        </w:rPr>
        <w:t xml:space="preserve"> </w:t>
      </w:r>
      <w:r w:rsidR="00FE2F13">
        <w:rPr>
          <w:szCs w:val="28"/>
          <w:lang w:val="en-US"/>
        </w:rPr>
        <w:t>Chan</w:t>
      </w:r>
      <w:r w:rsidRPr="00E658AE">
        <w:rPr>
          <w:szCs w:val="28"/>
          <w:lang w:val="en-US"/>
        </w:rPr>
        <w:t xml:space="preserve"> </w:t>
      </w:r>
      <w:r w:rsidR="00984E7B" w:rsidRPr="00E658AE">
        <w:rPr>
          <w:szCs w:val="28"/>
          <w:lang w:val="en-US"/>
        </w:rPr>
        <w:t xml:space="preserve">stated that the applicant was able to elaborate in detail about his alleged relationship with </w:t>
      </w:r>
      <w:r w:rsidR="00E25E7B" w:rsidRPr="00E658AE">
        <w:rPr>
          <w:szCs w:val="28"/>
          <w:lang w:val="en-US"/>
        </w:rPr>
        <w:t xml:space="preserve">the </w:t>
      </w:r>
      <w:r w:rsidR="00C13438" w:rsidRPr="00E658AE">
        <w:rPr>
          <w:szCs w:val="28"/>
          <w:lang w:val="en-US"/>
        </w:rPr>
        <w:t xml:space="preserve">late </w:t>
      </w:r>
      <w:r w:rsidR="00984E7B" w:rsidRPr="00E658AE">
        <w:rPr>
          <w:szCs w:val="28"/>
          <w:lang w:val="en-US"/>
        </w:rPr>
        <w:t xml:space="preserve">President Marcos and </w:t>
      </w:r>
      <w:r w:rsidR="00984E7B" w:rsidRPr="00533365">
        <w:rPr>
          <w:szCs w:val="28"/>
          <w:lang w:val="en-US"/>
        </w:rPr>
        <w:t>his inheritance of “943 quadrillion US dollars” insured at Lloyd’s Bank</w:t>
      </w:r>
      <w:r w:rsidR="009A35E1">
        <w:rPr>
          <w:szCs w:val="28"/>
          <w:lang w:val="en-US"/>
        </w:rPr>
        <w:t xml:space="preserve"> in</w:t>
      </w:r>
      <w:r w:rsidR="00984E7B" w:rsidRPr="00533365">
        <w:rPr>
          <w:szCs w:val="28"/>
          <w:lang w:val="en-US"/>
        </w:rPr>
        <w:t xml:space="preserve"> London.  At the end of his report, </w:t>
      </w:r>
      <w:proofErr w:type="spellStart"/>
      <w:r w:rsidR="00085EBF" w:rsidRPr="00533365">
        <w:rPr>
          <w:szCs w:val="28"/>
          <w:lang w:val="en-US"/>
        </w:rPr>
        <w:t>Dr</w:t>
      </w:r>
      <w:proofErr w:type="spellEnd"/>
      <w:r w:rsidR="00085EBF" w:rsidRPr="00533365">
        <w:rPr>
          <w:szCs w:val="28"/>
          <w:lang w:val="en-US"/>
        </w:rPr>
        <w:t xml:space="preserve"> </w:t>
      </w:r>
      <w:r w:rsidR="00FE2F13">
        <w:rPr>
          <w:szCs w:val="28"/>
          <w:lang w:val="en-US"/>
        </w:rPr>
        <w:t>Chan</w:t>
      </w:r>
      <w:r w:rsidR="00984E7B" w:rsidRPr="00533365">
        <w:rPr>
          <w:szCs w:val="28"/>
          <w:lang w:val="en-US"/>
        </w:rPr>
        <w:t xml:space="preserve"> formed the view that the applicant appeared to have </w:t>
      </w:r>
      <w:r w:rsidR="00771673" w:rsidRPr="00533365">
        <w:rPr>
          <w:szCs w:val="28"/>
          <w:lang w:val="en-US"/>
        </w:rPr>
        <w:t>“</w:t>
      </w:r>
      <w:r w:rsidR="00984E7B" w:rsidRPr="00533365">
        <w:rPr>
          <w:szCs w:val="28"/>
          <w:lang w:val="en-US"/>
        </w:rPr>
        <w:t xml:space="preserve">an overvalued idea regarding the alleged </w:t>
      </w:r>
      <w:r w:rsidR="00984E7B" w:rsidRPr="00533365">
        <w:rPr>
          <w:szCs w:val="28"/>
          <w:lang w:val="en-US"/>
        </w:rPr>
        <w:lastRenderedPageBreak/>
        <w:t>inherited account”</w:t>
      </w:r>
      <w:r w:rsidR="00C800C4" w:rsidRPr="00533365">
        <w:rPr>
          <w:szCs w:val="28"/>
          <w:lang w:val="en-US"/>
        </w:rPr>
        <w:t xml:space="preserve">, however, in the absence of corroborative information or further material facts, </w:t>
      </w:r>
      <w:r w:rsidR="00771673" w:rsidRPr="00533365">
        <w:rPr>
          <w:szCs w:val="28"/>
          <w:lang w:val="en-US"/>
        </w:rPr>
        <w:t>he</w:t>
      </w:r>
      <w:r w:rsidR="00C800C4" w:rsidRPr="00533365">
        <w:rPr>
          <w:szCs w:val="28"/>
          <w:lang w:val="en-US"/>
        </w:rPr>
        <w:t xml:space="preserve"> coul</w:t>
      </w:r>
      <w:r w:rsidR="00085EBF" w:rsidRPr="00533365">
        <w:rPr>
          <w:szCs w:val="28"/>
          <w:lang w:val="en-US"/>
        </w:rPr>
        <w:t xml:space="preserve">d not </w:t>
      </w:r>
      <w:r w:rsidR="00771673" w:rsidRPr="00533365">
        <w:rPr>
          <w:szCs w:val="28"/>
          <w:lang w:val="en-US"/>
        </w:rPr>
        <w:t xml:space="preserve">conclude that </w:t>
      </w:r>
      <w:r w:rsidR="00085EBF" w:rsidRPr="00533365">
        <w:rPr>
          <w:szCs w:val="28"/>
          <w:lang w:val="en-US"/>
        </w:rPr>
        <w:t xml:space="preserve">it was delusional, as his belief </w:t>
      </w:r>
      <w:r w:rsidR="00771673" w:rsidRPr="00533365">
        <w:rPr>
          <w:szCs w:val="28"/>
          <w:lang w:val="en-US"/>
        </w:rPr>
        <w:t>“</w:t>
      </w:r>
      <w:r w:rsidR="00085EBF" w:rsidRPr="00533365">
        <w:rPr>
          <w:szCs w:val="28"/>
          <w:lang w:val="en-US"/>
        </w:rPr>
        <w:t xml:space="preserve">originated from </w:t>
      </w:r>
      <w:r w:rsidR="009A35E1">
        <w:rPr>
          <w:szCs w:val="28"/>
          <w:lang w:val="en-US"/>
        </w:rPr>
        <w:t xml:space="preserve">some </w:t>
      </w:r>
      <w:r w:rsidR="00085EBF" w:rsidRPr="00533365">
        <w:rPr>
          <w:szCs w:val="28"/>
          <w:lang w:val="en-US"/>
        </w:rPr>
        <w:t xml:space="preserve">existing documents or persons”.  </w:t>
      </w:r>
      <w:r w:rsidR="0072120C" w:rsidRPr="00533365">
        <w:rPr>
          <w:szCs w:val="28"/>
          <w:lang w:val="en-US"/>
        </w:rPr>
        <w:t xml:space="preserve">In his testimony </w:t>
      </w:r>
      <w:proofErr w:type="spellStart"/>
      <w:r w:rsidR="0072120C" w:rsidRPr="00533365">
        <w:rPr>
          <w:szCs w:val="28"/>
          <w:lang w:val="en-US"/>
        </w:rPr>
        <w:t>Dr</w:t>
      </w:r>
      <w:proofErr w:type="spellEnd"/>
      <w:r w:rsidR="0072120C" w:rsidRPr="00533365">
        <w:rPr>
          <w:szCs w:val="28"/>
          <w:lang w:val="en-US"/>
        </w:rPr>
        <w:t xml:space="preserve"> </w:t>
      </w:r>
      <w:r w:rsidR="00FE2F13">
        <w:rPr>
          <w:szCs w:val="28"/>
          <w:lang w:val="en-US"/>
        </w:rPr>
        <w:t>Chan</w:t>
      </w:r>
      <w:r w:rsidR="0072120C" w:rsidRPr="00533365">
        <w:rPr>
          <w:szCs w:val="28"/>
          <w:lang w:val="en-US"/>
        </w:rPr>
        <w:t xml:space="preserve"> explained that “overvalued ideas” were </w:t>
      </w:r>
      <w:r w:rsidR="003D558A" w:rsidRPr="00533365">
        <w:rPr>
          <w:szCs w:val="28"/>
          <w:lang w:val="en-US"/>
        </w:rPr>
        <w:t>“</w:t>
      </w:r>
      <w:r w:rsidR="0072120C" w:rsidRPr="00533365">
        <w:rPr>
          <w:szCs w:val="28"/>
          <w:lang w:val="en-US"/>
        </w:rPr>
        <w:t xml:space="preserve">beliefs or ideas that could </w:t>
      </w:r>
      <w:r w:rsidR="003D558A" w:rsidRPr="00533365">
        <w:rPr>
          <w:szCs w:val="28"/>
          <w:lang w:val="en-US"/>
        </w:rPr>
        <w:t>be</w:t>
      </w:r>
      <w:r w:rsidR="0072120C" w:rsidRPr="00533365">
        <w:rPr>
          <w:szCs w:val="28"/>
          <w:lang w:val="en-US"/>
        </w:rPr>
        <w:t xml:space="preserve"> understood given the person’s experience or context</w:t>
      </w:r>
      <w:r w:rsidR="003D558A" w:rsidRPr="00533365">
        <w:rPr>
          <w:szCs w:val="28"/>
          <w:lang w:val="en-US"/>
        </w:rPr>
        <w:t>”</w:t>
      </w:r>
      <w:r w:rsidR="003D558A" w:rsidRPr="00533365">
        <w:rPr>
          <w:rStyle w:val="FootnoteReference"/>
          <w:szCs w:val="28"/>
          <w:lang w:val="en-US"/>
        </w:rPr>
        <w:footnoteReference w:id="3"/>
      </w:r>
      <w:r w:rsidR="00960A31" w:rsidRPr="00533365">
        <w:rPr>
          <w:szCs w:val="28"/>
          <w:lang w:val="en-US"/>
        </w:rPr>
        <w:t>.</w:t>
      </w:r>
      <w:r w:rsidR="0072120C" w:rsidRPr="00533365">
        <w:rPr>
          <w:szCs w:val="28"/>
          <w:lang w:val="en-US"/>
        </w:rPr>
        <w:t xml:space="preserve"> </w:t>
      </w:r>
      <w:r w:rsidR="00960A31" w:rsidRPr="00533365">
        <w:rPr>
          <w:szCs w:val="28"/>
          <w:lang w:val="en-US"/>
        </w:rPr>
        <w:t xml:space="preserve"> </w:t>
      </w:r>
    </w:p>
    <w:p w14:paraId="675C2BF8" w14:textId="05833E5A" w:rsidR="003D028C" w:rsidRPr="003D028C" w:rsidRDefault="00771673" w:rsidP="00FF0DF6">
      <w:pPr>
        <w:pStyle w:val="Final"/>
        <w:ind w:left="0" w:firstLine="0"/>
        <w:rPr>
          <w:szCs w:val="28"/>
          <w:lang w:val="en-US"/>
        </w:rPr>
      </w:pPr>
      <w:r>
        <w:rPr>
          <w:szCs w:val="28"/>
          <w:lang w:val="en-US"/>
        </w:rPr>
        <w:t xml:space="preserve">In </w:t>
      </w:r>
      <w:r w:rsidR="005C0E93">
        <w:rPr>
          <w:szCs w:val="28"/>
          <w:lang w:val="en-US"/>
        </w:rPr>
        <w:t xml:space="preserve">cross-examination, </w:t>
      </w:r>
      <w:proofErr w:type="spellStart"/>
      <w:r w:rsidR="005C0E93">
        <w:rPr>
          <w:szCs w:val="28"/>
          <w:lang w:val="en-US"/>
        </w:rPr>
        <w:t>Dr</w:t>
      </w:r>
      <w:proofErr w:type="spellEnd"/>
      <w:r w:rsidR="005C0E93">
        <w:rPr>
          <w:szCs w:val="28"/>
          <w:lang w:val="en-US"/>
        </w:rPr>
        <w:t xml:space="preserve"> </w:t>
      </w:r>
      <w:r w:rsidR="00FE2F13">
        <w:rPr>
          <w:szCs w:val="28"/>
          <w:lang w:val="en-US"/>
        </w:rPr>
        <w:t>Chan</w:t>
      </w:r>
      <w:r w:rsidR="005C0E93">
        <w:rPr>
          <w:szCs w:val="28"/>
          <w:lang w:val="en-US"/>
        </w:rPr>
        <w:t xml:space="preserve"> agreed that the applicant believed what he wa</w:t>
      </w:r>
      <w:r w:rsidR="005C0E93" w:rsidRPr="00533365">
        <w:rPr>
          <w:szCs w:val="28"/>
          <w:lang w:val="en-US"/>
        </w:rPr>
        <w:t xml:space="preserve">s saying “but it was not of the delusional level …because the origin of his belief was actually from some documents or person’s account that he was relying on”.  </w:t>
      </w:r>
      <w:r w:rsidR="00AF0917" w:rsidRPr="00533365">
        <w:rPr>
          <w:szCs w:val="28"/>
          <w:lang w:val="en-US"/>
        </w:rPr>
        <w:t xml:space="preserve">He said the </w:t>
      </w:r>
      <w:r w:rsidR="0072120C" w:rsidRPr="00533365">
        <w:rPr>
          <w:szCs w:val="28"/>
          <w:lang w:val="en-US"/>
        </w:rPr>
        <w:t xml:space="preserve">applicant seemed to have fixated ideas about something, but he could not conclude </w:t>
      </w:r>
      <w:r w:rsidR="00B616D5" w:rsidRPr="00533365">
        <w:rPr>
          <w:szCs w:val="28"/>
          <w:lang w:val="en-US"/>
        </w:rPr>
        <w:t xml:space="preserve">that the applicant was suffering from a delusional disorder </w:t>
      </w:r>
      <w:r w:rsidR="0072120C" w:rsidRPr="00533365">
        <w:rPr>
          <w:szCs w:val="28"/>
          <w:lang w:val="en-US"/>
        </w:rPr>
        <w:t>wit</w:t>
      </w:r>
      <w:r w:rsidR="00B01D1C" w:rsidRPr="00533365">
        <w:rPr>
          <w:szCs w:val="28"/>
          <w:lang w:val="en-US"/>
        </w:rPr>
        <w:t xml:space="preserve">hout </w:t>
      </w:r>
      <w:r w:rsidR="00AF0917" w:rsidRPr="00533365">
        <w:rPr>
          <w:szCs w:val="28"/>
          <w:lang w:val="en-US"/>
        </w:rPr>
        <w:t xml:space="preserve">the documents </w:t>
      </w:r>
      <w:r w:rsidR="00BA72DF" w:rsidRPr="00533365">
        <w:rPr>
          <w:rFonts w:hint="eastAsia"/>
          <w:szCs w:val="28"/>
          <w:lang w:val="en-US"/>
        </w:rPr>
        <w:t>on which the applicant</w:t>
      </w:r>
      <w:r w:rsidR="00BA72DF" w:rsidRPr="00533365">
        <w:rPr>
          <w:szCs w:val="28"/>
          <w:lang w:val="en-US"/>
        </w:rPr>
        <w:t xml:space="preserve"> relied </w:t>
      </w:r>
      <w:r w:rsidRPr="00533365">
        <w:rPr>
          <w:szCs w:val="28"/>
          <w:lang w:val="en-US"/>
        </w:rPr>
        <w:t xml:space="preserve">being </w:t>
      </w:r>
      <w:r w:rsidR="00AF0917" w:rsidRPr="00533365">
        <w:rPr>
          <w:szCs w:val="28"/>
          <w:lang w:val="en-US"/>
        </w:rPr>
        <w:t xml:space="preserve">proven </w:t>
      </w:r>
      <w:r w:rsidR="00B616D5" w:rsidRPr="00533365">
        <w:rPr>
          <w:szCs w:val="28"/>
          <w:lang w:val="en-US"/>
        </w:rPr>
        <w:t xml:space="preserve">to be false.  </w:t>
      </w:r>
      <w:r w:rsidR="00103513" w:rsidRPr="00533365">
        <w:rPr>
          <w:szCs w:val="28"/>
          <w:lang w:val="en-US"/>
        </w:rPr>
        <w:t xml:space="preserve">In the end, he accepted that he could not rule out that the applicant was suffering from </w:t>
      </w:r>
      <w:r w:rsidR="00B616D5" w:rsidRPr="00533365">
        <w:rPr>
          <w:szCs w:val="28"/>
          <w:lang w:val="en-US"/>
        </w:rPr>
        <w:t xml:space="preserve">a </w:t>
      </w:r>
      <w:r w:rsidR="00103513" w:rsidRPr="00533365">
        <w:rPr>
          <w:szCs w:val="28"/>
          <w:lang w:val="en-US"/>
        </w:rPr>
        <w:t>delusional disorder.</w:t>
      </w:r>
      <w:r w:rsidR="0072120C" w:rsidRPr="00533365">
        <w:rPr>
          <w:szCs w:val="28"/>
          <w:lang w:val="en-US"/>
        </w:rPr>
        <w:t xml:space="preserve">  </w:t>
      </w:r>
      <w:r w:rsidR="569CEFD6" w:rsidRPr="00533365">
        <w:rPr>
          <w:lang w:val="en-US"/>
        </w:rPr>
        <w:t xml:space="preserve">  </w:t>
      </w:r>
    </w:p>
    <w:p w14:paraId="02E2E6AC" w14:textId="51BBC088" w:rsidR="007C1C36" w:rsidRDefault="00B06053" w:rsidP="00AE2358">
      <w:pPr>
        <w:pStyle w:val="H-1"/>
        <w:tabs>
          <w:tab w:val="left" w:pos="720"/>
        </w:tabs>
        <w:rPr>
          <w:lang w:val="en-US"/>
        </w:rPr>
      </w:pPr>
      <w:r>
        <w:rPr>
          <w:lang w:val="en-US"/>
        </w:rPr>
        <w:t xml:space="preserve">The </w:t>
      </w:r>
      <w:proofErr w:type="spellStart"/>
      <w:r>
        <w:rPr>
          <w:lang w:val="en-US"/>
        </w:rPr>
        <w:t>d</w:t>
      </w:r>
      <w:r w:rsidR="569CEFD6" w:rsidRPr="569CEFD6">
        <w:rPr>
          <w:lang w:val="en-US"/>
        </w:rPr>
        <w:t>efence</w:t>
      </w:r>
      <w:proofErr w:type="spellEnd"/>
      <w:r w:rsidR="569CEFD6" w:rsidRPr="569CEFD6">
        <w:rPr>
          <w:lang w:val="en-US"/>
        </w:rPr>
        <w:t xml:space="preserve"> </w:t>
      </w:r>
      <w:r w:rsidR="569CEFD6" w:rsidRPr="00B06053">
        <w:t>case</w:t>
      </w:r>
    </w:p>
    <w:p w14:paraId="00DA47A5" w14:textId="0F178634" w:rsidR="00484866" w:rsidRDefault="00AC45C6" w:rsidP="00DA1918">
      <w:pPr>
        <w:pStyle w:val="Final"/>
        <w:ind w:left="0" w:firstLine="0"/>
      </w:pPr>
      <w:r>
        <w:t>The</w:t>
      </w:r>
      <w:r w:rsidR="0965BDC5">
        <w:t xml:space="preserve"> applicant elected not to testify </w:t>
      </w:r>
      <w:r w:rsidR="00FF0DF6">
        <w:t xml:space="preserve">but called one defence witness, Dr </w:t>
      </w:r>
      <w:r w:rsidR="00484866">
        <w:t>Gabriel</w:t>
      </w:r>
      <w:r w:rsidR="00FF0DF6">
        <w:t xml:space="preserve"> Hung (“Dr Hung”)</w:t>
      </w:r>
      <w:r w:rsidR="00B71664">
        <w:t xml:space="preserve">, a psychiatrist who </w:t>
      </w:r>
      <w:r>
        <w:t xml:space="preserve">had visited the applicant once </w:t>
      </w:r>
      <w:r w:rsidR="00E26652">
        <w:t xml:space="preserve">on 21 December 2018 </w:t>
      </w:r>
      <w:r>
        <w:t>during his remand at Stanley Prison and had prepared a medical report dated 17</w:t>
      </w:r>
      <w:r w:rsidR="00B06053">
        <w:rPr>
          <w:lang w:val="en-US"/>
        </w:rPr>
        <w:t> </w:t>
      </w:r>
      <w:r>
        <w:t>January 2019 (DP1) which he adopted as his evidence at trial.</w:t>
      </w:r>
      <w:r w:rsidR="00CD1662">
        <w:t xml:space="preserve">  </w:t>
      </w:r>
    </w:p>
    <w:p w14:paraId="6B6CC062" w14:textId="6CF918D8" w:rsidR="00CB5CC9" w:rsidRDefault="00AC45C6" w:rsidP="00DA1918">
      <w:pPr>
        <w:pStyle w:val="Final"/>
        <w:ind w:left="0" w:firstLine="0"/>
      </w:pPr>
      <w:r>
        <w:t xml:space="preserve">In </w:t>
      </w:r>
      <w:r w:rsidR="00E45101">
        <w:t xml:space="preserve">DP1, Dr Hung reported that the applicant </w:t>
      </w:r>
      <w:r w:rsidR="00B616D5">
        <w:t xml:space="preserve">made a number of extraordinary claims </w:t>
      </w:r>
      <w:r w:rsidR="00E45101">
        <w:t xml:space="preserve">to him </w:t>
      </w:r>
      <w:r w:rsidR="00872DA7">
        <w:t xml:space="preserve">and </w:t>
      </w:r>
      <w:r w:rsidR="00484866">
        <w:t>elaborated on the purpose of his visit to Hong Kong</w:t>
      </w:r>
      <w:r w:rsidR="00B71664">
        <w:t xml:space="preserve"> </w:t>
      </w:r>
      <w:r w:rsidR="00B616D5">
        <w:t xml:space="preserve">which he said was </w:t>
      </w:r>
      <w:r w:rsidR="00484866">
        <w:t xml:space="preserve">to take out the interest </w:t>
      </w:r>
      <w:r w:rsidR="00B616D5">
        <w:t xml:space="preserve">that had accumulated in </w:t>
      </w:r>
      <w:r w:rsidR="00484866">
        <w:t>the account</w:t>
      </w:r>
      <w:r w:rsidR="00B71664">
        <w:t>,</w:t>
      </w:r>
      <w:r w:rsidR="00484866">
        <w:t xml:space="preserve"> as stated on P1</w:t>
      </w:r>
      <w:r w:rsidR="00B71664">
        <w:t>,</w:t>
      </w:r>
      <w:r w:rsidR="00484866">
        <w:t xml:space="preserve"> </w:t>
      </w:r>
      <w:r w:rsidR="00F53FAD">
        <w:t xml:space="preserve">which he </w:t>
      </w:r>
      <w:r w:rsidR="00484866">
        <w:t xml:space="preserve">was prepared to invest in a </w:t>
      </w:r>
      <w:r w:rsidR="00484866" w:rsidRPr="00F53FAD">
        <w:lastRenderedPageBreak/>
        <w:t>confidential</w:t>
      </w:r>
      <w:r w:rsidR="00484866">
        <w:t xml:space="preserve"> trading project under the Belt and Road Initiative, jointly with a Canadian billionaire.  </w:t>
      </w:r>
    </w:p>
    <w:p w14:paraId="776CA9CF" w14:textId="77777777" w:rsidR="00F53FAD" w:rsidRDefault="00713C07" w:rsidP="00713C07">
      <w:pPr>
        <w:pStyle w:val="Final"/>
        <w:ind w:left="0" w:firstLine="0"/>
      </w:pPr>
      <w:r>
        <w:t>Dr Hung put forward three diagnostic possibilities in his report</w:t>
      </w:r>
      <w:r w:rsidR="00F53FAD">
        <w:t xml:space="preserve"> that might explain the </w:t>
      </w:r>
      <w:r w:rsidR="00F53FAD" w:rsidRPr="005D3314">
        <w:rPr>
          <w:rFonts w:hint="eastAsia"/>
          <w:szCs w:val="28"/>
          <w:lang w:val="en-US"/>
        </w:rPr>
        <w:t>applicant</w:t>
      </w:r>
      <w:r w:rsidR="00F53FAD">
        <w:t>’s extraordinary claims and his apparent belief in those claims.  The three diagnostic possibilities were:</w:t>
      </w:r>
      <w:r>
        <w:t xml:space="preserve"> </w:t>
      </w:r>
    </w:p>
    <w:p w14:paraId="615EE9D1" w14:textId="24DBFF71" w:rsidR="00F53FAD" w:rsidRDefault="00713C07" w:rsidP="00F53FAD">
      <w:pPr>
        <w:pStyle w:val="Hanging"/>
      </w:pPr>
      <w:r>
        <w:t>(</w:t>
      </w:r>
      <w:proofErr w:type="spellStart"/>
      <w:r>
        <w:t>i</w:t>
      </w:r>
      <w:proofErr w:type="spellEnd"/>
      <w:r>
        <w:t>)</w:t>
      </w:r>
      <w:r w:rsidR="00F53FAD">
        <w:tab/>
      </w:r>
      <w:r w:rsidR="005651C5">
        <w:t xml:space="preserve">the </w:t>
      </w:r>
      <w:r w:rsidR="005651C5" w:rsidRPr="005D3314">
        <w:rPr>
          <w:rFonts w:hint="eastAsia"/>
          <w:szCs w:val="28"/>
          <w:lang w:val="en-US"/>
        </w:rPr>
        <w:t>applicant</w:t>
      </w:r>
      <w:r w:rsidR="005651C5">
        <w:t xml:space="preserve"> </w:t>
      </w:r>
      <w:r w:rsidR="00815855">
        <w:t>i</w:t>
      </w:r>
      <w:r w:rsidR="005651C5">
        <w:t xml:space="preserve">s </w:t>
      </w:r>
      <w:r>
        <w:t>malingering</w:t>
      </w:r>
      <w:r w:rsidR="005651C5">
        <w:t xml:space="preserve"> or </w:t>
      </w:r>
      <w:r>
        <w:t>lying;</w:t>
      </w:r>
    </w:p>
    <w:p w14:paraId="48FBA2F6" w14:textId="78C65EAD" w:rsidR="00F53FAD" w:rsidRDefault="00F53FAD" w:rsidP="00F53FAD">
      <w:pPr>
        <w:pStyle w:val="Hanging"/>
      </w:pPr>
      <w:r>
        <w:t>(ii)</w:t>
      </w:r>
      <w:r>
        <w:tab/>
      </w:r>
      <w:r w:rsidR="005651C5">
        <w:t xml:space="preserve">there is </w:t>
      </w:r>
      <w:r w:rsidR="00713C07">
        <w:t xml:space="preserve">no psychiatric diagnosis </w:t>
      </w:r>
      <w:r w:rsidR="005651C5">
        <w:t xml:space="preserve">either because the </w:t>
      </w:r>
      <w:r w:rsidR="005651C5" w:rsidRPr="005D3314">
        <w:rPr>
          <w:rFonts w:hint="eastAsia"/>
          <w:szCs w:val="28"/>
          <w:lang w:val="en-US"/>
        </w:rPr>
        <w:t>applicant</w:t>
      </w:r>
      <w:r w:rsidR="005651C5">
        <w:t xml:space="preserve"> was just foolish to believe what he was told or because what he says is actually true;</w:t>
      </w:r>
      <w:r w:rsidR="00713C07">
        <w:t xml:space="preserve"> and </w:t>
      </w:r>
    </w:p>
    <w:p w14:paraId="2079CD47" w14:textId="62277FDB" w:rsidR="00555CC3" w:rsidRDefault="00F53FAD" w:rsidP="00F53FAD">
      <w:pPr>
        <w:pStyle w:val="Hanging"/>
      </w:pPr>
      <w:r>
        <w:t>(iii)</w:t>
      </w:r>
      <w:r>
        <w:tab/>
      </w:r>
      <w:r w:rsidR="005651C5">
        <w:t xml:space="preserve">the </w:t>
      </w:r>
      <w:r w:rsidR="005651C5" w:rsidRPr="005D3314">
        <w:rPr>
          <w:rFonts w:hint="eastAsia"/>
          <w:szCs w:val="28"/>
          <w:lang w:val="en-US"/>
        </w:rPr>
        <w:t>applicant</w:t>
      </w:r>
      <w:r w:rsidR="005651C5">
        <w:t xml:space="preserve"> is suffering from a </w:t>
      </w:r>
      <w:r w:rsidR="00713C07">
        <w:t>delusional disorder</w:t>
      </w:r>
      <w:r w:rsidR="00B01D1C">
        <w:t>.</w:t>
      </w:r>
      <w:r w:rsidR="00555CC3">
        <w:t xml:space="preserve"> </w:t>
      </w:r>
    </w:p>
    <w:p w14:paraId="5415B568" w14:textId="6742E0A8" w:rsidR="00713C07" w:rsidRDefault="00713C07" w:rsidP="00713C07">
      <w:pPr>
        <w:pStyle w:val="Final"/>
        <w:ind w:left="0" w:firstLine="0"/>
      </w:pPr>
      <w:r>
        <w:t xml:space="preserve">Dr Hung </w:t>
      </w:r>
      <w:r w:rsidR="007861AF">
        <w:t xml:space="preserve">expressed the opinion </w:t>
      </w:r>
      <w:r>
        <w:t>that (</w:t>
      </w:r>
      <w:proofErr w:type="spellStart"/>
      <w:r>
        <w:t>i</w:t>
      </w:r>
      <w:proofErr w:type="spellEnd"/>
      <w:r>
        <w:t xml:space="preserve">) was unlikely because the applicant’s versions did not disclose any </w:t>
      </w:r>
      <w:r w:rsidR="009A35E1">
        <w:t xml:space="preserve">apparent </w:t>
      </w:r>
      <w:r>
        <w:t xml:space="preserve">contradiction or inconsistency, and </w:t>
      </w:r>
      <w:r w:rsidR="005651C5">
        <w:t>because of the level of his confidence and conviction in his beliefs</w:t>
      </w:r>
      <w:r w:rsidR="00B74A06">
        <w:rPr>
          <w:rFonts w:hint="eastAsia"/>
        </w:rPr>
        <w:t>.</w:t>
      </w:r>
      <w:r w:rsidR="00B74A06">
        <w:t xml:space="preserve">  The second diagnostic possibility </w:t>
      </w:r>
      <w:r w:rsidR="007861AF">
        <w:t xml:space="preserve">was </w:t>
      </w:r>
      <w:r>
        <w:t xml:space="preserve">unlikely because </w:t>
      </w:r>
      <w:r w:rsidR="00AF3F96">
        <w:t>t</w:t>
      </w:r>
      <w:r>
        <w:t xml:space="preserve">he </w:t>
      </w:r>
      <w:r w:rsidR="00AF3F96">
        <w:t xml:space="preserve">applicant </w:t>
      </w:r>
      <w:r>
        <w:t>did not appear to suffer from any mental retardation or developmental disorder that would have aff</w:t>
      </w:r>
      <w:r w:rsidR="00AF3F96">
        <w:t>ected his intellectual function</w:t>
      </w:r>
      <w:r w:rsidR="009A35E1">
        <w:t>s</w:t>
      </w:r>
      <w:r w:rsidR="005651C5">
        <w:t xml:space="preserve"> and </w:t>
      </w:r>
      <w:r w:rsidR="00AF3F96">
        <w:t xml:space="preserve">his claims were </w:t>
      </w:r>
      <w:r w:rsidR="005651C5">
        <w:t xml:space="preserve">too extraordinary and implausible.  That lead Dr Hung to consider </w:t>
      </w:r>
      <w:r w:rsidR="00AF3F96">
        <w:t>delusional disorder</w:t>
      </w:r>
      <w:r w:rsidR="00F53FAD">
        <w:t>,</w:t>
      </w:r>
      <w:r w:rsidR="00AF3F96">
        <w:t xml:space="preserve"> </w:t>
      </w:r>
      <w:r w:rsidR="007861AF">
        <w:t xml:space="preserve">as </w:t>
      </w:r>
      <w:r w:rsidR="00AF3F96">
        <w:t xml:space="preserve">the most likely </w:t>
      </w:r>
      <w:r w:rsidR="00B74A06">
        <w:t xml:space="preserve">diagnostic </w:t>
      </w:r>
      <w:r w:rsidR="00AF3F96">
        <w:t xml:space="preserve">possibility.  </w:t>
      </w:r>
      <w:r>
        <w:t xml:space="preserve">  </w:t>
      </w:r>
    </w:p>
    <w:p w14:paraId="2C0B6EED" w14:textId="0426C22E" w:rsidR="00AC45C6" w:rsidRDefault="00AF3F96" w:rsidP="00713C07">
      <w:pPr>
        <w:pStyle w:val="Final"/>
        <w:ind w:left="0" w:firstLine="0"/>
      </w:pPr>
      <w:r>
        <w:t xml:space="preserve">Dr Hung </w:t>
      </w:r>
      <w:r w:rsidR="00F53FAD">
        <w:t xml:space="preserve">reached this conclusion </w:t>
      </w:r>
      <w:r w:rsidR="00713C07">
        <w:t xml:space="preserve">because </w:t>
      </w:r>
      <w:r w:rsidR="00C84AF2">
        <w:t>the applicant</w:t>
      </w:r>
      <w:r w:rsidR="006037B3">
        <w:t xml:space="preserve"> held those beliefs about the heritage of </w:t>
      </w:r>
      <w:r w:rsidR="00C13438">
        <w:t xml:space="preserve">late </w:t>
      </w:r>
      <w:r w:rsidR="006037B3">
        <w:t xml:space="preserve">President Marcos </w:t>
      </w:r>
      <w:r w:rsidR="006037B3" w:rsidRPr="009A35E1">
        <w:t>“very strongly”</w:t>
      </w:r>
      <w:r w:rsidR="006037B3">
        <w:t xml:space="preserve"> desp</w:t>
      </w:r>
      <w:r w:rsidR="00C84AF2">
        <w:t>ite</w:t>
      </w:r>
      <w:r>
        <w:t xml:space="preserve"> constant</w:t>
      </w:r>
      <w:r w:rsidRPr="00533365">
        <w:t>ly being challenged.  He found that</w:t>
      </w:r>
      <w:r w:rsidR="006037B3" w:rsidRPr="00533365">
        <w:t xml:space="preserve"> “</w:t>
      </w:r>
      <w:r w:rsidR="00C84AF2" w:rsidRPr="00533365">
        <w:t>his d</w:t>
      </w:r>
      <w:r w:rsidR="006037B3" w:rsidRPr="00533365">
        <w:t>elusions are interconnected and have developed into an extensive and complex system”</w:t>
      </w:r>
      <w:r w:rsidR="00CE3F26">
        <w:rPr>
          <w:rStyle w:val="FootnoteReference"/>
        </w:rPr>
        <w:footnoteReference w:id="4"/>
      </w:r>
      <w:r w:rsidR="008F0748" w:rsidRPr="00533365">
        <w:t xml:space="preserve">, leading to his belief that he was chosen to assist </w:t>
      </w:r>
      <w:r w:rsidR="009A35E1">
        <w:t xml:space="preserve">President </w:t>
      </w:r>
      <w:r w:rsidR="008F0748" w:rsidRPr="00533365">
        <w:t>Marcos in applying the interest in the HSBC account for the project</w:t>
      </w:r>
      <w:r w:rsidR="005651C5">
        <w:t>.  T</w:t>
      </w:r>
      <w:r w:rsidR="0063616B" w:rsidRPr="00533365">
        <w:t>hus</w:t>
      </w:r>
      <w:r w:rsidR="009A35E1">
        <w:t>,</w:t>
      </w:r>
      <w:r w:rsidR="0063616B" w:rsidRPr="00533365">
        <w:t xml:space="preserve"> </w:t>
      </w:r>
      <w:r w:rsidR="009A35E1">
        <w:t xml:space="preserve">Dr Hung </w:t>
      </w:r>
      <w:r w:rsidR="009A35E1">
        <w:lastRenderedPageBreak/>
        <w:t xml:space="preserve">concluded, he </w:t>
      </w:r>
      <w:r w:rsidR="0063616B" w:rsidRPr="00533365">
        <w:t>“fully believed that the document that he presented to HSBC on the day of the alleged offence was real</w:t>
      </w:r>
      <w:r w:rsidR="0063616B" w:rsidRPr="000A7677">
        <w:t>”</w:t>
      </w:r>
      <w:r w:rsidR="009A35E1" w:rsidRPr="000A7677">
        <w:rPr>
          <w:rStyle w:val="FootnoteReference"/>
        </w:rPr>
        <w:footnoteReference w:id="5"/>
      </w:r>
      <w:r w:rsidR="000A7677" w:rsidRPr="000A7677">
        <w:t xml:space="preserve"> and expressed the opinion </w:t>
      </w:r>
      <w:r w:rsidR="000A7677" w:rsidRPr="000A7677">
        <w:rPr>
          <w:rFonts w:eastAsia="PMingLiU"/>
          <w:lang w:eastAsia="zh-TW"/>
        </w:rPr>
        <w:t xml:space="preserve">that as a result of holding his belief the </w:t>
      </w:r>
      <w:r w:rsidR="000A7677" w:rsidRPr="000A7677">
        <w:rPr>
          <w:rFonts w:eastAsia="PMingLiU"/>
          <w:szCs w:val="28"/>
          <w:lang w:val="en-US" w:eastAsia="zh-TW"/>
        </w:rPr>
        <w:t>applicant</w:t>
      </w:r>
      <w:r w:rsidR="006B5160">
        <w:rPr>
          <w:rFonts w:eastAsia="PMingLiU"/>
          <w:szCs w:val="28"/>
          <w:lang w:val="en-US" w:eastAsia="zh-TW"/>
        </w:rPr>
        <w:t xml:space="preserve"> “</w:t>
      </w:r>
      <w:r w:rsidR="000A7677">
        <w:rPr>
          <w:rFonts w:eastAsia="PMingLiU"/>
          <w:szCs w:val="28"/>
          <w:lang w:val="en-US" w:eastAsia="zh-TW"/>
        </w:rPr>
        <w:t xml:space="preserve">lacked the </w:t>
      </w:r>
      <w:proofErr w:type="spellStart"/>
      <w:r w:rsidR="000A7677" w:rsidRPr="000A7677">
        <w:rPr>
          <w:rFonts w:eastAsia="PMingLiU"/>
          <w:i/>
          <w:szCs w:val="28"/>
          <w:lang w:val="en-US" w:eastAsia="zh-TW"/>
        </w:rPr>
        <w:t>mens</w:t>
      </w:r>
      <w:proofErr w:type="spellEnd"/>
      <w:r w:rsidR="000A7677" w:rsidRPr="000A7677">
        <w:rPr>
          <w:rFonts w:eastAsia="PMingLiU"/>
          <w:i/>
          <w:szCs w:val="28"/>
          <w:lang w:val="en-US" w:eastAsia="zh-TW"/>
        </w:rPr>
        <w:t xml:space="preserve"> rea</w:t>
      </w:r>
      <w:r w:rsidR="000A7677">
        <w:rPr>
          <w:rFonts w:eastAsia="PMingLiU"/>
          <w:szCs w:val="28"/>
          <w:lang w:val="en-US" w:eastAsia="zh-TW"/>
        </w:rPr>
        <w:t xml:space="preserve"> for the alleged offence, as he did not know or believe that the document was fake.</w:t>
      </w:r>
      <w:r w:rsidR="006B5160">
        <w:rPr>
          <w:rFonts w:eastAsia="PMingLiU"/>
          <w:szCs w:val="28"/>
          <w:lang w:val="en-US" w:eastAsia="zh-TW"/>
        </w:rPr>
        <w:t>”</w:t>
      </w:r>
      <w:r w:rsidR="000A7677">
        <w:rPr>
          <w:rStyle w:val="FootnoteReference"/>
          <w:rFonts w:eastAsia="PMingLiU"/>
          <w:szCs w:val="28"/>
          <w:lang w:val="en-US" w:eastAsia="zh-TW"/>
        </w:rPr>
        <w:footnoteReference w:id="6"/>
      </w:r>
      <w:r w:rsidR="000A7677">
        <w:rPr>
          <w:rFonts w:eastAsia="PMingLiU"/>
          <w:szCs w:val="28"/>
          <w:lang w:val="en-US" w:eastAsia="zh-TW"/>
        </w:rPr>
        <w:t xml:space="preserve"> </w:t>
      </w:r>
      <w:r w:rsidR="000A7677" w:rsidRPr="000A7677">
        <w:rPr>
          <w:rFonts w:eastAsia="PMingLiU"/>
          <w:lang w:eastAsia="zh-TW"/>
        </w:rPr>
        <w:t xml:space="preserve"> </w:t>
      </w:r>
    </w:p>
    <w:p w14:paraId="604BFBB5" w14:textId="0D6B1E5C" w:rsidR="007E5AD7" w:rsidRDefault="00555CC3" w:rsidP="00DA1918">
      <w:pPr>
        <w:pStyle w:val="Final"/>
        <w:ind w:left="0" w:firstLine="0"/>
      </w:pPr>
      <w:r>
        <w:t xml:space="preserve">In </w:t>
      </w:r>
      <w:r w:rsidRPr="00533365">
        <w:t xml:space="preserve">his testimony, Mr Hung </w:t>
      </w:r>
      <w:r w:rsidR="00330FD6" w:rsidRPr="00533365">
        <w:t xml:space="preserve">agreed that </w:t>
      </w:r>
      <w:r w:rsidRPr="00533365">
        <w:t>what the applicant said during</w:t>
      </w:r>
      <w:r w:rsidR="00344CFB">
        <w:t xml:space="preserve"> the interview sounded </w:t>
      </w:r>
      <w:r w:rsidRPr="00533365">
        <w:t>very bizarre</w:t>
      </w:r>
      <w:r w:rsidR="00BA6A57" w:rsidRPr="00533365">
        <w:t xml:space="preserve"> and explained that </w:t>
      </w:r>
      <w:r w:rsidRPr="00533365">
        <w:t xml:space="preserve">his assessment would be to determine if he suffered from a delusion, a form of psychiatric illness, or he was just having an overvalued idea.  </w:t>
      </w:r>
      <w:r w:rsidR="00BA6A57" w:rsidRPr="00533365">
        <w:t>Dr Hung said</w:t>
      </w:r>
      <w:r w:rsidR="00B27E7A" w:rsidRPr="00533365">
        <w:t>,</w:t>
      </w:r>
      <w:r w:rsidR="00BA6A57" w:rsidRPr="00533365">
        <w:t xml:space="preserve"> he had tried to shake or challenge the applicant’s claims, and found that the applicant was able to come up with other explanations for his beliefs which showed how solidly he believed in them, to the extent that he was suffering from a delusional disorder instead of having just an overvalued idea or a fixed belief.  Dr Hung assessed that the applicant could have developed this disorder at least three or five years prior to the present offence.</w:t>
      </w:r>
      <w:r w:rsidR="007E5AD7" w:rsidRPr="00533365">
        <w:t xml:space="preserve">  </w:t>
      </w:r>
    </w:p>
    <w:p w14:paraId="21745696" w14:textId="3BA2BBE2" w:rsidR="00482EA1" w:rsidRDefault="00FA64DA" w:rsidP="00EE72DF">
      <w:pPr>
        <w:pStyle w:val="Final"/>
        <w:ind w:left="0" w:firstLine="0"/>
      </w:pPr>
      <w:r>
        <w:t xml:space="preserve">Under </w:t>
      </w:r>
      <w:r>
        <w:rPr>
          <w:kern w:val="2"/>
          <w:lang w:val="en-US"/>
        </w:rPr>
        <w:t>cross-examination</w:t>
      </w:r>
      <w:r w:rsidR="00B35D6E">
        <w:rPr>
          <w:kern w:val="2"/>
          <w:lang w:val="en-US"/>
        </w:rPr>
        <w:t>,</w:t>
      </w:r>
      <w:r>
        <w:t xml:space="preserve"> </w:t>
      </w:r>
      <w:r w:rsidR="007E5AD7">
        <w:t xml:space="preserve">Dr Hung agreed that </w:t>
      </w:r>
      <w:r w:rsidR="008C6DFA">
        <w:t>the applicant’s</w:t>
      </w:r>
      <w:r w:rsidR="007E5AD7">
        <w:t xml:space="preserve"> belief could b</w:t>
      </w:r>
      <w:r w:rsidR="007E5AD7" w:rsidRPr="00533365">
        <w:t>e due to delusion, or that he was simply</w:t>
      </w:r>
      <w:r w:rsidR="00EE72DF" w:rsidRPr="00533365">
        <w:t xml:space="preserve"> being over</w:t>
      </w:r>
      <w:r w:rsidR="007E5AD7" w:rsidRPr="00533365">
        <w:t xml:space="preserve"> trusting</w:t>
      </w:r>
      <w:r w:rsidR="00EE72DF" w:rsidRPr="00533365">
        <w:t xml:space="preserve"> in</w:t>
      </w:r>
      <w:r w:rsidR="007E5AD7" w:rsidRPr="00533365">
        <w:t xml:space="preserve"> what other people told him.</w:t>
      </w:r>
      <w:r w:rsidR="00EE72DF" w:rsidRPr="00533365">
        <w:t xml:space="preserve">  He added, if P1 was found to be false, then he wou</w:t>
      </w:r>
      <w:r w:rsidR="00344CFB">
        <w:t xml:space="preserve">ld take the view that it would </w:t>
      </w:r>
      <w:r w:rsidR="00EE72DF" w:rsidRPr="00533365">
        <w:t>more likely to be a delusion than an overvalued idea</w:t>
      </w:r>
      <w:r w:rsidR="006A0BEF" w:rsidRPr="00533365">
        <w:t xml:space="preserve">, or </w:t>
      </w:r>
      <w:r w:rsidR="00EE72DF" w:rsidRPr="00533365">
        <w:t>that the applicant was just trying to fool him or lie to him.</w:t>
      </w:r>
      <w:r w:rsidR="00601424" w:rsidRPr="00533365">
        <w:t xml:space="preserve">  In the end, Dr Hung </w:t>
      </w:r>
      <w:r w:rsidR="00344CFB">
        <w:t xml:space="preserve">concluded </w:t>
      </w:r>
      <w:r w:rsidR="00601424" w:rsidRPr="00533365">
        <w:t>that the applicant “fully believed it was real”, and that “there was no element of doubt in him that this was 100 percent real document” when he presented it to PW1</w:t>
      </w:r>
      <w:r w:rsidR="00601424" w:rsidRPr="00533365">
        <w:rPr>
          <w:rStyle w:val="FootnoteReference"/>
        </w:rPr>
        <w:footnoteReference w:id="7"/>
      </w:r>
      <w:r w:rsidR="00601424" w:rsidRPr="00533365">
        <w:t xml:space="preserve">.  </w:t>
      </w:r>
      <w:r w:rsidR="007E5AD7" w:rsidRPr="00533365">
        <w:t xml:space="preserve">   </w:t>
      </w:r>
      <w:r w:rsidR="00BA6A57" w:rsidRPr="00533365">
        <w:t xml:space="preserve">   </w:t>
      </w:r>
      <w:r w:rsidR="00555CC3" w:rsidRPr="00533365">
        <w:t xml:space="preserve">    </w:t>
      </w:r>
    </w:p>
    <w:p w14:paraId="588C09D7" w14:textId="446D0283" w:rsidR="00482EA1" w:rsidRPr="00750F1D" w:rsidRDefault="00AE2358" w:rsidP="00AE2358">
      <w:pPr>
        <w:pStyle w:val="H-1"/>
        <w:tabs>
          <w:tab w:val="left" w:pos="720"/>
        </w:tabs>
        <w:rPr>
          <w:lang w:val="en-US"/>
        </w:rPr>
      </w:pPr>
      <w:r>
        <w:rPr>
          <w:lang w:val="en-US"/>
        </w:rPr>
        <w:lastRenderedPageBreak/>
        <w:t xml:space="preserve">The </w:t>
      </w:r>
      <w:r w:rsidRPr="00AE2358">
        <w:rPr>
          <w:lang w:val="en-US"/>
        </w:rPr>
        <w:t>judge</w:t>
      </w:r>
      <w:r>
        <w:rPr>
          <w:lang w:val="en-US"/>
        </w:rPr>
        <w:t xml:space="preserve">’s </w:t>
      </w:r>
      <w:r w:rsidR="0965BDC5" w:rsidRPr="00750F1D">
        <w:rPr>
          <w:lang w:val="en-US"/>
        </w:rPr>
        <w:t xml:space="preserve">Reasons for </w:t>
      </w:r>
      <w:r w:rsidR="00750F1D">
        <w:rPr>
          <w:lang w:val="en-US"/>
        </w:rPr>
        <w:t>Verdict</w:t>
      </w:r>
    </w:p>
    <w:p w14:paraId="7523246E" w14:textId="0D7EA7D2" w:rsidR="002420BF" w:rsidRPr="002420BF" w:rsidRDefault="0965BDC5" w:rsidP="0965BDC5">
      <w:pPr>
        <w:pStyle w:val="Final"/>
        <w:ind w:left="0" w:firstLine="0"/>
        <w:rPr>
          <w:b/>
          <w:bCs/>
          <w:i/>
          <w:iCs/>
          <w:szCs w:val="28"/>
          <w:u w:val="single"/>
        </w:rPr>
      </w:pPr>
      <w:r>
        <w:t xml:space="preserve">The judge </w:t>
      </w:r>
      <w:r w:rsidR="003D028C">
        <w:t xml:space="preserve">did not find Dr Hung’s opinion or conclusion convincing as he had only interviewed </w:t>
      </w:r>
      <w:r w:rsidR="002420BF">
        <w:t>the applicant</w:t>
      </w:r>
      <w:r w:rsidR="003D028C">
        <w:t xml:space="preserve"> once without using any independent external instruments and/ or tests.</w:t>
      </w:r>
      <w:r w:rsidR="00351D8D">
        <w:t xml:space="preserve">  Dr Hung could only make his professio</w:t>
      </w:r>
      <w:r w:rsidR="00351D8D" w:rsidRPr="00533365">
        <w:t>nal assessme</w:t>
      </w:r>
      <w:r w:rsidR="00C24FA3" w:rsidRPr="00533365">
        <w:t xml:space="preserve">nt based on what the applicant </w:t>
      </w:r>
      <w:r w:rsidR="00351D8D" w:rsidRPr="00533365">
        <w:t>told him</w:t>
      </w:r>
      <w:r w:rsidR="00464B66" w:rsidRPr="00533365">
        <w:t xml:space="preserve">, which </w:t>
      </w:r>
      <w:r w:rsidR="00E26652" w:rsidRPr="00533365">
        <w:t>was even</w:t>
      </w:r>
      <w:r w:rsidR="00464B66" w:rsidRPr="00533365">
        <w:t xml:space="preserve"> described </w:t>
      </w:r>
      <w:r w:rsidR="00E26652" w:rsidRPr="00533365">
        <w:t xml:space="preserve">by him </w:t>
      </w:r>
      <w:r w:rsidR="00464B66" w:rsidRPr="00533365">
        <w:t>as “bizarre”</w:t>
      </w:r>
      <w:r w:rsidR="00351D8D" w:rsidRPr="00533365">
        <w:t xml:space="preserve">.  </w:t>
      </w:r>
      <w:r w:rsidR="00464B66" w:rsidRPr="00533365">
        <w:t xml:space="preserve">The judge </w:t>
      </w:r>
      <w:r w:rsidR="00351D8D" w:rsidRPr="00533365">
        <w:t>held that</w:t>
      </w:r>
      <w:r w:rsidR="00464B66" w:rsidRPr="00533365">
        <w:t xml:space="preserve"> </w:t>
      </w:r>
      <w:r w:rsidR="00351D8D" w:rsidRPr="00533365">
        <w:t xml:space="preserve">more weight </w:t>
      </w:r>
      <w:r w:rsidR="00464B66" w:rsidRPr="00533365">
        <w:t xml:space="preserve">would be given </w:t>
      </w:r>
      <w:r w:rsidR="00351D8D" w:rsidRPr="00533365">
        <w:t xml:space="preserve">to Dr </w:t>
      </w:r>
      <w:r w:rsidR="00FE2F13">
        <w:t>Chan</w:t>
      </w:r>
      <w:r w:rsidR="00351D8D" w:rsidRPr="00533365">
        <w:t xml:space="preserve">’s </w:t>
      </w:r>
      <w:r w:rsidR="002420BF" w:rsidRPr="00533365">
        <w:t xml:space="preserve">opinion as he had visited the applicant </w:t>
      </w:r>
      <w:r w:rsidR="00EC4B9D" w:rsidRPr="00533365">
        <w:t xml:space="preserve">on seven occasions </w:t>
      </w:r>
      <w:r w:rsidR="002420BF" w:rsidRPr="00533365">
        <w:t>ov</w:t>
      </w:r>
      <w:r w:rsidR="002420BF">
        <w:t>er a longer period of time</w:t>
      </w:r>
      <w:r w:rsidR="00351D8D">
        <w:t>.</w:t>
      </w:r>
      <w:r w:rsidR="000C1655">
        <w:t xml:space="preserve">  </w:t>
      </w:r>
      <w:r w:rsidR="00351D8D">
        <w:t xml:space="preserve"> </w:t>
      </w:r>
      <w:r w:rsidR="002420BF">
        <w:t xml:space="preserve"> </w:t>
      </w:r>
    </w:p>
    <w:p w14:paraId="16A65DE8" w14:textId="256F6638" w:rsidR="000C1655" w:rsidRPr="000C1655" w:rsidRDefault="002420BF" w:rsidP="0965BDC5">
      <w:pPr>
        <w:pStyle w:val="Final"/>
        <w:ind w:left="0" w:firstLine="0"/>
        <w:rPr>
          <w:b/>
          <w:bCs/>
          <w:i/>
          <w:iCs/>
          <w:szCs w:val="28"/>
          <w:u w:val="single"/>
        </w:rPr>
      </w:pPr>
      <w:r>
        <w:t xml:space="preserve">The judge expressed serious doubts as to the version of events given by the applicant to Dr </w:t>
      </w:r>
      <w:r w:rsidR="00FE2F13">
        <w:t>Chan</w:t>
      </w:r>
      <w:r>
        <w:t xml:space="preserve"> and Dr Hung respectively.</w:t>
      </w:r>
      <w:r w:rsidR="000C1655">
        <w:t xml:space="preserve">  In rejecting the applicant’s versions to both doctors as incredible, the judge </w:t>
      </w:r>
      <w:r w:rsidR="002261A0">
        <w:t xml:space="preserve">reasoned </w:t>
      </w:r>
      <w:r w:rsidR="000C1655">
        <w:t>as follows:</w:t>
      </w:r>
    </w:p>
    <w:p w14:paraId="043F3312" w14:textId="24714E97" w:rsidR="000C1655" w:rsidRPr="008C1085" w:rsidRDefault="008C1085" w:rsidP="00B06053">
      <w:pPr>
        <w:pStyle w:val="Quotation"/>
        <w:rPr>
          <w:lang w:val="en-US"/>
        </w:rPr>
      </w:pPr>
      <w:bookmarkStart w:id="0" w:name="p43"/>
      <w:r w:rsidRPr="00B06053">
        <w:t>“</w:t>
      </w:r>
      <w:r w:rsidR="000C1655" w:rsidRPr="00B06053">
        <w:t>43.</w:t>
      </w:r>
      <w:bookmarkEnd w:id="0"/>
      <w:r w:rsidR="00B06053">
        <w:tab/>
      </w:r>
      <w:r w:rsidR="000C1655" w:rsidRPr="008C1085">
        <w:t>I think it can be accepted that the death of the late president of the Philippines, Ferdinand Marcos, was known and publicized in 1989. But the defendant insisted that Marcos was still alive. He said he was entrusted by Marcos to handle the secret account. No details can be provided. There was no clue as to how the defendant took the flight to Hong Kong and how did he get in touch with the Malaysian male and/or even the Canadian billionaire. He did not have any bank account with the HSBC.</w:t>
      </w:r>
    </w:p>
    <w:p w14:paraId="0FA59898" w14:textId="491A9437" w:rsidR="00AD2E8F" w:rsidRPr="008C1085" w:rsidRDefault="000C1655" w:rsidP="00AD2E8F">
      <w:pPr>
        <w:pStyle w:val="Quotation"/>
        <w:rPr>
          <w:szCs w:val="24"/>
        </w:rPr>
      </w:pPr>
      <w:bookmarkStart w:id="1" w:name="p44"/>
      <w:r w:rsidRPr="00B06053">
        <w:rPr>
          <w:szCs w:val="24"/>
        </w:rPr>
        <w:t>44.</w:t>
      </w:r>
      <w:bookmarkEnd w:id="1"/>
      <w:r w:rsidR="00B06053">
        <w:rPr>
          <w:szCs w:val="24"/>
        </w:rPr>
        <w:tab/>
      </w:r>
      <w:r w:rsidRPr="00B06053">
        <w:rPr>
          <w:szCs w:val="24"/>
        </w:rPr>
        <w:t xml:space="preserve">There </w:t>
      </w:r>
      <w:r w:rsidRPr="008C1085">
        <w:rPr>
          <w:szCs w:val="24"/>
        </w:rPr>
        <w:t xml:space="preserve">are apparent discrepancies between what he told PW3 Dr Chan and his defence expert Dr Hung. </w:t>
      </w:r>
      <w:r w:rsidR="00AD2E8F">
        <w:rPr>
          <w:szCs w:val="24"/>
        </w:rPr>
        <w:t xml:space="preserve">… </w:t>
      </w:r>
    </w:p>
    <w:p w14:paraId="44F299E9" w14:textId="722A6952" w:rsidR="000C1655" w:rsidRPr="008C1085" w:rsidRDefault="00AD2E8F" w:rsidP="00B06053">
      <w:pPr>
        <w:pStyle w:val="Quotation"/>
        <w:rPr>
          <w:szCs w:val="24"/>
        </w:rPr>
      </w:pPr>
      <w:r>
        <w:rPr>
          <w:szCs w:val="24"/>
        </w:rPr>
        <w:t>…</w:t>
      </w:r>
    </w:p>
    <w:p w14:paraId="31030644" w14:textId="4E95AB3E" w:rsidR="00464B66" w:rsidRDefault="000C1655" w:rsidP="00B06053">
      <w:pPr>
        <w:pStyle w:val="Quotation"/>
        <w:rPr>
          <w:szCs w:val="24"/>
        </w:rPr>
      </w:pPr>
      <w:bookmarkStart w:id="2" w:name="p46"/>
      <w:r w:rsidRPr="00740B63">
        <w:rPr>
          <w:szCs w:val="24"/>
        </w:rPr>
        <w:t>46.</w:t>
      </w:r>
      <w:bookmarkEnd w:id="2"/>
      <w:r w:rsidR="00740B63" w:rsidRPr="00740B63">
        <w:rPr>
          <w:szCs w:val="24"/>
        </w:rPr>
        <w:tab/>
      </w:r>
      <w:r w:rsidRPr="008C1085">
        <w:rPr>
          <w:szCs w:val="24"/>
        </w:rPr>
        <w:t>Given the fact that the defendant has no history of psychiatric illness, I take the view that it is very likely that he fabricated his stories subsequent to his arrest in April 2018. I find the defendant’s versions totally not credible.</w:t>
      </w:r>
      <w:bookmarkStart w:id="3" w:name="p47"/>
    </w:p>
    <w:p w14:paraId="2235570F" w14:textId="40078F99" w:rsidR="00464B66" w:rsidRPr="00464B66" w:rsidRDefault="00464B66" w:rsidP="00B06053">
      <w:pPr>
        <w:pStyle w:val="Quotation"/>
        <w:rPr>
          <w:szCs w:val="24"/>
        </w:rPr>
      </w:pPr>
      <w:r w:rsidRPr="00464B66">
        <w:rPr>
          <w:szCs w:val="24"/>
        </w:rPr>
        <w:t>47.</w:t>
      </w:r>
      <w:bookmarkEnd w:id="3"/>
      <w:r w:rsidR="00740B63">
        <w:rPr>
          <w:szCs w:val="24"/>
        </w:rPr>
        <w:tab/>
      </w:r>
      <w:r w:rsidRPr="00464B66">
        <w:rPr>
          <w:szCs w:val="24"/>
        </w:rPr>
        <w:t>That said, it remains for me to assess the evidence provided by the Prosecution. It is obvious that the document titled ‘slip key deposit box’ cannot be a genuine document. The mere fact that it states US$943 billion will raise the eyebrows of anyone as the sum is more than the GDP of many affluent countries. With the exchange rate of HK$7.8, the sum can amount to well over HK$7,355 billion.</w:t>
      </w:r>
    </w:p>
    <w:p w14:paraId="7359AE4B" w14:textId="62168925" w:rsidR="00464B66" w:rsidRDefault="00464B66" w:rsidP="00B06053">
      <w:pPr>
        <w:pStyle w:val="Quotation"/>
        <w:rPr>
          <w:szCs w:val="24"/>
        </w:rPr>
      </w:pPr>
      <w:bookmarkStart w:id="4" w:name="p48"/>
      <w:r w:rsidRPr="00464B66">
        <w:rPr>
          <w:szCs w:val="24"/>
        </w:rPr>
        <w:lastRenderedPageBreak/>
        <w:t>48.</w:t>
      </w:r>
      <w:bookmarkEnd w:id="4"/>
      <w:r w:rsidR="00740B63">
        <w:rPr>
          <w:szCs w:val="24"/>
        </w:rPr>
        <w:tab/>
      </w:r>
      <w:r w:rsidRPr="00464B66">
        <w:rPr>
          <w:szCs w:val="24"/>
        </w:rPr>
        <w:t>The document specifies the defendant’s name and even states the ‘PIN number’. The bank staff confirmed that the document is false and the defendant never held any account with the HSBC. It would also be beyond imagination if the defendant still had the belief that he had an account with the HSBC.</w:t>
      </w:r>
    </w:p>
    <w:p w14:paraId="15984C3A" w14:textId="6E457F37" w:rsidR="00AD2E8F" w:rsidRPr="00464B66" w:rsidRDefault="00AD2E8F" w:rsidP="00B06053">
      <w:pPr>
        <w:pStyle w:val="Quotation"/>
        <w:rPr>
          <w:szCs w:val="24"/>
        </w:rPr>
      </w:pPr>
      <w:r>
        <w:rPr>
          <w:szCs w:val="24"/>
        </w:rPr>
        <w:t>…</w:t>
      </w:r>
    </w:p>
    <w:p w14:paraId="34F24091" w14:textId="28743BB1" w:rsidR="00464B66" w:rsidRPr="00464B66" w:rsidRDefault="00464B66" w:rsidP="00B06053">
      <w:pPr>
        <w:pStyle w:val="Quotation"/>
        <w:rPr>
          <w:szCs w:val="24"/>
        </w:rPr>
      </w:pPr>
      <w:bookmarkStart w:id="5" w:name="p51"/>
      <w:r w:rsidRPr="00464B66">
        <w:rPr>
          <w:szCs w:val="24"/>
        </w:rPr>
        <w:t>51.</w:t>
      </w:r>
      <w:bookmarkEnd w:id="5"/>
      <w:r w:rsidR="00740B63">
        <w:rPr>
          <w:szCs w:val="24"/>
        </w:rPr>
        <w:tab/>
      </w:r>
      <w:r w:rsidRPr="00464B66">
        <w:rPr>
          <w:szCs w:val="24"/>
        </w:rPr>
        <w:t xml:space="preserve">In my view, the defendant’s story is totally incredible even though the version of events was presented in court through the two experts’ reports. Dr Hung accepted that the defendant’s beliefs are best described as delusions. And Dr Hung said because the defendant </w:t>
      </w:r>
      <w:r w:rsidR="00740B63">
        <w:rPr>
          <w:szCs w:val="24"/>
        </w:rPr>
        <w:t>‘</w:t>
      </w:r>
      <w:r w:rsidRPr="00464B66">
        <w:rPr>
          <w:szCs w:val="24"/>
        </w:rPr>
        <w:t>holds these beliefs very strongly and when challenged or shaken, he continues to hold such beliefs. His delusions are interconnected and have developed into an extensive and complex system.</w:t>
      </w:r>
      <w:r w:rsidR="00740B63">
        <w:rPr>
          <w:szCs w:val="24"/>
        </w:rPr>
        <w:t>’</w:t>
      </w:r>
      <w:r w:rsidRPr="00464B66">
        <w:rPr>
          <w:szCs w:val="24"/>
        </w:rPr>
        <w:t xml:space="preserve"> Then Dr Hung comes to the conclusion that </w:t>
      </w:r>
      <w:r w:rsidR="00740B63">
        <w:rPr>
          <w:szCs w:val="24"/>
        </w:rPr>
        <w:t>‘</w:t>
      </w:r>
      <w:r w:rsidRPr="00464B66">
        <w:rPr>
          <w:szCs w:val="24"/>
        </w:rPr>
        <w:t>based on my evaluation, his current condition fits within the definition of delusional disorder</w:t>
      </w:r>
      <w:r w:rsidR="00740B63">
        <w:rPr>
          <w:szCs w:val="24"/>
        </w:rPr>
        <w:t>’</w:t>
      </w:r>
      <w:r w:rsidRPr="00464B66">
        <w:rPr>
          <w:szCs w:val="24"/>
        </w:rPr>
        <w:t>.</w:t>
      </w:r>
    </w:p>
    <w:p w14:paraId="2A074661" w14:textId="6E8E8F4E" w:rsidR="000C1655" w:rsidRPr="00464B66" w:rsidRDefault="00464B66" w:rsidP="00B06053">
      <w:pPr>
        <w:pStyle w:val="Quotation"/>
        <w:rPr>
          <w:szCs w:val="24"/>
        </w:rPr>
      </w:pPr>
      <w:bookmarkStart w:id="6" w:name="p52"/>
      <w:r w:rsidRPr="00464B66">
        <w:rPr>
          <w:szCs w:val="24"/>
        </w:rPr>
        <w:t>52.</w:t>
      </w:r>
      <w:bookmarkEnd w:id="6"/>
      <w:r w:rsidR="00740B63">
        <w:rPr>
          <w:szCs w:val="24"/>
        </w:rPr>
        <w:tab/>
      </w:r>
      <w:r w:rsidRPr="00464B66">
        <w:rPr>
          <w:szCs w:val="24"/>
        </w:rPr>
        <w:t>I cannot see the logic from his observations to the conclusion. No explanation was given as to why the defendant cannot be regarded as lying and the defendant was just foolish to believe what he was told.</w:t>
      </w:r>
      <w:r w:rsidR="008C1085" w:rsidRPr="00464B66">
        <w:rPr>
          <w:szCs w:val="24"/>
        </w:rPr>
        <w:t>”</w:t>
      </w:r>
    </w:p>
    <w:p w14:paraId="22A161FD" w14:textId="17FD3788" w:rsidR="00FA64DA" w:rsidRPr="00FA64DA" w:rsidRDefault="00464B66" w:rsidP="0965BDC5">
      <w:pPr>
        <w:pStyle w:val="Final"/>
        <w:ind w:left="0" w:firstLine="0"/>
        <w:rPr>
          <w:b/>
          <w:bCs/>
          <w:i/>
          <w:iCs/>
          <w:szCs w:val="28"/>
          <w:u w:val="single"/>
        </w:rPr>
      </w:pPr>
      <w:r>
        <w:rPr>
          <w:bCs/>
          <w:iCs/>
          <w:szCs w:val="28"/>
        </w:rPr>
        <w:t xml:space="preserve">Having considered </w:t>
      </w:r>
      <w:r w:rsidR="00791DF4">
        <w:rPr>
          <w:bCs/>
          <w:iCs/>
          <w:szCs w:val="28"/>
        </w:rPr>
        <w:t>[</w:t>
      </w:r>
      <w:r w:rsidR="00FA64DA">
        <w:rPr>
          <w:bCs/>
          <w:iCs/>
          <w:szCs w:val="28"/>
        </w:rPr>
        <w:t>31</w:t>
      </w:r>
      <w:r w:rsidR="00791DF4">
        <w:rPr>
          <w:bCs/>
          <w:iCs/>
          <w:szCs w:val="28"/>
        </w:rPr>
        <w:t>]</w:t>
      </w:r>
      <w:r w:rsidR="00FA64DA">
        <w:rPr>
          <w:bCs/>
          <w:iCs/>
          <w:szCs w:val="28"/>
        </w:rPr>
        <w:t xml:space="preserve"> and </w:t>
      </w:r>
      <w:r w:rsidR="00791DF4">
        <w:rPr>
          <w:bCs/>
          <w:iCs/>
          <w:szCs w:val="28"/>
        </w:rPr>
        <w:t>[</w:t>
      </w:r>
      <w:r w:rsidR="00FA64DA">
        <w:rPr>
          <w:bCs/>
          <w:iCs/>
          <w:szCs w:val="28"/>
        </w:rPr>
        <w:t>33</w:t>
      </w:r>
      <w:r w:rsidR="00791DF4">
        <w:rPr>
          <w:bCs/>
          <w:iCs/>
          <w:szCs w:val="28"/>
        </w:rPr>
        <w:t>]</w:t>
      </w:r>
      <w:r w:rsidR="00FA64DA">
        <w:rPr>
          <w:bCs/>
          <w:iCs/>
          <w:szCs w:val="28"/>
        </w:rPr>
        <w:t xml:space="preserve"> </w:t>
      </w:r>
      <w:r w:rsidR="00791DF4">
        <w:rPr>
          <w:bCs/>
          <w:iCs/>
          <w:szCs w:val="28"/>
        </w:rPr>
        <w:t xml:space="preserve">of </w:t>
      </w:r>
      <w:r>
        <w:rPr>
          <w:bCs/>
          <w:iCs/>
          <w:szCs w:val="28"/>
        </w:rPr>
        <w:t xml:space="preserve">the Court of Appeal judgment in </w:t>
      </w:r>
      <w:r w:rsidRPr="00464B66">
        <w:rPr>
          <w:bCs/>
          <w:i/>
          <w:iCs/>
          <w:szCs w:val="28"/>
        </w:rPr>
        <w:t xml:space="preserve">HKSAR v Chen C F James &amp; </w:t>
      </w:r>
      <w:proofErr w:type="spellStart"/>
      <w:r w:rsidRPr="00464B66">
        <w:rPr>
          <w:bCs/>
          <w:i/>
          <w:iCs/>
          <w:szCs w:val="28"/>
        </w:rPr>
        <w:t>Ors</w:t>
      </w:r>
      <w:proofErr w:type="spellEnd"/>
      <w:r>
        <w:rPr>
          <w:rStyle w:val="FootnoteReference"/>
          <w:bCs/>
          <w:iCs/>
          <w:szCs w:val="28"/>
        </w:rPr>
        <w:footnoteReference w:id="8"/>
      </w:r>
      <w:r w:rsidR="00EF7B05">
        <w:rPr>
          <w:bCs/>
          <w:iCs/>
          <w:szCs w:val="28"/>
        </w:rPr>
        <w:t xml:space="preserve">, the judge </w:t>
      </w:r>
      <w:r w:rsidR="00FA64DA">
        <w:rPr>
          <w:bCs/>
          <w:iCs/>
          <w:szCs w:val="28"/>
        </w:rPr>
        <w:t xml:space="preserve">said: </w:t>
      </w:r>
    </w:p>
    <w:p w14:paraId="67018753" w14:textId="1C995D5C" w:rsidR="000C1655" w:rsidRPr="000C1655" w:rsidRDefault="00FA64DA" w:rsidP="003A2067">
      <w:pPr>
        <w:pStyle w:val="Quotation"/>
        <w:rPr>
          <w:b/>
          <w:i/>
          <w:u w:val="single"/>
        </w:rPr>
      </w:pPr>
      <w:r>
        <w:t>“</w:t>
      </w:r>
      <w:r w:rsidR="00791DF4">
        <w:t>56.</w:t>
      </w:r>
      <w:r w:rsidR="00791DF4">
        <w:tab/>
      </w:r>
      <w:r>
        <w:t xml:space="preserve">I </w:t>
      </w:r>
      <w:r w:rsidR="00EF7B05">
        <w:t xml:space="preserve">ruled that the only irresistible </w:t>
      </w:r>
      <w:r w:rsidR="00791DF4">
        <w:t xml:space="preserve">and reasonable </w:t>
      </w:r>
      <w:r w:rsidR="00EF7B05">
        <w:t xml:space="preserve">inference from the evidence </w:t>
      </w:r>
      <w:r>
        <w:t xml:space="preserve">so presented is </w:t>
      </w:r>
      <w:r w:rsidR="00EF7B05">
        <w:t xml:space="preserve">that the </w:t>
      </w:r>
      <w:r w:rsidRPr="00FA64DA">
        <w:rPr>
          <w:kern w:val="0"/>
          <w:lang w:val="en-US" w:eastAsia="zh-TW"/>
        </w:rPr>
        <w:t>defendant</w:t>
      </w:r>
      <w:r>
        <w:t xml:space="preserve"> </w:t>
      </w:r>
      <w:r w:rsidR="00EF7B05">
        <w:t xml:space="preserve">uttered </w:t>
      </w:r>
      <w:r>
        <w:t xml:space="preserve">the </w:t>
      </w:r>
      <w:r w:rsidR="00EF7B05">
        <w:t xml:space="preserve">forged document with the necessary </w:t>
      </w:r>
      <w:proofErr w:type="spellStart"/>
      <w:r w:rsidR="00EF7B05" w:rsidRPr="00EF7B05">
        <w:rPr>
          <w:i/>
        </w:rPr>
        <w:t>mens</w:t>
      </w:r>
      <w:proofErr w:type="spellEnd"/>
      <w:r w:rsidR="00EF7B05" w:rsidRPr="00EF7B05">
        <w:rPr>
          <w:i/>
        </w:rPr>
        <w:t xml:space="preserve"> rea</w:t>
      </w:r>
      <w:r w:rsidR="00EF7B05">
        <w:t>.  He was not suffering from delusional disorder</w:t>
      </w:r>
      <w:r>
        <w:t xml:space="preserve"> at the material time when he flew all the way to </w:t>
      </w:r>
      <w:r w:rsidRPr="00FA64DA">
        <w:rPr>
          <w:lang w:val="en-US" w:eastAsia="zh-TW"/>
        </w:rPr>
        <w:t>Hong Kong</w:t>
      </w:r>
      <w:r>
        <w:t xml:space="preserve"> to present the forged document. The </w:t>
      </w:r>
      <w:r w:rsidRPr="00FA64DA">
        <w:rPr>
          <w:kern w:val="0"/>
          <w:lang w:val="en-US" w:eastAsia="zh-TW"/>
        </w:rPr>
        <w:t>defendant</w:t>
      </w:r>
      <w:r>
        <w:t xml:space="preserve"> did know or believe that the document is </w:t>
      </w:r>
      <w:r w:rsidR="00EF7B05">
        <w:t>false.</w:t>
      </w:r>
      <w:r w:rsidR="00791DF4">
        <w:t xml:space="preserve"> …</w:t>
      </w:r>
      <w:r>
        <w:t>”</w:t>
      </w:r>
      <w:r w:rsidR="00EF7B05">
        <w:t xml:space="preserve">   </w:t>
      </w:r>
    </w:p>
    <w:p w14:paraId="1008B84C" w14:textId="70D15E94" w:rsidR="00FE7A3D" w:rsidRDefault="00FE7A3D" w:rsidP="00FE7A3D">
      <w:pPr>
        <w:pStyle w:val="H-1"/>
      </w:pPr>
      <w:r>
        <w:t xml:space="preserve">The </w:t>
      </w:r>
      <w:r>
        <w:rPr>
          <w:lang w:val="en-US"/>
        </w:rPr>
        <w:t>judge</w:t>
      </w:r>
      <w:r>
        <w:t xml:space="preserve">’s Reasons for Sentence  </w:t>
      </w:r>
    </w:p>
    <w:p w14:paraId="249FF199" w14:textId="525E88EC" w:rsidR="006064F5" w:rsidRDefault="00FE7A3D" w:rsidP="00F61FA0">
      <w:pPr>
        <w:pStyle w:val="Final"/>
        <w:ind w:left="0" w:firstLine="0"/>
      </w:pPr>
      <w:r>
        <w:t xml:space="preserve">The </w:t>
      </w:r>
      <w:r>
        <w:rPr>
          <w:kern w:val="2"/>
          <w:lang w:val="en-US"/>
        </w:rPr>
        <w:t>judge</w:t>
      </w:r>
      <w:r>
        <w:t xml:space="preserve"> said he would not speculate on the </w:t>
      </w:r>
      <w:r w:rsidRPr="005D3314">
        <w:rPr>
          <w:rFonts w:hint="eastAsia"/>
          <w:szCs w:val="28"/>
          <w:lang w:val="en-US"/>
        </w:rPr>
        <w:t>applicant</w:t>
      </w:r>
      <w:r>
        <w:t xml:space="preserve">’s motive for the crime but noted that he was not acting alone.  He saw little in the way of matters that could mitigate the </w:t>
      </w:r>
      <w:r w:rsidRPr="005D3314">
        <w:rPr>
          <w:rFonts w:hint="eastAsia"/>
          <w:szCs w:val="28"/>
          <w:lang w:val="en-US"/>
        </w:rPr>
        <w:t>applicant</w:t>
      </w:r>
      <w:r>
        <w:t xml:space="preserve">’s </w:t>
      </w:r>
      <w:r>
        <w:rPr>
          <w:lang w:val="en-US"/>
        </w:rPr>
        <w:t>culpability</w:t>
      </w:r>
      <w:r>
        <w:t>, although he note</w:t>
      </w:r>
      <w:r w:rsidR="006B5160">
        <w:t>d</w:t>
      </w:r>
      <w:r>
        <w:t xml:space="preserve"> the </w:t>
      </w:r>
      <w:r w:rsidRPr="005D3314">
        <w:rPr>
          <w:rFonts w:hint="eastAsia"/>
          <w:szCs w:val="28"/>
          <w:lang w:val="en-US"/>
        </w:rPr>
        <w:t>applicant</w:t>
      </w:r>
      <w:r>
        <w:t xml:space="preserve">’s age and state of health.  He accepted that the crime had little likelihood of success and that HSBC suffered no loss.  </w:t>
      </w:r>
      <w:r>
        <w:lastRenderedPageBreak/>
        <w:t xml:space="preserve">Nevertheless, he regarded the amount involved and the fact that the crime involved an </w:t>
      </w:r>
      <w:r>
        <w:rPr>
          <w:lang w:val="en-US"/>
        </w:rPr>
        <w:t>international element</w:t>
      </w:r>
      <w:r>
        <w:t xml:space="preserve"> with the culprits coming to </w:t>
      </w:r>
      <w:r w:rsidRPr="009B4F76">
        <w:rPr>
          <w:lang w:val="en-US" w:eastAsia="zh-TW"/>
        </w:rPr>
        <w:t>Hong Kong</w:t>
      </w:r>
      <w:r>
        <w:t xml:space="preserve"> to commit the crime as relevant. </w:t>
      </w:r>
    </w:p>
    <w:p w14:paraId="3238827B" w14:textId="64977563" w:rsidR="00DB5A65" w:rsidRDefault="006064F5" w:rsidP="00F61FA0">
      <w:pPr>
        <w:pStyle w:val="Final"/>
        <w:ind w:left="0" w:firstLine="0"/>
      </w:pPr>
      <w:r>
        <w:t>Finally, he noted that in a similar case</w:t>
      </w:r>
      <w:r>
        <w:rPr>
          <w:rStyle w:val="FootnoteReference"/>
        </w:rPr>
        <w:footnoteReference w:id="9"/>
      </w:r>
      <w:r>
        <w:t xml:space="preserve"> </w:t>
      </w:r>
      <w:r w:rsidR="00DB5A65">
        <w:t xml:space="preserve">the Court of Appeal upheld a sentence of 5 </w:t>
      </w:r>
      <w:r w:rsidR="00DB5A65">
        <w:rPr>
          <w:kern w:val="2"/>
          <w:lang w:val="en-US"/>
        </w:rPr>
        <w:t>years</w:t>
      </w:r>
      <w:r w:rsidR="00DB5A65">
        <w:t xml:space="preserve">’ imprisonment and he said he considered also what had been said by the Court of Appeal in </w:t>
      </w:r>
      <w:r w:rsidR="00DB5A65" w:rsidRPr="00F41950">
        <w:rPr>
          <w:i/>
        </w:rPr>
        <w:t xml:space="preserve">HKSAR v Ra Hyun Bin &amp; </w:t>
      </w:r>
      <w:proofErr w:type="spellStart"/>
      <w:r w:rsidR="00DB5A65" w:rsidRPr="00F41950">
        <w:rPr>
          <w:i/>
        </w:rPr>
        <w:t>ors</w:t>
      </w:r>
      <w:proofErr w:type="spellEnd"/>
      <w:r w:rsidR="00DB5A65">
        <w:rPr>
          <w:rStyle w:val="FootnoteReference"/>
        </w:rPr>
        <w:footnoteReference w:id="10"/>
      </w:r>
      <w:r w:rsidR="009749A5">
        <w:t>.</w:t>
      </w:r>
      <w:r w:rsidR="00DB5A65">
        <w:t xml:space="preserve"> </w:t>
      </w:r>
    </w:p>
    <w:p w14:paraId="42B3D2B1" w14:textId="79991054" w:rsidR="00F61FA0" w:rsidRDefault="00DB5A65" w:rsidP="00F61FA0">
      <w:pPr>
        <w:pStyle w:val="Final"/>
        <w:ind w:left="0" w:firstLine="0"/>
      </w:pPr>
      <w:r>
        <w:t xml:space="preserve">The </w:t>
      </w:r>
      <w:r>
        <w:rPr>
          <w:kern w:val="2"/>
          <w:lang w:val="en-US"/>
        </w:rPr>
        <w:t>judge</w:t>
      </w:r>
      <w:r>
        <w:t xml:space="preserve"> said he would adopt a </w:t>
      </w:r>
      <w:r>
        <w:rPr>
          <w:kern w:val="2"/>
          <w:lang w:val="en-US"/>
        </w:rPr>
        <w:t>starting point</w:t>
      </w:r>
      <w:r>
        <w:t xml:space="preserve"> of 4 </w:t>
      </w:r>
      <w:r>
        <w:rPr>
          <w:kern w:val="2"/>
          <w:lang w:val="en-US"/>
        </w:rPr>
        <w:t>years</w:t>
      </w:r>
      <w:r w:rsidR="00B74A06">
        <w:t xml:space="preserve">’ imprisonment and there being, </w:t>
      </w:r>
      <w:r>
        <w:t>he said</w:t>
      </w:r>
      <w:r w:rsidR="00B74A06">
        <w:t>,</w:t>
      </w:r>
      <w:r>
        <w:t xml:space="preserve"> “virtually no valid mitigating grounds”</w:t>
      </w:r>
      <w:r>
        <w:rPr>
          <w:rStyle w:val="FootnoteReference"/>
        </w:rPr>
        <w:footnoteReference w:id="11"/>
      </w:r>
      <w:r>
        <w:t xml:space="preserve"> available to the </w:t>
      </w:r>
      <w:r w:rsidRPr="005D3314">
        <w:rPr>
          <w:rFonts w:hint="eastAsia"/>
          <w:szCs w:val="28"/>
          <w:lang w:val="en-US"/>
        </w:rPr>
        <w:t>applicant</w:t>
      </w:r>
      <w:r w:rsidR="00B74A06">
        <w:t xml:space="preserve">, </w:t>
      </w:r>
      <w:r>
        <w:t xml:space="preserve">that was the sentence he imposed. </w:t>
      </w:r>
    </w:p>
    <w:p w14:paraId="3DE7FDC6" w14:textId="0BD660EB" w:rsidR="00C45C1F" w:rsidRPr="00842471" w:rsidRDefault="00740B63" w:rsidP="00AE2358">
      <w:pPr>
        <w:pStyle w:val="H-1"/>
        <w:tabs>
          <w:tab w:val="left" w:pos="720"/>
        </w:tabs>
      </w:pPr>
      <w:r>
        <w:t xml:space="preserve">The </w:t>
      </w:r>
      <w:r w:rsidR="00B17659">
        <w:rPr>
          <w:szCs w:val="28"/>
          <w:lang w:val="en-US"/>
        </w:rPr>
        <w:t xml:space="preserve">Perfected Grounds of Appeal </w:t>
      </w:r>
    </w:p>
    <w:p w14:paraId="2EA52E49" w14:textId="433E2C1C" w:rsidR="00ED401E" w:rsidRDefault="00ED401E" w:rsidP="00ED401E">
      <w:pPr>
        <w:pStyle w:val="Final"/>
        <w:ind w:left="0" w:firstLine="0"/>
      </w:pPr>
      <w:r>
        <w:t xml:space="preserve">Mr </w:t>
      </w:r>
      <w:r w:rsidR="00AE0FAB">
        <w:t xml:space="preserve">Andrew </w:t>
      </w:r>
      <w:proofErr w:type="spellStart"/>
      <w:r>
        <w:t>Bullet</w:t>
      </w:r>
      <w:r w:rsidR="00791DF4">
        <w:t>t</w:t>
      </w:r>
      <w:proofErr w:type="spellEnd"/>
      <w:r>
        <w:t>, counsel for the applicant, raise</w:t>
      </w:r>
      <w:r w:rsidR="0099253C">
        <w:t>d</w:t>
      </w:r>
      <w:r>
        <w:t xml:space="preserve"> two grounds of appeal in support of the leave</w:t>
      </w:r>
      <w:r w:rsidR="0965BDC5">
        <w:t xml:space="preserve"> application.  </w:t>
      </w:r>
    </w:p>
    <w:p w14:paraId="5A16C3A6" w14:textId="364B1323" w:rsidR="00ED401E" w:rsidRDefault="00ED401E" w:rsidP="00ED401E">
      <w:pPr>
        <w:pStyle w:val="Final"/>
        <w:ind w:left="0" w:firstLine="0"/>
      </w:pPr>
      <w:r>
        <w:t>In his Ground 1</w:t>
      </w:r>
      <w:r w:rsidR="00791DF4">
        <w:t>,</w:t>
      </w:r>
      <w:r>
        <w:t xml:space="preserve"> Mr </w:t>
      </w:r>
      <w:proofErr w:type="spellStart"/>
      <w:r>
        <w:t>Bullet</w:t>
      </w:r>
      <w:r w:rsidR="00791DF4">
        <w:t>t</w:t>
      </w:r>
      <w:proofErr w:type="spellEnd"/>
      <w:r>
        <w:t xml:space="preserve"> argue</w:t>
      </w:r>
      <w:r w:rsidR="0099253C">
        <w:t>d</w:t>
      </w:r>
      <w:r>
        <w:t xml:space="preserve"> that the judge failed to properly evaluate the evidence of the prosecution expert, Dr </w:t>
      </w:r>
      <w:r w:rsidR="00FE2F13">
        <w:t>Chan</w:t>
      </w:r>
      <w:r>
        <w:t xml:space="preserve">, in three major aspects.  </w:t>
      </w:r>
    </w:p>
    <w:p w14:paraId="350DB9E3" w14:textId="269F96E5" w:rsidR="00ED401E" w:rsidRDefault="00ED401E" w:rsidP="00ED401E">
      <w:pPr>
        <w:pStyle w:val="Final"/>
        <w:ind w:left="0" w:firstLine="0"/>
      </w:pPr>
      <w:r>
        <w:t xml:space="preserve">He said, firstly, the judge failed to direct himself as to Dr </w:t>
      </w:r>
      <w:r w:rsidR="00FE2F13">
        <w:t>Chan</w:t>
      </w:r>
      <w:r>
        <w:t xml:space="preserve">’s opinion that the applicant believed P1 was genuine, </w:t>
      </w:r>
      <w:r w:rsidR="003A2067">
        <w:t xml:space="preserve">either because he was </w:t>
      </w:r>
      <w:r w:rsidR="006A0BEF">
        <w:t xml:space="preserve">suffering from </w:t>
      </w:r>
      <w:r w:rsidR="003A2067">
        <w:t xml:space="preserve">a </w:t>
      </w:r>
      <w:r>
        <w:t xml:space="preserve">delusional disorder, or merely </w:t>
      </w:r>
      <w:r w:rsidR="006A0BEF">
        <w:t xml:space="preserve">having </w:t>
      </w:r>
      <w:r>
        <w:t>an overvalued idea.</w:t>
      </w:r>
      <w:r w:rsidR="00A76714">
        <w:t xml:space="preserve">  </w:t>
      </w:r>
      <w:r w:rsidR="003A2067">
        <w:t>I</w:t>
      </w:r>
      <w:r w:rsidR="00A76714">
        <w:t xml:space="preserve">n </w:t>
      </w:r>
      <w:proofErr w:type="gramStart"/>
      <w:r w:rsidR="00A76714">
        <w:t>fact</w:t>
      </w:r>
      <w:proofErr w:type="gramEnd"/>
      <w:r w:rsidR="00A76714">
        <w:t xml:space="preserve"> it was </w:t>
      </w:r>
      <w:r w:rsidR="003A2067">
        <w:t xml:space="preserve">Dr </w:t>
      </w:r>
      <w:r w:rsidR="00FE2F13">
        <w:t>Chan</w:t>
      </w:r>
      <w:r w:rsidR="003A2067">
        <w:t xml:space="preserve">’s </w:t>
      </w:r>
      <w:r w:rsidR="00A76714">
        <w:t xml:space="preserve">opinion that the applicant firmly believed in what he said to him during their meetings, in particular as to the genuineness of P1.      </w:t>
      </w:r>
      <w:r>
        <w:t xml:space="preserve">  </w:t>
      </w:r>
    </w:p>
    <w:p w14:paraId="113B365C" w14:textId="1CAF77D0" w:rsidR="00384C38" w:rsidRDefault="00ED401E" w:rsidP="00ED401E">
      <w:pPr>
        <w:pStyle w:val="Final"/>
        <w:ind w:left="0" w:firstLine="0"/>
      </w:pPr>
      <w:r>
        <w:lastRenderedPageBreak/>
        <w:t xml:space="preserve">Secondly, Mr </w:t>
      </w:r>
      <w:proofErr w:type="spellStart"/>
      <w:r>
        <w:t>Bulle</w:t>
      </w:r>
      <w:r w:rsidR="00791DF4">
        <w:t>t</w:t>
      </w:r>
      <w:r>
        <w:t>t</w:t>
      </w:r>
      <w:proofErr w:type="spellEnd"/>
      <w:r>
        <w:t xml:space="preserve"> argued that the judge erred in rejecting, without giving reasons, the respective diagnoses of the applicant by Dr </w:t>
      </w:r>
      <w:r w:rsidR="00FE2F13">
        <w:t>Chan</w:t>
      </w:r>
      <w:r>
        <w:t xml:space="preserve"> and Dr Hung of </w:t>
      </w:r>
      <w:r w:rsidR="00A76714">
        <w:t xml:space="preserve">the applicant’s </w:t>
      </w:r>
      <w:r w:rsidR="006A0BEF">
        <w:t>“</w:t>
      </w:r>
      <w:r>
        <w:t>overvalued idea</w:t>
      </w:r>
      <w:r w:rsidR="006A0BEF">
        <w:t>”</w:t>
      </w:r>
      <w:r>
        <w:t xml:space="preserve"> and/ or delusional disorder.</w:t>
      </w:r>
      <w:r w:rsidR="00A76714">
        <w:t xml:space="preserve">  </w:t>
      </w:r>
      <w:r w:rsidR="00B62307">
        <w:t>Arguably, t</w:t>
      </w:r>
      <w:r w:rsidR="00C26085">
        <w:t xml:space="preserve">heir opinions </w:t>
      </w:r>
      <w:r w:rsidR="006A0BEF">
        <w:t>only</w:t>
      </w:r>
      <w:r w:rsidR="00C26085">
        <w:t xml:space="preserve"> differed in </w:t>
      </w:r>
      <w:r w:rsidR="00A76714">
        <w:t xml:space="preserve">that Dr Hung formed the view that the applicant was suffering from delusional disorder, whilst Dr </w:t>
      </w:r>
      <w:r w:rsidR="00FE2F13">
        <w:t>Chan</w:t>
      </w:r>
      <w:r w:rsidR="00A76714">
        <w:t xml:space="preserve"> </w:t>
      </w:r>
      <w:r w:rsidR="003A2067">
        <w:t>was unwilling to go this far</w:t>
      </w:r>
      <w:r w:rsidR="00A76714">
        <w:t>.</w:t>
      </w:r>
      <w:r w:rsidR="00C26085">
        <w:t xml:space="preserve">  Mr </w:t>
      </w:r>
      <w:proofErr w:type="spellStart"/>
      <w:r w:rsidR="00C26085">
        <w:t>Bullet</w:t>
      </w:r>
      <w:r w:rsidR="00791DF4">
        <w:t>t</w:t>
      </w:r>
      <w:proofErr w:type="spellEnd"/>
      <w:r w:rsidR="00C26085">
        <w:t xml:space="preserve"> said</w:t>
      </w:r>
      <w:r w:rsidR="00B62307">
        <w:t>,</w:t>
      </w:r>
      <w:r w:rsidR="00C26085">
        <w:t xml:space="preserve"> </w:t>
      </w:r>
      <w:r w:rsidR="00B62307">
        <w:t xml:space="preserve">it was unclear </w:t>
      </w:r>
      <w:r w:rsidR="00C26085">
        <w:t xml:space="preserve">in the Reasons for Verdict whether the judge appreciated that the two experts were actually in agreement </w:t>
      </w:r>
      <w:r w:rsidR="00B62307">
        <w:t xml:space="preserve">at least </w:t>
      </w:r>
      <w:r w:rsidR="00C26085">
        <w:t xml:space="preserve">as to the applicant’s firm belief in </w:t>
      </w:r>
      <w:r w:rsidR="00B62307">
        <w:t>the</w:t>
      </w:r>
      <w:r w:rsidR="00C26085">
        <w:t xml:space="preserve"> genuineness</w:t>
      </w:r>
      <w:r w:rsidR="00384C38">
        <w:t xml:space="preserve"> of P1</w:t>
      </w:r>
      <w:r w:rsidR="00B62307">
        <w:t>,</w:t>
      </w:r>
      <w:r w:rsidR="00384C38">
        <w:t xml:space="preserve"> </w:t>
      </w:r>
      <w:r w:rsidR="00B62307">
        <w:t>which</w:t>
      </w:r>
      <w:r w:rsidR="00384C38">
        <w:t xml:space="preserve"> he failed to deal with it </w:t>
      </w:r>
      <w:r w:rsidR="00B62307">
        <w:t xml:space="preserve">at all </w:t>
      </w:r>
      <w:r w:rsidR="00384C38">
        <w:t xml:space="preserve">in the Reasons for Verdict. </w:t>
      </w:r>
    </w:p>
    <w:p w14:paraId="4E0E8F58" w14:textId="295ABFDA" w:rsidR="005A3084" w:rsidRDefault="008B7CB3" w:rsidP="00ED401E">
      <w:pPr>
        <w:pStyle w:val="Final"/>
        <w:ind w:left="0" w:firstLine="0"/>
      </w:pPr>
      <w:r>
        <w:t>Lastly</w:t>
      </w:r>
      <w:r w:rsidR="00ED401E">
        <w:t>,</w:t>
      </w:r>
      <w:r w:rsidR="0099253C">
        <w:t xml:space="preserve"> it was contended that the judge erred in directing himself that </w:t>
      </w:r>
      <w:r>
        <w:t xml:space="preserve">the appellant’s versions to the two experts </w:t>
      </w:r>
      <w:r w:rsidR="006C14A5">
        <w:t xml:space="preserve">contained significant </w:t>
      </w:r>
      <w:r w:rsidR="0099253C">
        <w:t xml:space="preserve">discrepancies </w:t>
      </w:r>
      <w:r w:rsidR="006C14A5">
        <w:t xml:space="preserve">and as a consequence concluding </w:t>
      </w:r>
      <w:r w:rsidR="0099253C">
        <w:t xml:space="preserve">that the </w:t>
      </w:r>
      <w:r w:rsidR="00791DF4" w:rsidRPr="005D3314">
        <w:rPr>
          <w:rFonts w:hint="eastAsia"/>
          <w:szCs w:val="28"/>
          <w:lang w:val="en-US"/>
        </w:rPr>
        <w:t>applicant</w:t>
      </w:r>
      <w:r w:rsidR="0099253C">
        <w:t>’s account</w:t>
      </w:r>
      <w:r w:rsidR="00821AB0">
        <w:t>s</w:t>
      </w:r>
      <w:r w:rsidR="0099253C">
        <w:t xml:space="preserve"> to the two experts were incredible.</w:t>
      </w:r>
      <w:r>
        <w:t xml:space="preserve">  Mr </w:t>
      </w:r>
      <w:proofErr w:type="spellStart"/>
      <w:r>
        <w:t>Bullet</w:t>
      </w:r>
      <w:r w:rsidR="00791DF4">
        <w:t>t</w:t>
      </w:r>
      <w:proofErr w:type="spellEnd"/>
      <w:r>
        <w:t xml:space="preserve"> submitted that the judge did not identify clearly what all those discrepancies were but in any event, </w:t>
      </w:r>
      <w:r w:rsidR="00BC1919">
        <w:t xml:space="preserve">if understood properly, </w:t>
      </w:r>
      <w:r w:rsidR="006C14A5">
        <w:t xml:space="preserve">there were no discrepancies </w:t>
      </w:r>
      <w:r>
        <w:t>in the versions the applica</w:t>
      </w:r>
      <w:r w:rsidR="00BC1919">
        <w:t xml:space="preserve">nt </w:t>
      </w:r>
      <w:r w:rsidR="006C14A5">
        <w:t xml:space="preserve">gave </w:t>
      </w:r>
      <w:r w:rsidR="00BC1919">
        <w:t xml:space="preserve">to Dr </w:t>
      </w:r>
      <w:r w:rsidR="00FE2F13">
        <w:t>Chan</w:t>
      </w:r>
      <w:r w:rsidR="00BC1919">
        <w:t xml:space="preserve"> and Dr Hung</w:t>
      </w:r>
      <w:r>
        <w:t>.  As such, in rejecting the applicant’s account, the judge relied on a mistaken view of the evidence which amount</w:t>
      </w:r>
      <w:r w:rsidR="006C14A5">
        <w:t>ed</w:t>
      </w:r>
      <w:r>
        <w:t xml:space="preserve"> to a material irregularity</w:t>
      </w:r>
      <w:r w:rsidR="006C14A5">
        <w:t>.</w:t>
      </w:r>
      <w:r w:rsidR="005A3084">
        <w:t xml:space="preserve">  </w:t>
      </w:r>
    </w:p>
    <w:p w14:paraId="42F12E69" w14:textId="072BDE4D" w:rsidR="008B7CB3" w:rsidRDefault="000964CB" w:rsidP="00E26652">
      <w:pPr>
        <w:pStyle w:val="Final"/>
        <w:ind w:left="0" w:firstLine="0"/>
      </w:pPr>
      <w:r>
        <w:t xml:space="preserve">Further, Mr </w:t>
      </w:r>
      <w:proofErr w:type="spellStart"/>
      <w:r>
        <w:t>Bullet</w:t>
      </w:r>
      <w:r w:rsidR="00791DF4">
        <w:t>t</w:t>
      </w:r>
      <w:proofErr w:type="spellEnd"/>
      <w:r>
        <w:t xml:space="preserve"> argued that in any event the judge should not have </w:t>
      </w:r>
      <w:r w:rsidR="003D5AEC">
        <w:t xml:space="preserve">focused </w:t>
      </w:r>
      <w:r>
        <w:t xml:space="preserve">upon whether the applicant was lying to Dr </w:t>
      </w:r>
      <w:r w:rsidR="00FE2F13">
        <w:t>Chan</w:t>
      </w:r>
      <w:r>
        <w:t xml:space="preserve"> and Dr</w:t>
      </w:r>
      <w:r w:rsidR="003D5AEC">
        <w:rPr>
          <w:lang w:val="en-US"/>
        </w:rPr>
        <w:t> </w:t>
      </w:r>
      <w:r>
        <w:t xml:space="preserve">Hung, </w:t>
      </w:r>
      <w:r w:rsidR="003D5AEC">
        <w:t xml:space="preserve">but rather </w:t>
      </w:r>
      <w:r>
        <w:t xml:space="preserve">whether the applicant </w:t>
      </w:r>
      <w:r w:rsidR="00E26652">
        <w:t xml:space="preserve">actually </w:t>
      </w:r>
      <w:r>
        <w:t xml:space="preserve">believed P1 to be genuine.  </w:t>
      </w:r>
      <w:r w:rsidR="000F4455">
        <w:t xml:space="preserve">Clearly Dr </w:t>
      </w:r>
      <w:r w:rsidR="00FE2F13">
        <w:t>Chan</w:t>
      </w:r>
      <w:r w:rsidR="000F4455">
        <w:t xml:space="preserve"> did not consider in his assessment the possibility of “lying” nor was he asked about </w:t>
      </w:r>
      <w:r w:rsidR="003D5AEC">
        <w:t>this</w:t>
      </w:r>
      <w:r w:rsidR="000F4455">
        <w:t xml:space="preserve"> possibility in his testimony.</w:t>
      </w:r>
      <w:r w:rsidR="00E26652">
        <w:t xml:space="preserve">  Only Dr Hung </w:t>
      </w:r>
      <w:r w:rsidR="003D5AEC">
        <w:t xml:space="preserve">addressed this possibility and </w:t>
      </w:r>
      <w:r w:rsidR="00E26652">
        <w:t xml:space="preserve">he formed the view that the applicant was not lying.  </w:t>
      </w:r>
      <w:r>
        <w:t xml:space="preserve">For the judge to find </w:t>
      </w:r>
      <w:r w:rsidR="00B35D6E">
        <w:t xml:space="preserve">that </w:t>
      </w:r>
      <w:r>
        <w:t xml:space="preserve">the applicant had the necessary </w:t>
      </w:r>
      <w:proofErr w:type="spellStart"/>
      <w:r w:rsidRPr="00E26652">
        <w:rPr>
          <w:i/>
        </w:rPr>
        <w:t>mens</w:t>
      </w:r>
      <w:proofErr w:type="spellEnd"/>
      <w:r w:rsidRPr="00E26652">
        <w:rPr>
          <w:i/>
        </w:rPr>
        <w:t xml:space="preserve"> rea</w:t>
      </w:r>
      <w:r>
        <w:t xml:space="preserve">, he would have </w:t>
      </w:r>
      <w:r w:rsidR="00B35D6E">
        <w:t xml:space="preserve">had </w:t>
      </w:r>
      <w:r>
        <w:t xml:space="preserve">to first reject the opinions of both Dr </w:t>
      </w:r>
      <w:r w:rsidR="00FE2F13">
        <w:t>Chan</w:t>
      </w:r>
      <w:r>
        <w:t xml:space="preserve"> and Dr Hung</w:t>
      </w:r>
      <w:r w:rsidR="009824CB">
        <w:t xml:space="preserve"> </w:t>
      </w:r>
      <w:r w:rsidR="00B35D6E">
        <w:t xml:space="preserve">and this he did not </w:t>
      </w:r>
      <w:r w:rsidR="009824CB">
        <w:t xml:space="preserve">do.  </w:t>
      </w:r>
      <w:r>
        <w:t xml:space="preserve">            </w:t>
      </w:r>
      <w:r w:rsidR="008B7CB3">
        <w:t xml:space="preserve">  </w:t>
      </w:r>
    </w:p>
    <w:p w14:paraId="5D7B98AB" w14:textId="77777777" w:rsidR="004367EA" w:rsidRDefault="00180456" w:rsidP="003D5AEC">
      <w:pPr>
        <w:pStyle w:val="Final"/>
        <w:ind w:left="0" w:firstLine="0"/>
      </w:pPr>
      <w:r>
        <w:lastRenderedPageBreak/>
        <w:t xml:space="preserve">In his Ground 2, Mr </w:t>
      </w:r>
      <w:proofErr w:type="spellStart"/>
      <w:r>
        <w:t>Bullet</w:t>
      </w:r>
      <w:r w:rsidR="00791DF4">
        <w:t>t</w:t>
      </w:r>
      <w:proofErr w:type="spellEnd"/>
      <w:r>
        <w:t xml:space="preserve"> complained that the judge had misdirected himself as to the evidence of PW1 in </w:t>
      </w:r>
      <w:r w:rsidR="003D5AEC">
        <w:t>certain respects</w:t>
      </w:r>
      <w:r>
        <w:t xml:space="preserve">.  </w:t>
      </w:r>
      <w:r w:rsidR="00ED401E">
        <w:t xml:space="preserve"> </w:t>
      </w:r>
    </w:p>
    <w:p w14:paraId="15B9DE60" w14:textId="50B4316A" w:rsidR="00ED401E" w:rsidRDefault="004367EA" w:rsidP="003D5AEC">
      <w:pPr>
        <w:pStyle w:val="Final"/>
        <w:ind w:left="0" w:firstLine="0"/>
      </w:pPr>
      <w:r>
        <w:t xml:space="preserve">His Ground 3 related to the appeal against sentence and complained that the </w:t>
      </w:r>
      <w:r>
        <w:rPr>
          <w:kern w:val="2"/>
          <w:lang w:val="en-US"/>
        </w:rPr>
        <w:t>judge</w:t>
      </w:r>
      <w:r>
        <w:t xml:space="preserve"> failed to properly take into account the non-existent or low risk of loss to HSBC and the </w:t>
      </w:r>
      <w:r w:rsidRPr="005D3314">
        <w:rPr>
          <w:rFonts w:hint="eastAsia"/>
          <w:szCs w:val="28"/>
          <w:lang w:val="en-US"/>
        </w:rPr>
        <w:t>applicant</w:t>
      </w:r>
      <w:r>
        <w:t xml:space="preserve">’s clear record, age and health.   </w:t>
      </w:r>
      <w:r w:rsidR="00ED401E">
        <w:t xml:space="preserve"> </w:t>
      </w:r>
    </w:p>
    <w:p w14:paraId="1655A39B" w14:textId="41DC4FE1" w:rsidR="00693997" w:rsidRDefault="00693997" w:rsidP="00740B63">
      <w:pPr>
        <w:pStyle w:val="H-1"/>
      </w:pPr>
      <w:r>
        <w:t>Discussion</w:t>
      </w:r>
    </w:p>
    <w:p w14:paraId="77F5B936" w14:textId="77777777" w:rsidR="00815855" w:rsidRDefault="003D5AEC" w:rsidP="00693997">
      <w:pPr>
        <w:pStyle w:val="Final"/>
        <w:ind w:left="0" w:firstLine="0"/>
      </w:pPr>
      <w:r>
        <w:t>I am satisfied that the grounds of appeal</w:t>
      </w:r>
      <w:r w:rsidR="00815855">
        <w:t xml:space="preserve"> against both conviction and sentence</w:t>
      </w:r>
      <w:r>
        <w:t xml:space="preserve"> are </w:t>
      </w:r>
      <w:r>
        <w:rPr>
          <w:lang w:val="en-US"/>
        </w:rPr>
        <w:t>reasonably arguable</w:t>
      </w:r>
      <w:r>
        <w:t xml:space="preserve">.  </w:t>
      </w:r>
    </w:p>
    <w:p w14:paraId="13DF1219" w14:textId="3257325B" w:rsidR="00387122" w:rsidRDefault="00815855" w:rsidP="00693997">
      <w:pPr>
        <w:pStyle w:val="Final"/>
        <w:ind w:left="0" w:firstLine="0"/>
      </w:pPr>
      <w:r>
        <w:t>In respect of conviction, t</w:t>
      </w:r>
      <w:r w:rsidR="003D5AEC">
        <w:t xml:space="preserve">he only live issue in this trial was whether the </w:t>
      </w:r>
      <w:r w:rsidR="003D5AEC" w:rsidRPr="005D3314">
        <w:rPr>
          <w:rFonts w:hint="eastAsia"/>
          <w:szCs w:val="28"/>
          <w:lang w:val="en-US"/>
        </w:rPr>
        <w:t>applicant</w:t>
      </w:r>
      <w:r w:rsidR="003D5AEC">
        <w:t xml:space="preserve"> had been proven beyond </w:t>
      </w:r>
      <w:r w:rsidR="003D5AEC">
        <w:rPr>
          <w:lang w:val="en-US"/>
        </w:rPr>
        <w:t>reasonable doubt</w:t>
      </w:r>
      <w:r w:rsidR="003D5AEC">
        <w:t xml:space="preserve"> to have had the requisite </w:t>
      </w:r>
      <w:proofErr w:type="spellStart"/>
      <w:r w:rsidR="003D5AEC">
        <w:rPr>
          <w:i/>
          <w:lang w:val="en-US"/>
        </w:rPr>
        <w:t>mens</w:t>
      </w:r>
      <w:proofErr w:type="spellEnd"/>
      <w:r w:rsidR="003D5AEC">
        <w:rPr>
          <w:i/>
          <w:lang w:val="en-US"/>
        </w:rPr>
        <w:t xml:space="preserve"> rea</w:t>
      </w:r>
      <w:r w:rsidR="003D5AEC">
        <w:t xml:space="preserve"> at the time of the offence.  Whether his extraordinary claims were true was not a live issue; only whether he believed them to be true.</w:t>
      </w:r>
    </w:p>
    <w:p w14:paraId="155CCA88" w14:textId="6C0BCFD5" w:rsidR="00387122" w:rsidRDefault="00387122" w:rsidP="00693997">
      <w:pPr>
        <w:pStyle w:val="Final"/>
        <w:ind w:left="0" w:firstLine="0"/>
      </w:pPr>
      <w:r>
        <w:t>Indeed, his claims were so patently absurd that, arguably, no “sa</w:t>
      </w:r>
      <w:r w:rsidR="007453E9">
        <w:t>n</w:t>
      </w:r>
      <w:r>
        <w:t xml:space="preserve">e” person would believe them.  </w:t>
      </w:r>
      <w:r w:rsidR="00B35D6E">
        <w:t>To a lay person</w:t>
      </w:r>
      <w:r w:rsidR="00362274">
        <w:t>,</w:t>
      </w:r>
      <w:r w:rsidR="00B35D6E">
        <w:t xml:space="preserve"> anyone </w:t>
      </w:r>
      <w:r>
        <w:t>think</w:t>
      </w:r>
      <w:r w:rsidR="00B35D6E">
        <w:t>ing</w:t>
      </w:r>
      <w:r>
        <w:t xml:space="preserve"> that a bank would accept </w:t>
      </w:r>
      <w:r w:rsidR="00B35D6E">
        <w:t xml:space="preserve">these documents </w:t>
      </w:r>
      <w:r>
        <w:t>as genuine</w:t>
      </w:r>
      <w:r w:rsidR="00B35D6E">
        <w:t xml:space="preserve"> would have to be wholly lacking in reason and common sense.  </w:t>
      </w:r>
      <w:r w:rsidR="00362274">
        <w:t>T</w:t>
      </w:r>
      <w:r>
        <w:t xml:space="preserve">he </w:t>
      </w:r>
      <w:r w:rsidRPr="005D3314">
        <w:rPr>
          <w:rFonts w:hint="eastAsia"/>
          <w:szCs w:val="28"/>
          <w:lang w:val="en-US"/>
        </w:rPr>
        <w:t>applicant</w:t>
      </w:r>
      <w:r>
        <w:t xml:space="preserve">’s claims about the documents </w:t>
      </w:r>
      <w:r w:rsidR="00362274">
        <w:t xml:space="preserve">were clearly incredible but, as I have indicated, </w:t>
      </w:r>
      <w:r>
        <w:t>that was simply not the point.</w:t>
      </w:r>
    </w:p>
    <w:p w14:paraId="09D37B75" w14:textId="0FE7D2D0" w:rsidR="00B35D6E" w:rsidRDefault="00387122" w:rsidP="00387122">
      <w:pPr>
        <w:pStyle w:val="Final"/>
        <w:ind w:left="0" w:firstLine="0"/>
      </w:pPr>
      <w:r>
        <w:t xml:space="preserve">It is not clear to me that the </w:t>
      </w:r>
      <w:r>
        <w:rPr>
          <w:kern w:val="2"/>
          <w:lang w:val="en-US"/>
        </w:rPr>
        <w:t>judge</w:t>
      </w:r>
      <w:r>
        <w:t xml:space="preserve"> fully appreciated this </w:t>
      </w:r>
      <w:r w:rsidR="00B35D6E">
        <w:t xml:space="preserve">fact </w:t>
      </w:r>
      <w:r>
        <w:t xml:space="preserve">or fully appreciated that on the question of whether the </w:t>
      </w:r>
      <w:r w:rsidRPr="005D3314">
        <w:rPr>
          <w:rFonts w:hint="eastAsia"/>
          <w:szCs w:val="28"/>
          <w:lang w:val="en-US"/>
        </w:rPr>
        <w:t>applicant</w:t>
      </w:r>
      <w:r>
        <w:t xml:space="preserve"> beli</w:t>
      </w:r>
      <w:r w:rsidR="007453E9">
        <w:t>e</w:t>
      </w:r>
      <w:r>
        <w:t>ved in the genuine</w:t>
      </w:r>
      <w:r w:rsidR="008C3F5F">
        <w:t>ne</w:t>
      </w:r>
      <w:bookmarkStart w:id="7" w:name="_GoBack"/>
      <w:bookmarkEnd w:id="7"/>
      <w:r>
        <w:t xml:space="preserve">ss of the documents the psychiatrists were in agreement.  The area where they disagreed was how they would each characterise, in </w:t>
      </w:r>
      <w:r>
        <w:lastRenderedPageBreak/>
        <w:t>psychiatric terms</w:t>
      </w:r>
      <w:r w:rsidR="00B35D6E">
        <w:t>,</w:t>
      </w:r>
      <w:r>
        <w:t xml:space="preserve"> this wholly other worldly belief that the </w:t>
      </w:r>
      <w:r w:rsidRPr="005D3314">
        <w:rPr>
          <w:rFonts w:hint="eastAsia"/>
          <w:szCs w:val="28"/>
          <w:lang w:val="en-US"/>
        </w:rPr>
        <w:t>applicant</w:t>
      </w:r>
      <w:r>
        <w:t xml:space="preserve"> harboured </w:t>
      </w:r>
      <w:r>
        <w:rPr>
          <w:lang w:val="en-US"/>
        </w:rPr>
        <w:t>in respect of</w:t>
      </w:r>
      <w:r>
        <w:t xml:space="preserve"> the genuine</w:t>
      </w:r>
      <w:r w:rsidR="008C3F5F">
        <w:t>ne</w:t>
      </w:r>
      <w:r>
        <w:t xml:space="preserve">ss of the documents.  Dr Hung said it was delusional whilst Dr </w:t>
      </w:r>
      <w:r w:rsidR="00FE2F13">
        <w:t>Chan</w:t>
      </w:r>
      <w:r>
        <w:t xml:space="preserve"> hesitated to go this far because the </w:t>
      </w:r>
      <w:r w:rsidRPr="005D3314">
        <w:rPr>
          <w:rFonts w:hint="eastAsia"/>
          <w:szCs w:val="28"/>
          <w:lang w:val="en-US"/>
        </w:rPr>
        <w:t>applicant</w:t>
      </w:r>
      <w:r>
        <w:t>’s belief was based upon documents he had been show</w:t>
      </w:r>
      <w:r w:rsidR="00B35D6E">
        <w:t>n</w:t>
      </w:r>
      <w:r>
        <w:t xml:space="preserve"> and assertions </w:t>
      </w:r>
      <w:r w:rsidR="00B35D6E">
        <w:t xml:space="preserve">that had been </w:t>
      </w:r>
      <w:r>
        <w:t xml:space="preserve">made </w:t>
      </w:r>
      <w:r w:rsidR="00362274">
        <w:t xml:space="preserve">to him </w:t>
      </w:r>
      <w:r>
        <w:rPr>
          <w:lang w:val="en-US"/>
        </w:rPr>
        <w:t>in respect of</w:t>
      </w:r>
      <w:r>
        <w:t xml:space="preserve"> them by people he trusted.  In psychiatric terms this </w:t>
      </w:r>
      <w:r w:rsidR="00B35D6E">
        <w:t xml:space="preserve">provided a </w:t>
      </w:r>
      <w:r>
        <w:t xml:space="preserve">“rational” basis for the belief </w:t>
      </w:r>
      <w:r w:rsidR="00B35D6E">
        <w:t xml:space="preserve">that </w:t>
      </w:r>
      <w:r>
        <w:t>would prevent it from properly being regarded as delusional.</w:t>
      </w:r>
    </w:p>
    <w:p w14:paraId="0EEF5B18" w14:textId="1AA4D8AC" w:rsidR="00362274" w:rsidRPr="00362274" w:rsidRDefault="00263204" w:rsidP="00AF0E93">
      <w:pPr>
        <w:pStyle w:val="Final"/>
        <w:ind w:left="0" w:firstLine="0"/>
      </w:pPr>
      <w:r>
        <w:t xml:space="preserve">In my view it is </w:t>
      </w:r>
      <w:r w:rsidRPr="0044738E">
        <w:rPr>
          <w:lang w:val="en-US"/>
        </w:rPr>
        <w:t>reasonably arguable</w:t>
      </w:r>
      <w:r>
        <w:t xml:space="preserve"> that </w:t>
      </w:r>
      <w:r w:rsidR="00B35D6E">
        <w:t xml:space="preserve">the </w:t>
      </w:r>
      <w:r w:rsidR="00644BA8">
        <w:t xml:space="preserve">evidence of the psychiatrists that the </w:t>
      </w:r>
      <w:r w:rsidR="00644BA8" w:rsidRPr="0044738E">
        <w:rPr>
          <w:rFonts w:hint="eastAsia"/>
          <w:szCs w:val="28"/>
          <w:lang w:val="en-US"/>
        </w:rPr>
        <w:t>applicant</w:t>
      </w:r>
      <w:r w:rsidR="00644BA8">
        <w:t xml:space="preserve"> was not lying to them cannot be ignored on the basis that it </w:t>
      </w:r>
      <w:r w:rsidR="00B35D6E">
        <w:t>is not a matter of expert</w:t>
      </w:r>
      <w:r>
        <w:t xml:space="preserve"> evidence for the psychiatrists, </w:t>
      </w:r>
      <w:r w:rsidR="00B35D6E">
        <w:t xml:space="preserve">but rather a </w:t>
      </w:r>
      <w:r w:rsidR="00644BA8">
        <w:t xml:space="preserve">finding of fact to be made by the tribunal of fact.  The psychiatrists </w:t>
      </w:r>
      <w:r w:rsidR="00362274">
        <w:t xml:space="preserve">had </w:t>
      </w:r>
      <w:r w:rsidR="00B35D6E">
        <w:t xml:space="preserve">been asked to express an opinion on the </w:t>
      </w:r>
      <w:r w:rsidR="00B35D6E" w:rsidRPr="0044738E">
        <w:rPr>
          <w:rFonts w:hint="eastAsia"/>
          <w:szCs w:val="28"/>
          <w:lang w:val="en-US"/>
        </w:rPr>
        <w:t>applicant</w:t>
      </w:r>
      <w:r w:rsidR="00B35D6E">
        <w:t xml:space="preserve">’s </w:t>
      </w:r>
      <w:r>
        <w:t>mental state</w:t>
      </w:r>
      <w:r w:rsidR="00B35D6E">
        <w:t xml:space="preserve">.  They </w:t>
      </w:r>
      <w:r w:rsidR="00362274">
        <w:t xml:space="preserve">could not </w:t>
      </w:r>
      <w:r w:rsidR="00B35D6E">
        <w:t>do that without forming a view as to whether he genuinely believe</w:t>
      </w:r>
      <w:r w:rsidR="00362274">
        <w:t>d</w:t>
      </w:r>
      <w:r w:rsidR="00B35D6E">
        <w:t xml:space="preserve"> in the matters he </w:t>
      </w:r>
      <w:r w:rsidR="00362274">
        <w:t>was asserting</w:t>
      </w:r>
      <w:r w:rsidR="00B35D6E">
        <w:t>.  This was simply because, as Dr Hung explain</w:t>
      </w:r>
      <w:r w:rsidR="00362274">
        <w:t>ed</w:t>
      </w:r>
      <w:r w:rsidR="00B35D6E">
        <w:t>, lying is one of the possible diagnoses.</w:t>
      </w:r>
      <w:r w:rsidR="00B35D6E" w:rsidRPr="0044738E">
        <w:rPr>
          <w:lang w:val="en-US"/>
        </w:rPr>
        <w:t xml:space="preserve">  </w:t>
      </w:r>
    </w:p>
    <w:p w14:paraId="11F2292D" w14:textId="77777777" w:rsidR="009D00D8" w:rsidRDefault="00B35D6E" w:rsidP="00387122">
      <w:pPr>
        <w:pStyle w:val="Final"/>
        <w:ind w:left="0" w:firstLine="0"/>
      </w:pPr>
      <w:r>
        <w:rPr>
          <w:lang w:val="en-US"/>
        </w:rPr>
        <w:t xml:space="preserve">In order to reach a view that the </w:t>
      </w:r>
      <w:r w:rsidRPr="00B35D6E">
        <w:rPr>
          <w:rFonts w:hint="eastAsia"/>
          <w:szCs w:val="28"/>
          <w:lang w:val="en-US"/>
        </w:rPr>
        <w:t>applicant</w:t>
      </w:r>
      <w:r>
        <w:rPr>
          <w:lang w:val="en-US"/>
        </w:rPr>
        <w:t xml:space="preserve"> suffered fro</w:t>
      </w:r>
      <w:r w:rsidR="00644BA8">
        <w:rPr>
          <w:lang w:val="en-US"/>
        </w:rPr>
        <w:t xml:space="preserve">m a delusional disorder, </w:t>
      </w:r>
      <w:r>
        <w:rPr>
          <w:lang w:val="en-US"/>
        </w:rPr>
        <w:t xml:space="preserve">or other psychiatric </w:t>
      </w:r>
      <w:r w:rsidR="005F456C">
        <w:rPr>
          <w:lang w:val="en-US"/>
        </w:rPr>
        <w:t>condition</w:t>
      </w:r>
      <w:r w:rsidR="00644BA8">
        <w:rPr>
          <w:lang w:val="en-US"/>
        </w:rPr>
        <w:t xml:space="preserve">, </w:t>
      </w:r>
      <w:r>
        <w:rPr>
          <w:lang w:val="en-US"/>
        </w:rPr>
        <w:t>the</w:t>
      </w:r>
      <w:r w:rsidR="00362274">
        <w:rPr>
          <w:lang w:val="en-US"/>
        </w:rPr>
        <w:t xml:space="preserve"> two psychiatrists </w:t>
      </w:r>
      <w:r>
        <w:rPr>
          <w:lang w:val="en-US"/>
        </w:rPr>
        <w:t xml:space="preserve">had </w:t>
      </w:r>
      <w:r w:rsidR="00F45E11">
        <w:rPr>
          <w:lang w:val="en-US"/>
        </w:rPr>
        <w:t xml:space="preserve">to exclude the possibility that he </w:t>
      </w:r>
      <w:r w:rsidR="00362274">
        <w:rPr>
          <w:lang w:val="en-US"/>
        </w:rPr>
        <w:t>was</w:t>
      </w:r>
      <w:r w:rsidR="00F45E11">
        <w:rPr>
          <w:lang w:val="en-US"/>
        </w:rPr>
        <w:t xml:space="preserve"> </w:t>
      </w:r>
      <w:r w:rsidR="00F45E11">
        <w:t xml:space="preserve">simply lying to them about the beliefs he held.  </w:t>
      </w:r>
      <w:r w:rsidR="00362274">
        <w:t xml:space="preserve">Their interviews with him were intended to probe and challenge his assertions in order to determine whether he genuinely believed them.  </w:t>
      </w:r>
    </w:p>
    <w:p w14:paraId="3BF13DAF" w14:textId="2404D034" w:rsidR="00693997" w:rsidRDefault="009D00D8" w:rsidP="00387122">
      <w:pPr>
        <w:pStyle w:val="Final"/>
        <w:ind w:left="0" w:firstLine="0"/>
      </w:pPr>
      <w:r>
        <w:t xml:space="preserve">In my view, </w:t>
      </w:r>
      <w:r w:rsidR="00644BA8">
        <w:t xml:space="preserve">it is </w:t>
      </w:r>
      <w:r w:rsidR="00644BA8">
        <w:rPr>
          <w:lang w:val="en-US"/>
        </w:rPr>
        <w:t>reasonably arguable</w:t>
      </w:r>
      <w:r>
        <w:t xml:space="preserve"> that, in these circumstances, </w:t>
      </w:r>
      <w:r w:rsidR="00F45E11">
        <w:t xml:space="preserve">their opinions </w:t>
      </w:r>
      <w:r w:rsidR="00644BA8">
        <w:t xml:space="preserve">should have </w:t>
      </w:r>
      <w:r w:rsidR="00F45E11">
        <w:t>carr</w:t>
      </w:r>
      <w:r w:rsidR="00644BA8">
        <w:t>ied</w:t>
      </w:r>
      <w:r w:rsidR="00F45E11">
        <w:t xml:space="preserve"> some weight</w:t>
      </w:r>
      <w:r w:rsidR="00644BA8">
        <w:t xml:space="preserve"> with the </w:t>
      </w:r>
      <w:r w:rsidR="00644BA8">
        <w:rPr>
          <w:kern w:val="2"/>
          <w:lang w:val="en-US"/>
        </w:rPr>
        <w:t>judge</w:t>
      </w:r>
      <w:r w:rsidR="00F45E11">
        <w:t xml:space="preserve">, especially </w:t>
      </w:r>
      <w:r w:rsidR="00644BA8">
        <w:t xml:space="preserve">as he </w:t>
      </w:r>
      <w:r w:rsidR="00362274">
        <w:t xml:space="preserve">had </w:t>
      </w:r>
      <w:r w:rsidR="00F45E11">
        <w:t xml:space="preserve">to determine the same issue but without the benefit of having seen and heard the </w:t>
      </w:r>
      <w:r w:rsidR="00F45E11" w:rsidRPr="005D3314">
        <w:rPr>
          <w:rFonts w:hint="eastAsia"/>
          <w:szCs w:val="28"/>
          <w:lang w:val="en-US"/>
        </w:rPr>
        <w:t>applicant</w:t>
      </w:r>
      <w:r w:rsidR="00F45E11">
        <w:t xml:space="preserve"> testify in front of him.  </w:t>
      </w:r>
      <w:r w:rsidR="00362274">
        <w:t xml:space="preserve">Despite labouring under his disadvantage, </w:t>
      </w:r>
      <w:r w:rsidR="00F45E11">
        <w:t xml:space="preserve">the </w:t>
      </w:r>
      <w:r w:rsidR="00F45E11">
        <w:rPr>
          <w:kern w:val="2"/>
          <w:lang w:val="en-US"/>
        </w:rPr>
        <w:t>judge</w:t>
      </w:r>
      <w:r w:rsidR="00F45E11">
        <w:t xml:space="preserve"> appears to have given only cursory consideration to their opinion</w:t>
      </w:r>
      <w:r w:rsidR="00362274">
        <w:t>s</w:t>
      </w:r>
      <w:r w:rsidR="00F45E11">
        <w:t>.</w:t>
      </w:r>
    </w:p>
    <w:p w14:paraId="67B4315B" w14:textId="1EAC398A" w:rsidR="0044738E" w:rsidRDefault="0044738E" w:rsidP="00387122">
      <w:pPr>
        <w:pStyle w:val="Final"/>
        <w:ind w:left="0" w:firstLine="0"/>
      </w:pPr>
      <w:r>
        <w:rPr>
          <w:lang w:val="en-US"/>
        </w:rPr>
        <w:lastRenderedPageBreak/>
        <w:t>In respect of</w:t>
      </w:r>
      <w:r>
        <w:t xml:space="preserve"> sentence I was of the view that it was </w:t>
      </w:r>
      <w:r>
        <w:rPr>
          <w:lang w:val="en-US"/>
        </w:rPr>
        <w:t>reasonably arguable</w:t>
      </w:r>
      <w:r>
        <w:t xml:space="preserve"> that it was </w:t>
      </w:r>
      <w:r w:rsidR="00B74A06">
        <w:t xml:space="preserve">wrong to treat this offence as </w:t>
      </w:r>
      <w:r>
        <w:t xml:space="preserve">being similar to others where a lengthy prison sentence was imposed.  This crime never had any chance at all of any level of success.  The worst possible harm that could befall the bank was that the time of its staff would be wasted.  I was of the view that it was </w:t>
      </w:r>
      <w:r>
        <w:rPr>
          <w:lang w:val="en-US"/>
        </w:rPr>
        <w:t>reasonably arguable</w:t>
      </w:r>
      <w:r>
        <w:t xml:space="preserve"> that a more individualised sentence was appropriate for both this offender and his offence.  </w:t>
      </w:r>
    </w:p>
    <w:p w14:paraId="375F449F" w14:textId="55CB2197" w:rsidR="00693997" w:rsidRDefault="00693997" w:rsidP="00740B63">
      <w:pPr>
        <w:pStyle w:val="H-1"/>
      </w:pPr>
      <w:r>
        <w:t>Disposition</w:t>
      </w:r>
    </w:p>
    <w:p w14:paraId="24CEDC74" w14:textId="153742A6" w:rsidR="00693997" w:rsidRDefault="00693997" w:rsidP="00693997">
      <w:pPr>
        <w:pStyle w:val="Final"/>
        <w:ind w:left="0" w:hanging="11"/>
      </w:pPr>
      <w:r>
        <w:t xml:space="preserve">For these reasons </w:t>
      </w:r>
      <w:r w:rsidR="00AE0FAB">
        <w:t xml:space="preserve">I granted </w:t>
      </w:r>
      <w:r w:rsidR="00025618">
        <w:t xml:space="preserve">the </w:t>
      </w:r>
      <w:r w:rsidR="00025618" w:rsidRPr="005D3314">
        <w:rPr>
          <w:rFonts w:hint="eastAsia"/>
          <w:szCs w:val="28"/>
          <w:lang w:val="en-US"/>
        </w:rPr>
        <w:t>applicant</w:t>
      </w:r>
      <w:r w:rsidR="00025618">
        <w:t xml:space="preserve"> </w:t>
      </w:r>
      <w:r w:rsidR="00AE0FAB">
        <w:t xml:space="preserve">leave to appeal against </w:t>
      </w:r>
      <w:r w:rsidR="00791DF4">
        <w:t xml:space="preserve">his </w:t>
      </w:r>
      <w:r w:rsidR="00AE0FAB">
        <w:t>conviction</w:t>
      </w:r>
      <w:r w:rsidR="009749A5">
        <w:t xml:space="preserve"> and sentence</w:t>
      </w:r>
      <w:r w:rsidR="00AE0FAB">
        <w:t xml:space="preserve">. </w:t>
      </w:r>
    </w:p>
    <w:p w14:paraId="7978ED10" w14:textId="504CCA35" w:rsidR="00693997" w:rsidRDefault="00693997" w:rsidP="00440D46">
      <w:pPr>
        <w:pStyle w:val="Final"/>
        <w:numPr>
          <w:ilvl w:val="0"/>
          <w:numId w:val="0"/>
        </w:numPr>
        <w:ind w:hanging="11"/>
      </w:pPr>
    </w:p>
    <w:p w14:paraId="4A919059" w14:textId="77777777" w:rsidR="00693997" w:rsidRDefault="00693997" w:rsidP="00693997">
      <w:pPr>
        <w:pStyle w:val="Final"/>
        <w:numPr>
          <w:ilvl w:val="0"/>
          <w:numId w:val="0"/>
        </w:numPr>
        <w:ind w:left="360" w:hanging="360"/>
      </w:pPr>
    </w:p>
    <w:p w14:paraId="4D5B7648" w14:textId="77777777" w:rsidR="00693997" w:rsidRDefault="00693997" w:rsidP="00693997">
      <w:pPr>
        <w:pStyle w:val="Final"/>
        <w:numPr>
          <w:ilvl w:val="0"/>
          <w:numId w:val="0"/>
        </w:numPr>
        <w:tabs>
          <w:tab w:val="clear" w:pos="4234"/>
          <w:tab w:val="center" w:pos="5580"/>
        </w:tabs>
        <w:jc w:val="left"/>
        <w:rPr>
          <w:rFonts w:eastAsia="Times New Roman"/>
          <w:szCs w:val="28"/>
        </w:rPr>
      </w:pPr>
      <w:r>
        <w:rPr>
          <w:rFonts w:eastAsia="Times New Roman"/>
          <w:szCs w:val="28"/>
        </w:rPr>
        <w:tab/>
      </w:r>
      <w:r>
        <w:rPr>
          <w:rFonts w:eastAsia="Times New Roman"/>
          <w:szCs w:val="28"/>
        </w:rPr>
        <w:tab/>
      </w:r>
      <w:r w:rsidRPr="6E443188">
        <w:rPr>
          <w:rFonts w:eastAsia="Times New Roman"/>
          <w:szCs w:val="28"/>
        </w:rPr>
        <w:t xml:space="preserve">(Ian </w:t>
      </w:r>
      <w:proofErr w:type="spellStart"/>
      <w:r w:rsidRPr="6E443188">
        <w:rPr>
          <w:rFonts w:eastAsia="Times New Roman"/>
          <w:szCs w:val="28"/>
        </w:rPr>
        <w:t>McWalters</w:t>
      </w:r>
      <w:proofErr w:type="spellEnd"/>
      <w:r w:rsidRPr="6E443188">
        <w:rPr>
          <w:rFonts w:eastAsia="Times New Roman"/>
          <w:szCs w:val="28"/>
        </w:rPr>
        <w:t>)</w:t>
      </w:r>
      <w:r>
        <w:br/>
      </w:r>
      <w:r>
        <w:rPr>
          <w:rFonts w:eastAsia="Times New Roman"/>
          <w:szCs w:val="28"/>
        </w:rPr>
        <w:tab/>
      </w:r>
      <w:r>
        <w:rPr>
          <w:rFonts w:eastAsia="Times New Roman"/>
          <w:szCs w:val="28"/>
        </w:rPr>
        <w:tab/>
      </w:r>
      <w:r w:rsidRPr="6E443188">
        <w:rPr>
          <w:rFonts w:eastAsia="Times New Roman"/>
          <w:szCs w:val="28"/>
        </w:rPr>
        <w:t>Justice of Appeal</w:t>
      </w:r>
    </w:p>
    <w:p w14:paraId="692A99E9" w14:textId="583C96C4" w:rsidR="00693997" w:rsidRDefault="00693997" w:rsidP="00693997">
      <w:pPr>
        <w:pStyle w:val="hspace"/>
      </w:pPr>
    </w:p>
    <w:p w14:paraId="2770D10B" w14:textId="685555B4" w:rsidR="00680F13" w:rsidRDefault="00680F13" w:rsidP="00693997">
      <w:pPr>
        <w:pStyle w:val="hspace"/>
      </w:pPr>
    </w:p>
    <w:p w14:paraId="420F3828" w14:textId="5826CD7A" w:rsidR="00693997" w:rsidRDefault="00680F13" w:rsidP="00680F13">
      <w:pPr>
        <w:rPr>
          <w:rFonts w:eastAsia="Times New Roman"/>
          <w:szCs w:val="28"/>
        </w:rPr>
      </w:pPr>
      <w:r>
        <w:rPr>
          <w:rFonts w:eastAsia="Times New Roman"/>
          <w:szCs w:val="28"/>
        </w:rPr>
        <w:t xml:space="preserve">Mr Derek Wong SPP, </w:t>
      </w:r>
      <w:r w:rsidR="00693997" w:rsidRPr="00D336A0">
        <w:rPr>
          <w:rFonts w:eastAsia="Times New Roman"/>
          <w:szCs w:val="28"/>
        </w:rPr>
        <w:t>of the Department of Justice</w:t>
      </w:r>
      <w:r w:rsidR="00693997" w:rsidRPr="00D336A0">
        <w:rPr>
          <w:szCs w:val="28"/>
        </w:rPr>
        <w:t>,</w:t>
      </w:r>
      <w:r w:rsidR="00693997">
        <w:rPr>
          <w:szCs w:val="28"/>
        </w:rPr>
        <w:t xml:space="preserve"> </w:t>
      </w:r>
      <w:r w:rsidR="00693997" w:rsidRPr="00D336A0">
        <w:rPr>
          <w:rFonts w:eastAsia="Times New Roman"/>
          <w:szCs w:val="28"/>
        </w:rPr>
        <w:t xml:space="preserve">for the </w:t>
      </w:r>
      <w:r w:rsidR="00693997">
        <w:rPr>
          <w:rFonts w:eastAsia="Times New Roman"/>
          <w:szCs w:val="28"/>
        </w:rPr>
        <w:t>r</w:t>
      </w:r>
      <w:r w:rsidR="00693997" w:rsidRPr="00D336A0">
        <w:rPr>
          <w:rFonts w:eastAsia="Times New Roman"/>
          <w:szCs w:val="28"/>
        </w:rPr>
        <w:t>espondent</w:t>
      </w:r>
    </w:p>
    <w:p w14:paraId="5CEA1B2A" w14:textId="77777777" w:rsidR="00693997" w:rsidRDefault="00693997" w:rsidP="00693997">
      <w:pPr>
        <w:tabs>
          <w:tab w:val="left" w:pos="360"/>
        </w:tabs>
        <w:rPr>
          <w:rFonts w:eastAsia="Times New Roman"/>
          <w:szCs w:val="28"/>
        </w:rPr>
      </w:pPr>
    </w:p>
    <w:p w14:paraId="6879A14E" w14:textId="77777777" w:rsidR="00791DF4" w:rsidRDefault="00680F13" w:rsidP="00791DF4">
      <w:pPr>
        <w:rPr>
          <w:rFonts w:eastAsia="Times New Roman"/>
          <w:szCs w:val="28"/>
        </w:rPr>
      </w:pPr>
      <w:r>
        <w:rPr>
          <w:rFonts w:eastAsia="Times New Roman"/>
          <w:szCs w:val="28"/>
        </w:rPr>
        <w:t xml:space="preserve">Mr Andrew </w:t>
      </w:r>
      <w:proofErr w:type="spellStart"/>
      <w:r>
        <w:rPr>
          <w:rFonts w:eastAsia="Times New Roman"/>
          <w:szCs w:val="28"/>
        </w:rPr>
        <w:t>Bullet</w:t>
      </w:r>
      <w:r w:rsidR="00791DF4">
        <w:rPr>
          <w:rFonts w:eastAsia="Times New Roman"/>
          <w:szCs w:val="28"/>
        </w:rPr>
        <w:t>t</w:t>
      </w:r>
      <w:proofErr w:type="spellEnd"/>
      <w:r>
        <w:rPr>
          <w:rFonts w:eastAsia="Times New Roman"/>
          <w:szCs w:val="28"/>
        </w:rPr>
        <w:t xml:space="preserve">, </w:t>
      </w:r>
      <w:r w:rsidR="00693997">
        <w:rPr>
          <w:rFonts w:eastAsia="Times New Roman"/>
          <w:szCs w:val="28"/>
        </w:rPr>
        <w:t>instructed by</w:t>
      </w:r>
      <w:r>
        <w:rPr>
          <w:rFonts w:eastAsia="Times New Roman"/>
          <w:szCs w:val="28"/>
        </w:rPr>
        <w:t xml:space="preserve"> Morley Chow </w:t>
      </w:r>
      <w:proofErr w:type="spellStart"/>
      <w:r>
        <w:rPr>
          <w:rFonts w:eastAsia="Times New Roman"/>
          <w:szCs w:val="28"/>
        </w:rPr>
        <w:t>Seto</w:t>
      </w:r>
      <w:proofErr w:type="spellEnd"/>
      <w:r w:rsidR="00693997">
        <w:rPr>
          <w:rFonts w:eastAsia="Times New Roman"/>
          <w:szCs w:val="28"/>
        </w:rPr>
        <w:t xml:space="preserve">, assigned by DLA, </w:t>
      </w:r>
    </w:p>
    <w:p w14:paraId="2A3F4CF6" w14:textId="134D91DF" w:rsidR="00693997" w:rsidRPr="00D336A0" w:rsidRDefault="00791DF4" w:rsidP="00791DF4">
      <w:pPr>
        <w:tabs>
          <w:tab w:val="left" w:pos="360"/>
        </w:tabs>
        <w:rPr>
          <w:rFonts w:eastAsia="Times New Roman"/>
          <w:szCs w:val="28"/>
        </w:rPr>
      </w:pPr>
      <w:r>
        <w:rPr>
          <w:rFonts w:eastAsia="Times New Roman"/>
          <w:szCs w:val="28"/>
        </w:rPr>
        <w:tab/>
      </w:r>
      <w:r w:rsidR="00693997">
        <w:rPr>
          <w:rFonts w:eastAsia="Times New Roman"/>
          <w:szCs w:val="28"/>
        </w:rPr>
        <w:t>for t</w:t>
      </w:r>
      <w:r w:rsidR="00693997" w:rsidRPr="00D336A0">
        <w:rPr>
          <w:rFonts w:eastAsia="Times New Roman"/>
          <w:szCs w:val="28"/>
        </w:rPr>
        <w:t xml:space="preserve">he applicant </w:t>
      </w:r>
    </w:p>
    <w:p w14:paraId="59784F62" w14:textId="77777777" w:rsidR="00693997" w:rsidRPr="00E5077B" w:rsidRDefault="00693997" w:rsidP="00693997">
      <w:pPr>
        <w:pStyle w:val="Final"/>
        <w:numPr>
          <w:ilvl w:val="0"/>
          <w:numId w:val="0"/>
        </w:numPr>
        <w:ind w:left="360" w:hanging="360"/>
      </w:pPr>
    </w:p>
    <w:p w14:paraId="2CF6308B" w14:textId="77777777" w:rsidR="00693997" w:rsidRDefault="00693997" w:rsidP="00693997">
      <w:pPr>
        <w:pStyle w:val="Final"/>
        <w:numPr>
          <w:ilvl w:val="0"/>
          <w:numId w:val="0"/>
        </w:numPr>
        <w:ind w:left="1069" w:hanging="360"/>
      </w:pPr>
    </w:p>
    <w:sectPr w:rsidR="00693997" w:rsidSect="00A34041">
      <w:headerReference w:type="even" r:id="rId8"/>
      <w:headerReference w:type="default" r:id="rId9"/>
      <w:footerReference w:type="default" r:id="rId10"/>
      <w:headerReference w:type="first" r:id="rId11"/>
      <w:pgSz w:w="11907" w:h="16840" w:code="9"/>
      <w:pgMar w:top="1728" w:right="1728" w:bottom="1440" w:left="1728" w:header="720" w:footer="720" w:gutter="0"/>
      <w:pgNumType w:start="1"/>
      <w:cols w:space="72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F4A5F" w14:textId="77777777" w:rsidR="00F20AF5" w:rsidRDefault="00F20AF5">
      <w:r>
        <w:separator/>
      </w:r>
    </w:p>
  </w:endnote>
  <w:endnote w:type="continuationSeparator" w:id="0">
    <w:p w14:paraId="197C5BDB" w14:textId="77777777" w:rsidR="00F20AF5" w:rsidRDefault="00F20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2D8B6" w14:textId="77777777" w:rsidR="00180456" w:rsidRDefault="00180456">
    <w:pPr>
      <w:pStyle w:val="Footer"/>
      <w:tabs>
        <w:tab w:val="clear" w:pos="8306"/>
        <w:tab w:val="right" w:pos="8493"/>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0E8271" w14:textId="77777777" w:rsidR="00F20AF5" w:rsidRDefault="00F20AF5">
      <w:r>
        <w:separator/>
      </w:r>
    </w:p>
  </w:footnote>
  <w:footnote w:type="continuationSeparator" w:id="0">
    <w:p w14:paraId="4EA50953" w14:textId="77777777" w:rsidR="00F20AF5" w:rsidRDefault="00F20AF5">
      <w:r>
        <w:continuationSeparator/>
      </w:r>
    </w:p>
  </w:footnote>
  <w:footnote w:id="1">
    <w:p w14:paraId="215D420C" w14:textId="23155FB4" w:rsidR="00180456" w:rsidRPr="00B06053" w:rsidRDefault="00180456">
      <w:pPr>
        <w:pStyle w:val="FootnoteText"/>
        <w:rPr>
          <w:sz w:val="20"/>
        </w:rPr>
      </w:pPr>
      <w:r w:rsidRPr="00B06053">
        <w:rPr>
          <w:rStyle w:val="FootnoteReference"/>
          <w:sz w:val="20"/>
        </w:rPr>
        <w:footnoteRef/>
      </w:r>
      <w:r w:rsidRPr="00B06053">
        <w:rPr>
          <w:sz w:val="20"/>
        </w:rPr>
        <w:t xml:space="preserve"> </w:t>
      </w:r>
      <w:r w:rsidR="00B06053">
        <w:rPr>
          <w:sz w:val="20"/>
        </w:rPr>
        <w:tab/>
        <w:t>A</w:t>
      </w:r>
      <w:r w:rsidRPr="00B06053">
        <w:rPr>
          <w:rFonts w:hint="eastAsia"/>
          <w:sz w:val="20"/>
        </w:rPr>
        <w:t>ppeal B</w:t>
      </w:r>
      <w:r w:rsidRPr="00B06053">
        <w:rPr>
          <w:sz w:val="20"/>
        </w:rPr>
        <w:t>u</w:t>
      </w:r>
      <w:r w:rsidRPr="00B06053">
        <w:rPr>
          <w:rFonts w:hint="eastAsia"/>
          <w:sz w:val="20"/>
        </w:rPr>
        <w:t xml:space="preserve">ndle </w:t>
      </w:r>
      <w:r w:rsidRPr="00B06053">
        <w:rPr>
          <w:sz w:val="20"/>
        </w:rPr>
        <w:t>page 72 D – H</w:t>
      </w:r>
      <w:r w:rsidR="00FF30E8">
        <w:rPr>
          <w:sz w:val="20"/>
        </w:rPr>
        <w:t>.</w:t>
      </w:r>
      <w:r w:rsidRPr="00B06053">
        <w:rPr>
          <w:sz w:val="20"/>
        </w:rPr>
        <w:t xml:space="preserve"> </w:t>
      </w:r>
    </w:p>
  </w:footnote>
  <w:footnote w:id="2">
    <w:p w14:paraId="5D6ADA18" w14:textId="7FAF944D" w:rsidR="00E25E7B" w:rsidRPr="00E25E7B" w:rsidRDefault="00E25E7B">
      <w:pPr>
        <w:pStyle w:val="FootnoteText"/>
        <w:rPr>
          <w:sz w:val="20"/>
        </w:rPr>
      </w:pPr>
      <w:r w:rsidRPr="00E25E7B">
        <w:rPr>
          <w:rStyle w:val="FootnoteReference"/>
          <w:sz w:val="20"/>
        </w:rPr>
        <w:footnoteRef/>
      </w:r>
      <w:r w:rsidRPr="00E25E7B">
        <w:rPr>
          <w:sz w:val="20"/>
        </w:rPr>
        <w:t xml:space="preserve"> </w:t>
      </w:r>
      <w:r w:rsidRPr="00E25E7B">
        <w:rPr>
          <w:sz w:val="20"/>
        </w:rPr>
        <w:tab/>
        <w:t xml:space="preserve">From the Particulars of Offence of the </w:t>
      </w:r>
      <w:r w:rsidRPr="00E25E7B">
        <w:rPr>
          <w:rFonts w:hint="eastAsia"/>
          <w:sz w:val="20"/>
          <w:lang w:val="en-US"/>
        </w:rPr>
        <w:t>applicant</w:t>
      </w:r>
      <w:r w:rsidRPr="00E25E7B">
        <w:rPr>
          <w:sz w:val="20"/>
        </w:rPr>
        <w:t xml:space="preserve">’s charge at page 1 of the Appeal Bundle. </w:t>
      </w:r>
    </w:p>
  </w:footnote>
  <w:footnote w:id="3">
    <w:p w14:paraId="050CE268" w14:textId="06146298" w:rsidR="00180456" w:rsidRDefault="00180456" w:rsidP="00B06053">
      <w:pPr>
        <w:pStyle w:val="FootnoteText"/>
        <w:tabs>
          <w:tab w:val="left" w:pos="360"/>
        </w:tabs>
        <w:ind w:left="0" w:firstLine="0"/>
      </w:pPr>
      <w:r w:rsidRPr="00B06053">
        <w:rPr>
          <w:rStyle w:val="FootnoteReference"/>
          <w:sz w:val="20"/>
        </w:rPr>
        <w:footnoteRef/>
      </w:r>
      <w:r w:rsidR="00B06053">
        <w:rPr>
          <w:sz w:val="20"/>
        </w:rPr>
        <w:tab/>
      </w:r>
      <w:r w:rsidRPr="00B06053">
        <w:rPr>
          <w:rFonts w:hint="eastAsia"/>
          <w:sz w:val="20"/>
        </w:rPr>
        <w:t>Appeal Bundle page 74 D</w:t>
      </w:r>
      <w:r w:rsidR="009A35E1">
        <w:rPr>
          <w:sz w:val="20"/>
        </w:rPr>
        <w:t xml:space="preserve"> - E</w:t>
      </w:r>
      <w:r w:rsidR="00693997">
        <w:rPr>
          <w:sz w:val="20"/>
        </w:rPr>
        <w:t>.</w:t>
      </w:r>
    </w:p>
  </w:footnote>
  <w:footnote w:id="4">
    <w:p w14:paraId="75DD297C" w14:textId="463E955F" w:rsidR="00CE3F26" w:rsidRPr="00CE3F26" w:rsidRDefault="00CE3F26">
      <w:pPr>
        <w:pStyle w:val="FootnoteText"/>
        <w:rPr>
          <w:sz w:val="20"/>
        </w:rPr>
      </w:pPr>
      <w:r w:rsidRPr="00CE3F26">
        <w:rPr>
          <w:rStyle w:val="FootnoteReference"/>
          <w:sz w:val="20"/>
        </w:rPr>
        <w:footnoteRef/>
      </w:r>
      <w:r w:rsidRPr="00CE3F26">
        <w:rPr>
          <w:sz w:val="20"/>
        </w:rPr>
        <w:t xml:space="preserve"> </w:t>
      </w:r>
      <w:r w:rsidRPr="00CE3F26">
        <w:rPr>
          <w:sz w:val="20"/>
        </w:rPr>
        <w:tab/>
        <w:t xml:space="preserve">Appeal Bundle, page 41. </w:t>
      </w:r>
    </w:p>
  </w:footnote>
  <w:footnote w:id="5">
    <w:p w14:paraId="518120C6" w14:textId="6D65BF06" w:rsidR="009A35E1" w:rsidRPr="009A35E1" w:rsidRDefault="009A35E1">
      <w:pPr>
        <w:pStyle w:val="FootnoteText"/>
        <w:rPr>
          <w:sz w:val="20"/>
        </w:rPr>
      </w:pPr>
      <w:r w:rsidRPr="009A35E1">
        <w:rPr>
          <w:rStyle w:val="FootnoteReference"/>
          <w:sz w:val="20"/>
        </w:rPr>
        <w:footnoteRef/>
      </w:r>
      <w:r w:rsidRPr="009A35E1">
        <w:rPr>
          <w:sz w:val="20"/>
        </w:rPr>
        <w:t xml:space="preserve"> </w:t>
      </w:r>
      <w:r w:rsidRPr="009A35E1">
        <w:rPr>
          <w:sz w:val="20"/>
        </w:rPr>
        <w:tab/>
      </w:r>
      <w:r w:rsidR="00791DF4" w:rsidRPr="00944596">
        <w:rPr>
          <w:i/>
          <w:sz w:val="20"/>
        </w:rPr>
        <w:t>Ibid</w:t>
      </w:r>
      <w:r w:rsidR="00791DF4">
        <w:rPr>
          <w:sz w:val="20"/>
        </w:rPr>
        <w:t>.</w:t>
      </w:r>
      <w:r w:rsidRPr="009A35E1">
        <w:rPr>
          <w:sz w:val="20"/>
        </w:rPr>
        <w:t xml:space="preserve"> </w:t>
      </w:r>
    </w:p>
  </w:footnote>
  <w:footnote w:id="6">
    <w:p w14:paraId="24E6FBE3" w14:textId="607BC6E2" w:rsidR="000A7677" w:rsidRPr="000A7677" w:rsidRDefault="000A7677">
      <w:pPr>
        <w:pStyle w:val="FootnoteText"/>
        <w:rPr>
          <w:sz w:val="20"/>
        </w:rPr>
      </w:pPr>
      <w:r w:rsidRPr="000A7677">
        <w:rPr>
          <w:rStyle w:val="FootnoteReference"/>
          <w:sz w:val="20"/>
        </w:rPr>
        <w:footnoteRef/>
      </w:r>
      <w:r w:rsidRPr="000A7677">
        <w:rPr>
          <w:sz w:val="20"/>
        </w:rPr>
        <w:t xml:space="preserve"> </w:t>
      </w:r>
      <w:r w:rsidRPr="000A7677">
        <w:rPr>
          <w:sz w:val="20"/>
        </w:rPr>
        <w:tab/>
        <w:t xml:space="preserve">Appeal Bundle, page 41, [15.3]. </w:t>
      </w:r>
    </w:p>
  </w:footnote>
  <w:footnote w:id="7">
    <w:p w14:paraId="0D01AB07" w14:textId="2CEF21CA" w:rsidR="00180456" w:rsidRPr="00B06053" w:rsidRDefault="00180456">
      <w:pPr>
        <w:pStyle w:val="FootnoteText"/>
        <w:rPr>
          <w:sz w:val="20"/>
        </w:rPr>
      </w:pPr>
      <w:r w:rsidRPr="00B06053">
        <w:rPr>
          <w:rStyle w:val="FootnoteReference"/>
          <w:sz w:val="20"/>
        </w:rPr>
        <w:footnoteRef/>
      </w:r>
      <w:r w:rsidR="00B06053">
        <w:rPr>
          <w:sz w:val="20"/>
        </w:rPr>
        <w:tab/>
      </w:r>
      <w:r w:rsidRPr="00B06053">
        <w:rPr>
          <w:sz w:val="20"/>
        </w:rPr>
        <w:t>Appeal Bundle pages 113 K – 114 B</w:t>
      </w:r>
      <w:r w:rsidR="00693997">
        <w:rPr>
          <w:sz w:val="20"/>
        </w:rPr>
        <w:t>.</w:t>
      </w:r>
    </w:p>
  </w:footnote>
  <w:footnote w:id="8">
    <w:p w14:paraId="1AE69D13" w14:textId="3018A859" w:rsidR="00180456" w:rsidRPr="00740B63" w:rsidRDefault="00180456">
      <w:pPr>
        <w:pStyle w:val="FootnoteText"/>
        <w:rPr>
          <w:sz w:val="20"/>
        </w:rPr>
      </w:pPr>
      <w:r w:rsidRPr="00740B63">
        <w:rPr>
          <w:rStyle w:val="FootnoteReference"/>
          <w:sz w:val="20"/>
        </w:rPr>
        <w:footnoteRef/>
      </w:r>
      <w:r w:rsidR="00740B63">
        <w:rPr>
          <w:sz w:val="20"/>
        </w:rPr>
        <w:tab/>
      </w:r>
      <w:r w:rsidRPr="00740B63">
        <w:rPr>
          <w:sz w:val="20"/>
        </w:rPr>
        <w:t>CACC 377/2005, unreported, 3 May 2006</w:t>
      </w:r>
      <w:r w:rsidR="00740B63">
        <w:rPr>
          <w:sz w:val="20"/>
        </w:rPr>
        <w:t>.</w:t>
      </w:r>
    </w:p>
  </w:footnote>
  <w:footnote w:id="9">
    <w:p w14:paraId="2249FE64" w14:textId="472DF1BF" w:rsidR="006064F5" w:rsidRPr="006064F5" w:rsidRDefault="006064F5">
      <w:pPr>
        <w:pStyle w:val="FootnoteText"/>
        <w:rPr>
          <w:sz w:val="20"/>
        </w:rPr>
      </w:pPr>
      <w:r w:rsidRPr="006064F5">
        <w:rPr>
          <w:rStyle w:val="FootnoteReference"/>
          <w:sz w:val="20"/>
        </w:rPr>
        <w:footnoteRef/>
      </w:r>
      <w:r w:rsidRPr="006064F5">
        <w:rPr>
          <w:sz w:val="20"/>
        </w:rPr>
        <w:t xml:space="preserve"> </w:t>
      </w:r>
      <w:r w:rsidRPr="006064F5">
        <w:rPr>
          <w:sz w:val="20"/>
        </w:rPr>
        <w:tab/>
      </w:r>
      <w:r w:rsidRPr="006064F5">
        <w:rPr>
          <w:i/>
          <w:sz w:val="20"/>
        </w:rPr>
        <w:t xml:space="preserve">HKSAR v </w:t>
      </w:r>
      <w:proofErr w:type="spellStart"/>
      <w:r w:rsidRPr="006064F5">
        <w:rPr>
          <w:i/>
          <w:sz w:val="20"/>
        </w:rPr>
        <w:t>Mazhar</w:t>
      </w:r>
      <w:proofErr w:type="spellEnd"/>
      <w:r w:rsidRPr="006064F5">
        <w:rPr>
          <w:i/>
          <w:sz w:val="20"/>
        </w:rPr>
        <w:t xml:space="preserve"> </w:t>
      </w:r>
      <w:proofErr w:type="spellStart"/>
      <w:r w:rsidRPr="006064F5">
        <w:rPr>
          <w:i/>
          <w:sz w:val="20"/>
        </w:rPr>
        <w:t>Taha</w:t>
      </w:r>
      <w:proofErr w:type="spellEnd"/>
      <w:r w:rsidRPr="006064F5">
        <w:rPr>
          <w:i/>
          <w:sz w:val="20"/>
        </w:rPr>
        <w:t xml:space="preserve"> Ahmed </w:t>
      </w:r>
      <w:proofErr w:type="spellStart"/>
      <w:r w:rsidRPr="006064F5">
        <w:rPr>
          <w:i/>
          <w:sz w:val="20"/>
        </w:rPr>
        <w:t>Elmansouri</w:t>
      </w:r>
      <w:proofErr w:type="spellEnd"/>
      <w:r w:rsidR="009749A5">
        <w:rPr>
          <w:sz w:val="20"/>
        </w:rPr>
        <w:t>,</w:t>
      </w:r>
      <w:r w:rsidRPr="006064F5">
        <w:rPr>
          <w:sz w:val="20"/>
        </w:rPr>
        <w:t xml:space="preserve"> CACC 165/2012, unreported,</w:t>
      </w:r>
      <w:r w:rsidR="009749A5">
        <w:rPr>
          <w:sz w:val="20"/>
        </w:rPr>
        <w:t xml:space="preserve"> 15 October 2013.</w:t>
      </w:r>
      <w:r w:rsidRPr="006064F5">
        <w:rPr>
          <w:sz w:val="20"/>
        </w:rPr>
        <w:t xml:space="preserve"> </w:t>
      </w:r>
    </w:p>
  </w:footnote>
  <w:footnote w:id="10">
    <w:p w14:paraId="7C77E04B" w14:textId="2F536520" w:rsidR="00DB5A65" w:rsidRPr="00DB5A65" w:rsidRDefault="00DB5A65">
      <w:pPr>
        <w:pStyle w:val="FootnoteText"/>
        <w:rPr>
          <w:sz w:val="20"/>
        </w:rPr>
      </w:pPr>
      <w:r w:rsidRPr="00DB5A65">
        <w:rPr>
          <w:rStyle w:val="FootnoteReference"/>
          <w:sz w:val="20"/>
        </w:rPr>
        <w:footnoteRef/>
      </w:r>
      <w:r w:rsidRPr="00DB5A65">
        <w:rPr>
          <w:sz w:val="20"/>
        </w:rPr>
        <w:t xml:space="preserve"> </w:t>
      </w:r>
      <w:r w:rsidRPr="00DB5A65">
        <w:rPr>
          <w:sz w:val="20"/>
        </w:rPr>
        <w:tab/>
        <w:t>[2009] 5 HKLRD 315</w:t>
      </w:r>
    </w:p>
  </w:footnote>
  <w:footnote w:id="11">
    <w:p w14:paraId="0D5982C0" w14:textId="577DFA43" w:rsidR="00DB5A65" w:rsidRPr="00DB5A65" w:rsidRDefault="00DB5A65">
      <w:pPr>
        <w:pStyle w:val="FootnoteText"/>
        <w:rPr>
          <w:sz w:val="20"/>
        </w:rPr>
      </w:pPr>
      <w:r w:rsidRPr="00DB5A65">
        <w:rPr>
          <w:rStyle w:val="FootnoteReference"/>
          <w:sz w:val="20"/>
        </w:rPr>
        <w:footnoteRef/>
      </w:r>
      <w:r w:rsidRPr="00DB5A65">
        <w:rPr>
          <w:sz w:val="20"/>
        </w:rPr>
        <w:t xml:space="preserve"> </w:t>
      </w:r>
      <w:r w:rsidRPr="00DB5A65">
        <w:rPr>
          <w:sz w:val="20"/>
        </w:rPr>
        <w:tab/>
        <w:t xml:space="preserve">Appeal Bundle, pages 25T-26A, [13].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28121" w14:textId="77777777" w:rsidR="00180456" w:rsidRDefault="0018045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FB0818" w14:textId="77777777" w:rsidR="00180456" w:rsidRDefault="00180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F24DFA" w14:textId="3FE0F004" w:rsidR="00180456" w:rsidRPr="00A34041" w:rsidRDefault="00180456" w:rsidP="00A34041">
    <w:pPr>
      <w:tabs>
        <w:tab w:val="clear" w:pos="1440"/>
      </w:tabs>
      <w:jc w:val="center"/>
      <w:rPr>
        <w:lang w:val="en-US"/>
      </w:rPr>
    </w:pPr>
    <w:r>
      <w:rPr>
        <w:noProof/>
        <w:lang w:val="en-US"/>
      </w:rPr>
      <mc:AlternateContent>
        <mc:Choice Requires="wps">
          <w:drawing>
            <wp:anchor distT="0" distB="0" distL="114300" distR="114300" simplePos="0" relativeHeight="251656192" behindDoc="0" locked="0" layoutInCell="0" allowOverlap="1" wp14:anchorId="1B048787" wp14:editId="07777777">
              <wp:simplePos x="0" y="0"/>
              <wp:positionH relativeFrom="column">
                <wp:posOffset>5850890</wp:posOffset>
              </wp:positionH>
              <wp:positionV relativeFrom="paragraph">
                <wp:posOffset>71755</wp:posOffset>
              </wp:positionV>
              <wp:extent cx="342900" cy="10150475"/>
              <wp:effectExtent l="4445"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5A5D023" w14:textId="77777777" w:rsidR="00180456" w:rsidRDefault="00180456">
                          <w:pPr>
                            <w:spacing w:line="720" w:lineRule="exact"/>
                            <w:jc w:val="right"/>
                            <w:rPr>
                              <w:b/>
                              <w:sz w:val="20"/>
                            </w:rPr>
                          </w:pPr>
                          <w:r>
                            <w:rPr>
                              <w:b/>
                              <w:sz w:val="20"/>
                            </w:rPr>
                            <w:t>A</w:t>
                          </w:r>
                        </w:p>
                        <w:p w14:paraId="789D9A66" w14:textId="77777777" w:rsidR="00180456" w:rsidRDefault="00180456">
                          <w:pPr>
                            <w:spacing w:line="720" w:lineRule="exact"/>
                            <w:jc w:val="right"/>
                            <w:rPr>
                              <w:b/>
                              <w:sz w:val="20"/>
                            </w:rPr>
                          </w:pPr>
                          <w:r>
                            <w:rPr>
                              <w:b/>
                              <w:sz w:val="20"/>
                            </w:rPr>
                            <w:t>B</w:t>
                          </w:r>
                        </w:p>
                        <w:p w14:paraId="28F8B1D3" w14:textId="77777777" w:rsidR="00180456" w:rsidRDefault="00180456">
                          <w:pPr>
                            <w:spacing w:line="720" w:lineRule="exact"/>
                            <w:jc w:val="right"/>
                            <w:rPr>
                              <w:b/>
                              <w:sz w:val="20"/>
                            </w:rPr>
                          </w:pPr>
                          <w:r>
                            <w:rPr>
                              <w:b/>
                              <w:sz w:val="20"/>
                            </w:rPr>
                            <w:t>C</w:t>
                          </w:r>
                        </w:p>
                        <w:p w14:paraId="49B24C05" w14:textId="77777777" w:rsidR="00180456" w:rsidRDefault="00180456">
                          <w:pPr>
                            <w:spacing w:line="720" w:lineRule="exact"/>
                            <w:jc w:val="right"/>
                            <w:rPr>
                              <w:b/>
                              <w:sz w:val="20"/>
                            </w:rPr>
                          </w:pPr>
                          <w:r>
                            <w:rPr>
                              <w:b/>
                              <w:sz w:val="20"/>
                            </w:rPr>
                            <w:t>D</w:t>
                          </w:r>
                        </w:p>
                        <w:p w14:paraId="21402596" w14:textId="77777777" w:rsidR="00180456" w:rsidRDefault="00180456">
                          <w:pPr>
                            <w:spacing w:line="720" w:lineRule="exact"/>
                            <w:jc w:val="right"/>
                            <w:rPr>
                              <w:b/>
                              <w:sz w:val="20"/>
                            </w:rPr>
                          </w:pPr>
                          <w:r>
                            <w:rPr>
                              <w:b/>
                              <w:sz w:val="20"/>
                            </w:rPr>
                            <w:t>E</w:t>
                          </w:r>
                        </w:p>
                        <w:p w14:paraId="4E861224" w14:textId="77777777" w:rsidR="00180456" w:rsidRDefault="00180456">
                          <w:pPr>
                            <w:pStyle w:val="Heading3"/>
                            <w:spacing w:line="720" w:lineRule="exact"/>
                            <w:jc w:val="right"/>
                          </w:pPr>
                          <w:r>
                            <w:t>F</w:t>
                          </w:r>
                        </w:p>
                        <w:p w14:paraId="2B312561" w14:textId="77777777" w:rsidR="00180456" w:rsidRDefault="00180456">
                          <w:pPr>
                            <w:spacing w:line="720" w:lineRule="exact"/>
                            <w:jc w:val="right"/>
                            <w:rPr>
                              <w:b/>
                              <w:sz w:val="20"/>
                            </w:rPr>
                          </w:pPr>
                          <w:r>
                            <w:rPr>
                              <w:b/>
                              <w:sz w:val="20"/>
                            </w:rPr>
                            <w:t>G</w:t>
                          </w:r>
                        </w:p>
                        <w:p w14:paraId="75E31B89" w14:textId="77777777" w:rsidR="00180456" w:rsidRDefault="00180456">
                          <w:pPr>
                            <w:spacing w:line="720" w:lineRule="exact"/>
                            <w:jc w:val="right"/>
                            <w:rPr>
                              <w:b/>
                              <w:sz w:val="20"/>
                            </w:rPr>
                          </w:pPr>
                          <w:r>
                            <w:rPr>
                              <w:b/>
                              <w:sz w:val="20"/>
                            </w:rPr>
                            <w:t>H</w:t>
                          </w:r>
                        </w:p>
                        <w:p w14:paraId="6D228AFF" w14:textId="77777777" w:rsidR="00180456" w:rsidRDefault="00180456">
                          <w:pPr>
                            <w:spacing w:line="720" w:lineRule="exact"/>
                            <w:jc w:val="right"/>
                            <w:rPr>
                              <w:b/>
                              <w:sz w:val="20"/>
                            </w:rPr>
                          </w:pPr>
                          <w:r>
                            <w:rPr>
                              <w:b/>
                              <w:sz w:val="20"/>
                            </w:rPr>
                            <w:t>I</w:t>
                          </w:r>
                        </w:p>
                        <w:p w14:paraId="176DE005" w14:textId="77777777" w:rsidR="00180456" w:rsidRDefault="00180456">
                          <w:pPr>
                            <w:spacing w:line="720" w:lineRule="exact"/>
                            <w:jc w:val="right"/>
                            <w:rPr>
                              <w:b/>
                              <w:sz w:val="20"/>
                            </w:rPr>
                          </w:pPr>
                          <w:r>
                            <w:rPr>
                              <w:b/>
                              <w:sz w:val="20"/>
                            </w:rPr>
                            <w:t>J</w:t>
                          </w:r>
                        </w:p>
                        <w:p w14:paraId="139F5FCF" w14:textId="77777777" w:rsidR="00180456" w:rsidRDefault="00180456">
                          <w:pPr>
                            <w:spacing w:line="720" w:lineRule="exact"/>
                            <w:jc w:val="right"/>
                            <w:rPr>
                              <w:b/>
                              <w:sz w:val="20"/>
                            </w:rPr>
                          </w:pPr>
                          <w:r>
                            <w:rPr>
                              <w:b/>
                              <w:sz w:val="20"/>
                            </w:rPr>
                            <w:t>K</w:t>
                          </w:r>
                        </w:p>
                        <w:p w14:paraId="02E24308" w14:textId="77777777" w:rsidR="00180456" w:rsidRDefault="00180456">
                          <w:pPr>
                            <w:spacing w:line="720" w:lineRule="exact"/>
                            <w:jc w:val="right"/>
                            <w:rPr>
                              <w:b/>
                              <w:sz w:val="20"/>
                            </w:rPr>
                          </w:pPr>
                          <w:r>
                            <w:rPr>
                              <w:b/>
                              <w:sz w:val="20"/>
                            </w:rPr>
                            <w:t>L</w:t>
                          </w:r>
                        </w:p>
                        <w:p w14:paraId="1F0E4D68" w14:textId="77777777" w:rsidR="00180456" w:rsidRDefault="00180456">
                          <w:pPr>
                            <w:spacing w:line="720" w:lineRule="exact"/>
                            <w:jc w:val="right"/>
                            <w:rPr>
                              <w:b/>
                              <w:sz w:val="20"/>
                            </w:rPr>
                          </w:pPr>
                          <w:r>
                            <w:rPr>
                              <w:b/>
                              <w:sz w:val="20"/>
                            </w:rPr>
                            <w:t>M</w:t>
                          </w:r>
                        </w:p>
                        <w:p w14:paraId="3FA15983" w14:textId="77777777" w:rsidR="00180456" w:rsidRDefault="00180456">
                          <w:pPr>
                            <w:spacing w:line="720" w:lineRule="exact"/>
                            <w:jc w:val="right"/>
                            <w:rPr>
                              <w:b/>
                              <w:sz w:val="20"/>
                            </w:rPr>
                          </w:pPr>
                          <w:r>
                            <w:rPr>
                              <w:b/>
                              <w:sz w:val="20"/>
                            </w:rPr>
                            <w:t>N</w:t>
                          </w:r>
                        </w:p>
                        <w:p w14:paraId="1B7B08A3" w14:textId="77777777" w:rsidR="00180456" w:rsidRDefault="00180456">
                          <w:pPr>
                            <w:spacing w:line="720" w:lineRule="exact"/>
                            <w:jc w:val="right"/>
                            <w:rPr>
                              <w:b/>
                              <w:sz w:val="20"/>
                            </w:rPr>
                          </w:pPr>
                          <w:r>
                            <w:rPr>
                              <w:b/>
                              <w:sz w:val="20"/>
                            </w:rPr>
                            <w:t>O</w:t>
                          </w:r>
                        </w:p>
                        <w:p w14:paraId="4854D365" w14:textId="77777777" w:rsidR="00180456" w:rsidRDefault="00180456">
                          <w:pPr>
                            <w:spacing w:line="720" w:lineRule="exact"/>
                            <w:jc w:val="right"/>
                            <w:rPr>
                              <w:b/>
                              <w:sz w:val="20"/>
                            </w:rPr>
                          </w:pPr>
                          <w:r>
                            <w:rPr>
                              <w:b/>
                              <w:sz w:val="20"/>
                            </w:rPr>
                            <w:t>P</w:t>
                          </w:r>
                        </w:p>
                        <w:p w14:paraId="6D5F76BE" w14:textId="77777777" w:rsidR="00180456" w:rsidRDefault="00180456">
                          <w:pPr>
                            <w:spacing w:line="720" w:lineRule="exact"/>
                            <w:jc w:val="right"/>
                            <w:rPr>
                              <w:b/>
                              <w:sz w:val="20"/>
                            </w:rPr>
                          </w:pPr>
                          <w:r>
                            <w:rPr>
                              <w:b/>
                              <w:sz w:val="20"/>
                            </w:rPr>
                            <w:t>Q</w:t>
                          </w:r>
                        </w:p>
                        <w:p w14:paraId="68E0B849" w14:textId="77777777" w:rsidR="00180456" w:rsidRDefault="00180456">
                          <w:pPr>
                            <w:spacing w:line="720" w:lineRule="exact"/>
                            <w:jc w:val="right"/>
                            <w:rPr>
                              <w:b/>
                              <w:sz w:val="20"/>
                            </w:rPr>
                          </w:pPr>
                          <w:r>
                            <w:rPr>
                              <w:b/>
                              <w:sz w:val="20"/>
                            </w:rPr>
                            <w:t>R</w:t>
                          </w:r>
                        </w:p>
                        <w:p w14:paraId="38056E1E" w14:textId="77777777" w:rsidR="00180456" w:rsidRDefault="00180456">
                          <w:pPr>
                            <w:spacing w:line="720" w:lineRule="exact"/>
                            <w:jc w:val="right"/>
                            <w:rPr>
                              <w:b/>
                              <w:sz w:val="20"/>
                            </w:rPr>
                          </w:pPr>
                          <w:r>
                            <w:rPr>
                              <w:b/>
                              <w:sz w:val="20"/>
                            </w:rPr>
                            <w:t>S</w:t>
                          </w:r>
                        </w:p>
                        <w:p w14:paraId="09775037" w14:textId="77777777" w:rsidR="00180456" w:rsidRDefault="00180456">
                          <w:pPr>
                            <w:spacing w:line="720" w:lineRule="exact"/>
                            <w:jc w:val="right"/>
                            <w:rPr>
                              <w:b/>
                              <w:sz w:val="20"/>
                            </w:rPr>
                          </w:pPr>
                          <w:r>
                            <w:rPr>
                              <w:b/>
                              <w:sz w:val="20"/>
                            </w:rPr>
                            <w:t>T</w:t>
                          </w:r>
                        </w:p>
                        <w:p w14:paraId="3BBCEEA8" w14:textId="77777777" w:rsidR="00180456" w:rsidRDefault="00180456">
                          <w:pPr>
                            <w:spacing w:line="720" w:lineRule="exact"/>
                            <w:jc w:val="right"/>
                            <w:rPr>
                              <w:b/>
                              <w:sz w:val="20"/>
                            </w:rPr>
                          </w:pPr>
                          <w:r>
                            <w:rPr>
                              <w:b/>
                              <w:sz w:val="20"/>
                            </w:rPr>
                            <w:t>U</w:t>
                          </w:r>
                        </w:p>
                        <w:p w14:paraId="6A886FA7" w14:textId="77777777" w:rsidR="00180456" w:rsidRDefault="00180456">
                          <w:pPr>
                            <w:spacing w:line="720" w:lineRule="exact"/>
                            <w:jc w:val="right"/>
                            <w:rPr>
                              <w:b/>
                              <w:sz w:val="20"/>
                            </w:rPr>
                          </w:pPr>
                          <w:r>
                            <w:rPr>
                              <w:b/>
                              <w:sz w:val="20"/>
                            </w:rPr>
                            <w:t>V</w:t>
                          </w:r>
                        </w:p>
                        <w:p w14:paraId="0FB78278" w14:textId="77777777" w:rsidR="00180456" w:rsidRDefault="00180456">
                          <w:pPr>
                            <w:spacing w:line="720" w:lineRule="exact"/>
                            <w:jc w:val="righ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48787" id="Rectangle 1" o:spid="_x0000_s1027" style="position:absolute;left:0;text-align:left;margin-left:460.7pt;margin-top:5.65pt;width:27pt;height:79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" o:allowincell="f" stroked="f" strokeweight="0">
              <v:textbox inset="0,0,0,0">
                <w:txbxContent>
                  <w:p w14:paraId="35A5D023" w14:textId="77777777" w:rsidR="00180456" w:rsidRDefault="00180456">
                    <w:pPr>
                      <w:spacing w:line="720" w:lineRule="exact"/>
                      <w:jc w:val="right"/>
                      <w:rPr>
                        <w:b/>
                        <w:sz w:val="20"/>
                      </w:rPr>
                    </w:pPr>
                    <w:r>
                      <w:rPr>
                        <w:b/>
                        <w:sz w:val="20"/>
                      </w:rPr>
                      <w:t>A</w:t>
                    </w:r>
                  </w:p>
                  <w:p w14:paraId="789D9A66" w14:textId="77777777" w:rsidR="00180456" w:rsidRDefault="00180456">
                    <w:pPr>
                      <w:spacing w:line="720" w:lineRule="exact"/>
                      <w:jc w:val="right"/>
                      <w:rPr>
                        <w:b/>
                        <w:sz w:val="20"/>
                      </w:rPr>
                    </w:pPr>
                    <w:r>
                      <w:rPr>
                        <w:b/>
                        <w:sz w:val="20"/>
                      </w:rPr>
                      <w:t>B</w:t>
                    </w:r>
                  </w:p>
                  <w:p w14:paraId="28F8B1D3" w14:textId="77777777" w:rsidR="00180456" w:rsidRDefault="00180456">
                    <w:pPr>
                      <w:spacing w:line="720" w:lineRule="exact"/>
                      <w:jc w:val="right"/>
                      <w:rPr>
                        <w:b/>
                        <w:sz w:val="20"/>
                      </w:rPr>
                    </w:pPr>
                    <w:r>
                      <w:rPr>
                        <w:b/>
                        <w:sz w:val="20"/>
                      </w:rPr>
                      <w:t>C</w:t>
                    </w:r>
                  </w:p>
                  <w:p w14:paraId="49B24C05" w14:textId="77777777" w:rsidR="00180456" w:rsidRDefault="00180456">
                    <w:pPr>
                      <w:spacing w:line="720" w:lineRule="exact"/>
                      <w:jc w:val="right"/>
                      <w:rPr>
                        <w:b/>
                        <w:sz w:val="20"/>
                      </w:rPr>
                    </w:pPr>
                    <w:r>
                      <w:rPr>
                        <w:b/>
                        <w:sz w:val="20"/>
                      </w:rPr>
                      <w:t>D</w:t>
                    </w:r>
                  </w:p>
                  <w:p w14:paraId="21402596" w14:textId="77777777" w:rsidR="00180456" w:rsidRDefault="00180456">
                    <w:pPr>
                      <w:spacing w:line="720" w:lineRule="exact"/>
                      <w:jc w:val="right"/>
                      <w:rPr>
                        <w:b/>
                        <w:sz w:val="20"/>
                      </w:rPr>
                    </w:pPr>
                    <w:r>
                      <w:rPr>
                        <w:b/>
                        <w:sz w:val="20"/>
                      </w:rPr>
                      <w:t>E</w:t>
                    </w:r>
                  </w:p>
                  <w:p w14:paraId="4E861224" w14:textId="77777777" w:rsidR="00180456" w:rsidRDefault="00180456">
                    <w:pPr>
                      <w:pStyle w:val="Heading3"/>
                      <w:spacing w:line="720" w:lineRule="exact"/>
                      <w:jc w:val="right"/>
                    </w:pPr>
                    <w:r>
                      <w:t>F</w:t>
                    </w:r>
                  </w:p>
                  <w:p w14:paraId="2B312561" w14:textId="77777777" w:rsidR="00180456" w:rsidRDefault="00180456">
                    <w:pPr>
                      <w:spacing w:line="720" w:lineRule="exact"/>
                      <w:jc w:val="right"/>
                      <w:rPr>
                        <w:b/>
                        <w:sz w:val="20"/>
                      </w:rPr>
                    </w:pPr>
                    <w:r>
                      <w:rPr>
                        <w:b/>
                        <w:sz w:val="20"/>
                      </w:rPr>
                      <w:t>G</w:t>
                    </w:r>
                  </w:p>
                  <w:p w14:paraId="75E31B89" w14:textId="77777777" w:rsidR="00180456" w:rsidRDefault="00180456">
                    <w:pPr>
                      <w:spacing w:line="720" w:lineRule="exact"/>
                      <w:jc w:val="right"/>
                      <w:rPr>
                        <w:b/>
                        <w:sz w:val="20"/>
                      </w:rPr>
                    </w:pPr>
                    <w:r>
                      <w:rPr>
                        <w:b/>
                        <w:sz w:val="20"/>
                      </w:rPr>
                      <w:t>H</w:t>
                    </w:r>
                  </w:p>
                  <w:p w14:paraId="6D228AFF" w14:textId="77777777" w:rsidR="00180456" w:rsidRDefault="00180456">
                    <w:pPr>
                      <w:spacing w:line="720" w:lineRule="exact"/>
                      <w:jc w:val="right"/>
                      <w:rPr>
                        <w:b/>
                        <w:sz w:val="20"/>
                      </w:rPr>
                    </w:pPr>
                    <w:r>
                      <w:rPr>
                        <w:b/>
                        <w:sz w:val="20"/>
                      </w:rPr>
                      <w:t>I</w:t>
                    </w:r>
                  </w:p>
                  <w:p w14:paraId="176DE005" w14:textId="77777777" w:rsidR="00180456" w:rsidRDefault="00180456">
                    <w:pPr>
                      <w:spacing w:line="720" w:lineRule="exact"/>
                      <w:jc w:val="right"/>
                      <w:rPr>
                        <w:b/>
                        <w:sz w:val="20"/>
                      </w:rPr>
                    </w:pPr>
                    <w:r>
                      <w:rPr>
                        <w:b/>
                        <w:sz w:val="20"/>
                      </w:rPr>
                      <w:t>J</w:t>
                    </w:r>
                  </w:p>
                  <w:p w14:paraId="139F5FCF" w14:textId="77777777" w:rsidR="00180456" w:rsidRDefault="00180456">
                    <w:pPr>
                      <w:spacing w:line="720" w:lineRule="exact"/>
                      <w:jc w:val="right"/>
                      <w:rPr>
                        <w:b/>
                        <w:sz w:val="20"/>
                      </w:rPr>
                    </w:pPr>
                    <w:r>
                      <w:rPr>
                        <w:b/>
                        <w:sz w:val="20"/>
                      </w:rPr>
                      <w:t>K</w:t>
                    </w:r>
                  </w:p>
                  <w:p w14:paraId="02E24308" w14:textId="77777777" w:rsidR="00180456" w:rsidRDefault="00180456">
                    <w:pPr>
                      <w:spacing w:line="720" w:lineRule="exact"/>
                      <w:jc w:val="right"/>
                      <w:rPr>
                        <w:b/>
                        <w:sz w:val="20"/>
                      </w:rPr>
                    </w:pPr>
                    <w:r>
                      <w:rPr>
                        <w:b/>
                        <w:sz w:val="20"/>
                      </w:rPr>
                      <w:t>L</w:t>
                    </w:r>
                  </w:p>
                  <w:p w14:paraId="1F0E4D68" w14:textId="77777777" w:rsidR="00180456" w:rsidRDefault="00180456">
                    <w:pPr>
                      <w:spacing w:line="720" w:lineRule="exact"/>
                      <w:jc w:val="right"/>
                      <w:rPr>
                        <w:b/>
                        <w:sz w:val="20"/>
                      </w:rPr>
                    </w:pPr>
                    <w:r>
                      <w:rPr>
                        <w:b/>
                        <w:sz w:val="20"/>
                      </w:rPr>
                      <w:t>M</w:t>
                    </w:r>
                  </w:p>
                  <w:p w14:paraId="3FA15983" w14:textId="77777777" w:rsidR="00180456" w:rsidRDefault="00180456">
                    <w:pPr>
                      <w:spacing w:line="720" w:lineRule="exact"/>
                      <w:jc w:val="right"/>
                      <w:rPr>
                        <w:b/>
                        <w:sz w:val="20"/>
                      </w:rPr>
                    </w:pPr>
                    <w:r>
                      <w:rPr>
                        <w:b/>
                        <w:sz w:val="20"/>
                      </w:rPr>
                      <w:t>N</w:t>
                    </w:r>
                  </w:p>
                  <w:p w14:paraId="1B7B08A3" w14:textId="77777777" w:rsidR="00180456" w:rsidRDefault="00180456">
                    <w:pPr>
                      <w:spacing w:line="720" w:lineRule="exact"/>
                      <w:jc w:val="right"/>
                      <w:rPr>
                        <w:b/>
                        <w:sz w:val="20"/>
                      </w:rPr>
                    </w:pPr>
                    <w:r>
                      <w:rPr>
                        <w:b/>
                        <w:sz w:val="20"/>
                      </w:rPr>
                      <w:t>O</w:t>
                    </w:r>
                  </w:p>
                  <w:p w14:paraId="4854D365" w14:textId="77777777" w:rsidR="00180456" w:rsidRDefault="00180456">
                    <w:pPr>
                      <w:spacing w:line="720" w:lineRule="exact"/>
                      <w:jc w:val="right"/>
                      <w:rPr>
                        <w:b/>
                        <w:sz w:val="20"/>
                      </w:rPr>
                    </w:pPr>
                    <w:r>
                      <w:rPr>
                        <w:b/>
                        <w:sz w:val="20"/>
                      </w:rPr>
                      <w:t>P</w:t>
                    </w:r>
                  </w:p>
                  <w:p w14:paraId="6D5F76BE" w14:textId="77777777" w:rsidR="00180456" w:rsidRDefault="00180456">
                    <w:pPr>
                      <w:spacing w:line="720" w:lineRule="exact"/>
                      <w:jc w:val="right"/>
                      <w:rPr>
                        <w:b/>
                        <w:sz w:val="20"/>
                      </w:rPr>
                    </w:pPr>
                    <w:r>
                      <w:rPr>
                        <w:b/>
                        <w:sz w:val="20"/>
                      </w:rPr>
                      <w:t>Q</w:t>
                    </w:r>
                  </w:p>
                  <w:p w14:paraId="68E0B849" w14:textId="77777777" w:rsidR="00180456" w:rsidRDefault="00180456">
                    <w:pPr>
                      <w:spacing w:line="720" w:lineRule="exact"/>
                      <w:jc w:val="right"/>
                      <w:rPr>
                        <w:b/>
                        <w:sz w:val="20"/>
                      </w:rPr>
                    </w:pPr>
                    <w:r>
                      <w:rPr>
                        <w:b/>
                        <w:sz w:val="20"/>
                      </w:rPr>
                      <w:t>R</w:t>
                    </w:r>
                  </w:p>
                  <w:p w14:paraId="38056E1E" w14:textId="77777777" w:rsidR="00180456" w:rsidRDefault="00180456">
                    <w:pPr>
                      <w:spacing w:line="720" w:lineRule="exact"/>
                      <w:jc w:val="right"/>
                      <w:rPr>
                        <w:b/>
                        <w:sz w:val="20"/>
                      </w:rPr>
                    </w:pPr>
                    <w:r>
                      <w:rPr>
                        <w:b/>
                        <w:sz w:val="20"/>
                      </w:rPr>
                      <w:t>S</w:t>
                    </w:r>
                  </w:p>
                  <w:p w14:paraId="09775037" w14:textId="77777777" w:rsidR="00180456" w:rsidRDefault="00180456">
                    <w:pPr>
                      <w:spacing w:line="720" w:lineRule="exact"/>
                      <w:jc w:val="right"/>
                      <w:rPr>
                        <w:b/>
                        <w:sz w:val="20"/>
                      </w:rPr>
                    </w:pPr>
                    <w:r>
                      <w:rPr>
                        <w:b/>
                        <w:sz w:val="20"/>
                      </w:rPr>
                      <w:t>T</w:t>
                    </w:r>
                  </w:p>
                  <w:p w14:paraId="3BBCEEA8" w14:textId="77777777" w:rsidR="00180456" w:rsidRDefault="00180456">
                    <w:pPr>
                      <w:spacing w:line="720" w:lineRule="exact"/>
                      <w:jc w:val="right"/>
                      <w:rPr>
                        <w:b/>
                        <w:sz w:val="20"/>
                      </w:rPr>
                    </w:pPr>
                    <w:r>
                      <w:rPr>
                        <w:b/>
                        <w:sz w:val="20"/>
                      </w:rPr>
                      <w:t>U</w:t>
                    </w:r>
                  </w:p>
                  <w:p w14:paraId="6A886FA7" w14:textId="77777777" w:rsidR="00180456" w:rsidRDefault="00180456">
                    <w:pPr>
                      <w:spacing w:line="720" w:lineRule="exact"/>
                      <w:jc w:val="right"/>
                      <w:rPr>
                        <w:b/>
                        <w:sz w:val="20"/>
                      </w:rPr>
                    </w:pPr>
                    <w:r>
                      <w:rPr>
                        <w:b/>
                        <w:sz w:val="20"/>
                      </w:rPr>
                      <w:t>V</w:t>
                    </w:r>
                  </w:p>
                  <w:p w14:paraId="0FB78278" w14:textId="77777777" w:rsidR="00180456" w:rsidRDefault="00180456">
                    <w:pPr>
                      <w:spacing w:line="720" w:lineRule="exact"/>
                      <w:jc w:val="right"/>
                      <w:rPr>
                        <w:b/>
                        <w:sz w:val="20"/>
                      </w:rPr>
                    </w:pPr>
                  </w:p>
                </w:txbxContent>
              </v:textbox>
            </v:rect>
          </w:pict>
        </mc:Fallback>
      </mc:AlternateContent>
    </w:r>
    <w:r>
      <w:rPr>
        <w:noProof/>
        <w:lang w:val="en-US"/>
      </w:rPr>
      <mc:AlternateContent>
        <mc:Choice Requires="wps">
          <w:drawing>
            <wp:anchor distT="0" distB="0" distL="114300" distR="114300" simplePos="0" relativeHeight="251657216" behindDoc="0" locked="0" layoutInCell="0" allowOverlap="1" wp14:anchorId="187E24FF" wp14:editId="07777777">
              <wp:simplePos x="0" y="0"/>
              <wp:positionH relativeFrom="column">
                <wp:posOffset>-720090</wp:posOffset>
              </wp:positionH>
              <wp:positionV relativeFrom="paragraph">
                <wp:posOffset>71755</wp:posOffset>
              </wp:positionV>
              <wp:extent cx="342900" cy="10150475"/>
              <wp:effectExtent l="0" t="0" r="381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D76284F" w14:textId="77777777" w:rsidR="00180456" w:rsidRDefault="00180456">
                          <w:pPr>
                            <w:spacing w:line="720" w:lineRule="exact"/>
                            <w:rPr>
                              <w:b/>
                              <w:sz w:val="20"/>
                            </w:rPr>
                          </w:pPr>
                          <w:r>
                            <w:rPr>
                              <w:b/>
                              <w:sz w:val="20"/>
                            </w:rPr>
                            <w:t>A</w:t>
                          </w:r>
                        </w:p>
                        <w:p w14:paraId="1C43FD66" w14:textId="77777777" w:rsidR="00180456" w:rsidRDefault="00180456">
                          <w:pPr>
                            <w:spacing w:line="720" w:lineRule="exact"/>
                            <w:rPr>
                              <w:b/>
                              <w:sz w:val="20"/>
                            </w:rPr>
                          </w:pPr>
                          <w:r>
                            <w:rPr>
                              <w:b/>
                              <w:sz w:val="20"/>
                            </w:rPr>
                            <w:t>B</w:t>
                          </w:r>
                        </w:p>
                        <w:p w14:paraId="4AFE18F0" w14:textId="77777777" w:rsidR="00180456" w:rsidRDefault="00180456">
                          <w:pPr>
                            <w:spacing w:line="720" w:lineRule="exact"/>
                            <w:rPr>
                              <w:b/>
                              <w:sz w:val="20"/>
                            </w:rPr>
                          </w:pPr>
                          <w:r>
                            <w:rPr>
                              <w:b/>
                              <w:sz w:val="20"/>
                            </w:rPr>
                            <w:t>C</w:t>
                          </w:r>
                        </w:p>
                        <w:p w14:paraId="56F65601" w14:textId="77777777" w:rsidR="00180456" w:rsidRDefault="00180456">
                          <w:pPr>
                            <w:spacing w:line="720" w:lineRule="exact"/>
                            <w:rPr>
                              <w:b/>
                              <w:sz w:val="20"/>
                            </w:rPr>
                          </w:pPr>
                          <w:r>
                            <w:rPr>
                              <w:b/>
                              <w:sz w:val="20"/>
                            </w:rPr>
                            <w:t>D</w:t>
                          </w:r>
                        </w:p>
                        <w:p w14:paraId="34CC6B09" w14:textId="77777777" w:rsidR="00180456" w:rsidRDefault="00180456">
                          <w:pPr>
                            <w:spacing w:line="720" w:lineRule="exact"/>
                            <w:rPr>
                              <w:b/>
                              <w:sz w:val="20"/>
                            </w:rPr>
                          </w:pPr>
                          <w:r>
                            <w:rPr>
                              <w:b/>
                              <w:sz w:val="20"/>
                            </w:rPr>
                            <w:t>E</w:t>
                          </w:r>
                        </w:p>
                        <w:p w14:paraId="51B1589B" w14:textId="77777777" w:rsidR="00180456" w:rsidRDefault="00180456">
                          <w:pPr>
                            <w:pStyle w:val="Heading3"/>
                            <w:spacing w:line="720" w:lineRule="exact"/>
                            <w:jc w:val="left"/>
                          </w:pPr>
                          <w:r>
                            <w:t>F</w:t>
                          </w:r>
                        </w:p>
                        <w:p w14:paraId="3E36AF5B" w14:textId="77777777" w:rsidR="00180456" w:rsidRDefault="00180456">
                          <w:pPr>
                            <w:spacing w:line="720" w:lineRule="exact"/>
                            <w:rPr>
                              <w:b/>
                              <w:sz w:val="20"/>
                            </w:rPr>
                          </w:pPr>
                          <w:r>
                            <w:rPr>
                              <w:b/>
                              <w:sz w:val="20"/>
                            </w:rPr>
                            <w:t>G</w:t>
                          </w:r>
                        </w:p>
                        <w:p w14:paraId="129FF33C" w14:textId="77777777" w:rsidR="00180456" w:rsidRDefault="00180456">
                          <w:pPr>
                            <w:spacing w:line="720" w:lineRule="exact"/>
                            <w:rPr>
                              <w:b/>
                              <w:sz w:val="20"/>
                            </w:rPr>
                          </w:pPr>
                          <w:r>
                            <w:rPr>
                              <w:b/>
                              <w:sz w:val="20"/>
                            </w:rPr>
                            <w:t>H</w:t>
                          </w:r>
                        </w:p>
                        <w:p w14:paraId="27F21051" w14:textId="77777777" w:rsidR="00180456" w:rsidRDefault="00180456">
                          <w:pPr>
                            <w:spacing w:line="720" w:lineRule="exact"/>
                            <w:rPr>
                              <w:b/>
                              <w:sz w:val="20"/>
                            </w:rPr>
                          </w:pPr>
                          <w:r>
                            <w:rPr>
                              <w:b/>
                              <w:sz w:val="20"/>
                            </w:rPr>
                            <w:t>I</w:t>
                          </w:r>
                        </w:p>
                        <w:p w14:paraId="39FA510E" w14:textId="77777777" w:rsidR="00180456" w:rsidRDefault="00180456">
                          <w:pPr>
                            <w:spacing w:line="720" w:lineRule="exact"/>
                            <w:rPr>
                              <w:b/>
                              <w:sz w:val="20"/>
                            </w:rPr>
                          </w:pPr>
                          <w:r>
                            <w:rPr>
                              <w:b/>
                              <w:sz w:val="20"/>
                            </w:rPr>
                            <w:t>J</w:t>
                          </w:r>
                        </w:p>
                        <w:p w14:paraId="07748124" w14:textId="77777777" w:rsidR="00180456" w:rsidRDefault="00180456">
                          <w:pPr>
                            <w:spacing w:line="720" w:lineRule="exact"/>
                            <w:rPr>
                              <w:b/>
                              <w:sz w:val="20"/>
                            </w:rPr>
                          </w:pPr>
                          <w:r>
                            <w:rPr>
                              <w:b/>
                              <w:sz w:val="20"/>
                            </w:rPr>
                            <w:t>K</w:t>
                          </w:r>
                        </w:p>
                        <w:p w14:paraId="3CA96D88" w14:textId="77777777" w:rsidR="00180456" w:rsidRDefault="00180456">
                          <w:pPr>
                            <w:spacing w:line="720" w:lineRule="exact"/>
                            <w:rPr>
                              <w:b/>
                              <w:sz w:val="20"/>
                            </w:rPr>
                          </w:pPr>
                          <w:r>
                            <w:rPr>
                              <w:b/>
                              <w:sz w:val="20"/>
                            </w:rPr>
                            <w:t>L</w:t>
                          </w:r>
                        </w:p>
                        <w:p w14:paraId="0E261B8E" w14:textId="77777777" w:rsidR="00180456" w:rsidRDefault="00180456">
                          <w:pPr>
                            <w:spacing w:line="720" w:lineRule="exact"/>
                            <w:rPr>
                              <w:b/>
                              <w:sz w:val="20"/>
                            </w:rPr>
                          </w:pPr>
                          <w:r>
                            <w:rPr>
                              <w:b/>
                              <w:sz w:val="20"/>
                            </w:rPr>
                            <w:t>M</w:t>
                          </w:r>
                        </w:p>
                        <w:p w14:paraId="46B703C4" w14:textId="77777777" w:rsidR="00180456" w:rsidRDefault="00180456">
                          <w:pPr>
                            <w:spacing w:line="720" w:lineRule="exact"/>
                            <w:rPr>
                              <w:b/>
                              <w:sz w:val="20"/>
                            </w:rPr>
                          </w:pPr>
                          <w:r>
                            <w:rPr>
                              <w:b/>
                              <w:sz w:val="20"/>
                            </w:rPr>
                            <w:t>N</w:t>
                          </w:r>
                        </w:p>
                        <w:p w14:paraId="10C21929" w14:textId="77777777" w:rsidR="00180456" w:rsidRDefault="00180456">
                          <w:pPr>
                            <w:spacing w:line="720" w:lineRule="exact"/>
                            <w:rPr>
                              <w:b/>
                              <w:sz w:val="20"/>
                            </w:rPr>
                          </w:pPr>
                          <w:r>
                            <w:rPr>
                              <w:b/>
                              <w:sz w:val="20"/>
                            </w:rPr>
                            <w:t>O</w:t>
                          </w:r>
                        </w:p>
                        <w:p w14:paraId="3C7B94AF" w14:textId="77777777" w:rsidR="00180456" w:rsidRDefault="00180456">
                          <w:pPr>
                            <w:spacing w:line="720" w:lineRule="exact"/>
                            <w:rPr>
                              <w:b/>
                              <w:sz w:val="20"/>
                            </w:rPr>
                          </w:pPr>
                          <w:r>
                            <w:rPr>
                              <w:b/>
                              <w:sz w:val="20"/>
                            </w:rPr>
                            <w:t>P</w:t>
                          </w:r>
                        </w:p>
                        <w:p w14:paraId="0C327E37" w14:textId="77777777" w:rsidR="00180456" w:rsidRDefault="00180456">
                          <w:pPr>
                            <w:spacing w:line="720" w:lineRule="exact"/>
                            <w:rPr>
                              <w:b/>
                              <w:sz w:val="20"/>
                            </w:rPr>
                          </w:pPr>
                          <w:r>
                            <w:rPr>
                              <w:b/>
                              <w:sz w:val="20"/>
                            </w:rPr>
                            <w:t>Q</w:t>
                          </w:r>
                        </w:p>
                        <w:p w14:paraId="3B3C4695" w14:textId="77777777" w:rsidR="00180456" w:rsidRDefault="00180456">
                          <w:pPr>
                            <w:spacing w:line="720" w:lineRule="exact"/>
                            <w:rPr>
                              <w:b/>
                              <w:sz w:val="20"/>
                            </w:rPr>
                          </w:pPr>
                          <w:r>
                            <w:rPr>
                              <w:b/>
                              <w:sz w:val="20"/>
                            </w:rPr>
                            <w:t>R</w:t>
                          </w:r>
                        </w:p>
                        <w:p w14:paraId="214F8B61" w14:textId="77777777" w:rsidR="00180456" w:rsidRDefault="00180456">
                          <w:pPr>
                            <w:spacing w:line="720" w:lineRule="exact"/>
                            <w:rPr>
                              <w:b/>
                              <w:sz w:val="20"/>
                            </w:rPr>
                          </w:pPr>
                          <w:r>
                            <w:rPr>
                              <w:b/>
                              <w:sz w:val="20"/>
                            </w:rPr>
                            <w:t>S</w:t>
                          </w:r>
                        </w:p>
                        <w:p w14:paraId="791184CC" w14:textId="77777777" w:rsidR="00180456" w:rsidRDefault="00180456">
                          <w:pPr>
                            <w:spacing w:line="720" w:lineRule="exact"/>
                            <w:rPr>
                              <w:b/>
                              <w:sz w:val="20"/>
                            </w:rPr>
                          </w:pPr>
                          <w:r>
                            <w:rPr>
                              <w:b/>
                              <w:sz w:val="20"/>
                            </w:rPr>
                            <w:t>T</w:t>
                          </w:r>
                        </w:p>
                        <w:p w14:paraId="692E23E7" w14:textId="77777777" w:rsidR="00180456" w:rsidRDefault="00180456">
                          <w:pPr>
                            <w:spacing w:line="720" w:lineRule="exact"/>
                            <w:rPr>
                              <w:b/>
                              <w:sz w:val="20"/>
                            </w:rPr>
                          </w:pPr>
                          <w:r>
                            <w:rPr>
                              <w:b/>
                              <w:sz w:val="20"/>
                            </w:rPr>
                            <w:t>U</w:t>
                          </w:r>
                        </w:p>
                        <w:p w14:paraId="68230DE2" w14:textId="77777777" w:rsidR="00180456" w:rsidRDefault="00180456">
                          <w:pPr>
                            <w:spacing w:line="720" w:lineRule="exact"/>
                            <w:rPr>
                              <w:b/>
                              <w:sz w:val="20"/>
                            </w:rPr>
                          </w:pPr>
                          <w:r>
                            <w:rPr>
                              <w:b/>
                              <w:sz w:val="20"/>
                            </w:rPr>
                            <w:t>V</w:t>
                          </w:r>
                        </w:p>
                        <w:p w14:paraId="0562CB0E" w14:textId="77777777" w:rsidR="00180456" w:rsidRDefault="00180456">
                          <w:pPr>
                            <w:spacing w:line="720" w:lineRule="exac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E24FF" id="Rectangle 2" o:spid="_x0000_s1028" style="position:absolute;left:0;text-align:left;margin-left:-56.7pt;margin-top:5.65pt;width:27pt;height:79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" o:allowincell="f" stroked="f" strokeweight="0">
              <v:textbox inset="0,0,0,0">
                <w:txbxContent>
                  <w:p w14:paraId="4D76284F" w14:textId="77777777" w:rsidR="00180456" w:rsidRDefault="00180456">
                    <w:pPr>
                      <w:spacing w:line="720" w:lineRule="exact"/>
                      <w:rPr>
                        <w:b/>
                        <w:sz w:val="20"/>
                      </w:rPr>
                    </w:pPr>
                    <w:r>
                      <w:rPr>
                        <w:b/>
                        <w:sz w:val="20"/>
                      </w:rPr>
                      <w:t>A</w:t>
                    </w:r>
                  </w:p>
                  <w:p w14:paraId="1C43FD66" w14:textId="77777777" w:rsidR="00180456" w:rsidRDefault="00180456">
                    <w:pPr>
                      <w:spacing w:line="720" w:lineRule="exact"/>
                      <w:rPr>
                        <w:b/>
                        <w:sz w:val="20"/>
                      </w:rPr>
                    </w:pPr>
                    <w:r>
                      <w:rPr>
                        <w:b/>
                        <w:sz w:val="20"/>
                      </w:rPr>
                      <w:t>B</w:t>
                    </w:r>
                  </w:p>
                  <w:p w14:paraId="4AFE18F0" w14:textId="77777777" w:rsidR="00180456" w:rsidRDefault="00180456">
                    <w:pPr>
                      <w:spacing w:line="720" w:lineRule="exact"/>
                      <w:rPr>
                        <w:b/>
                        <w:sz w:val="20"/>
                      </w:rPr>
                    </w:pPr>
                    <w:r>
                      <w:rPr>
                        <w:b/>
                        <w:sz w:val="20"/>
                      </w:rPr>
                      <w:t>C</w:t>
                    </w:r>
                  </w:p>
                  <w:p w14:paraId="56F65601" w14:textId="77777777" w:rsidR="00180456" w:rsidRDefault="00180456">
                    <w:pPr>
                      <w:spacing w:line="720" w:lineRule="exact"/>
                      <w:rPr>
                        <w:b/>
                        <w:sz w:val="20"/>
                      </w:rPr>
                    </w:pPr>
                    <w:r>
                      <w:rPr>
                        <w:b/>
                        <w:sz w:val="20"/>
                      </w:rPr>
                      <w:t>D</w:t>
                    </w:r>
                  </w:p>
                  <w:p w14:paraId="34CC6B09" w14:textId="77777777" w:rsidR="00180456" w:rsidRDefault="00180456">
                    <w:pPr>
                      <w:spacing w:line="720" w:lineRule="exact"/>
                      <w:rPr>
                        <w:b/>
                        <w:sz w:val="20"/>
                      </w:rPr>
                    </w:pPr>
                    <w:r>
                      <w:rPr>
                        <w:b/>
                        <w:sz w:val="20"/>
                      </w:rPr>
                      <w:t>E</w:t>
                    </w:r>
                  </w:p>
                  <w:p w14:paraId="51B1589B" w14:textId="77777777" w:rsidR="00180456" w:rsidRDefault="00180456">
                    <w:pPr>
                      <w:pStyle w:val="Heading3"/>
                      <w:spacing w:line="720" w:lineRule="exact"/>
                      <w:jc w:val="left"/>
                    </w:pPr>
                    <w:r>
                      <w:t>F</w:t>
                    </w:r>
                  </w:p>
                  <w:p w14:paraId="3E36AF5B" w14:textId="77777777" w:rsidR="00180456" w:rsidRDefault="00180456">
                    <w:pPr>
                      <w:spacing w:line="720" w:lineRule="exact"/>
                      <w:rPr>
                        <w:b/>
                        <w:sz w:val="20"/>
                      </w:rPr>
                    </w:pPr>
                    <w:r>
                      <w:rPr>
                        <w:b/>
                        <w:sz w:val="20"/>
                      </w:rPr>
                      <w:t>G</w:t>
                    </w:r>
                  </w:p>
                  <w:p w14:paraId="129FF33C" w14:textId="77777777" w:rsidR="00180456" w:rsidRDefault="00180456">
                    <w:pPr>
                      <w:spacing w:line="720" w:lineRule="exact"/>
                      <w:rPr>
                        <w:b/>
                        <w:sz w:val="20"/>
                      </w:rPr>
                    </w:pPr>
                    <w:r>
                      <w:rPr>
                        <w:b/>
                        <w:sz w:val="20"/>
                      </w:rPr>
                      <w:t>H</w:t>
                    </w:r>
                  </w:p>
                  <w:p w14:paraId="27F21051" w14:textId="77777777" w:rsidR="00180456" w:rsidRDefault="00180456">
                    <w:pPr>
                      <w:spacing w:line="720" w:lineRule="exact"/>
                      <w:rPr>
                        <w:b/>
                        <w:sz w:val="20"/>
                      </w:rPr>
                    </w:pPr>
                    <w:r>
                      <w:rPr>
                        <w:b/>
                        <w:sz w:val="20"/>
                      </w:rPr>
                      <w:t>I</w:t>
                    </w:r>
                  </w:p>
                  <w:p w14:paraId="39FA510E" w14:textId="77777777" w:rsidR="00180456" w:rsidRDefault="00180456">
                    <w:pPr>
                      <w:spacing w:line="720" w:lineRule="exact"/>
                      <w:rPr>
                        <w:b/>
                        <w:sz w:val="20"/>
                      </w:rPr>
                    </w:pPr>
                    <w:r>
                      <w:rPr>
                        <w:b/>
                        <w:sz w:val="20"/>
                      </w:rPr>
                      <w:t>J</w:t>
                    </w:r>
                  </w:p>
                  <w:p w14:paraId="07748124" w14:textId="77777777" w:rsidR="00180456" w:rsidRDefault="00180456">
                    <w:pPr>
                      <w:spacing w:line="720" w:lineRule="exact"/>
                      <w:rPr>
                        <w:b/>
                        <w:sz w:val="20"/>
                      </w:rPr>
                    </w:pPr>
                    <w:r>
                      <w:rPr>
                        <w:b/>
                        <w:sz w:val="20"/>
                      </w:rPr>
                      <w:t>K</w:t>
                    </w:r>
                  </w:p>
                  <w:p w14:paraId="3CA96D88" w14:textId="77777777" w:rsidR="00180456" w:rsidRDefault="00180456">
                    <w:pPr>
                      <w:spacing w:line="720" w:lineRule="exact"/>
                      <w:rPr>
                        <w:b/>
                        <w:sz w:val="20"/>
                      </w:rPr>
                    </w:pPr>
                    <w:r>
                      <w:rPr>
                        <w:b/>
                        <w:sz w:val="20"/>
                      </w:rPr>
                      <w:t>L</w:t>
                    </w:r>
                  </w:p>
                  <w:p w14:paraId="0E261B8E" w14:textId="77777777" w:rsidR="00180456" w:rsidRDefault="00180456">
                    <w:pPr>
                      <w:spacing w:line="720" w:lineRule="exact"/>
                      <w:rPr>
                        <w:b/>
                        <w:sz w:val="20"/>
                      </w:rPr>
                    </w:pPr>
                    <w:r>
                      <w:rPr>
                        <w:b/>
                        <w:sz w:val="20"/>
                      </w:rPr>
                      <w:t>M</w:t>
                    </w:r>
                  </w:p>
                  <w:p w14:paraId="46B703C4" w14:textId="77777777" w:rsidR="00180456" w:rsidRDefault="00180456">
                    <w:pPr>
                      <w:spacing w:line="720" w:lineRule="exact"/>
                      <w:rPr>
                        <w:b/>
                        <w:sz w:val="20"/>
                      </w:rPr>
                    </w:pPr>
                    <w:r>
                      <w:rPr>
                        <w:b/>
                        <w:sz w:val="20"/>
                      </w:rPr>
                      <w:t>N</w:t>
                    </w:r>
                  </w:p>
                  <w:p w14:paraId="10C21929" w14:textId="77777777" w:rsidR="00180456" w:rsidRDefault="00180456">
                    <w:pPr>
                      <w:spacing w:line="720" w:lineRule="exact"/>
                      <w:rPr>
                        <w:b/>
                        <w:sz w:val="20"/>
                      </w:rPr>
                    </w:pPr>
                    <w:r>
                      <w:rPr>
                        <w:b/>
                        <w:sz w:val="20"/>
                      </w:rPr>
                      <w:t>O</w:t>
                    </w:r>
                  </w:p>
                  <w:p w14:paraId="3C7B94AF" w14:textId="77777777" w:rsidR="00180456" w:rsidRDefault="00180456">
                    <w:pPr>
                      <w:spacing w:line="720" w:lineRule="exact"/>
                      <w:rPr>
                        <w:b/>
                        <w:sz w:val="20"/>
                      </w:rPr>
                    </w:pPr>
                    <w:r>
                      <w:rPr>
                        <w:b/>
                        <w:sz w:val="20"/>
                      </w:rPr>
                      <w:t>P</w:t>
                    </w:r>
                  </w:p>
                  <w:p w14:paraId="0C327E37" w14:textId="77777777" w:rsidR="00180456" w:rsidRDefault="00180456">
                    <w:pPr>
                      <w:spacing w:line="720" w:lineRule="exact"/>
                      <w:rPr>
                        <w:b/>
                        <w:sz w:val="20"/>
                      </w:rPr>
                    </w:pPr>
                    <w:r>
                      <w:rPr>
                        <w:b/>
                        <w:sz w:val="20"/>
                      </w:rPr>
                      <w:t>Q</w:t>
                    </w:r>
                  </w:p>
                  <w:p w14:paraId="3B3C4695" w14:textId="77777777" w:rsidR="00180456" w:rsidRDefault="00180456">
                    <w:pPr>
                      <w:spacing w:line="720" w:lineRule="exact"/>
                      <w:rPr>
                        <w:b/>
                        <w:sz w:val="20"/>
                      </w:rPr>
                    </w:pPr>
                    <w:r>
                      <w:rPr>
                        <w:b/>
                        <w:sz w:val="20"/>
                      </w:rPr>
                      <w:t>R</w:t>
                    </w:r>
                  </w:p>
                  <w:p w14:paraId="214F8B61" w14:textId="77777777" w:rsidR="00180456" w:rsidRDefault="00180456">
                    <w:pPr>
                      <w:spacing w:line="720" w:lineRule="exact"/>
                      <w:rPr>
                        <w:b/>
                        <w:sz w:val="20"/>
                      </w:rPr>
                    </w:pPr>
                    <w:r>
                      <w:rPr>
                        <w:b/>
                        <w:sz w:val="20"/>
                      </w:rPr>
                      <w:t>S</w:t>
                    </w:r>
                  </w:p>
                  <w:p w14:paraId="791184CC" w14:textId="77777777" w:rsidR="00180456" w:rsidRDefault="00180456">
                    <w:pPr>
                      <w:spacing w:line="720" w:lineRule="exact"/>
                      <w:rPr>
                        <w:b/>
                        <w:sz w:val="20"/>
                      </w:rPr>
                    </w:pPr>
                    <w:r>
                      <w:rPr>
                        <w:b/>
                        <w:sz w:val="20"/>
                      </w:rPr>
                      <w:t>T</w:t>
                    </w:r>
                  </w:p>
                  <w:p w14:paraId="692E23E7" w14:textId="77777777" w:rsidR="00180456" w:rsidRDefault="00180456">
                    <w:pPr>
                      <w:spacing w:line="720" w:lineRule="exact"/>
                      <w:rPr>
                        <w:b/>
                        <w:sz w:val="20"/>
                      </w:rPr>
                    </w:pPr>
                    <w:r>
                      <w:rPr>
                        <w:b/>
                        <w:sz w:val="20"/>
                      </w:rPr>
                      <w:t>U</w:t>
                    </w:r>
                  </w:p>
                  <w:p w14:paraId="68230DE2" w14:textId="77777777" w:rsidR="00180456" w:rsidRDefault="00180456">
                    <w:pPr>
                      <w:spacing w:line="720" w:lineRule="exact"/>
                      <w:rPr>
                        <w:b/>
                        <w:sz w:val="20"/>
                      </w:rPr>
                    </w:pPr>
                    <w:r>
                      <w:rPr>
                        <w:b/>
                        <w:sz w:val="20"/>
                      </w:rPr>
                      <w:t>V</w:t>
                    </w:r>
                  </w:p>
                  <w:p w14:paraId="0562CB0E" w14:textId="77777777" w:rsidR="00180456" w:rsidRDefault="00180456">
                    <w:pPr>
                      <w:spacing w:line="720" w:lineRule="exact"/>
                      <w:rPr>
                        <w:b/>
                        <w:sz w:val="20"/>
                      </w:rPr>
                    </w:pPr>
                  </w:p>
                </w:txbxContent>
              </v:textbox>
            </v:rect>
          </w:pict>
        </mc:Fallback>
      </mc:AlternateContent>
    </w:r>
    <w:r>
      <w:rPr>
        <w:rFonts w:hint="eastAsia"/>
      </w:rPr>
      <w:t xml:space="preserve">-  </w:t>
    </w:r>
    <w:r>
      <w:rPr>
        <w:rStyle w:val="PageNumber"/>
      </w:rPr>
      <w:fldChar w:fldCharType="begin"/>
    </w:r>
    <w:r>
      <w:rPr>
        <w:rStyle w:val="PageNumber"/>
      </w:rPr>
      <w:instrText xml:space="preserve"> PAGE </w:instrText>
    </w:r>
    <w:r>
      <w:rPr>
        <w:rStyle w:val="PageNumber"/>
      </w:rPr>
      <w:fldChar w:fldCharType="separate"/>
    </w:r>
    <w:r w:rsidR="008C3F5F">
      <w:rPr>
        <w:rStyle w:val="PageNumber"/>
        <w:noProof/>
      </w:rPr>
      <w:t>9</w:t>
    </w:r>
    <w:r>
      <w:rPr>
        <w:rStyle w:val="PageNumber"/>
      </w:rPr>
      <w:fldChar w:fldCharType="end"/>
    </w:r>
    <w:r>
      <w:rPr>
        <w:rStyle w:val="PageNumbe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99317" w14:textId="77777777" w:rsidR="00180456" w:rsidRDefault="00180456">
    <w:pPr>
      <w:pStyle w:val="Header"/>
    </w:pPr>
    <w:r>
      <w:rPr>
        <w:noProof/>
        <w:lang w:val="en-US"/>
      </w:rPr>
      <mc:AlternateContent>
        <mc:Choice Requires="wps">
          <w:drawing>
            <wp:anchor distT="0" distB="0" distL="114300" distR="114300" simplePos="0" relativeHeight="251659264" behindDoc="0" locked="0" layoutInCell="0" allowOverlap="1" wp14:anchorId="6C0ECF5D" wp14:editId="07777777">
              <wp:simplePos x="0" y="0"/>
              <wp:positionH relativeFrom="column">
                <wp:posOffset>5850890</wp:posOffset>
              </wp:positionH>
              <wp:positionV relativeFrom="paragraph">
                <wp:posOffset>71755</wp:posOffset>
              </wp:positionV>
              <wp:extent cx="342900" cy="10150475"/>
              <wp:effectExtent l="4445"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316D17B" w14:textId="77777777" w:rsidR="00180456" w:rsidRDefault="00180456">
                          <w:pPr>
                            <w:spacing w:line="720" w:lineRule="exact"/>
                            <w:jc w:val="right"/>
                            <w:rPr>
                              <w:b/>
                              <w:sz w:val="20"/>
                            </w:rPr>
                          </w:pPr>
                          <w:r>
                            <w:rPr>
                              <w:b/>
                              <w:sz w:val="20"/>
                            </w:rPr>
                            <w:t>A</w:t>
                          </w:r>
                        </w:p>
                        <w:p w14:paraId="61ED4E73" w14:textId="77777777" w:rsidR="00180456" w:rsidRDefault="00180456">
                          <w:pPr>
                            <w:spacing w:line="720" w:lineRule="exact"/>
                            <w:jc w:val="right"/>
                            <w:rPr>
                              <w:b/>
                              <w:sz w:val="20"/>
                            </w:rPr>
                          </w:pPr>
                          <w:r>
                            <w:rPr>
                              <w:b/>
                              <w:sz w:val="20"/>
                            </w:rPr>
                            <w:t>B</w:t>
                          </w:r>
                        </w:p>
                        <w:p w14:paraId="37AAF844" w14:textId="77777777" w:rsidR="00180456" w:rsidRDefault="00180456">
                          <w:pPr>
                            <w:spacing w:line="720" w:lineRule="exact"/>
                            <w:jc w:val="right"/>
                            <w:rPr>
                              <w:b/>
                              <w:sz w:val="20"/>
                            </w:rPr>
                          </w:pPr>
                          <w:r>
                            <w:rPr>
                              <w:b/>
                              <w:sz w:val="20"/>
                            </w:rPr>
                            <w:t>C</w:t>
                          </w:r>
                        </w:p>
                        <w:p w14:paraId="61740529" w14:textId="77777777" w:rsidR="00180456" w:rsidRDefault="00180456">
                          <w:pPr>
                            <w:spacing w:line="720" w:lineRule="exact"/>
                            <w:jc w:val="right"/>
                            <w:rPr>
                              <w:b/>
                              <w:sz w:val="20"/>
                            </w:rPr>
                          </w:pPr>
                          <w:r>
                            <w:rPr>
                              <w:b/>
                              <w:sz w:val="20"/>
                            </w:rPr>
                            <w:t>D</w:t>
                          </w:r>
                        </w:p>
                        <w:p w14:paraId="65AEDD99" w14:textId="77777777" w:rsidR="00180456" w:rsidRDefault="00180456">
                          <w:pPr>
                            <w:spacing w:line="720" w:lineRule="exact"/>
                            <w:jc w:val="right"/>
                            <w:rPr>
                              <w:b/>
                              <w:sz w:val="20"/>
                            </w:rPr>
                          </w:pPr>
                          <w:r>
                            <w:rPr>
                              <w:b/>
                              <w:sz w:val="20"/>
                            </w:rPr>
                            <w:t>E</w:t>
                          </w:r>
                        </w:p>
                        <w:p w14:paraId="632692EA" w14:textId="77777777" w:rsidR="00180456" w:rsidRDefault="00180456">
                          <w:pPr>
                            <w:pStyle w:val="Heading3"/>
                            <w:spacing w:line="720" w:lineRule="exact"/>
                            <w:jc w:val="right"/>
                          </w:pPr>
                          <w:r>
                            <w:t>F</w:t>
                          </w:r>
                        </w:p>
                        <w:p w14:paraId="57DE78E1" w14:textId="77777777" w:rsidR="00180456" w:rsidRDefault="00180456">
                          <w:pPr>
                            <w:spacing w:line="720" w:lineRule="exact"/>
                            <w:jc w:val="right"/>
                            <w:rPr>
                              <w:b/>
                              <w:sz w:val="20"/>
                            </w:rPr>
                          </w:pPr>
                          <w:r>
                            <w:rPr>
                              <w:b/>
                              <w:sz w:val="20"/>
                            </w:rPr>
                            <w:t>G</w:t>
                          </w:r>
                        </w:p>
                        <w:p w14:paraId="140DA07A" w14:textId="77777777" w:rsidR="00180456" w:rsidRDefault="00180456">
                          <w:pPr>
                            <w:spacing w:line="720" w:lineRule="exact"/>
                            <w:jc w:val="right"/>
                            <w:rPr>
                              <w:b/>
                              <w:sz w:val="20"/>
                            </w:rPr>
                          </w:pPr>
                          <w:r>
                            <w:rPr>
                              <w:b/>
                              <w:sz w:val="20"/>
                            </w:rPr>
                            <w:t>H</w:t>
                          </w:r>
                        </w:p>
                        <w:p w14:paraId="2906B3E5" w14:textId="77777777" w:rsidR="00180456" w:rsidRDefault="00180456">
                          <w:pPr>
                            <w:spacing w:line="720" w:lineRule="exact"/>
                            <w:jc w:val="right"/>
                            <w:rPr>
                              <w:b/>
                              <w:sz w:val="20"/>
                            </w:rPr>
                          </w:pPr>
                          <w:r>
                            <w:rPr>
                              <w:b/>
                              <w:sz w:val="20"/>
                            </w:rPr>
                            <w:t>I</w:t>
                          </w:r>
                        </w:p>
                        <w:p w14:paraId="3C1FE3A3" w14:textId="77777777" w:rsidR="00180456" w:rsidRDefault="00180456">
                          <w:pPr>
                            <w:spacing w:line="720" w:lineRule="exact"/>
                            <w:jc w:val="right"/>
                            <w:rPr>
                              <w:b/>
                              <w:sz w:val="20"/>
                            </w:rPr>
                          </w:pPr>
                          <w:r>
                            <w:rPr>
                              <w:b/>
                              <w:sz w:val="20"/>
                            </w:rPr>
                            <w:t>J</w:t>
                          </w:r>
                        </w:p>
                        <w:p w14:paraId="7336E69A" w14:textId="77777777" w:rsidR="00180456" w:rsidRDefault="00180456">
                          <w:pPr>
                            <w:spacing w:line="720" w:lineRule="exact"/>
                            <w:jc w:val="right"/>
                            <w:rPr>
                              <w:b/>
                              <w:sz w:val="20"/>
                            </w:rPr>
                          </w:pPr>
                          <w:r>
                            <w:rPr>
                              <w:b/>
                              <w:sz w:val="20"/>
                            </w:rPr>
                            <w:t>K</w:t>
                          </w:r>
                        </w:p>
                        <w:p w14:paraId="1FE97689" w14:textId="77777777" w:rsidR="00180456" w:rsidRDefault="00180456">
                          <w:pPr>
                            <w:spacing w:line="720" w:lineRule="exact"/>
                            <w:jc w:val="right"/>
                            <w:rPr>
                              <w:b/>
                              <w:sz w:val="20"/>
                            </w:rPr>
                          </w:pPr>
                          <w:r>
                            <w:rPr>
                              <w:b/>
                              <w:sz w:val="20"/>
                            </w:rPr>
                            <w:t>L</w:t>
                          </w:r>
                        </w:p>
                        <w:p w14:paraId="63695634" w14:textId="77777777" w:rsidR="00180456" w:rsidRDefault="00180456">
                          <w:pPr>
                            <w:spacing w:line="720" w:lineRule="exact"/>
                            <w:jc w:val="right"/>
                            <w:rPr>
                              <w:b/>
                              <w:sz w:val="20"/>
                            </w:rPr>
                          </w:pPr>
                          <w:r>
                            <w:rPr>
                              <w:b/>
                              <w:sz w:val="20"/>
                            </w:rPr>
                            <w:t>M</w:t>
                          </w:r>
                        </w:p>
                        <w:p w14:paraId="350C21BE" w14:textId="77777777" w:rsidR="00180456" w:rsidRDefault="00180456">
                          <w:pPr>
                            <w:spacing w:line="720" w:lineRule="exact"/>
                            <w:jc w:val="right"/>
                            <w:rPr>
                              <w:b/>
                              <w:sz w:val="20"/>
                            </w:rPr>
                          </w:pPr>
                          <w:r>
                            <w:rPr>
                              <w:b/>
                              <w:sz w:val="20"/>
                            </w:rPr>
                            <w:t>N</w:t>
                          </w:r>
                        </w:p>
                        <w:p w14:paraId="1E84BEA1" w14:textId="77777777" w:rsidR="00180456" w:rsidRDefault="00180456">
                          <w:pPr>
                            <w:spacing w:line="720" w:lineRule="exact"/>
                            <w:jc w:val="right"/>
                            <w:rPr>
                              <w:b/>
                              <w:sz w:val="20"/>
                            </w:rPr>
                          </w:pPr>
                          <w:r>
                            <w:rPr>
                              <w:b/>
                              <w:sz w:val="20"/>
                            </w:rPr>
                            <w:t>O</w:t>
                          </w:r>
                        </w:p>
                        <w:p w14:paraId="79E7D876" w14:textId="77777777" w:rsidR="00180456" w:rsidRDefault="00180456">
                          <w:pPr>
                            <w:spacing w:line="720" w:lineRule="exact"/>
                            <w:jc w:val="right"/>
                            <w:rPr>
                              <w:b/>
                              <w:sz w:val="20"/>
                            </w:rPr>
                          </w:pPr>
                          <w:r>
                            <w:rPr>
                              <w:b/>
                              <w:sz w:val="20"/>
                            </w:rPr>
                            <w:t>P</w:t>
                          </w:r>
                        </w:p>
                        <w:p w14:paraId="59C0F43A" w14:textId="77777777" w:rsidR="00180456" w:rsidRDefault="00180456">
                          <w:pPr>
                            <w:spacing w:line="720" w:lineRule="exact"/>
                            <w:jc w:val="right"/>
                            <w:rPr>
                              <w:b/>
                              <w:sz w:val="20"/>
                            </w:rPr>
                          </w:pPr>
                          <w:r>
                            <w:rPr>
                              <w:b/>
                              <w:sz w:val="20"/>
                            </w:rPr>
                            <w:t>Q</w:t>
                          </w:r>
                        </w:p>
                        <w:p w14:paraId="0C5453E4" w14:textId="77777777" w:rsidR="00180456" w:rsidRDefault="00180456">
                          <w:pPr>
                            <w:spacing w:line="720" w:lineRule="exact"/>
                            <w:jc w:val="right"/>
                            <w:rPr>
                              <w:b/>
                              <w:sz w:val="20"/>
                            </w:rPr>
                          </w:pPr>
                          <w:r>
                            <w:rPr>
                              <w:b/>
                              <w:sz w:val="20"/>
                            </w:rPr>
                            <w:t>R</w:t>
                          </w:r>
                        </w:p>
                        <w:p w14:paraId="066DDAA3" w14:textId="77777777" w:rsidR="00180456" w:rsidRDefault="00180456">
                          <w:pPr>
                            <w:spacing w:line="720" w:lineRule="exact"/>
                            <w:jc w:val="right"/>
                            <w:rPr>
                              <w:b/>
                              <w:sz w:val="20"/>
                            </w:rPr>
                          </w:pPr>
                          <w:r>
                            <w:rPr>
                              <w:b/>
                              <w:sz w:val="20"/>
                            </w:rPr>
                            <w:t>S</w:t>
                          </w:r>
                        </w:p>
                        <w:p w14:paraId="1086CAE5" w14:textId="77777777" w:rsidR="00180456" w:rsidRDefault="00180456">
                          <w:pPr>
                            <w:spacing w:line="720" w:lineRule="exact"/>
                            <w:jc w:val="right"/>
                            <w:rPr>
                              <w:b/>
                              <w:sz w:val="20"/>
                            </w:rPr>
                          </w:pPr>
                          <w:r>
                            <w:rPr>
                              <w:b/>
                              <w:sz w:val="20"/>
                            </w:rPr>
                            <w:t>T</w:t>
                          </w:r>
                        </w:p>
                        <w:p w14:paraId="50367872" w14:textId="77777777" w:rsidR="00180456" w:rsidRDefault="00180456">
                          <w:pPr>
                            <w:spacing w:line="720" w:lineRule="exact"/>
                            <w:jc w:val="right"/>
                            <w:rPr>
                              <w:b/>
                              <w:sz w:val="20"/>
                            </w:rPr>
                          </w:pPr>
                          <w:r>
                            <w:rPr>
                              <w:b/>
                              <w:sz w:val="20"/>
                            </w:rPr>
                            <w:t>U</w:t>
                          </w:r>
                        </w:p>
                        <w:p w14:paraId="3696C343" w14:textId="77777777" w:rsidR="00180456" w:rsidRDefault="00180456">
                          <w:pPr>
                            <w:spacing w:line="720" w:lineRule="exact"/>
                            <w:jc w:val="right"/>
                            <w:rPr>
                              <w:b/>
                              <w:sz w:val="20"/>
                            </w:rPr>
                          </w:pPr>
                          <w:r>
                            <w:rPr>
                              <w:b/>
                              <w:sz w:val="20"/>
                            </w:rPr>
                            <w:t>V</w:t>
                          </w:r>
                        </w:p>
                        <w:p w14:paraId="4B99056E" w14:textId="77777777" w:rsidR="00180456" w:rsidRDefault="00180456">
                          <w:pPr>
                            <w:spacing w:line="720" w:lineRule="exact"/>
                            <w:jc w:val="righ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ECF5D" id="Rectangle 4" o:spid="_x0000_s1029" style="position:absolute;margin-left:460.7pt;margin-top:5.65pt;width:27pt;height:79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" o:allowincell="f" stroked="f" strokeweight="0">
              <v:textbox inset="0,0,0,0">
                <w:txbxContent>
                  <w:p w14:paraId="5316D17B" w14:textId="77777777" w:rsidR="00180456" w:rsidRDefault="00180456">
                    <w:pPr>
                      <w:spacing w:line="720" w:lineRule="exact"/>
                      <w:jc w:val="right"/>
                      <w:rPr>
                        <w:b/>
                        <w:sz w:val="20"/>
                      </w:rPr>
                    </w:pPr>
                    <w:r>
                      <w:rPr>
                        <w:b/>
                        <w:sz w:val="20"/>
                      </w:rPr>
                      <w:t>A</w:t>
                    </w:r>
                  </w:p>
                  <w:p w14:paraId="61ED4E73" w14:textId="77777777" w:rsidR="00180456" w:rsidRDefault="00180456">
                    <w:pPr>
                      <w:spacing w:line="720" w:lineRule="exact"/>
                      <w:jc w:val="right"/>
                      <w:rPr>
                        <w:b/>
                        <w:sz w:val="20"/>
                      </w:rPr>
                    </w:pPr>
                    <w:r>
                      <w:rPr>
                        <w:b/>
                        <w:sz w:val="20"/>
                      </w:rPr>
                      <w:t>B</w:t>
                    </w:r>
                  </w:p>
                  <w:p w14:paraId="37AAF844" w14:textId="77777777" w:rsidR="00180456" w:rsidRDefault="00180456">
                    <w:pPr>
                      <w:spacing w:line="720" w:lineRule="exact"/>
                      <w:jc w:val="right"/>
                      <w:rPr>
                        <w:b/>
                        <w:sz w:val="20"/>
                      </w:rPr>
                    </w:pPr>
                    <w:r>
                      <w:rPr>
                        <w:b/>
                        <w:sz w:val="20"/>
                      </w:rPr>
                      <w:t>C</w:t>
                    </w:r>
                  </w:p>
                  <w:p w14:paraId="61740529" w14:textId="77777777" w:rsidR="00180456" w:rsidRDefault="00180456">
                    <w:pPr>
                      <w:spacing w:line="720" w:lineRule="exact"/>
                      <w:jc w:val="right"/>
                      <w:rPr>
                        <w:b/>
                        <w:sz w:val="20"/>
                      </w:rPr>
                    </w:pPr>
                    <w:r>
                      <w:rPr>
                        <w:b/>
                        <w:sz w:val="20"/>
                      </w:rPr>
                      <w:t>D</w:t>
                    </w:r>
                  </w:p>
                  <w:p w14:paraId="65AEDD99" w14:textId="77777777" w:rsidR="00180456" w:rsidRDefault="00180456">
                    <w:pPr>
                      <w:spacing w:line="720" w:lineRule="exact"/>
                      <w:jc w:val="right"/>
                      <w:rPr>
                        <w:b/>
                        <w:sz w:val="20"/>
                      </w:rPr>
                    </w:pPr>
                    <w:r>
                      <w:rPr>
                        <w:b/>
                        <w:sz w:val="20"/>
                      </w:rPr>
                      <w:t>E</w:t>
                    </w:r>
                  </w:p>
                  <w:p w14:paraId="632692EA" w14:textId="77777777" w:rsidR="00180456" w:rsidRDefault="00180456">
                    <w:pPr>
                      <w:pStyle w:val="Heading3"/>
                      <w:spacing w:line="720" w:lineRule="exact"/>
                      <w:jc w:val="right"/>
                    </w:pPr>
                    <w:r>
                      <w:t>F</w:t>
                    </w:r>
                  </w:p>
                  <w:p w14:paraId="57DE78E1" w14:textId="77777777" w:rsidR="00180456" w:rsidRDefault="00180456">
                    <w:pPr>
                      <w:spacing w:line="720" w:lineRule="exact"/>
                      <w:jc w:val="right"/>
                      <w:rPr>
                        <w:b/>
                        <w:sz w:val="20"/>
                      </w:rPr>
                    </w:pPr>
                    <w:r>
                      <w:rPr>
                        <w:b/>
                        <w:sz w:val="20"/>
                      </w:rPr>
                      <w:t>G</w:t>
                    </w:r>
                  </w:p>
                  <w:p w14:paraId="140DA07A" w14:textId="77777777" w:rsidR="00180456" w:rsidRDefault="00180456">
                    <w:pPr>
                      <w:spacing w:line="720" w:lineRule="exact"/>
                      <w:jc w:val="right"/>
                      <w:rPr>
                        <w:b/>
                        <w:sz w:val="20"/>
                      </w:rPr>
                    </w:pPr>
                    <w:r>
                      <w:rPr>
                        <w:b/>
                        <w:sz w:val="20"/>
                      </w:rPr>
                      <w:t>H</w:t>
                    </w:r>
                  </w:p>
                  <w:p w14:paraId="2906B3E5" w14:textId="77777777" w:rsidR="00180456" w:rsidRDefault="00180456">
                    <w:pPr>
                      <w:spacing w:line="720" w:lineRule="exact"/>
                      <w:jc w:val="right"/>
                      <w:rPr>
                        <w:b/>
                        <w:sz w:val="20"/>
                      </w:rPr>
                    </w:pPr>
                    <w:r>
                      <w:rPr>
                        <w:b/>
                        <w:sz w:val="20"/>
                      </w:rPr>
                      <w:t>I</w:t>
                    </w:r>
                  </w:p>
                  <w:p w14:paraId="3C1FE3A3" w14:textId="77777777" w:rsidR="00180456" w:rsidRDefault="00180456">
                    <w:pPr>
                      <w:spacing w:line="720" w:lineRule="exact"/>
                      <w:jc w:val="right"/>
                      <w:rPr>
                        <w:b/>
                        <w:sz w:val="20"/>
                      </w:rPr>
                    </w:pPr>
                    <w:r>
                      <w:rPr>
                        <w:b/>
                        <w:sz w:val="20"/>
                      </w:rPr>
                      <w:t>J</w:t>
                    </w:r>
                  </w:p>
                  <w:p w14:paraId="7336E69A" w14:textId="77777777" w:rsidR="00180456" w:rsidRDefault="00180456">
                    <w:pPr>
                      <w:spacing w:line="720" w:lineRule="exact"/>
                      <w:jc w:val="right"/>
                      <w:rPr>
                        <w:b/>
                        <w:sz w:val="20"/>
                      </w:rPr>
                    </w:pPr>
                    <w:r>
                      <w:rPr>
                        <w:b/>
                        <w:sz w:val="20"/>
                      </w:rPr>
                      <w:t>K</w:t>
                    </w:r>
                  </w:p>
                  <w:p w14:paraId="1FE97689" w14:textId="77777777" w:rsidR="00180456" w:rsidRDefault="00180456">
                    <w:pPr>
                      <w:spacing w:line="720" w:lineRule="exact"/>
                      <w:jc w:val="right"/>
                      <w:rPr>
                        <w:b/>
                        <w:sz w:val="20"/>
                      </w:rPr>
                    </w:pPr>
                    <w:r>
                      <w:rPr>
                        <w:b/>
                        <w:sz w:val="20"/>
                      </w:rPr>
                      <w:t>L</w:t>
                    </w:r>
                  </w:p>
                  <w:p w14:paraId="63695634" w14:textId="77777777" w:rsidR="00180456" w:rsidRDefault="00180456">
                    <w:pPr>
                      <w:spacing w:line="720" w:lineRule="exact"/>
                      <w:jc w:val="right"/>
                      <w:rPr>
                        <w:b/>
                        <w:sz w:val="20"/>
                      </w:rPr>
                    </w:pPr>
                    <w:r>
                      <w:rPr>
                        <w:b/>
                        <w:sz w:val="20"/>
                      </w:rPr>
                      <w:t>M</w:t>
                    </w:r>
                  </w:p>
                  <w:p w14:paraId="350C21BE" w14:textId="77777777" w:rsidR="00180456" w:rsidRDefault="00180456">
                    <w:pPr>
                      <w:spacing w:line="720" w:lineRule="exact"/>
                      <w:jc w:val="right"/>
                      <w:rPr>
                        <w:b/>
                        <w:sz w:val="20"/>
                      </w:rPr>
                    </w:pPr>
                    <w:r>
                      <w:rPr>
                        <w:b/>
                        <w:sz w:val="20"/>
                      </w:rPr>
                      <w:t>N</w:t>
                    </w:r>
                  </w:p>
                  <w:p w14:paraId="1E84BEA1" w14:textId="77777777" w:rsidR="00180456" w:rsidRDefault="00180456">
                    <w:pPr>
                      <w:spacing w:line="720" w:lineRule="exact"/>
                      <w:jc w:val="right"/>
                      <w:rPr>
                        <w:b/>
                        <w:sz w:val="20"/>
                      </w:rPr>
                    </w:pPr>
                    <w:r>
                      <w:rPr>
                        <w:b/>
                        <w:sz w:val="20"/>
                      </w:rPr>
                      <w:t>O</w:t>
                    </w:r>
                  </w:p>
                  <w:p w14:paraId="79E7D876" w14:textId="77777777" w:rsidR="00180456" w:rsidRDefault="00180456">
                    <w:pPr>
                      <w:spacing w:line="720" w:lineRule="exact"/>
                      <w:jc w:val="right"/>
                      <w:rPr>
                        <w:b/>
                        <w:sz w:val="20"/>
                      </w:rPr>
                    </w:pPr>
                    <w:r>
                      <w:rPr>
                        <w:b/>
                        <w:sz w:val="20"/>
                      </w:rPr>
                      <w:t>P</w:t>
                    </w:r>
                  </w:p>
                  <w:p w14:paraId="59C0F43A" w14:textId="77777777" w:rsidR="00180456" w:rsidRDefault="00180456">
                    <w:pPr>
                      <w:spacing w:line="720" w:lineRule="exact"/>
                      <w:jc w:val="right"/>
                      <w:rPr>
                        <w:b/>
                        <w:sz w:val="20"/>
                      </w:rPr>
                    </w:pPr>
                    <w:r>
                      <w:rPr>
                        <w:b/>
                        <w:sz w:val="20"/>
                      </w:rPr>
                      <w:t>Q</w:t>
                    </w:r>
                  </w:p>
                  <w:p w14:paraId="0C5453E4" w14:textId="77777777" w:rsidR="00180456" w:rsidRDefault="00180456">
                    <w:pPr>
                      <w:spacing w:line="720" w:lineRule="exact"/>
                      <w:jc w:val="right"/>
                      <w:rPr>
                        <w:b/>
                        <w:sz w:val="20"/>
                      </w:rPr>
                    </w:pPr>
                    <w:r>
                      <w:rPr>
                        <w:b/>
                        <w:sz w:val="20"/>
                      </w:rPr>
                      <w:t>R</w:t>
                    </w:r>
                  </w:p>
                  <w:p w14:paraId="066DDAA3" w14:textId="77777777" w:rsidR="00180456" w:rsidRDefault="00180456">
                    <w:pPr>
                      <w:spacing w:line="720" w:lineRule="exact"/>
                      <w:jc w:val="right"/>
                      <w:rPr>
                        <w:b/>
                        <w:sz w:val="20"/>
                      </w:rPr>
                    </w:pPr>
                    <w:r>
                      <w:rPr>
                        <w:b/>
                        <w:sz w:val="20"/>
                      </w:rPr>
                      <w:t>S</w:t>
                    </w:r>
                  </w:p>
                  <w:p w14:paraId="1086CAE5" w14:textId="77777777" w:rsidR="00180456" w:rsidRDefault="00180456">
                    <w:pPr>
                      <w:spacing w:line="720" w:lineRule="exact"/>
                      <w:jc w:val="right"/>
                      <w:rPr>
                        <w:b/>
                        <w:sz w:val="20"/>
                      </w:rPr>
                    </w:pPr>
                    <w:r>
                      <w:rPr>
                        <w:b/>
                        <w:sz w:val="20"/>
                      </w:rPr>
                      <w:t>T</w:t>
                    </w:r>
                  </w:p>
                  <w:p w14:paraId="50367872" w14:textId="77777777" w:rsidR="00180456" w:rsidRDefault="00180456">
                    <w:pPr>
                      <w:spacing w:line="720" w:lineRule="exact"/>
                      <w:jc w:val="right"/>
                      <w:rPr>
                        <w:b/>
                        <w:sz w:val="20"/>
                      </w:rPr>
                    </w:pPr>
                    <w:r>
                      <w:rPr>
                        <w:b/>
                        <w:sz w:val="20"/>
                      </w:rPr>
                      <w:t>U</w:t>
                    </w:r>
                  </w:p>
                  <w:p w14:paraId="3696C343" w14:textId="77777777" w:rsidR="00180456" w:rsidRDefault="00180456">
                    <w:pPr>
                      <w:spacing w:line="720" w:lineRule="exact"/>
                      <w:jc w:val="right"/>
                      <w:rPr>
                        <w:b/>
                        <w:sz w:val="20"/>
                      </w:rPr>
                    </w:pPr>
                    <w:r>
                      <w:rPr>
                        <w:b/>
                        <w:sz w:val="20"/>
                      </w:rPr>
                      <w:t>V</w:t>
                    </w:r>
                  </w:p>
                  <w:p w14:paraId="4B99056E" w14:textId="77777777" w:rsidR="00180456" w:rsidRDefault="00180456">
                    <w:pPr>
                      <w:spacing w:line="720" w:lineRule="exact"/>
                      <w:jc w:val="right"/>
                      <w:rPr>
                        <w:b/>
                        <w:sz w:val="20"/>
                      </w:rPr>
                    </w:pPr>
                  </w:p>
                </w:txbxContent>
              </v:textbox>
            </v:rect>
          </w:pict>
        </mc:Fallback>
      </mc:AlternateContent>
    </w:r>
    <w:r>
      <w:rPr>
        <w:noProof/>
        <w:lang w:val="en-US"/>
      </w:rPr>
      <mc:AlternateContent>
        <mc:Choice Requires="wps">
          <w:drawing>
            <wp:anchor distT="0" distB="0" distL="114300" distR="114300" simplePos="0" relativeHeight="251658240" behindDoc="0" locked="0" layoutInCell="0" allowOverlap="1" wp14:anchorId="6DE848A0" wp14:editId="07777777">
              <wp:simplePos x="0" y="0"/>
              <wp:positionH relativeFrom="column">
                <wp:posOffset>-720090</wp:posOffset>
              </wp:positionH>
              <wp:positionV relativeFrom="paragraph">
                <wp:posOffset>71755</wp:posOffset>
              </wp:positionV>
              <wp:extent cx="342900" cy="10150475"/>
              <wp:effectExtent l="0" t="0" r="381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015047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2D9AB17" w14:textId="77777777" w:rsidR="00180456" w:rsidRDefault="00180456">
                          <w:pPr>
                            <w:spacing w:line="720" w:lineRule="exact"/>
                            <w:rPr>
                              <w:b/>
                              <w:sz w:val="20"/>
                            </w:rPr>
                          </w:pPr>
                          <w:r>
                            <w:rPr>
                              <w:b/>
                              <w:sz w:val="20"/>
                            </w:rPr>
                            <w:t>A</w:t>
                          </w:r>
                        </w:p>
                        <w:p w14:paraId="502C79F1" w14:textId="77777777" w:rsidR="00180456" w:rsidRDefault="00180456">
                          <w:pPr>
                            <w:spacing w:line="720" w:lineRule="exact"/>
                            <w:rPr>
                              <w:b/>
                              <w:sz w:val="20"/>
                            </w:rPr>
                          </w:pPr>
                          <w:r>
                            <w:rPr>
                              <w:b/>
                              <w:sz w:val="20"/>
                            </w:rPr>
                            <w:t>B</w:t>
                          </w:r>
                        </w:p>
                        <w:p w14:paraId="430505FE" w14:textId="77777777" w:rsidR="00180456" w:rsidRDefault="00180456">
                          <w:pPr>
                            <w:spacing w:line="720" w:lineRule="exact"/>
                            <w:rPr>
                              <w:b/>
                              <w:sz w:val="20"/>
                            </w:rPr>
                          </w:pPr>
                          <w:r>
                            <w:rPr>
                              <w:b/>
                              <w:sz w:val="20"/>
                            </w:rPr>
                            <w:t>C</w:t>
                          </w:r>
                        </w:p>
                        <w:p w14:paraId="38B201AB" w14:textId="77777777" w:rsidR="00180456" w:rsidRDefault="00180456">
                          <w:pPr>
                            <w:spacing w:line="720" w:lineRule="exact"/>
                            <w:rPr>
                              <w:b/>
                              <w:sz w:val="20"/>
                            </w:rPr>
                          </w:pPr>
                          <w:r>
                            <w:rPr>
                              <w:b/>
                              <w:sz w:val="20"/>
                            </w:rPr>
                            <w:t>D</w:t>
                          </w:r>
                        </w:p>
                        <w:p w14:paraId="061D6CA7" w14:textId="77777777" w:rsidR="00180456" w:rsidRDefault="00180456">
                          <w:pPr>
                            <w:spacing w:line="720" w:lineRule="exact"/>
                            <w:rPr>
                              <w:b/>
                              <w:sz w:val="20"/>
                            </w:rPr>
                          </w:pPr>
                          <w:r>
                            <w:rPr>
                              <w:b/>
                              <w:sz w:val="20"/>
                            </w:rPr>
                            <w:t>E</w:t>
                          </w:r>
                        </w:p>
                        <w:p w14:paraId="5ED6266F" w14:textId="77777777" w:rsidR="00180456" w:rsidRDefault="00180456">
                          <w:pPr>
                            <w:pStyle w:val="Heading3"/>
                            <w:spacing w:line="720" w:lineRule="exact"/>
                            <w:jc w:val="left"/>
                          </w:pPr>
                          <w:r>
                            <w:t>F</w:t>
                          </w:r>
                        </w:p>
                        <w:p w14:paraId="18A0CC84" w14:textId="77777777" w:rsidR="00180456" w:rsidRDefault="00180456">
                          <w:pPr>
                            <w:spacing w:line="720" w:lineRule="exact"/>
                            <w:rPr>
                              <w:b/>
                              <w:sz w:val="20"/>
                            </w:rPr>
                          </w:pPr>
                          <w:r>
                            <w:rPr>
                              <w:b/>
                              <w:sz w:val="20"/>
                            </w:rPr>
                            <w:t>G</w:t>
                          </w:r>
                        </w:p>
                        <w:p w14:paraId="74B5B047" w14:textId="77777777" w:rsidR="00180456" w:rsidRDefault="00180456">
                          <w:pPr>
                            <w:spacing w:line="720" w:lineRule="exact"/>
                            <w:rPr>
                              <w:b/>
                              <w:sz w:val="20"/>
                            </w:rPr>
                          </w:pPr>
                          <w:r>
                            <w:rPr>
                              <w:b/>
                              <w:sz w:val="20"/>
                            </w:rPr>
                            <w:t>H</w:t>
                          </w:r>
                        </w:p>
                        <w:p w14:paraId="55266895" w14:textId="77777777" w:rsidR="00180456" w:rsidRDefault="00180456">
                          <w:pPr>
                            <w:spacing w:line="720" w:lineRule="exact"/>
                            <w:rPr>
                              <w:b/>
                              <w:sz w:val="20"/>
                            </w:rPr>
                          </w:pPr>
                          <w:r>
                            <w:rPr>
                              <w:b/>
                              <w:sz w:val="20"/>
                            </w:rPr>
                            <w:t>I</w:t>
                          </w:r>
                        </w:p>
                        <w:p w14:paraId="34211698" w14:textId="77777777" w:rsidR="00180456" w:rsidRDefault="00180456">
                          <w:pPr>
                            <w:spacing w:line="720" w:lineRule="exact"/>
                            <w:rPr>
                              <w:b/>
                              <w:sz w:val="20"/>
                            </w:rPr>
                          </w:pPr>
                          <w:r>
                            <w:rPr>
                              <w:b/>
                              <w:sz w:val="20"/>
                            </w:rPr>
                            <w:t>J</w:t>
                          </w:r>
                        </w:p>
                        <w:p w14:paraId="7E921B9E" w14:textId="77777777" w:rsidR="00180456" w:rsidRDefault="00180456">
                          <w:pPr>
                            <w:spacing w:line="720" w:lineRule="exact"/>
                            <w:rPr>
                              <w:b/>
                              <w:sz w:val="20"/>
                            </w:rPr>
                          </w:pPr>
                          <w:r>
                            <w:rPr>
                              <w:b/>
                              <w:sz w:val="20"/>
                            </w:rPr>
                            <w:t>K</w:t>
                          </w:r>
                        </w:p>
                        <w:p w14:paraId="16C4F85E" w14:textId="77777777" w:rsidR="00180456" w:rsidRDefault="00180456">
                          <w:pPr>
                            <w:spacing w:line="720" w:lineRule="exact"/>
                            <w:rPr>
                              <w:b/>
                              <w:sz w:val="20"/>
                            </w:rPr>
                          </w:pPr>
                          <w:r>
                            <w:rPr>
                              <w:b/>
                              <w:sz w:val="20"/>
                            </w:rPr>
                            <w:t>L</w:t>
                          </w:r>
                        </w:p>
                        <w:p w14:paraId="092C34A3" w14:textId="77777777" w:rsidR="00180456" w:rsidRDefault="00180456">
                          <w:pPr>
                            <w:spacing w:line="720" w:lineRule="exact"/>
                            <w:rPr>
                              <w:b/>
                              <w:sz w:val="20"/>
                            </w:rPr>
                          </w:pPr>
                          <w:r>
                            <w:rPr>
                              <w:b/>
                              <w:sz w:val="20"/>
                            </w:rPr>
                            <w:t>M</w:t>
                          </w:r>
                        </w:p>
                        <w:p w14:paraId="0957B6BD" w14:textId="77777777" w:rsidR="00180456" w:rsidRDefault="00180456">
                          <w:pPr>
                            <w:spacing w:line="720" w:lineRule="exact"/>
                            <w:rPr>
                              <w:b/>
                              <w:sz w:val="20"/>
                            </w:rPr>
                          </w:pPr>
                          <w:r>
                            <w:rPr>
                              <w:b/>
                              <w:sz w:val="20"/>
                            </w:rPr>
                            <w:t>N</w:t>
                          </w:r>
                        </w:p>
                        <w:p w14:paraId="62A63C80" w14:textId="77777777" w:rsidR="00180456" w:rsidRDefault="00180456">
                          <w:pPr>
                            <w:spacing w:line="720" w:lineRule="exact"/>
                            <w:rPr>
                              <w:b/>
                              <w:sz w:val="20"/>
                            </w:rPr>
                          </w:pPr>
                          <w:r>
                            <w:rPr>
                              <w:b/>
                              <w:sz w:val="20"/>
                            </w:rPr>
                            <w:t>O</w:t>
                          </w:r>
                        </w:p>
                        <w:p w14:paraId="1B7BEF73" w14:textId="77777777" w:rsidR="00180456" w:rsidRDefault="00180456">
                          <w:pPr>
                            <w:spacing w:line="720" w:lineRule="exact"/>
                            <w:rPr>
                              <w:b/>
                              <w:sz w:val="20"/>
                            </w:rPr>
                          </w:pPr>
                          <w:r>
                            <w:rPr>
                              <w:b/>
                              <w:sz w:val="20"/>
                            </w:rPr>
                            <w:t>P</w:t>
                          </w:r>
                        </w:p>
                        <w:p w14:paraId="74DC4EC1" w14:textId="77777777" w:rsidR="00180456" w:rsidRDefault="00180456">
                          <w:pPr>
                            <w:spacing w:line="720" w:lineRule="exact"/>
                            <w:rPr>
                              <w:b/>
                              <w:sz w:val="20"/>
                            </w:rPr>
                          </w:pPr>
                          <w:r>
                            <w:rPr>
                              <w:b/>
                              <w:sz w:val="20"/>
                            </w:rPr>
                            <w:t>Q</w:t>
                          </w:r>
                        </w:p>
                        <w:p w14:paraId="418FEBFC" w14:textId="77777777" w:rsidR="00180456" w:rsidRDefault="00180456">
                          <w:pPr>
                            <w:spacing w:line="720" w:lineRule="exact"/>
                            <w:rPr>
                              <w:b/>
                              <w:sz w:val="20"/>
                            </w:rPr>
                          </w:pPr>
                          <w:r>
                            <w:rPr>
                              <w:b/>
                              <w:sz w:val="20"/>
                            </w:rPr>
                            <w:t>R</w:t>
                          </w:r>
                        </w:p>
                        <w:p w14:paraId="1B999743" w14:textId="77777777" w:rsidR="00180456" w:rsidRDefault="00180456">
                          <w:pPr>
                            <w:spacing w:line="720" w:lineRule="exact"/>
                            <w:rPr>
                              <w:b/>
                              <w:sz w:val="20"/>
                            </w:rPr>
                          </w:pPr>
                          <w:r>
                            <w:rPr>
                              <w:b/>
                              <w:sz w:val="20"/>
                            </w:rPr>
                            <w:t>S</w:t>
                          </w:r>
                        </w:p>
                        <w:p w14:paraId="32AF8DF5" w14:textId="77777777" w:rsidR="00180456" w:rsidRDefault="00180456">
                          <w:pPr>
                            <w:spacing w:line="720" w:lineRule="exact"/>
                            <w:rPr>
                              <w:b/>
                              <w:sz w:val="20"/>
                            </w:rPr>
                          </w:pPr>
                          <w:r>
                            <w:rPr>
                              <w:b/>
                              <w:sz w:val="20"/>
                            </w:rPr>
                            <w:t>T</w:t>
                          </w:r>
                        </w:p>
                        <w:p w14:paraId="2BEE2D1F" w14:textId="77777777" w:rsidR="00180456" w:rsidRDefault="00180456">
                          <w:pPr>
                            <w:spacing w:line="720" w:lineRule="exact"/>
                            <w:rPr>
                              <w:b/>
                              <w:sz w:val="20"/>
                            </w:rPr>
                          </w:pPr>
                          <w:r>
                            <w:rPr>
                              <w:b/>
                              <w:sz w:val="20"/>
                            </w:rPr>
                            <w:t>U</w:t>
                          </w:r>
                        </w:p>
                        <w:p w14:paraId="5EE4601C" w14:textId="77777777" w:rsidR="00180456" w:rsidRDefault="00180456">
                          <w:pPr>
                            <w:spacing w:line="720" w:lineRule="exact"/>
                            <w:rPr>
                              <w:b/>
                              <w:sz w:val="20"/>
                            </w:rPr>
                          </w:pPr>
                          <w:r>
                            <w:rPr>
                              <w:b/>
                              <w:sz w:val="20"/>
                            </w:rPr>
                            <w:t>V</w:t>
                          </w:r>
                        </w:p>
                        <w:p w14:paraId="4DDBEF00" w14:textId="77777777" w:rsidR="00180456" w:rsidRDefault="00180456">
                          <w:pPr>
                            <w:spacing w:line="720" w:lineRule="exact"/>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848A0" id="Rectangle 3" o:spid="_x0000_s1030" style="position:absolute;margin-left:-56.7pt;margin-top:5.65pt;width:27pt;height:79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" o:allowincell="f" stroked="f" strokeweight="0">
              <v:textbox inset="0,0,0,0">
                <w:txbxContent>
                  <w:p w14:paraId="02D9AB17" w14:textId="77777777" w:rsidR="00180456" w:rsidRDefault="00180456">
                    <w:pPr>
                      <w:spacing w:line="720" w:lineRule="exact"/>
                      <w:rPr>
                        <w:b/>
                        <w:sz w:val="20"/>
                      </w:rPr>
                    </w:pPr>
                    <w:r>
                      <w:rPr>
                        <w:b/>
                        <w:sz w:val="20"/>
                      </w:rPr>
                      <w:t>A</w:t>
                    </w:r>
                  </w:p>
                  <w:p w14:paraId="502C79F1" w14:textId="77777777" w:rsidR="00180456" w:rsidRDefault="00180456">
                    <w:pPr>
                      <w:spacing w:line="720" w:lineRule="exact"/>
                      <w:rPr>
                        <w:b/>
                        <w:sz w:val="20"/>
                      </w:rPr>
                    </w:pPr>
                    <w:r>
                      <w:rPr>
                        <w:b/>
                        <w:sz w:val="20"/>
                      </w:rPr>
                      <w:t>B</w:t>
                    </w:r>
                  </w:p>
                  <w:p w14:paraId="430505FE" w14:textId="77777777" w:rsidR="00180456" w:rsidRDefault="00180456">
                    <w:pPr>
                      <w:spacing w:line="720" w:lineRule="exact"/>
                      <w:rPr>
                        <w:b/>
                        <w:sz w:val="20"/>
                      </w:rPr>
                    </w:pPr>
                    <w:r>
                      <w:rPr>
                        <w:b/>
                        <w:sz w:val="20"/>
                      </w:rPr>
                      <w:t>C</w:t>
                    </w:r>
                  </w:p>
                  <w:p w14:paraId="38B201AB" w14:textId="77777777" w:rsidR="00180456" w:rsidRDefault="00180456">
                    <w:pPr>
                      <w:spacing w:line="720" w:lineRule="exact"/>
                      <w:rPr>
                        <w:b/>
                        <w:sz w:val="20"/>
                      </w:rPr>
                    </w:pPr>
                    <w:r>
                      <w:rPr>
                        <w:b/>
                        <w:sz w:val="20"/>
                      </w:rPr>
                      <w:t>D</w:t>
                    </w:r>
                  </w:p>
                  <w:p w14:paraId="061D6CA7" w14:textId="77777777" w:rsidR="00180456" w:rsidRDefault="00180456">
                    <w:pPr>
                      <w:spacing w:line="720" w:lineRule="exact"/>
                      <w:rPr>
                        <w:b/>
                        <w:sz w:val="20"/>
                      </w:rPr>
                    </w:pPr>
                    <w:r>
                      <w:rPr>
                        <w:b/>
                        <w:sz w:val="20"/>
                      </w:rPr>
                      <w:t>E</w:t>
                    </w:r>
                  </w:p>
                  <w:p w14:paraId="5ED6266F" w14:textId="77777777" w:rsidR="00180456" w:rsidRDefault="00180456">
                    <w:pPr>
                      <w:pStyle w:val="Heading3"/>
                      <w:spacing w:line="720" w:lineRule="exact"/>
                      <w:jc w:val="left"/>
                    </w:pPr>
                    <w:r>
                      <w:t>F</w:t>
                    </w:r>
                  </w:p>
                  <w:p w14:paraId="18A0CC84" w14:textId="77777777" w:rsidR="00180456" w:rsidRDefault="00180456">
                    <w:pPr>
                      <w:spacing w:line="720" w:lineRule="exact"/>
                      <w:rPr>
                        <w:b/>
                        <w:sz w:val="20"/>
                      </w:rPr>
                    </w:pPr>
                    <w:r>
                      <w:rPr>
                        <w:b/>
                        <w:sz w:val="20"/>
                      </w:rPr>
                      <w:t>G</w:t>
                    </w:r>
                  </w:p>
                  <w:p w14:paraId="74B5B047" w14:textId="77777777" w:rsidR="00180456" w:rsidRDefault="00180456">
                    <w:pPr>
                      <w:spacing w:line="720" w:lineRule="exact"/>
                      <w:rPr>
                        <w:b/>
                        <w:sz w:val="20"/>
                      </w:rPr>
                    </w:pPr>
                    <w:r>
                      <w:rPr>
                        <w:b/>
                        <w:sz w:val="20"/>
                      </w:rPr>
                      <w:t>H</w:t>
                    </w:r>
                  </w:p>
                  <w:p w14:paraId="55266895" w14:textId="77777777" w:rsidR="00180456" w:rsidRDefault="00180456">
                    <w:pPr>
                      <w:spacing w:line="720" w:lineRule="exact"/>
                      <w:rPr>
                        <w:b/>
                        <w:sz w:val="20"/>
                      </w:rPr>
                    </w:pPr>
                    <w:r>
                      <w:rPr>
                        <w:b/>
                        <w:sz w:val="20"/>
                      </w:rPr>
                      <w:t>I</w:t>
                    </w:r>
                  </w:p>
                  <w:p w14:paraId="34211698" w14:textId="77777777" w:rsidR="00180456" w:rsidRDefault="00180456">
                    <w:pPr>
                      <w:spacing w:line="720" w:lineRule="exact"/>
                      <w:rPr>
                        <w:b/>
                        <w:sz w:val="20"/>
                      </w:rPr>
                    </w:pPr>
                    <w:r>
                      <w:rPr>
                        <w:b/>
                        <w:sz w:val="20"/>
                      </w:rPr>
                      <w:t>J</w:t>
                    </w:r>
                  </w:p>
                  <w:p w14:paraId="7E921B9E" w14:textId="77777777" w:rsidR="00180456" w:rsidRDefault="00180456">
                    <w:pPr>
                      <w:spacing w:line="720" w:lineRule="exact"/>
                      <w:rPr>
                        <w:b/>
                        <w:sz w:val="20"/>
                      </w:rPr>
                    </w:pPr>
                    <w:r>
                      <w:rPr>
                        <w:b/>
                        <w:sz w:val="20"/>
                      </w:rPr>
                      <w:t>K</w:t>
                    </w:r>
                  </w:p>
                  <w:p w14:paraId="16C4F85E" w14:textId="77777777" w:rsidR="00180456" w:rsidRDefault="00180456">
                    <w:pPr>
                      <w:spacing w:line="720" w:lineRule="exact"/>
                      <w:rPr>
                        <w:b/>
                        <w:sz w:val="20"/>
                      </w:rPr>
                    </w:pPr>
                    <w:r>
                      <w:rPr>
                        <w:b/>
                        <w:sz w:val="20"/>
                      </w:rPr>
                      <w:t>L</w:t>
                    </w:r>
                  </w:p>
                  <w:p w14:paraId="092C34A3" w14:textId="77777777" w:rsidR="00180456" w:rsidRDefault="00180456">
                    <w:pPr>
                      <w:spacing w:line="720" w:lineRule="exact"/>
                      <w:rPr>
                        <w:b/>
                        <w:sz w:val="20"/>
                      </w:rPr>
                    </w:pPr>
                    <w:r>
                      <w:rPr>
                        <w:b/>
                        <w:sz w:val="20"/>
                      </w:rPr>
                      <w:t>M</w:t>
                    </w:r>
                  </w:p>
                  <w:p w14:paraId="0957B6BD" w14:textId="77777777" w:rsidR="00180456" w:rsidRDefault="00180456">
                    <w:pPr>
                      <w:spacing w:line="720" w:lineRule="exact"/>
                      <w:rPr>
                        <w:b/>
                        <w:sz w:val="20"/>
                      </w:rPr>
                    </w:pPr>
                    <w:r>
                      <w:rPr>
                        <w:b/>
                        <w:sz w:val="20"/>
                      </w:rPr>
                      <w:t>N</w:t>
                    </w:r>
                  </w:p>
                  <w:p w14:paraId="62A63C80" w14:textId="77777777" w:rsidR="00180456" w:rsidRDefault="00180456">
                    <w:pPr>
                      <w:spacing w:line="720" w:lineRule="exact"/>
                      <w:rPr>
                        <w:b/>
                        <w:sz w:val="20"/>
                      </w:rPr>
                    </w:pPr>
                    <w:r>
                      <w:rPr>
                        <w:b/>
                        <w:sz w:val="20"/>
                      </w:rPr>
                      <w:t>O</w:t>
                    </w:r>
                  </w:p>
                  <w:p w14:paraId="1B7BEF73" w14:textId="77777777" w:rsidR="00180456" w:rsidRDefault="00180456">
                    <w:pPr>
                      <w:spacing w:line="720" w:lineRule="exact"/>
                      <w:rPr>
                        <w:b/>
                        <w:sz w:val="20"/>
                      </w:rPr>
                    </w:pPr>
                    <w:r>
                      <w:rPr>
                        <w:b/>
                        <w:sz w:val="20"/>
                      </w:rPr>
                      <w:t>P</w:t>
                    </w:r>
                  </w:p>
                  <w:p w14:paraId="74DC4EC1" w14:textId="77777777" w:rsidR="00180456" w:rsidRDefault="00180456">
                    <w:pPr>
                      <w:spacing w:line="720" w:lineRule="exact"/>
                      <w:rPr>
                        <w:b/>
                        <w:sz w:val="20"/>
                      </w:rPr>
                    </w:pPr>
                    <w:r>
                      <w:rPr>
                        <w:b/>
                        <w:sz w:val="20"/>
                      </w:rPr>
                      <w:t>Q</w:t>
                    </w:r>
                  </w:p>
                  <w:p w14:paraId="418FEBFC" w14:textId="77777777" w:rsidR="00180456" w:rsidRDefault="00180456">
                    <w:pPr>
                      <w:spacing w:line="720" w:lineRule="exact"/>
                      <w:rPr>
                        <w:b/>
                        <w:sz w:val="20"/>
                      </w:rPr>
                    </w:pPr>
                    <w:r>
                      <w:rPr>
                        <w:b/>
                        <w:sz w:val="20"/>
                      </w:rPr>
                      <w:t>R</w:t>
                    </w:r>
                  </w:p>
                  <w:p w14:paraId="1B999743" w14:textId="77777777" w:rsidR="00180456" w:rsidRDefault="00180456">
                    <w:pPr>
                      <w:spacing w:line="720" w:lineRule="exact"/>
                      <w:rPr>
                        <w:b/>
                        <w:sz w:val="20"/>
                      </w:rPr>
                    </w:pPr>
                    <w:r>
                      <w:rPr>
                        <w:b/>
                        <w:sz w:val="20"/>
                      </w:rPr>
                      <w:t>S</w:t>
                    </w:r>
                  </w:p>
                  <w:p w14:paraId="32AF8DF5" w14:textId="77777777" w:rsidR="00180456" w:rsidRDefault="00180456">
                    <w:pPr>
                      <w:spacing w:line="720" w:lineRule="exact"/>
                      <w:rPr>
                        <w:b/>
                        <w:sz w:val="20"/>
                      </w:rPr>
                    </w:pPr>
                    <w:r>
                      <w:rPr>
                        <w:b/>
                        <w:sz w:val="20"/>
                      </w:rPr>
                      <w:t>T</w:t>
                    </w:r>
                  </w:p>
                  <w:p w14:paraId="2BEE2D1F" w14:textId="77777777" w:rsidR="00180456" w:rsidRDefault="00180456">
                    <w:pPr>
                      <w:spacing w:line="720" w:lineRule="exact"/>
                      <w:rPr>
                        <w:b/>
                        <w:sz w:val="20"/>
                      </w:rPr>
                    </w:pPr>
                    <w:r>
                      <w:rPr>
                        <w:b/>
                        <w:sz w:val="20"/>
                      </w:rPr>
                      <w:t>U</w:t>
                    </w:r>
                  </w:p>
                  <w:p w14:paraId="5EE4601C" w14:textId="77777777" w:rsidR="00180456" w:rsidRDefault="00180456">
                    <w:pPr>
                      <w:spacing w:line="720" w:lineRule="exact"/>
                      <w:rPr>
                        <w:b/>
                        <w:sz w:val="20"/>
                      </w:rPr>
                    </w:pPr>
                    <w:r>
                      <w:rPr>
                        <w:b/>
                        <w:sz w:val="20"/>
                      </w:rPr>
                      <w:t>V</w:t>
                    </w:r>
                  </w:p>
                  <w:p w14:paraId="4DDBEF00" w14:textId="77777777" w:rsidR="00180456" w:rsidRDefault="00180456">
                    <w:pPr>
                      <w:spacing w:line="720" w:lineRule="exact"/>
                      <w:rPr>
                        <w:b/>
                        <w:sz w:val="20"/>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05E57"/>
    <w:multiLevelType w:val="hybridMultilevel"/>
    <w:tmpl w:val="C58C45DE"/>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2469AB"/>
    <w:multiLevelType w:val="singleLevel"/>
    <w:tmpl w:val="A77A8EE4"/>
    <w:lvl w:ilvl="0">
      <w:start w:val="1"/>
      <w:numFmt w:val="decimal"/>
      <w:pStyle w:val="para"/>
      <w:lvlText w:val="%1."/>
      <w:lvlJc w:val="left"/>
      <w:pPr>
        <w:tabs>
          <w:tab w:val="num" w:pos="360"/>
        </w:tabs>
        <w:ind w:left="0" w:firstLine="0"/>
      </w:pPr>
      <w:rPr>
        <w:rFonts w:hint="eastAsia"/>
      </w:rPr>
    </w:lvl>
  </w:abstractNum>
  <w:abstractNum w:abstractNumId="2" w15:restartNumberingAfterBreak="0">
    <w:nsid w:val="6D522A80"/>
    <w:multiLevelType w:val="hybridMultilevel"/>
    <w:tmpl w:val="069AA9EE"/>
    <w:lvl w:ilvl="0" w:tplc="FFFFFFFF">
      <w:start w:val="1"/>
      <w:numFmt w:val="decimal"/>
      <w:pStyle w:val="Final"/>
      <w:lvlText w:val="%1."/>
      <w:lvlJc w:val="left"/>
      <w:pPr>
        <w:ind w:left="1069" w:hanging="360"/>
      </w:pPr>
      <w:rPr>
        <w:b w:val="0"/>
        <w:i w:val="0"/>
        <w:sz w:val="28"/>
      </w:rPr>
    </w:lvl>
    <w:lvl w:ilvl="1" w:tplc="04090019">
      <w:start w:val="1"/>
      <w:numFmt w:val="lowerLetter"/>
      <w:lvlText w:val="%2."/>
      <w:lvlJc w:val="left"/>
      <w:pPr>
        <w:tabs>
          <w:tab w:val="num" w:pos="2149"/>
        </w:tabs>
        <w:ind w:left="2149" w:hanging="360"/>
      </w:pPr>
    </w:lvl>
    <w:lvl w:ilvl="2" w:tplc="0409001B">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 w:numId="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57"/>
  <w:drawingGridVerticalSpacing w:val="39"/>
  <w:displayVerticalDrawingGridEvery w:val="0"/>
  <w:noPunctuationKerning/>
  <w:characterSpacingControl w:val="doNotCompress"/>
  <w:hdrShapeDefaults>
    <o:shapedefaults v:ext="edit" spidmax="36865"/>
  </w:hdrShapeDefaults>
  <w:footnotePr>
    <w:footnote w:id="-1"/>
    <w:footnote w:id="0"/>
  </w:footnotePr>
  <w:endnotePr>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F8C"/>
    <w:rsid w:val="00001F79"/>
    <w:rsid w:val="000021A0"/>
    <w:rsid w:val="000033C8"/>
    <w:rsid w:val="00003976"/>
    <w:rsid w:val="000067C2"/>
    <w:rsid w:val="000116EB"/>
    <w:rsid w:val="0001262F"/>
    <w:rsid w:val="00015205"/>
    <w:rsid w:val="00015C06"/>
    <w:rsid w:val="000176F4"/>
    <w:rsid w:val="000246A0"/>
    <w:rsid w:val="00025618"/>
    <w:rsid w:val="00034245"/>
    <w:rsid w:val="000365FC"/>
    <w:rsid w:val="00036AE3"/>
    <w:rsid w:val="00045425"/>
    <w:rsid w:val="00045E83"/>
    <w:rsid w:val="000467A9"/>
    <w:rsid w:val="00052044"/>
    <w:rsid w:val="00054683"/>
    <w:rsid w:val="00055AE7"/>
    <w:rsid w:val="00061F73"/>
    <w:rsid w:val="00062245"/>
    <w:rsid w:val="000631B2"/>
    <w:rsid w:val="000638ED"/>
    <w:rsid w:val="00065DC3"/>
    <w:rsid w:val="000718BE"/>
    <w:rsid w:val="000721FD"/>
    <w:rsid w:val="00073EAA"/>
    <w:rsid w:val="00074797"/>
    <w:rsid w:val="00075B80"/>
    <w:rsid w:val="0007628B"/>
    <w:rsid w:val="00076BB4"/>
    <w:rsid w:val="00076DF4"/>
    <w:rsid w:val="00085EBF"/>
    <w:rsid w:val="00091998"/>
    <w:rsid w:val="000929D8"/>
    <w:rsid w:val="000964CB"/>
    <w:rsid w:val="000969BF"/>
    <w:rsid w:val="000A2B3C"/>
    <w:rsid w:val="000A3BA8"/>
    <w:rsid w:val="000A3D6B"/>
    <w:rsid w:val="000A4F28"/>
    <w:rsid w:val="000A599D"/>
    <w:rsid w:val="000A5E0C"/>
    <w:rsid w:val="000A61B1"/>
    <w:rsid w:val="000A72A9"/>
    <w:rsid w:val="000A7677"/>
    <w:rsid w:val="000A7B79"/>
    <w:rsid w:val="000A7FB8"/>
    <w:rsid w:val="000B1EC0"/>
    <w:rsid w:val="000B475B"/>
    <w:rsid w:val="000B47C8"/>
    <w:rsid w:val="000B5780"/>
    <w:rsid w:val="000B6C8F"/>
    <w:rsid w:val="000C1655"/>
    <w:rsid w:val="000C22F7"/>
    <w:rsid w:val="000C2E08"/>
    <w:rsid w:val="000C44A7"/>
    <w:rsid w:val="000C4CB7"/>
    <w:rsid w:val="000C59BC"/>
    <w:rsid w:val="000D04FB"/>
    <w:rsid w:val="000D14B0"/>
    <w:rsid w:val="000E0ED1"/>
    <w:rsid w:val="000E1203"/>
    <w:rsid w:val="000E1AE2"/>
    <w:rsid w:val="000E3A18"/>
    <w:rsid w:val="000E7AB2"/>
    <w:rsid w:val="000F0D35"/>
    <w:rsid w:val="000F1853"/>
    <w:rsid w:val="000F1B61"/>
    <w:rsid w:val="000F4412"/>
    <w:rsid w:val="000F4455"/>
    <w:rsid w:val="000F5B37"/>
    <w:rsid w:val="0010119C"/>
    <w:rsid w:val="00102284"/>
    <w:rsid w:val="00103513"/>
    <w:rsid w:val="00106996"/>
    <w:rsid w:val="00110542"/>
    <w:rsid w:val="00112997"/>
    <w:rsid w:val="00113E79"/>
    <w:rsid w:val="0012040D"/>
    <w:rsid w:val="00120800"/>
    <w:rsid w:val="00122D0B"/>
    <w:rsid w:val="0013026A"/>
    <w:rsid w:val="00136117"/>
    <w:rsid w:val="00144A8D"/>
    <w:rsid w:val="001450FA"/>
    <w:rsid w:val="00146B82"/>
    <w:rsid w:val="00147F2C"/>
    <w:rsid w:val="00151114"/>
    <w:rsid w:val="0015377D"/>
    <w:rsid w:val="001539BA"/>
    <w:rsid w:val="00154A57"/>
    <w:rsid w:val="001615BF"/>
    <w:rsid w:val="001617D8"/>
    <w:rsid w:val="001619B4"/>
    <w:rsid w:val="00162462"/>
    <w:rsid w:val="00166884"/>
    <w:rsid w:val="001669B4"/>
    <w:rsid w:val="00172D90"/>
    <w:rsid w:val="00176139"/>
    <w:rsid w:val="00176385"/>
    <w:rsid w:val="00180456"/>
    <w:rsid w:val="00182F5B"/>
    <w:rsid w:val="00182FB0"/>
    <w:rsid w:val="00183845"/>
    <w:rsid w:val="00183FE9"/>
    <w:rsid w:val="001845B0"/>
    <w:rsid w:val="001848A2"/>
    <w:rsid w:val="00184D94"/>
    <w:rsid w:val="00185BBB"/>
    <w:rsid w:val="00185FC9"/>
    <w:rsid w:val="00186910"/>
    <w:rsid w:val="0018782B"/>
    <w:rsid w:val="0019006F"/>
    <w:rsid w:val="00191E4C"/>
    <w:rsid w:val="0019554D"/>
    <w:rsid w:val="00197C33"/>
    <w:rsid w:val="001A5872"/>
    <w:rsid w:val="001A78F1"/>
    <w:rsid w:val="001B274B"/>
    <w:rsid w:val="001B29A6"/>
    <w:rsid w:val="001B2B27"/>
    <w:rsid w:val="001B47C1"/>
    <w:rsid w:val="001B57A9"/>
    <w:rsid w:val="001C0895"/>
    <w:rsid w:val="001C2171"/>
    <w:rsid w:val="001C4860"/>
    <w:rsid w:val="001C5F02"/>
    <w:rsid w:val="001C7928"/>
    <w:rsid w:val="001D381A"/>
    <w:rsid w:val="001D407E"/>
    <w:rsid w:val="001D520C"/>
    <w:rsid w:val="001D58FD"/>
    <w:rsid w:val="001E30AC"/>
    <w:rsid w:val="001E388F"/>
    <w:rsid w:val="001E423D"/>
    <w:rsid w:val="001E46A0"/>
    <w:rsid w:val="001E6991"/>
    <w:rsid w:val="001F038A"/>
    <w:rsid w:val="001F0913"/>
    <w:rsid w:val="001F6D7C"/>
    <w:rsid w:val="0020150A"/>
    <w:rsid w:val="00201861"/>
    <w:rsid w:val="00203232"/>
    <w:rsid w:val="002033F9"/>
    <w:rsid w:val="00206433"/>
    <w:rsid w:val="00207CE6"/>
    <w:rsid w:val="00210561"/>
    <w:rsid w:val="0021516D"/>
    <w:rsid w:val="00220EE5"/>
    <w:rsid w:val="0022384A"/>
    <w:rsid w:val="002261A0"/>
    <w:rsid w:val="002269BC"/>
    <w:rsid w:val="002317DB"/>
    <w:rsid w:val="00234816"/>
    <w:rsid w:val="00235D5D"/>
    <w:rsid w:val="00236AF7"/>
    <w:rsid w:val="00240FC7"/>
    <w:rsid w:val="00241AF5"/>
    <w:rsid w:val="002420BF"/>
    <w:rsid w:val="00242E87"/>
    <w:rsid w:val="00244254"/>
    <w:rsid w:val="00247CDF"/>
    <w:rsid w:val="00247F69"/>
    <w:rsid w:val="0025218E"/>
    <w:rsid w:val="002609F1"/>
    <w:rsid w:val="00260CF4"/>
    <w:rsid w:val="00263204"/>
    <w:rsid w:val="00263A5E"/>
    <w:rsid w:val="002657B7"/>
    <w:rsid w:val="00270B0A"/>
    <w:rsid w:val="002711EE"/>
    <w:rsid w:val="002714CF"/>
    <w:rsid w:val="002765D4"/>
    <w:rsid w:val="002776E3"/>
    <w:rsid w:val="002776F8"/>
    <w:rsid w:val="00281305"/>
    <w:rsid w:val="0029054D"/>
    <w:rsid w:val="002906B8"/>
    <w:rsid w:val="00291C4D"/>
    <w:rsid w:val="00291CEB"/>
    <w:rsid w:val="002936E6"/>
    <w:rsid w:val="0029430A"/>
    <w:rsid w:val="00297299"/>
    <w:rsid w:val="002A026A"/>
    <w:rsid w:val="002A3981"/>
    <w:rsid w:val="002A46B9"/>
    <w:rsid w:val="002A4AE2"/>
    <w:rsid w:val="002A4BD9"/>
    <w:rsid w:val="002A6A36"/>
    <w:rsid w:val="002A6E16"/>
    <w:rsid w:val="002A6E5C"/>
    <w:rsid w:val="002B2E76"/>
    <w:rsid w:val="002B57DB"/>
    <w:rsid w:val="002B757F"/>
    <w:rsid w:val="002C3BF4"/>
    <w:rsid w:val="002C64F7"/>
    <w:rsid w:val="002C7EF8"/>
    <w:rsid w:val="002D1657"/>
    <w:rsid w:val="002D2018"/>
    <w:rsid w:val="002D3D0D"/>
    <w:rsid w:val="002D6971"/>
    <w:rsid w:val="002D69A8"/>
    <w:rsid w:val="002E3836"/>
    <w:rsid w:val="002E5121"/>
    <w:rsid w:val="002F08B5"/>
    <w:rsid w:val="002F1740"/>
    <w:rsid w:val="003014FA"/>
    <w:rsid w:val="00302562"/>
    <w:rsid w:val="003040EA"/>
    <w:rsid w:val="00304B54"/>
    <w:rsid w:val="0030707A"/>
    <w:rsid w:val="00312E64"/>
    <w:rsid w:val="003169F1"/>
    <w:rsid w:val="003215DB"/>
    <w:rsid w:val="00321CE1"/>
    <w:rsid w:val="003241F9"/>
    <w:rsid w:val="003266FF"/>
    <w:rsid w:val="00330FD6"/>
    <w:rsid w:val="00331978"/>
    <w:rsid w:val="00333CF0"/>
    <w:rsid w:val="003343C6"/>
    <w:rsid w:val="00336497"/>
    <w:rsid w:val="00340BFF"/>
    <w:rsid w:val="00341D40"/>
    <w:rsid w:val="00341EF6"/>
    <w:rsid w:val="00344CFB"/>
    <w:rsid w:val="00350081"/>
    <w:rsid w:val="003513ED"/>
    <w:rsid w:val="00351D8D"/>
    <w:rsid w:val="00352DA6"/>
    <w:rsid w:val="003542F7"/>
    <w:rsid w:val="00362274"/>
    <w:rsid w:val="003708C8"/>
    <w:rsid w:val="00371C81"/>
    <w:rsid w:val="00372CBA"/>
    <w:rsid w:val="00372F3C"/>
    <w:rsid w:val="003812E1"/>
    <w:rsid w:val="00384C38"/>
    <w:rsid w:val="00384F47"/>
    <w:rsid w:val="00387122"/>
    <w:rsid w:val="00390429"/>
    <w:rsid w:val="00391632"/>
    <w:rsid w:val="003941C8"/>
    <w:rsid w:val="00394B87"/>
    <w:rsid w:val="003963D2"/>
    <w:rsid w:val="003969B8"/>
    <w:rsid w:val="00397C3A"/>
    <w:rsid w:val="003A2067"/>
    <w:rsid w:val="003A232C"/>
    <w:rsid w:val="003A2682"/>
    <w:rsid w:val="003A42BE"/>
    <w:rsid w:val="003A54B7"/>
    <w:rsid w:val="003B1254"/>
    <w:rsid w:val="003B2DB2"/>
    <w:rsid w:val="003B4C36"/>
    <w:rsid w:val="003B55CA"/>
    <w:rsid w:val="003C2AE3"/>
    <w:rsid w:val="003C5679"/>
    <w:rsid w:val="003C6880"/>
    <w:rsid w:val="003C6F35"/>
    <w:rsid w:val="003C7095"/>
    <w:rsid w:val="003C7B98"/>
    <w:rsid w:val="003D028C"/>
    <w:rsid w:val="003D1459"/>
    <w:rsid w:val="003D3C9E"/>
    <w:rsid w:val="003D558A"/>
    <w:rsid w:val="003D5AEC"/>
    <w:rsid w:val="003E186E"/>
    <w:rsid w:val="003E3E79"/>
    <w:rsid w:val="003E4D92"/>
    <w:rsid w:val="003E7934"/>
    <w:rsid w:val="003E79F8"/>
    <w:rsid w:val="003F06BC"/>
    <w:rsid w:val="003F25EC"/>
    <w:rsid w:val="003F27BF"/>
    <w:rsid w:val="003F413A"/>
    <w:rsid w:val="003F4935"/>
    <w:rsid w:val="003F4F8A"/>
    <w:rsid w:val="003F528A"/>
    <w:rsid w:val="003F5CEB"/>
    <w:rsid w:val="00402681"/>
    <w:rsid w:val="004039FA"/>
    <w:rsid w:val="00403FF3"/>
    <w:rsid w:val="004052CE"/>
    <w:rsid w:val="004072F1"/>
    <w:rsid w:val="0041062D"/>
    <w:rsid w:val="004115DE"/>
    <w:rsid w:val="00412AF4"/>
    <w:rsid w:val="00416ED3"/>
    <w:rsid w:val="0042239F"/>
    <w:rsid w:val="00426787"/>
    <w:rsid w:val="00431F69"/>
    <w:rsid w:val="00435AAD"/>
    <w:rsid w:val="004367EA"/>
    <w:rsid w:val="00437DC8"/>
    <w:rsid w:val="00440D46"/>
    <w:rsid w:val="00441234"/>
    <w:rsid w:val="0044738E"/>
    <w:rsid w:val="00447948"/>
    <w:rsid w:val="0045095C"/>
    <w:rsid w:val="004528A2"/>
    <w:rsid w:val="00454FA4"/>
    <w:rsid w:val="00460AA8"/>
    <w:rsid w:val="004646F9"/>
    <w:rsid w:val="00464B66"/>
    <w:rsid w:val="00465110"/>
    <w:rsid w:val="00470B3F"/>
    <w:rsid w:val="004715B7"/>
    <w:rsid w:val="004723D0"/>
    <w:rsid w:val="0047442D"/>
    <w:rsid w:val="00474F98"/>
    <w:rsid w:val="00477684"/>
    <w:rsid w:val="004805FA"/>
    <w:rsid w:val="00482E86"/>
    <w:rsid w:val="00482EA1"/>
    <w:rsid w:val="00483827"/>
    <w:rsid w:val="0048391E"/>
    <w:rsid w:val="00484866"/>
    <w:rsid w:val="00485909"/>
    <w:rsid w:val="00486116"/>
    <w:rsid w:val="00486484"/>
    <w:rsid w:val="004872CF"/>
    <w:rsid w:val="00487D84"/>
    <w:rsid w:val="004915FB"/>
    <w:rsid w:val="0049168B"/>
    <w:rsid w:val="00496767"/>
    <w:rsid w:val="004973F9"/>
    <w:rsid w:val="0049742E"/>
    <w:rsid w:val="004A0A4D"/>
    <w:rsid w:val="004A473F"/>
    <w:rsid w:val="004A5B70"/>
    <w:rsid w:val="004A5CED"/>
    <w:rsid w:val="004A5D8F"/>
    <w:rsid w:val="004A7755"/>
    <w:rsid w:val="004B0524"/>
    <w:rsid w:val="004B1E11"/>
    <w:rsid w:val="004B2539"/>
    <w:rsid w:val="004B2B17"/>
    <w:rsid w:val="004B3D57"/>
    <w:rsid w:val="004C012F"/>
    <w:rsid w:val="004C0D0B"/>
    <w:rsid w:val="004C275E"/>
    <w:rsid w:val="004C2FFE"/>
    <w:rsid w:val="004C732D"/>
    <w:rsid w:val="004C7D48"/>
    <w:rsid w:val="004D03EB"/>
    <w:rsid w:val="004D5C5F"/>
    <w:rsid w:val="004E1FFD"/>
    <w:rsid w:val="004E25E8"/>
    <w:rsid w:val="004E2E98"/>
    <w:rsid w:val="004E3ABF"/>
    <w:rsid w:val="004E6EDA"/>
    <w:rsid w:val="004F0989"/>
    <w:rsid w:val="004F36A4"/>
    <w:rsid w:val="004F6035"/>
    <w:rsid w:val="00502906"/>
    <w:rsid w:val="00503458"/>
    <w:rsid w:val="00506316"/>
    <w:rsid w:val="0051265C"/>
    <w:rsid w:val="00515A47"/>
    <w:rsid w:val="00517487"/>
    <w:rsid w:val="0052021C"/>
    <w:rsid w:val="00526C96"/>
    <w:rsid w:val="0053137B"/>
    <w:rsid w:val="00532F86"/>
    <w:rsid w:val="00533365"/>
    <w:rsid w:val="005344DF"/>
    <w:rsid w:val="00536059"/>
    <w:rsid w:val="005378E4"/>
    <w:rsid w:val="00543668"/>
    <w:rsid w:val="005466B5"/>
    <w:rsid w:val="00546EA5"/>
    <w:rsid w:val="00547043"/>
    <w:rsid w:val="005506C4"/>
    <w:rsid w:val="00554E8B"/>
    <w:rsid w:val="00555916"/>
    <w:rsid w:val="00555CC3"/>
    <w:rsid w:val="00555DFC"/>
    <w:rsid w:val="00557C15"/>
    <w:rsid w:val="005605B6"/>
    <w:rsid w:val="00562B27"/>
    <w:rsid w:val="00564214"/>
    <w:rsid w:val="005651C5"/>
    <w:rsid w:val="005665B9"/>
    <w:rsid w:val="00567F0D"/>
    <w:rsid w:val="00570134"/>
    <w:rsid w:val="00572CB5"/>
    <w:rsid w:val="005731A6"/>
    <w:rsid w:val="00575605"/>
    <w:rsid w:val="00575C45"/>
    <w:rsid w:val="005761A1"/>
    <w:rsid w:val="00576FC5"/>
    <w:rsid w:val="00584434"/>
    <w:rsid w:val="00584A78"/>
    <w:rsid w:val="005910C0"/>
    <w:rsid w:val="00591A53"/>
    <w:rsid w:val="005A2589"/>
    <w:rsid w:val="005A3084"/>
    <w:rsid w:val="005A3C5C"/>
    <w:rsid w:val="005A462C"/>
    <w:rsid w:val="005B2EF6"/>
    <w:rsid w:val="005B3412"/>
    <w:rsid w:val="005B4123"/>
    <w:rsid w:val="005B5CF5"/>
    <w:rsid w:val="005B787B"/>
    <w:rsid w:val="005C0E93"/>
    <w:rsid w:val="005C1655"/>
    <w:rsid w:val="005C2525"/>
    <w:rsid w:val="005C5034"/>
    <w:rsid w:val="005C57FD"/>
    <w:rsid w:val="005C634F"/>
    <w:rsid w:val="005C7AFF"/>
    <w:rsid w:val="005C7C0E"/>
    <w:rsid w:val="005D2206"/>
    <w:rsid w:val="005D4C6E"/>
    <w:rsid w:val="005D7ADD"/>
    <w:rsid w:val="005E6584"/>
    <w:rsid w:val="005E6AFF"/>
    <w:rsid w:val="005F3010"/>
    <w:rsid w:val="005F456C"/>
    <w:rsid w:val="005F4595"/>
    <w:rsid w:val="005F67E5"/>
    <w:rsid w:val="00601424"/>
    <w:rsid w:val="006037B3"/>
    <w:rsid w:val="00603D45"/>
    <w:rsid w:val="00603D75"/>
    <w:rsid w:val="00604E72"/>
    <w:rsid w:val="006064F5"/>
    <w:rsid w:val="006077D9"/>
    <w:rsid w:val="00611AD4"/>
    <w:rsid w:val="00612E6C"/>
    <w:rsid w:val="006155F4"/>
    <w:rsid w:val="006159ED"/>
    <w:rsid w:val="006204BD"/>
    <w:rsid w:val="006225EA"/>
    <w:rsid w:val="00622B02"/>
    <w:rsid w:val="006234CE"/>
    <w:rsid w:val="00624A1E"/>
    <w:rsid w:val="00624EE5"/>
    <w:rsid w:val="0062569B"/>
    <w:rsid w:val="0062686F"/>
    <w:rsid w:val="00627F2F"/>
    <w:rsid w:val="00631465"/>
    <w:rsid w:val="0063616B"/>
    <w:rsid w:val="00644BA8"/>
    <w:rsid w:val="00651119"/>
    <w:rsid w:val="006522EB"/>
    <w:rsid w:val="00652AED"/>
    <w:rsid w:val="0065576D"/>
    <w:rsid w:val="00655E8A"/>
    <w:rsid w:val="00662860"/>
    <w:rsid w:val="006629B6"/>
    <w:rsid w:val="00665A76"/>
    <w:rsid w:val="006679A8"/>
    <w:rsid w:val="00671529"/>
    <w:rsid w:val="00673362"/>
    <w:rsid w:val="006758C9"/>
    <w:rsid w:val="00680F13"/>
    <w:rsid w:val="00684CE4"/>
    <w:rsid w:val="00686F5C"/>
    <w:rsid w:val="00690A5C"/>
    <w:rsid w:val="00690E24"/>
    <w:rsid w:val="00693997"/>
    <w:rsid w:val="00694EBF"/>
    <w:rsid w:val="006A0BEF"/>
    <w:rsid w:val="006A367A"/>
    <w:rsid w:val="006A40FC"/>
    <w:rsid w:val="006A5C25"/>
    <w:rsid w:val="006A6DB0"/>
    <w:rsid w:val="006A6E83"/>
    <w:rsid w:val="006B43E7"/>
    <w:rsid w:val="006B5160"/>
    <w:rsid w:val="006B6CEA"/>
    <w:rsid w:val="006C14A5"/>
    <w:rsid w:val="006C19B3"/>
    <w:rsid w:val="006C4A8B"/>
    <w:rsid w:val="006C5346"/>
    <w:rsid w:val="006D0A42"/>
    <w:rsid w:val="006D0AD2"/>
    <w:rsid w:val="006D2C96"/>
    <w:rsid w:val="006D2F6B"/>
    <w:rsid w:val="006D3203"/>
    <w:rsid w:val="006E0B46"/>
    <w:rsid w:val="006E2017"/>
    <w:rsid w:val="006E3959"/>
    <w:rsid w:val="006E3E69"/>
    <w:rsid w:val="006E7CCF"/>
    <w:rsid w:val="006F0FC0"/>
    <w:rsid w:val="007007A3"/>
    <w:rsid w:val="0070254A"/>
    <w:rsid w:val="00702B97"/>
    <w:rsid w:val="007037BE"/>
    <w:rsid w:val="00705D12"/>
    <w:rsid w:val="00713C07"/>
    <w:rsid w:val="00714190"/>
    <w:rsid w:val="00715385"/>
    <w:rsid w:val="00716DF7"/>
    <w:rsid w:val="00717331"/>
    <w:rsid w:val="00717576"/>
    <w:rsid w:val="0072120C"/>
    <w:rsid w:val="007259D5"/>
    <w:rsid w:val="00733DC7"/>
    <w:rsid w:val="007349A9"/>
    <w:rsid w:val="00736BF8"/>
    <w:rsid w:val="00740B63"/>
    <w:rsid w:val="00741446"/>
    <w:rsid w:val="00742E15"/>
    <w:rsid w:val="0074478E"/>
    <w:rsid w:val="007453E9"/>
    <w:rsid w:val="00747116"/>
    <w:rsid w:val="00750F1D"/>
    <w:rsid w:val="0075441D"/>
    <w:rsid w:val="00754FDD"/>
    <w:rsid w:val="00755206"/>
    <w:rsid w:val="007603AD"/>
    <w:rsid w:val="007633F4"/>
    <w:rsid w:val="00766FF2"/>
    <w:rsid w:val="00771673"/>
    <w:rsid w:val="00775057"/>
    <w:rsid w:val="00775198"/>
    <w:rsid w:val="00776D4A"/>
    <w:rsid w:val="0078347D"/>
    <w:rsid w:val="00783C21"/>
    <w:rsid w:val="00783CD9"/>
    <w:rsid w:val="007861AF"/>
    <w:rsid w:val="007864CD"/>
    <w:rsid w:val="007906C6"/>
    <w:rsid w:val="0079167C"/>
    <w:rsid w:val="007917E8"/>
    <w:rsid w:val="00791DF4"/>
    <w:rsid w:val="007920BC"/>
    <w:rsid w:val="00793382"/>
    <w:rsid w:val="00794A5F"/>
    <w:rsid w:val="00794F87"/>
    <w:rsid w:val="00795677"/>
    <w:rsid w:val="007A08B9"/>
    <w:rsid w:val="007A2BDE"/>
    <w:rsid w:val="007A52DC"/>
    <w:rsid w:val="007A5FA9"/>
    <w:rsid w:val="007A6C0F"/>
    <w:rsid w:val="007B024F"/>
    <w:rsid w:val="007B3DA1"/>
    <w:rsid w:val="007B44A2"/>
    <w:rsid w:val="007C04DD"/>
    <w:rsid w:val="007C1C36"/>
    <w:rsid w:val="007C3A22"/>
    <w:rsid w:val="007C6108"/>
    <w:rsid w:val="007C6694"/>
    <w:rsid w:val="007D1CEB"/>
    <w:rsid w:val="007D350C"/>
    <w:rsid w:val="007D39CF"/>
    <w:rsid w:val="007D5D9F"/>
    <w:rsid w:val="007D6DA8"/>
    <w:rsid w:val="007E4DEE"/>
    <w:rsid w:val="007E5AD7"/>
    <w:rsid w:val="007E7686"/>
    <w:rsid w:val="007F685E"/>
    <w:rsid w:val="00802479"/>
    <w:rsid w:val="00804CB1"/>
    <w:rsid w:val="00815313"/>
    <w:rsid w:val="00815855"/>
    <w:rsid w:val="008158BC"/>
    <w:rsid w:val="00816013"/>
    <w:rsid w:val="00821AB0"/>
    <w:rsid w:val="008225AA"/>
    <w:rsid w:val="008264AC"/>
    <w:rsid w:val="008317F9"/>
    <w:rsid w:val="00831F86"/>
    <w:rsid w:val="0083222A"/>
    <w:rsid w:val="00833CBB"/>
    <w:rsid w:val="00836DF6"/>
    <w:rsid w:val="00842471"/>
    <w:rsid w:val="00842C20"/>
    <w:rsid w:val="00842CD7"/>
    <w:rsid w:val="00843066"/>
    <w:rsid w:val="00843B04"/>
    <w:rsid w:val="008451B6"/>
    <w:rsid w:val="00846E9F"/>
    <w:rsid w:val="00852440"/>
    <w:rsid w:val="00855317"/>
    <w:rsid w:val="00857227"/>
    <w:rsid w:val="008576B9"/>
    <w:rsid w:val="00862A04"/>
    <w:rsid w:val="00862AD6"/>
    <w:rsid w:val="00871707"/>
    <w:rsid w:val="008724ED"/>
    <w:rsid w:val="00872DA7"/>
    <w:rsid w:val="0087327E"/>
    <w:rsid w:val="00873F5A"/>
    <w:rsid w:val="00876260"/>
    <w:rsid w:val="00880618"/>
    <w:rsid w:val="00883311"/>
    <w:rsid w:val="00884363"/>
    <w:rsid w:val="008856C8"/>
    <w:rsid w:val="00886B81"/>
    <w:rsid w:val="0088716B"/>
    <w:rsid w:val="00890E8F"/>
    <w:rsid w:val="00890FCC"/>
    <w:rsid w:val="008A0942"/>
    <w:rsid w:val="008A3CD3"/>
    <w:rsid w:val="008B0B39"/>
    <w:rsid w:val="008B2DF3"/>
    <w:rsid w:val="008B39CC"/>
    <w:rsid w:val="008B3EF3"/>
    <w:rsid w:val="008B5C61"/>
    <w:rsid w:val="008B6AFE"/>
    <w:rsid w:val="008B7CB3"/>
    <w:rsid w:val="008C00BB"/>
    <w:rsid w:val="008C0497"/>
    <w:rsid w:val="008C1085"/>
    <w:rsid w:val="008C1536"/>
    <w:rsid w:val="008C25EE"/>
    <w:rsid w:val="008C3A8C"/>
    <w:rsid w:val="008C3E21"/>
    <w:rsid w:val="008C3F5F"/>
    <w:rsid w:val="008C422C"/>
    <w:rsid w:val="008C49EF"/>
    <w:rsid w:val="008C62B9"/>
    <w:rsid w:val="008C6917"/>
    <w:rsid w:val="008C6DFA"/>
    <w:rsid w:val="008C7ED8"/>
    <w:rsid w:val="008D1719"/>
    <w:rsid w:val="008D1B0A"/>
    <w:rsid w:val="008D5377"/>
    <w:rsid w:val="008E0CFA"/>
    <w:rsid w:val="008E0F43"/>
    <w:rsid w:val="008E59F6"/>
    <w:rsid w:val="008E7181"/>
    <w:rsid w:val="008F0748"/>
    <w:rsid w:val="008F12F7"/>
    <w:rsid w:val="009025C0"/>
    <w:rsid w:val="009228D8"/>
    <w:rsid w:val="00924EF0"/>
    <w:rsid w:val="0092738D"/>
    <w:rsid w:val="00930719"/>
    <w:rsid w:val="00932F19"/>
    <w:rsid w:val="00934D84"/>
    <w:rsid w:val="009359CF"/>
    <w:rsid w:val="00940955"/>
    <w:rsid w:val="0094166C"/>
    <w:rsid w:val="00941855"/>
    <w:rsid w:val="00942742"/>
    <w:rsid w:val="00943D76"/>
    <w:rsid w:val="00944596"/>
    <w:rsid w:val="0094480C"/>
    <w:rsid w:val="00945227"/>
    <w:rsid w:val="009537C8"/>
    <w:rsid w:val="009545D9"/>
    <w:rsid w:val="009546C0"/>
    <w:rsid w:val="00954A4A"/>
    <w:rsid w:val="00955007"/>
    <w:rsid w:val="00956081"/>
    <w:rsid w:val="009603D1"/>
    <w:rsid w:val="00960A31"/>
    <w:rsid w:val="0096429C"/>
    <w:rsid w:val="00965E87"/>
    <w:rsid w:val="00967B7D"/>
    <w:rsid w:val="00967F3A"/>
    <w:rsid w:val="0097035A"/>
    <w:rsid w:val="009749A5"/>
    <w:rsid w:val="009765C6"/>
    <w:rsid w:val="0097690D"/>
    <w:rsid w:val="0097696C"/>
    <w:rsid w:val="009824CB"/>
    <w:rsid w:val="00984D8D"/>
    <w:rsid w:val="00984E7B"/>
    <w:rsid w:val="00986C07"/>
    <w:rsid w:val="00987E53"/>
    <w:rsid w:val="0099253C"/>
    <w:rsid w:val="00994AD1"/>
    <w:rsid w:val="00997FBE"/>
    <w:rsid w:val="009A27BA"/>
    <w:rsid w:val="009A2879"/>
    <w:rsid w:val="009A3415"/>
    <w:rsid w:val="009A35E1"/>
    <w:rsid w:val="009A49EB"/>
    <w:rsid w:val="009A5A7A"/>
    <w:rsid w:val="009A5E14"/>
    <w:rsid w:val="009B2829"/>
    <w:rsid w:val="009B3975"/>
    <w:rsid w:val="009B6C1F"/>
    <w:rsid w:val="009C01C4"/>
    <w:rsid w:val="009D00D8"/>
    <w:rsid w:val="009D075E"/>
    <w:rsid w:val="009D205A"/>
    <w:rsid w:val="009D4D6B"/>
    <w:rsid w:val="009D6CBF"/>
    <w:rsid w:val="009E2D22"/>
    <w:rsid w:val="009E3952"/>
    <w:rsid w:val="009F366C"/>
    <w:rsid w:val="009F3EC8"/>
    <w:rsid w:val="009F57BB"/>
    <w:rsid w:val="00A0155D"/>
    <w:rsid w:val="00A02509"/>
    <w:rsid w:val="00A05874"/>
    <w:rsid w:val="00A068C4"/>
    <w:rsid w:val="00A07218"/>
    <w:rsid w:val="00A119E1"/>
    <w:rsid w:val="00A141C5"/>
    <w:rsid w:val="00A210CA"/>
    <w:rsid w:val="00A21651"/>
    <w:rsid w:val="00A2344B"/>
    <w:rsid w:val="00A2568F"/>
    <w:rsid w:val="00A26E0A"/>
    <w:rsid w:val="00A30BE7"/>
    <w:rsid w:val="00A313B2"/>
    <w:rsid w:val="00A3166D"/>
    <w:rsid w:val="00A322B0"/>
    <w:rsid w:val="00A34041"/>
    <w:rsid w:val="00A35081"/>
    <w:rsid w:val="00A359BF"/>
    <w:rsid w:val="00A35A55"/>
    <w:rsid w:val="00A35C58"/>
    <w:rsid w:val="00A447A3"/>
    <w:rsid w:val="00A4508D"/>
    <w:rsid w:val="00A4516A"/>
    <w:rsid w:val="00A456A9"/>
    <w:rsid w:val="00A45F8F"/>
    <w:rsid w:val="00A54728"/>
    <w:rsid w:val="00A54FBC"/>
    <w:rsid w:val="00A65FEC"/>
    <w:rsid w:val="00A66518"/>
    <w:rsid w:val="00A67F82"/>
    <w:rsid w:val="00A7034E"/>
    <w:rsid w:val="00A71248"/>
    <w:rsid w:val="00A72122"/>
    <w:rsid w:val="00A74B9C"/>
    <w:rsid w:val="00A752B7"/>
    <w:rsid w:val="00A7665D"/>
    <w:rsid w:val="00A76714"/>
    <w:rsid w:val="00A76F3A"/>
    <w:rsid w:val="00A80340"/>
    <w:rsid w:val="00A846BB"/>
    <w:rsid w:val="00A84CCA"/>
    <w:rsid w:val="00A85022"/>
    <w:rsid w:val="00A85207"/>
    <w:rsid w:val="00A8571E"/>
    <w:rsid w:val="00A85C1A"/>
    <w:rsid w:val="00A867F7"/>
    <w:rsid w:val="00A87321"/>
    <w:rsid w:val="00A900FE"/>
    <w:rsid w:val="00A912BD"/>
    <w:rsid w:val="00A9528E"/>
    <w:rsid w:val="00A95361"/>
    <w:rsid w:val="00AA37ED"/>
    <w:rsid w:val="00AA41A9"/>
    <w:rsid w:val="00AA7D09"/>
    <w:rsid w:val="00AB08AC"/>
    <w:rsid w:val="00AB161F"/>
    <w:rsid w:val="00AB22CF"/>
    <w:rsid w:val="00AB24C1"/>
    <w:rsid w:val="00AB33F8"/>
    <w:rsid w:val="00AC11E9"/>
    <w:rsid w:val="00AC3773"/>
    <w:rsid w:val="00AC45C6"/>
    <w:rsid w:val="00AC6130"/>
    <w:rsid w:val="00AC6ADD"/>
    <w:rsid w:val="00AD23E7"/>
    <w:rsid w:val="00AD2E8F"/>
    <w:rsid w:val="00AE0FAB"/>
    <w:rsid w:val="00AE2084"/>
    <w:rsid w:val="00AE2358"/>
    <w:rsid w:val="00AE30CB"/>
    <w:rsid w:val="00AE4D58"/>
    <w:rsid w:val="00AE58C0"/>
    <w:rsid w:val="00AE613F"/>
    <w:rsid w:val="00AE63C2"/>
    <w:rsid w:val="00AF0917"/>
    <w:rsid w:val="00AF0D5B"/>
    <w:rsid w:val="00AF1350"/>
    <w:rsid w:val="00AF3F96"/>
    <w:rsid w:val="00B00B91"/>
    <w:rsid w:val="00B00CD0"/>
    <w:rsid w:val="00B01158"/>
    <w:rsid w:val="00B01D1C"/>
    <w:rsid w:val="00B0474C"/>
    <w:rsid w:val="00B06053"/>
    <w:rsid w:val="00B16AE7"/>
    <w:rsid w:val="00B17542"/>
    <w:rsid w:val="00B17659"/>
    <w:rsid w:val="00B2067F"/>
    <w:rsid w:val="00B22F78"/>
    <w:rsid w:val="00B231D8"/>
    <w:rsid w:val="00B2511E"/>
    <w:rsid w:val="00B26DB3"/>
    <w:rsid w:val="00B272FC"/>
    <w:rsid w:val="00B2795D"/>
    <w:rsid w:val="00B27E7A"/>
    <w:rsid w:val="00B35D6E"/>
    <w:rsid w:val="00B37601"/>
    <w:rsid w:val="00B412EA"/>
    <w:rsid w:val="00B41AB6"/>
    <w:rsid w:val="00B41EC2"/>
    <w:rsid w:val="00B4250B"/>
    <w:rsid w:val="00B42894"/>
    <w:rsid w:val="00B428F2"/>
    <w:rsid w:val="00B4716F"/>
    <w:rsid w:val="00B515DD"/>
    <w:rsid w:val="00B54624"/>
    <w:rsid w:val="00B57064"/>
    <w:rsid w:val="00B6030F"/>
    <w:rsid w:val="00B61572"/>
    <w:rsid w:val="00B616D5"/>
    <w:rsid w:val="00B62307"/>
    <w:rsid w:val="00B62FA1"/>
    <w:rsid w:val="00B642E0"/>
    <w:rsid w:val="00B6535A"/>
    <w:rsid w:val="00B715A9"/>
    <w:rsid w:val="00B71664"/>
    <w:rsid w:val="00B749A5"/>
    <w:rsid w:val="00B74A06"/>
    <w:rsid w:val="00B74EF9"/>
    <w:rsid w:val="00B81D5D"/>
    <w:rsid w:val="00B824CE"/>
    <w:rsid w:val="00B8523E"/>
    <w:rsid w:val="00B91E41"/>
    <w:rsid w:val="00B93369"/>
    <w:rsid w:val="00B947E7"/>
    <w:rsid w:val="00B96F73"/>
    <w:rsid w:val="00BA04E8"/>
    <w:rsid w:val="00BA6A57"/>
    <w:rsid w:val="00BA72DF"/>
    <w:rsid w:val="00BA7C15"/>
    <w:rsid w:val="00BB2D65"/>
    <w:rsid w:val="00BB3CD3"/>
    <w:rsid w:val="00BB3E05"/>
    <w:rsid w:val="00BB495A"/>
    <w:rsid w:val="00BB531E"/>
    <w:rsid w:val="00BB5889"/>
    <w:rsid w:val="00BB6B79"/>
    <w:rsid w:val="00BC1919"/>
    <w:rsid w:val="00BC454C"/>
    <w:rsid w:val="00BC6CC2"/>
    <w:rsid w:val="00BD0760"/>
    <w:rsid w:val="00BD2622"/>
    <w:rsid w:val="00BD3EAF"/>
    <w:rsid w:val="00BD55CD"/>
    <w:rsid w:val="00BE0616"/>
    <w:rsid w:val="00BE4584"/>
    <w:rsid w:val="00BE65A7"/>
    <w:rsid w:val="00BE7CFF"/>
    <w:rsid w:val="00BF46EB"/>
    <w:rsid w:val="00BF4A48"/>
    <w:rsid w:val="00BF548A"/>
    <w:rsid w:val="00C004BB"/>
    <w:rsid w:val="00C01284"/>
    <w:rsid w:val="00C01AE8"/>
    <w:rsid w:val="00C021FA"/>
    <w:rsid w:val="00C06F79"/>
    <w:rsid w:val="00C079C6"/>
    <w:rsid w:val="00C10B06"/>
    <w:rsid w:val="00C10F0E"/>
    <w:rsid w:val="00C12A15"/>
    <w:rsid w:val="00C13438"/>
    <w:rsid w:val="00C14BAB"/>
    <w:rsid w:val="00C221E0"/>
    <w:rsid w:val="00C24A04"/>
    <w:rsid w:val="00C24FA3"/>
    <w:rsid w:val="00C26085"/>
    <w:rsid w:val="00C2665E"/>
    <w:rsid w:val="00C26A01"/>
    <w:rsid w:val="00C300FA"/>
    <w:rsid w:val="00C3048F"/>
    <w:rsid w:val="00C33648"/>
    <w:rsid w:val="00C3423D"/>
    <w:rsid w:val="00C4041C"/>
    <w:rsid w:val="00C40696"/>
    <w:rsid w:val="00C41A6A"/>
    <w:rsid w:val="00C41D41"/>
    <w:rsid w:val="00C42B45"/>
    <w:rsid w:val="00C4338C"/>
    <w:rsid w:val="00C4362D"/>
    <w:rsid w:val="00C45C1F"/>
    <w:rsid w:val="00C50D70"/>
    <w:rsid w:val="00C57C22"/>
    <w:rsid w:val="00C614CC"/>
    <w:rsid w:val="00C62A43"/>
    <w:rsid w:val="00C6599B"/>
    <w:rsid w:val="00C7127B"/>
    <w:rsid w:val="00C72672"/>
    <w:rsid w:val="00C740CA"/>
    <w:rsid w:val="00C76E20"/>
    <w:rsid w:val="00C77712"/>
    <w:rsid w:val="00C800C4"/>
    <w:rsid w:val="00C847DC"/>
    <w:rsid w:val="00C849E6"/>
    <w:rsid w:val="00C84AF2"/>
    <w:rsid w:val="00C85B25"/>
    <w:rsid w:val="00C85F48"/>
    <w:rsid w:val="00C87FE3"/>
    <w:rsid w:val="00C90E59"/>
    <w:rsid w:val="00C960AD"/>
    <w:rsid w:val="00CA267C"/>
    <w:rsid w:val="00CA2AE5"/>
    <w:rsid w:val="00CA614C"/>
    <w:rsid w:val="00CA701D"/>
    <w:rsid w:val="00CB01E9"/>
    <w:rsid w:val="00CB14CE"/>
    <w:rsid w:val="00CB4C75"/>
    <w:rsid w:val="00CB50CB"/>
    <w:rsid w:val="00CB5299"/>
    <w:rsid w:val="00CB5CC9"/>
    <w:rsid w:val="00CB669C"/>
    <w:rsid w:val="00CC6560"/>
    <w:rsid w:val="00CD158B"/>
    <w:rsid w:val="00CD1662"/>
    <w:rsid w:val="00CD1CB0"/>
    <w:rsid w:val="00CD3D7A"/>
    <w:rsid w:val="00CD420F"/>
    <w:rsid w:val="00CD66A3"/>
    <w:rsid w:val="00CE3F26"/>
    <w:rsid w:val="00CE498B"/>
    <w:rsid w:val="00CF0F08"/>
    <w:rsid w:val="00CF5F06"/>
    <w:rsid w:val="00D0265A"/>
    <w:rsid w:val="00D05D10"/>
    <w:rsid w:val="00D079E8"/>
    <w:rsid w:val="00D07C97"/>
    <w:rsid w:val="00D104DC"/>
    <w:rsid w:val="00D116A0"/>
    <w:rsid w:val="00D119E4"/>
    <w:rsid w:val="00D14185"/>
    <w:rsid w:val="00D1652E"/>
    <w:rsid w:val="00D17247"/>
    <w:rsid w:val="00D21AA0"/>
    <w:rsid w:val="00D25208"/>
    <w:rsid w:val="00D43103"/>
    <w:rsid w:val="00D45899"/>
    <w:rsid w:val="00D4697C"/>
    <w:rsid w:val="00D47972"/>
    <w:rsid w:val="00D47D97"/>
    <w:rsid w:val="00D51CA7"/>
    <w:rsid w:val="00D52A63"/>
    <w:rsid w:val="00D56186"/>
    <w:rsid w:val="00D60F8C"/>
    <w:rsid w:val="00D61861"/>
    <w:rsid w:val="00D61E02"/>
    <w:rsid w:val="00D63C79"/>
    <w:rsid w:val="00D63F3D"/>
    <w:rsid w:val="00D6517E"/>
    <w:rsid w:val="00D84F11"/>
    <w:rsid w:val="00D85D04"/>
    <w:rsid w:val="00D91169"/>
    <w:rsid w:val="00D950F7"/>
    <w:rsid w:val="00D97C9D"/>
    <w:rsid w:val="00DA112E"/>
    <w:rsid w:val="00DA1918"/>
    <w:rsid w:val="00DA2339"/>
    <w:rsid w:val="00DA2B26"/>
    <w:rsid w:val="00DA5526"/>
    <w:rsid w:val="00DA6E48"/>
    <w:rsid w:val="00DA70A8"/>
    <w:rsid w:val="00DA72FD"/>
    <w:rsid w:val="00DB0079"/>
    <w:rsid w:val="00DB0104"/>
    <w:rsid w:val="00DB0D13"/>
    <w:rsid w:val="00DB14B4"/>
    <w:rsid w:val="00DB440C"/>
    <w:rsid w:val="00DB5A65"/>
    <w:rsid w:val="00DC3F56"/>
    <w:rsid w:val="00DC7A0F"/>
    <w:rsid w:val="00DD0BE7"/>
    <w:rsid w:val="00DD1623"/>
    <w:rsid w:val="00DD4956"/>
    <w:rsid w:val="00DD7713"/>
    <w:rsid w:val="00DD7810"/>
    <w:rsid w:val="00DE0AEB"/>
    <w:rsid w:val="00DE0E0F"/>
    <w:rsid w:val="00DE28F9"/>
    <w:rsid w:val="00DE2C30"/>
    <w:rsid w:val="00DE416F"/>
    <w:rsid w:val="00DF13AA"/>
    <w:rsid w:val="00DF265A"/>
    <w:rsid w:val="00DF32C3"/>
    <w:rsid w:val="00DF4299"/>
    <w:rsid w:val="00DF6610"/>
    <w:rsid w:val="00E002DB"/>
    <w:rsid w:val="00E003E4"/>
    <w:rsid w:val="00E01A2A"/>
    <w:rsid w:val="00E01A68"/>
    <w:rsid w:val="00E029A4"/>
    <w:rsid w:val="00E0557F"/>
    <w:rsid w:val="00E065A5"/>
    <w:rsid w:val="00E06AE2"/>
    <w:rsid w:val="00E16AC0"/>
    <w:rsid w:val="00E16E13"/>
    <w:rsid w:val="00E20648"/>
    <w:rsid w:val="00E25BCC"/>
    <w:rsid w:val="00E25E7B"/>
    <w:rsid w:val="00E26652"/>
    <w:rsid w:val="00E31417"/>
    <w:rsid w:val="00E3582A"/>
    <w:rsid w:val="00E35F48"/>
    <w:rsid w:val="00E37753"/>
    <w:rsid w:val="00E40184"/>
    <w:rsid w:val="00E4262A"/>
    <w:rsid w:val="00E433D8"/>
    <w:rsid w:val="00E44941"/>
    <w:rsid w:val="00E45101"/>
    <w:rsid w:val="00E543FE"/>
    <w:rsid w:val="00E54DF7"/>
    <w:rsid w:val="00E553A7"/>
    <w:rsid w:val="00E56286"/>
    <w:rsid w:val="00E60F15"/>
    <w:rsid w:val="00E62A80"/>
    <w:rsid w:val="00E652E3"/>
    <w:rsid w:val="00E658AE"/>
    <w:rsid w:val="00E7137B"/>
    <w:rsid w:val="00E744DC"/>
    <w:rsid w:val="00E750E8"/>
    <w:rsid w:val="00E75936"/>
    <w:rsid w:val="00E8006B"/>
    <w:rsid w:val="00E81951"/>
    <w:rsid w:val="00E8312D"/>
    <w:rsid w:val="00E846C9"/>
    <w:rsid w:val="00E8703A"/>
    <w:rsid w:val="00E87B11"/>
    <w:rsid w:val="00E9173A"/>
    <w:rsid w:val="00E9299D"/>
    <w:rsid w:val="00E95B3B"/>
    <w:rsid w:val="00E97A79"/>
    <w:rsid w:val="00EA2450"/>
    <w:rsid w:val="00EB1E5E"/>
    <w:rsid w:val="00EB321A"/>
    <w:rsid w:val="00EB36C6"/>
    <w:rsid w:val="00EC1D5B"/>
    <w:rsid w:val="00EC2C49"/>
    <w:rsid w:val="00EC3260"/>
    <w:rsid w:val="00EC4B9D"/>
    <w:rsid w:val="00EC4CEF"/>
    <w:rsid w:val="00EC6CDE"/>
    <w:rsid w:val="00ED1ED5"/>
    <w:rsid w:val="00ED401E"/>
    <w:rsid w:val="00ED4AA0"/>
    <w:rsid w:val="00EE0078"/>
    <w:rsid w:val="00EE2A18"/>
    <w:rsid w:val="00EE501C"/>
    <w:rsid w:val="00EE62ED"/>
    <w:rsid w:val="00EE72DF"/>
    <w:rsid w:val="00EF5B74"/>
    <w:rsid w:val="00EF713E"/>
    <w:rsid w:val="00EF7B05"/>
    <w:rsid w:val="00EF7EB6"/>
    <w:rsid w:val="00F0008F"/>
    <w:rsid w:val="00F01F0F"/>
    <w:rsid w:val="00F02F97"/>
    <w:rsid w:val="00F1367C"/>
    <w:rsid w:val="00F13B66"/>
    <w:rsid w:val="00F16B44"/>
    <w:rsid w:val="00F20AF5"/>
    <w:rsid w:val="00F24239"/>
    <w:rsid w:val="00F24FCB"/>
    <w:rsid w:val="00F25E6B"/>
    <w:rsid w:val="00F266C1"/>
    <w:rsid w:val="00F27DEF"/>
    <w:rsid w:val="00F325AA"/>
    <w:rsid w:val="00F37A51"/>
    <w:rsid w:val="00F4058C"/>
    <w:rsid w:val="00F41950"/>
    <w:rsid w:val="00F45E11"/>
    <w:rsid w:val="00F45E80"/>
    <w:rsid w:val="00F50217"/>
    <w:rsid w:val="00F52C50"/>
    <w:rsid w:val="00F53FAD"/>
    <w:rsid w:val="00F55C4C"/>
    <w:rsid w:val="00F55D6B"/>
    <w:rsid w:val="00F61FA0"/>
    <w:rsid w:val="00F6238E"/>
    <w:rsid w:val="00F64D94"/>
    <w:rsid w:val="00F70C98"/>
    <w:rsid w:val="00F728F3"/>
    <w:rsid w:val="00F72FFD"/>
    <w:rsid w:val="00F7301E"/>
    <w:rsid w:val="00F76AB7"/>
    <w:rsid w:val="00F84B58"/>
    <w:rsid w:val="00F87299"/>
    <w:rsid w:val="00F93285"/>
    <w:rsid w:val="00F9569E"/>
    <w:rsid w:val="00F97875"/>
    <w:rsid w:val="00FA1181"/>
    <w:rsid w:val="00FA143B"/>
    <w:rsid w:val="00FA3FD1"/>
    <w:rsid w:val="00FA44F0"/>
    <w:rsid w:val="00FA6390"/>
    <w:rsid w:val="00FA64DA"/>
    <w:rsid w:val="00FA6B63"/>
    <w:rsid w:val="00FA6C78"/>
    <w:rsid w:val="00FB0B1F"/>
    <w:rsid w:val="00FB29CD"/>
    <w:rsid w:val="00FB32D1"/>
    <w:rsid w:val="00FB7B96"/>
    <w:rsid w:val="00FC3F88"/>
    <w:rsid w:val="00FC51A0"/>
    <w:rsid w:val="00FC5ED5"/>
    <w:rsid w:val="00FD2F28"/>
    <w:rsid w:val="00FD6D79"/>
    <w:rsid w:val="00FE1FA5"/>
    <w:rsid w:val="00FE226A"/>
    <w:rsid w:val="00FE2E9A"/>
    <w:rsid w:val="00FE2F13"/>
    <w:rsid w:val="00FE3AA8"/>
    <w:rsid w:val="00FE3FE6"/>
    <w:rsid w:val="00FE40D9"/>
    <w:rsid w:val="00FE698B"/>
    <w:rsid w:val="00FE7A3D"/>
    <w:rsid w:val="00FF0DF6"/>
    <w:rsid w:val="00FF28DD"/>
    <w:rsid w:val="00FF2D6E"/>
    <w:rsid w:val="00FF30E8"/>
    <w:rsid w:val="00FF5359"/>
    <w:rsid w:val="0965BDC5"/>
    <w:rsid w:val="19F9C356"/>
    <w:rsid w:val="2011C9A3"/>
    <w:rsid w:val="424242CD"/>
    <w:rsid w:val="49FEB88F"/>
    <w:rsid w:val="569C7762"/>
    <w:rsid w:val="569CEFD6"/>
    <w:rsid w:val="685F558A"/>
    <w:rsid w:val="72F89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0A7F450B"/>
  <w15:docId w15:val="{AF21BEE6-7536-4AA9-BF95-F52C5BB3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299D"/>
    <w:pPr>
      <w:tabs>
        <w:tab w:val="left" w:pos="1440"/>
        <w:tab w:val="center" w:pos="4234"/>
        <w:tab w:val="right" w:pos="8453"/>
      </w:tabs>
      <w:snapToGrid w:val="0"/>
    </w:pPr>
    <w:rPr>
      <w:sz w:val="28"/>
      <w:lang w:val="en-GB"/>
    </w:rPr>
  </w:style>
  <w:style w:type="paragraph" w:styleId="Heading2">
    <w:name w:val="heading 2"/>
    <w:basedOn w:val="Normal"/>
    <w:next w:val="Normal"/>
    <w:qFormat/>
    <w:rsid w:val="007917E8"/>
    <w:pPr>
      <w:keepNext/>
      <w:outlineLvl w:val="1"/>
    </w:pPr>
    <w:rPr>
      <w:b/>
      <w:sz w:val="20"/>
      <w:lang w:val="en-US"/>
    </w:rPr>
  </w:style>
  <w:style w:type="paragraph" w:styleId="Heading3">
    <w:name w:val="heading 3"/>
    <w:basedOn w:val="Normal"/>
    <w:next w:val="Normal"/>
    <w:qFormat/>
    <w:rsid w:val="007917E8"/>
    <w:pPr>
      <w:keepNext/>
      <w:jc w:val="center"/>
      <w:outlineLvl w:val="2"/>
    </w:pPr>
    <w:rPr>
      <w:b/>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917E8"/>
    <w:pPr>
      <w:tabs>
        <w:tab w:val="center" w:pos="4153"/>
        <w:tab w:val="right" w:pos="8306"/>
      </w:tabs>
    </w:pPr>
  </w:style>
  <w:style w:type="paragraph" w:styleId="Footer">
    <w:name w:val="footer"/>
    <w:basedOn w:val="Normal"/>
    <w:rsid w:val="00A34041"/>
    <w:pPr>
      <w:tabs>
        <w:tab w:val="center" w:pos="4153"/>
        <w:tab w:val="right" w:pos="8306"/>
      </w:tabs>
      <w:jc w:val="both"/>
    </w:pPr>
    <w:rPr>
      <w:sz w:val="20"/>
    </w:rPr>
  </w:style>
  <w:style w:type="character" w:styleId="PageNumber">
    <w:name w:val="page number"/>
    <w:basedOn w:val="DefaultParagraphFont"/>
    <w:rsid w:val="007917E8"/>
  </w:style>
  <w:style w:type="paragraph" w:customStyle="1" w:styleId="Final">
    <w:name w:val="Final"/>
    <w:basedOn w:val="Normal"/>
    <w:rsid w:val="00F325AA"/>
    <w:pPr>
      <w:numPr>
        <w:numId w:val="1"/>
      </w:numPr>
      <w:spacing w:before="360" w:after="80" w:line="360" w:lineRule="auto"/>
      <w:jc w:val="both"/>
    </w:pPr>
  </w:style>
  <w:style w:type="character" w:styleId="FootnoteReference">
    <w:name w:val="footnote reference"/>
    <w:basedOn w:val="DefaultParagraphFont"/>
    <w:rsid w:val="00A34041"/>
    <w:rPr>
      <w:sz w:val="28"/>
      <w:vertAlign w:val="superscript"/>
    </w:rPr>
  </w:style>
  <w:style w:type="paragraph" w:styleId="FootnoteText">
    <w:name w:val="footnote text"/>
    <w:basedOn w:val="Normal"/>
    <w:link w:val="FootnoteTextChar"/>
    <w:rsid w:val="00A34041"/>
    <w:pPr>
      <w:tabs>
        <w:tab w:val="center" w:pos="3946"/>
      </w:tabs>
      <w:spacing w:after="60"/>
      <w:ind w:left="360" w:hanging="360"/>
      <w:jc w:val="both"/>
    </w:pPr>
  </w:style>
  <w:style w:type="character" w:customStyle="1" w:styleId="FootnoteTextChar">
    <w:name w:val="Footnote Text Char"/>
    <w:basedOn w:val="DefaultParagraphFont"/>
    <w:link w:val="FootnoteText"/>
    <w:rsid w:val="00A34041"/>
    <w:rPr>
      <w:rFonts w:eastAsia="宋体"/>
      <w:sz w:val="24"/>
    </w:rPr>
  </w:style>
  <w:style w:type="paragraph" w:customStyle="1" w:styleId="H-1">
    <w:name w:val="H-1"/>
    <w:basedOn w:val="Normal"/>
    <w:rsid w:val="00A34041"/>
    <w:pPr>
      <w:keepNext/>
      <w:tabs>
        <w:tab w:val="center" w:pos="3946"/>
      </w:tabs>
      <w:spacing w:before="360"/>
      <w:jc w:val="both"/>
    </w:pPr>
    <w:rPr>
      <w:i/>
      <w:kern w:val="2"/>
    </w:rPr>
  </w:style>
  <w:style w:type="paragraph" w:customStyle="1" w:styleId="H1-CAP">
    <w:name w:val="H1-CAP"/>
    <w:basedOn w:val="H-1"/>
    <w:rsid w:val="00A34041"/>
    <w:pPr>
      <w:spacing w:before="440"/>
    </w:pPr>
    <w:rPr>
      <w:caps/>
    </w:rPr>
  </w:style>
  <w:style w:type="paragraph" w:customStyle="1" w:styleId="H-2">
    <w:name w:val="H-2"/>
    <w:basedOn w:val="H-1"/>
    <w:rsid w:val="00A34041"/>
    <w:pPr>
      <w:spacing w:before="440"/>
      <w:ind w:left="720" w:hanging="720"/>
    </w:pPr>
  </w:style>
  <w:style w:type="paragraph" w:customStyle="1" w:styleId="Hanging">
    <w:name w:val="Hanging"/>
    <w:basedOn w:val="Normal"/>
    <w:rsid w:val="00A34041"/>
    <w:pPr>
      <w:tabs>
        <w:tab w:val="center" w:pos="3946"/>
      </w:tabs>
      <w:spacing w:before="40" w:after="80" w:line="360" w:lineRule="auto"/>
      <w:ind w:left="1440" w:hanging="720"/>
      <w:jc w:val="both"/>
    </w:pPr>
    <w:rPr>
      <w:kern w:val="2"/>
    </w:rPr>
  </w:style>
  <w:style w:type="paragraph" w:customStyle="1" w:styleId="hspace">
    <w:name w:val="hspace"/>
    <w:basedOn w:val="Normal"/>
    <w:rsid w:val="00A34041"/>
    <w:pPr>
      <w:spacing w:line="200" w:lineRule="exact"/>
      <w:jc w:val="both"/>
    </w:pPr>
  </w:style>
  <w:style w:type="paragraph" w:customStyle="1" w:styleId="Quotation">
    <w:name w:val="Quotation"/>
    <w:basedOn w:val="Normal"/>
    <w:rsid w:val="003B1254"/>
    <w:pPr>
      <w:tabs>
        <w:tab w:val="clear" w:pos="4234"/>
        <w:tab w:val="left" w:pos="2016"/>
        <w:tab w:val="left" w:pos="2448"/>
        <w:tab w:val="center" w:pos="3946"/>
      </w:tabs>
      <w:spacing w:before="160" w:after="80"/>
      <w:ind w:left="1440" w:right="720"/>
      <w:jc w:val="both"/>
    </w:pPr>
    <w:rPr>
      <w:kern w:val="2"/>
      <w:sz w:val="24"/>
    </w:rPr>
  </w:style>
  <w:style w:type="paragraph" w:customStyle="1" w:styleId="para">
    <w:name w:val="para"/>
    <w:rsid w:val="00B01158"/>
    <w:pPr>
      <w:numPr>
        <w:numId w:val="2"/>
      </w:numPr>
      <w:tabs>
        <w:tab w:val="clear" w:pos="360"/>
        <w:tab w:val="num" w:pos="1397"/>
      </w:tabs>
      <w:snapToGrid w:val="0"/>
      <w:spacing w:before="480" w:line="360" w:lineRule="auto"/>
      <w:jc w:val="both"/>
    </w:pPr>
    <w:rPr>
      <w:sz w:val="28"/>
    </w:rPr>
  </w:style>
  <w:style w:type="paragraph" w:customStyle="1" w:styleId="normal2">
    <w:name w:val="normal2"/>
    <w:basedOn w:val="Normal"/>
    <w:rsid w:val="00B01158"/>
    <w:pPr>
      <w:tabs>
        <w:tab w:val="clear" w:pos="4234"/>
        <w:tab w:val="clear" w:pos="8453"/>
        <w:tab w:val="left" w:pos="1411"/>
        <w:tab w:val="center" w:pos="4320"/>
        <w:tab w:val="right" w:pos="9072"/>
      </w:tabs>
      <w:overflowPunct w:val="0"/>
      <w:autoSpaceDE w:val="0"/>
      <w:autoSpaceDN w:val="0"/>
      <w:spacing w:line="360" w:lineRule="auto"/>
      <w:jc w:val="center"/>
    </w:pPr>
    <w:rPr>
      <w:rFonts w:eastAsia="MingLiU"/>
      <w:caps/>
    </w:rPr>
  </w:style>
  <w:style w:type="paragraph" w:styleId="NormalWeb">
    <w:name w:val="Normal (Web)"/>
    <w:basedOn w:val="Normal"/>
    <w:uiPriority w:val="99"/>
    <w:unhideWhenUsed/>
    <w:rsid w:val="00B62FA1"/>
    <w:pPr>
      <w:tabs>
        <w:tab w:val="clear" w:pos="1440"/>
        <w:tab w:val="clear" w:pos="4234"/>
        <w:tab w:val="clear" w:pos="8453"/>
      </w:tabs>
      <w:snapToGrid/>
      <w:spacing w:before="100" w:beforeAutospacing="1" w:after="100" w:afterAutospacing="1"/>
    </w:pPr>
    <w:rPr>
      <w:rFonts w:eastAsia="Times New Roman"/>
      <w:sz w:val="24"/>
      <w:szCs w:val="24"/>
      <w:lang w:val="en-US"/>
    </w:rPr>
  </w:style>
  <w:style w:type="paragraph" w:styleId="BalloonText">
    <w:name w:val="Balloon Text"/>
    <w:basedOn w:val="Normal"/>
    <w:link w:val="BalloonTextChar"/>
    <w:semiHidden/>
    <w:unhideWhenUsed/>
    <w:rsid w:val="005C5034"/>
    <w:rPr>
      <w:rFonts w:ascii="Segoe UI" w:hAnsi="Segoe UI" w:cs="Segoe UI"/>
      <w:sz w:val="18"/>
      <w:szCs w:val="18"/>
    </w:rPr>
  </w:style>
  <w:style w:type="character" w:customStyle="1" w:styleId="BalloonTextChar">
    <w:name w:val="Balloon Text Char"/>
    <w:basedOn w:val="DefaultParagraphFont"/>
    <w:link w:val="BalloonText"/>
    <w:semiHidden/>
    <w:rsid w:val="005C5034"/>
    <w:rPr>
      <w:rFonts w:ascii="Segoe UI" w:hAnsi="Segoe UI" w:cs="Segoe UI"/>
      <w:sz w:val="18"/>
      <w:szCs w:val="18"/>
      <w:lang w:val="en-GB"/>
    </w:rPr>
  </w:style>
  <w:style w:type="paragraph" w:customStyle="1" w:styleId="heading">
    <w:name w:val="heading"/>
    <w:basedOn w:val="Normal"/>
    <w:rsid w:val="009A27BA"/>
    <w:pPr>
      <w:tabs>
        <w:tab w:val="clear" w:pos="1440"/>
        <w:tab w:val="clear" w:pos="4234"/>
        <w:tab w:val="clear" w:pos="8453"/>
      </w:tabs>
      <w:snapToGrid/>
      <w:spacing w:before="180" w:after="180" w:line="360" w:lineRule="auto"/>
      <w:ind w:left="180" w:right="180"/>
      <w:jc w:val="both"/>
    </w:pPr>
    <w:rPr>
      <w:rFonts w:eastAsia="Times New Roman"/>
      <w:i/>
      <w:iCs/>
      <w:color w:val="FF00FF"/>
      <w:sz w:val="24"/>
      <w:szCs w:val="24"/>
      <w:lang w:val="en-US"/>
    </w:rPr>
  </w:style>
  <w:style w:type="character" w:styleId="Hyperlink">
    <w:name w:val="Hyperlink"/>
    <w:basedOn w:val="DefaultParagraphFont"/>
    <w:uiPriority w:val="99"/>
    <w:unhideWhenUsed/>
    <w:rsid w:val="00612E6C"/>
    <w:rPr>
      <w:color w:val="0000FF"/>
      <w:u w:val="single"/>
    </w:rPr>
  </w:style>
  <w:style w:type="character" w:styleId="Strong">
    <w:name w:val="Strong"/>
    <w:basedOn w:val="DefaultParagraphFont"/>
    <w:uiPriority w:val="22"/>
    <w:qFormat/>
    <w:rsid w:val="003F25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6142">
      <w:bodyDiv w:val="1"/>
      <w:marLeft w:val="0"/>
      <w:marRight w:val="0"/>
      <w:marTop w:val="0"/>
      <w:marBottom w:val="0"/>
      <w:divBdr>
        <w:top w:val="none" w:sz="0" w:space="0" w:color="auto"/>
        <w:left w:val="none" w:sz="0" w:space="0" w:color="auto"/>
        <w:bottom w:val="none" w:sz="0" w:space="0" w:color="auto"/>
        <w:right w:val="none" w:sz="0" w:space="0" w:color="auto"/>
      </w:divBdr>
    </w:div>
    <w:div w:id="72700132">
      <w:bodyDiv w:val="1"/>
      <w:marLeft w:val="0"/>
      <w:marRight w:val="0"/>
      <w:marTop w:val="0"/>
      <w:marBottom w:val="0"/>
      <w:divBdr>
        <w:top w:val="none" w:sz="0" w:space="0" w:color="auto"/>
        <w:left w:val="none" w:sz="0" w:space="0" w:color="auto"/>
        <w:bottom w:val="none" w:sz="0" w:space="0" w:color="auto"/>
        <w:right w:val="none" w:sz="0" w:space="0" w:color="auto"/>
      </w:divBdr>
    </w:div>
    <w:div w:id="104664561">
      <w:bodyDiv w:val="1"/>
      <w:marLeft w:val="0"/>
      <w:marRight w:val="0"/>
      <w:marTop w:val="0"/>
      <w:marBottom w:val="0"/>
      <w:divBdr>
        <w:top w:val="none" w:sz="0" w:space="0" w:color="auto"/>
        <w:left w:val="none" w:sz="0" w:space="0" w:color="auto"/>
        <w:bottom w:val="none" w:sz="0" w:space="0" w:color="auto"/>
        <w:right w:val="none" w:sz="0" w:space="0" w:color="auto"/>
      </w:divBdr>
    </w:div>
    <w:div w:id="244388987">
      <w:bodyDiv w:val="1"/>
      <w:marLeft w:val="0"/>
      <w:marRight w:val="0"/>
      <w:marTop w:val="0"/>
      <w:marBottom w:val="0"/>
      <w:divBdr>
        <w:top w:val="none" w:sz="0" w:space="0" w:color="auto"/>
        <w:left w:val="none" w:sz="0" w:space="0" w:color="auto"/>
        <w:bottom w:val="none" w:sz="0" w:space="0" w:color="auto"/>
        <w:right w:val="none" w:sz="0" w:space="0" w:color="auto"/>
      </w:divBdr>
    </w:div>
    <w:div w:id="370351043">
      <w:bodyDiv w:val="1"/>
      <w:marLeft w:val="0"/>
      <w:marRight w:val="0"/>
      <w:marTop w:val="0"/>
      <w:marBottom w:val="0"/>
      <w:divBdr>
        <w:top w:val="none" w:sz="0" w:space="0" w:color="auto"/>
        <w:left w:val="none" w:sz="0" w:space="0" w:color="auto"/>
        <w:bottom w:val="none" w:sz="0" w:space="0" w:color="auto"/>
        <w:right w:val="none" w:sz="0" w:space="0" w:color="auto"/>
      </w:divBdr>
    </w:div>
    <w:div w:id="484395152">
      <w:bodyDiv w:val="1"/>
      <w:marLeft w:val="0"/>
      <w:marRight w:val="0"/>
      <w:marTop w:val="0"/>
      <w:marBottom w:val="0"/>
      <w:divBdr>
        <w:top w:val="none" w:sz="0" w:space="0" w:color="auto"/>
        <w:left w:val="none" w:sz="0" w:space="0" w:color="auto"/>
        <w:bottom w:val="none" w:sz="0" w:space="0" w:color="auto"/>
        <w:right w:val="none" w:sz="0" w:space="0" w:color="auto"/>
      </w:divBdr>
      <w:divsChild>
        <w:div w:id="755056650">
          <w:blockQuote w:val="1"/>
          <w:marLeft w:val="567"/>
          <w:marRight w:val="567"/>
          <w:marTop w:val="100"/>
          <w:marBottom w:val="100"/>
          <w:divBdr>
            <w:top w:val="none" w:sz="0" w:space="0" w:color="auto"/>
            <w:left w:val="none" w:sz="0" w:space="0" w:color="auto"/>
            <w:bottom w:val="none" w:sz="0" w:space="0" w:color="auto"/>
            <w:right w:val="none" w:sz="0" w:space="0" w:color="auto"/>
          </w:divBdr>
        </w:div>
        <w:div w:id="1227303736">
          <w:blockQuote w:val="1"/>
          <w:marLeft w:val="567"/>
          <w:marRight w:val="567"/>
          <w:marTop w:val="100"/>
          <w:marBottom w:val="100"/>
          <w:divBdr>
            <w:top w:val="none" w:sz="0" w:space="0" w:color="auto"/>
            <w:left w:val="none" w:sz="0" w:space="0" w:color="auto"/>
            <w:bottom w:val="none" w:sz="0" w:space="0" w:color="auto"/>
            <w:right w:val="none" w:sz="0" w:space="0" w:color="auto"/>
          </w:divBdr>
        </w:div>
      </w:divsChild>
    </w:div>
    <w:div w:id="514807343">
      <w:bodyDiv w:val="1"/>
      <w:marLeft w:val="0"/>
      <w:marRight w:val="0"/>
      <w:marTop w:val="0"/>
      <w:marBottom w:val="0"/>
      <w:divBdr>
        <w:top w:val="none" w:sz="0" w:space="0" w:color="auto"/>
        <w:left w:val="none" w:sz="0" w:space="0" w:color="auto"/>
        <w:bottom w:val="none" w:sz="0" w:space="0" w:color="auto"/>
        <w:right w:val="none" w:sz="0" w:space="0" w:color="auto"/>
      </w:divBdr>
    </w:div>
    <w:div w:id="811139309">
      <w:bodyDiv w:val="1"/>
      <w:marLeft w:val="0"/>
      <w:marRight w:val="0"/>
      <w:marTop w:val="0"/>
      <w:marBottom w:val="0"/>
      <w:divBdr>
        <w:top w:val="none" w:sz="0" w:space="0" w:color="auto"/>
        <w:left w:val="none" w:sz="0" w:space="0" w:color="auto"/>
        <w:bottom w:val="none" w:sz="0" w:space="0" w:color="auto"/>
        <w:right w:val="none" w:sz="0" w:space="0" w:color="auto"/>
      </w:divBdr>
    </w:div>
    <w:div w:id="1000544398">
      <w:bodyDiv w:val="1"/>
      <w:marLeft w:val="0"/>
      <w:marRight w:val="0"/>
      <w:marTop w:val="0"/>
      <w:marBottom w:val="0"/>
      <w:divBdr>
        <w:top w:val="none" w:sz="0" w:space="0" w:color="auto"/>
        <w:left w:val="none" w:sz="0" w:space="0" w:color="auto"/>
        <w:bottom w:val="none" w:sz="0" w:space="0" w:color="auto"/>
        <w:right w:val="none" w:sz="0" w:space="0" w:color="auto"/>
      </w:divBdr>
      <w:divsChild>
        <w:div w:id="1401291467">
          <w:blockQuote w:val="1"/>
          <w:marLeft w:val="567"/>
          <w:marRight w:val="567"/>
          <w:marTop w:val="100"/>
          <w:marBottom w:val="100"/>
          <w:divBdr>
            <w:top w:val="none" w:sz="0" w:space="0" w:color="auto"/>
            <w:left w:val="none" w:sz="0" w:space="0" w:color="auto"/>
            <w:bottom w:val="none" w:sz="0" w:space="0" w:color="auto"/>
            <w:right w:val="none" w:sz="0" w:space="0" w:color="auto"/>
          </w:divBdr>
        </w:div>
      </w:divsChild>
    </w:div>
    <w:div w:id="1180509957">
      <w:bodyDiv w:val="1"/>
      <w:marLeft w:val="0"/>
      <w:marRight w:val="0"/>
      <w:marTop w:val="0"/>
      <w:marBottom w:val="0"/>
      <w:divBdr>
        <w:top w:val="none" w:sz="0" w:space="0" w:color="auto"/>
        <w:left w:val="none" w:sz="0" w:space="0" w:color="auto"/>
        <w:bottom w:val="none" w:sz="0" w:space="0" w:color="auto"/>
        <w:right w:val="none" w:sz="0" w:space="0" w:color="auto"/>
      </w:divBdr>
      <w:divsChild>
        <w:div w:id="361050439">
          <w:blockQuote w:val="1"/>
          <w:marLeft w:val="567"/>
          <w:marRight w:val="567"/>
          <w:marTop w:val="100"/>
          <w:marBottom w:val="100"/>
          <w:divBdr>
            <w:top w:val="none" w:sz="0" w:space="0" w:color="auto"/>
            <w:left w:val="none" w:sz="0" w:space="0" w:color="auto"/>
            <w:bottom w:val="none" w:sz="0" w:space="0" w:color="auto"/>
            <w:right w:val="none" w:sz="0" w:space="0" w:color="auto"/>
          </w:divBdr>
        </w:div>
        <w:div w:id="375667425">
          <w:blockQuote w:val="1"/>
          <w:marLeft w:val="567"/>
          <w:marRight w:val="567"/>
          <w:marTop w:val="100"/>
          <w:marBottom w:val="100"/>
          <w:divBdr>
            <w:top w:val="none" w:sz="0" w:space="0" w:color="auto"/>
            <w:left w:val="none" w:sz="0" w:space="0" w:color="auto"/>
            <w:bottom w:val="none" w:sz="0" w:space="0" w:color="auto"/>
            <w:right w:val="none" w:sz="0" w:space="0" w:color="auto"/>
          </w:divBdr>
        </w:div>
        <w:div w:id="1683430711">
          <w:blockQuote w:val="1"/>
          <w:marLeft w:val="567"/>
          <w:marRight w:val="567"/>
          <w:marTop w:val="100"/>
          <w:marBottom w:val="100"/>
          <w:divBdr>
            <w:top w:val="none" w:sz="0" w:space="0" w:color="auto"/>
            <w:left w:val="none" w:sz="0" w:space="0" w:color="auto"/>
            <w:bottom w:val="none" w:sz="0" w:space="0" w:color="auto"/>
            <w:right w:val="none" w:sz="0" w:space="0" w:color="auto"/>
          </w:divBdr>
        </w:div>
        <w:div w:id="1295529256">
          <w:blockQuote w:val="1"/>
          <w:marLeft w:val="567"/>
          <w:marRight w:val="567"/>
          <w:marTop w:val="100"/>
          <w:marBottom w:val="100"/>
          <w:divBdr>
            <w:top w:val="none" w:sz="0" w:space="0" w:color="auto"/>
            <w:left w:val="none" w:sz="0" w:space="0" w:color="auto"/>
            <w:bottom w:val="none" w:sz="0" w:space="0" w:color="auto"/>
            <w:right w:val="none" w:sz="0" w:space="0" w:color="auto"/>
          </w:divBdr>
        </w:div>
        <w:div w:id="1347295359">
          <w:blockQuote w:val="1"/>
          <w:marLeft w:val="567"/>
          <w:marRight w:val="567"/>
          <w:marTop w:val="100"/>
          <w:marBottom w:val="100"/>
          <w:divBdr>
            <w:top w:val="none" w:sz="0" w:space="0" w:color="auto"/>
            <w:left w:val="none" w:sz="0" w:space="0" w:color="auto"/>
            <w:bottom w:val="none" w:sz="0" w:space="0" w:color="auto"/>
            <w:right w:val="none" w:sz="0" w:space="0" w:color="auto"/>
          </w:divBdr>
        </w:div>
      </w:divsChild>
    </w:div>
    <w:div w:id="1209221710">
      <w:bodyDiv w:val="1"/>
      <w:marLeft w:val="0"/>
      <w:marRight w:val="0"/>
      <w:marTop w:val="0"/>
      <w:marBottom w:val="0"/>
      <w:divBdr>
        <w:top w:val="none" w:sz="0" w:space="0" w:color="auto"/>
        <w:left w:val="none" w:sz="0" w:space="0" w:color="auto"/>
        <w:bottom w:val="none" w:sz="0" w:space="0" w:color="auto"/>
        <w:right w:val="none" w:sz="0" w:space="0" w:color="auto"/>
      </w:divBdr>
    </w:div>
    <w:div w:id="1384325320">
      <w:bodyDiv w:val="1"/>
      <w:marLeft w:val="0"/>
      <w:marRight w:val="0"/>
      <w:marTop w:val="0"/>
      <w:marBottom w:val="0"/>
      <w:divBdr>
        <w:top w:val="none" w:sz="0" w:space="0" w:color="auto"/>
        <w:left w:val="none" w:sz="0" w:space="0" w:color="auto"/>
        <w:bottom w:val="none" w:sz="0" w:space="0" w:color="auto"/>
        <w:right w:val="none" w:sz="0" w:space="0" w:color="auto"/>
      </w:divBdr>
      <w:divsChild>
        <w:div w:id="1122924220">
          <w:blockQuote w:val="1"/>
          <w:marLeft w:val="567"/>
          <w:marRight w:val="567"/>
          <w:marTop w:val="100"/>
          <w:marBottom w:val="100"/>
          <w:divBdr>
            <w:top w:val="none" w:sz="0" w:space="0" w:color="auto"/>
            <w:left w:val="none" w:sz="0" w:space="0" w:color="auto"/>
            <w:bottom w:val="none" w:sz="0" w:space="0" w:color="auto"/>
            <w:right w:val="none" w:sz="0" w:space="0" w:color="auto"/>
          </w:divBdr>
        </w:div>
        <w:div w:id="819158158">
          <w:blockQuote w:val="1"/>
          <w:marLeft w:val="567"/>
          <w:marRight w:val="567"/>
          <w:marTop w:val="100"/>
          <w:marBottom w:val="100"/>
          <w:divBdr>
            <w:top w:val="none" w:sz="0" w:space="0" w:color="auto"/>
            <w:left w:val="none" w:sz="0" w:space="0" w:color="auto"/>
            <w:bottom w:val="none" w:sz="0" w:space="0" w:color="auto"/>
            <w:right w:val="none" w:sz="0" w:space="0" w:color="auto"/>
          </w:divBdr>
        </w:div>
      </w:divsChild>
    </w:div>
    <w:div w:id="1387994266">
      <w:bodyDiv w:val="1"/>
      <w:marLeft w:val="0"/>
      <w:marRight w:val="0"/>
      <w:marTop w:val="0"/>
      <w:marBottom w:val="0"/>
      <w:divBdr>
        <w:top w:val="none" w:sz="0" w:space="0" w:color="auto"/>
        <w:left w:val="none" w:sz="0" w:space="0" w:color="auto"/>
        <w:bottom w:val="none" w:sz="0" w:space="0" w:color="auto"/>
        <w:right w:val="none" w:sz="0" w:space="0" w:color="auto"/>
      </w:divBdr>
    </w:div>
    <w:div w:id="1576814773">
      <w:bodyDiv w:val="1"/>
      <w:marLeft w:val="0"/>
      <w:marRight w:val="0"/>
      <w:marTop w:val="0"/>
      <w:marBottom w:val="0"/>
      <w:divBdr>
        <w:top w:val="none" w:sz="0" w:space="0" w:color="auto"/>
        <w:left w:val="none" w:sz="0" w:space="0" w:color="auto"/>
        <w:bottom w:val="none" w:sz="0" w:space="0" w:color="auto"/>
        <w:right w:val="none" w:sz="0" w:space="0" w:color="auto"/>
      </w:divBdr>
    </w:div>
    <w:div w:id="1638799083">
      <w:bodyDiv w:val="1"/>
      <w:marLeft w:val="0"/>
      <w:marRight w:val="0"/>
      <w:marTop w:val="0"/>
      <w:marBottom w:val="0"/>
      <w:divBdr>
        <w:top w:val="none" w:sz="0" w:space="0" w:color="auto"/>
        <w:left w:val="none" w:sz="0" w:space="0" w:color="auto"/>
        <w:bottom w:val="none" w:sz="0" w:space="0" w:color="auto"/>
        <w:right w:val="none" w:sz="0" w:space="0" w:color="auto"/>
      </w:divBdr>
      <w:divsChild>
        <w:div w:id="210075109">
          <w:blockQuote w:val="1"/>
          <w:marLeft w:val="567"/>
          <w:marRight w:val="567"/>
          <w:marTop w:val="100"/>
          <w:marBottom w:val="100"/>
          <w:divBdr>
            <w:top w:val="none" w:sz="0" w:space="0" w:color="auto"/>
            <w:left w:val="none" w:sz="0" w:space="0" w:color="auto"/>
            <w:bottom w:val="none" w:sz="0" w:space="0" w:color="auto"/>
            <w:right w:val="none" w:sz="0" w:space="0" w:color="auto"/>
          </w:divBdr>
          <w:divsChild>
            <w:div w:id="1195852221">
              <w:blockQuote w:val="1"/>
              <w:marLeft w:val="567"/>
              <w:marRight w:val="567"/>
              <w:marTop w:val="100"/>
              <w:marBottom w:val="100"/>
              <w:divBdr>
                <w:top w:val="none" w:sz="0" w:space="0" w:color="auto"/>
                <w:left w:val="none" w:sz="0" w:space="0" w:color="auto"/>
                <w:bottom w:val="none" w:sz="0" w:space="0" w:color="auto"/>
                <w:right w:val="none" w:sz="0" w:space="0" w:color="auto"/>
              </w:divBdr>
            </w:div>
          </w:divsChild>
        </w:div>
        <w:div w:id="1992176516">
          <w:blockQuote w:val="1"/>
          <w:marLeft w:val="567"/>
          <w:marRight w:val="567"/>
          <w:marTop w:val="100"/>
          <w:marBottom w:val="100"/>
          <w:divBdr>
            <w:top w:val="none" w:sz="0" w:space="0" w:color="auto"/>
            <w:left w:val="none" w:sz="0" w:space="0" w:color="auto"/>
            <w:bottom w:val="none" w:sz="0" w:space="0" w:color="auto"/>
            <w:right w:val="none" w:sz="0" w:space="0" w:color="auto"/>
          </w:divBdr>
        </w:div>
      </w:divsChild>
    </w:div>
    <w:div w:id="1680885471">
      <w:bodyDiv w:val="1"/>
      <w:marLeft w:val="0"/>
      <w:marRight w:val="0"/>
      <w:marTop w:val="0"/>
      <w:marBottom w:val="0"/>
      <w:divBdr>
        <w:top w:val="none" w:sz="0" w:space="0" w:color="auto"/>
        <w:left w:val="none" w:sz="0" w:space="0" w:color="auto"/>
        <w:bottom w:val="none" w:sz="0" w:space="0" w:color="auto"/>
        <w:right w:val="none" w:sz="0" w:space="0" w:color="auto"/>
      </w:divBdr>
      <w:divsChild>
        <w:div w:id="83109312">
          <w:blockQuote w:val="1"/>
          <w:marLeft w:val="567"/>
          <w:marRight w:val="567"/>
          <w:marTop w:val="100"/>
          <w:marBottom w:val="100"/>
          <w:divBdr>
            <w:top w:val="none" w:sz="0" w:space="0" w:color="auto"/>
            <w:left w:val="none" w:sz="0" w:space="0" w:color="auto"/>
            <w:bottom w:val="none" w:sz="0" w:space="0" w:color="auto"/>
            <w:right w:val="none" w:sz="0" w:space="0" w:color="auto"/>
          </w:divBdr>
        </w:div>
        <w:div w:id="1174149218">
          <w:blockQuote w:val="1"/>
          <w:marLeft w:val="567"/>
          <w:marRight w:val="567"/>
          <w:marTop w:val="100"/>
          <w:marBottom w:val="100"/>
          <w:divBdr>
            <w:top w:val="none" w:sz="0" w:space="0" w:color="auto"/>
            <w:left w:val="none" w:sz="0" w:space="0" w:color="auto"/>
            <w:bottom w:val="none" w:sz="0" w:space="0" w:color="auto"/>
            <w:right w:val="none" w:sz="0" w:space="0" w:color="auto"/>
          </w:divBdr>
        </w:div>
        <w:div w:id="2015760688">
          <w:blockQuote w:val="1"/>
          <w:marLeft w:val="567"/>
          <w:marRight w:val="567"/>
          <w:marTop w:val="100"/>
          <w:marBottom w:val="100"/>
          <w:divBdr>
            <w:top w:val="none" w:sz="0" w:space="0" w:color="auto"/>
            <w:left w:val="none" w:sz="0" w:space="0" w:color="auto"/>
            <w:bottom w:val="none" w:sz="0" w:space="0" w:color="auto"/>
            <w:right w:val="none" w:sz="0" w:space="0" w:color="auto"/>
          </w:divBdr>
        </w:div>
      </w:divsChild>
    </w:div>
    <w:div w:id="1730837370">
      <w:bodyDiv w:val="1"/>
      <w:marLeft w:val="0"/>
      <w:marRight w:val="0"/>
      <w:marTop w:val="0"/>
      <w:marBottom w:val="0"/>
      <w:divBdr>
        <w:top w:val="none" w:sz="0" w:space="0" w:color="auto"/>
        <w:left w:val="none" w:sz="0" w:space="0" w:color="auto"/>
        <w:bottom w:val="none" w:sz="0" w:space="0" w:color="auto"/>
        <w:right w:val="none" w:sz="0" w:space="0" w:color="auto"/>
      </w:divBdr>
    </w:div>
    <w:div w:id="1831365502">
      <w:bodyDiv w:val="1"/>
      <w:marLeft w:val="0"/>
      <w:marRight w:val="0"/>
      <w:marTop w:val="0"/>
      <w:marBottom w:val="0"/>
      <w:divBdr>
        <w:top w:val="none" w:sz="0" w:space="0" w:color="auto"/>
        <w:left w:val="none" w:sz="0" w:space="0" w:color="auto"/>
        <w:bottom w:val="none" w:sz="0" w:space="0" w:color="auto"/>
        <w:right w:val="none" w:sz="0" w:space="0" w:color="auto"/>
      </w:divBdr>
    </w:div>
    <w:div w:id="1906842845">
      <w:bodyDiv w:val="1"/>
      <w:marLeft w:val="0"/>
      <w:marRight w:val="0"/>
      <w:marTop w:val="0"/>
      <w:marBottom w:val="0"/>
      <w:divBdr>
        <w:top w:val="none" w:sz="0" w:space="0" w:color="auto"/>
        <w:left w:val="none" w:sz="0" w:space="0" w:color="auto"/>
        <w:bottom w:val="none" w:sz="0" w:space="0" w:color="auto"/>
        <w:right w:val="none" w:sz="0" w:space="0" w:color="auto"/>
      </w:divBdr>
    </w:div>
    <w:div w:id="2055763490">
      <w:bodyDiv w:val="1"/>
      <w:marLeft w:val="0"/>
      <w:marRight w:val="0"/>
      <w:marTop w:val="0"/>
      <w:marBottom w:val="0"/>
      <w:divBdr>
        <w:top w:val="none" w:sz="0" w:space="0" w:color="auto"/>
        <w:left w:val="none" w:sz="0" w:space="0" w:color="auto"/>
        <w:bottom w:val="none" w:sz="0" w:space="0" w:color="auto"/>
        <w:right w:val="none" w:sz="0" w:space="0" w:color="auto"/>
      </w:divBdr>
    </w:div>
    <w:div w:id="206721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c_trans_05.DARTS-A.000\Application%20Data\Microsoft\Templates\JUDG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C6184-E6A0-400E-8A57-B572348A3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JUDGE.DOT</Template>
  <TotalTime>440</TotalTime>
  <Pages>13</Pages>
  <Words>3363</Words>
  <Characters>16351</Characters>
  <Application>Microsoft Office Word</Application>
  <DocSecurity>0</DocSecurity>
  <Lines>136</Lines>
  <Paragraphs>39</Paragraphs>
  <ScaleCrop>false</ScaleCrop>
  <HeadingPairs>
    <vt:vector size="2" baseType="variant">
      <vt:variant>
        <vt:lpstr>Title</vt:lpstr>
      </vt:variant>
      <vt:variant>
        <vt:i4>1</vt:i4>
      </vt:variant>
    </vt:vector>
  </HeadingPairs>
  <TitlesOfParts>
    <vt:vector size="1" baseType="lpstr">
      <vt:lpstr>HCA2137/2004</vt:lpstr>
    </vt:vector>
  </TitlesOfParts>
  <Company>judiciary</Company>
  <LinksUpToDate>false</LinksUpToDate>
  <CharactersWithSpaces>19675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HCA2137/2004</dc:title>
  <dc:creator>hc_trans_05</dc:creator>
  <cp:lastModifiedBy>Windows User</cp:lastModifiedBy>
  <cp:revision>63</cp:revision>
  <cp:lastPrinted>2021-01-07T04:24:00Z</cp:lastPrinted>
  <dcterms:created xsi:type="dcterms:W3CDTF">2020-11-27T06:45:00Z</dcterms:created>
  <dcterms:modified xsi:type="dcterms:W3CDTF">2021-01-07T04:26:00Z</dcterms:modified>
</cp:coreProperties>
</file>