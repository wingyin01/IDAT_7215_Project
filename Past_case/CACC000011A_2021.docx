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7AC9" w:rsidRPr="00430B89" w:rsidRDefault="00D57AC9" w:rsidP="00815975">
      <w:pPr>
        <w:pStyle w:val="normal1"/>
        <w:spacing w:line="240" w:lineRule="auto"/>
        <w:jc w:val="right"/>
        <w:rPr>
          <w:rFonts w:eastAsia="宋体"/>
          <w:b w:val="0"/>
          <w:color w:val="00B0F0"/>
          <w:szCs w:val="28"/>
          <w:lang w:eastAsia="zh-TW"/>
        </w:rPr>
      </w:pPr>
    </w:p>
    <w:p w:rsidR="00815975" w:rsidRPr="00430B89" w:rsidRDefault="000A484D" w:rsidP="00815975">
      <w:pPr>
        <w:pStyle w:val="normal1"/>
        <w:spacing w:line="240" w:lineRule="auto"/>
        <w:jc w:val="right"/>
        <w:rPr>
          <w:rFonts w:eastAsia="宋体"/>
          <w:b w:val="0"/>
          <w:caps w:val="0"/>
          <w:lang w:val="en-US" w:eastAsia="zh-TW"/>
        </w:rPr>
      </w:pPr>
      <w:r w:rsidRPr="00430B89">
        <w:rPr>
          <w:rFonts w:eastAsia="宋体"/>
          <w:b w:val="0"/>
          <w:szCs w:val="28"/>
          <w:lang w:eastAsia="zh-TW"/>
        </w:rPr>
        <w:t xml:space="preserve">        </w:t>
      </w:r>
      <w:r w:rsidR="004A06D7" w:rsidRPr="00430B89">
        <w:rPr>
          <w:rFonts w:eastAsia="宋体"/>
          <w:b w:val="0"/>
          <w:caps w:val="0"/>
          <w:lang w:val="en-US" w:eastAsia="zh-TW"/>
        </w:rPr>
        <w:t xml:space="preserve">CACC </w:t>
      </w:r>
      <w:r w:rsidR="0006287A" w:rsidRPr="00430B89">
        <w:rPr>
          <w:rFonts w:eastAsia="宋体"/>
          <w:b w:val="0"/>
          <w:caps w:val="0"/>
          <w:lang w:val="en-US" w:eastAsia="zh-TW"/>
        </w:rPr>
        <w:t>1</w:t>
      </w:r>
      <w:r w:rsidR="00D45E26" w:rsidRPr="00430B89">
        <w:rPr>
          <w:rFonts w:eastAsia="宋体"/>
          <w:b w:val="0"/>
          <w:caps w:val="0"/>
          <w:lang w:val="en-US" w:eastAsia="zh-TW"/>
        </w:rPr>
        <w:t>1</w:t>
      </w:r>
      <w:r w:rsidR="004A06D7" w:rsidRPr="00430B89">
        <w:rPr>
          <w:rFonts w:eastAsia="宋体"/>
          <w:b w:val="0"/>
          <w:caps w:val="0"/>
          <w:lang w:val="en-US" w:eastAsia="zh-TW"/>
        </w:rPr>
        <w:t>/</w:t>
      </w:r>
      <w:r w:rsidR="00742864" w:rsidRPr="00430B89">
        <w:rPr>
          <w:rFonts w:eastAsia="宋体"/>
          <w:b w:val="0"/>
          <w:caps w:val="0"/>
          <w:lang w:val="en-US" w:eastAsia="zh-TW"/>
        </w:rPr>
        <w:t>20</w:t>
      </w:r>
      <w:r w:rsidR="00D45E26" w:rsidRPr="00430B89">
        <w:rPr>
          <w:rFonts w:eastAsia="宋体"/>
          <w:b w:val="0"/>
          <w:caps w:val="0"/>
          <w:lang w:val="en-US" w:eastAsia="zh-TW"/>
        </w:rPr>
        <w:t>21</w:t>
      </w:r>
    </w:p>
    <w:p w:rsidR="00815975" w:rsidRPr="00430B89" w:rsidRDefault="00815975" w:rsidP="00815975">
      <w:pPr>
        <w:pStyle w:val="normal1"/>
        <w:spacing w:line="240" w:lineRule="auto"/>
        <w:jc w:val="right"/>
        <w:rPr>
          <w:rFonts w:eastAsia="宋体"/>
          <w:b w:val="0"/>
          <w:caps w:val="0"/>
          <w:lang w:val="en-US" w:eastAsia="zh-TW"/>
        </w:rPr>
      </w:pPr>
      <w:r w:rsidRPr="00430B89">
        <w:rPr>
          <w:rFonts w:eastAsia="宋体"/>
          <w:b w:val="0"/>
          <w:caps w:val="0"/>
          <w:lang w:val="en-US" w:eastAsia="zh-TW"/>
        </w:rPr>
        <w:t>[20</w:t>
      </w:r>
      <w:r w:rsidR="00B613C8" w:rsidRPr="00430B89">
        <w:rPr>
          <w:rFonts w:eastAsia="宋体"/>
          <w:b w:val="0"/>
          <w:caps w:val="0"/>
          <w:lang w:val="en-US" w:eastAsia="zh-TW"/>
        </w:rPr>
        <w:t>2</w:t>
      </w:r>
      <w:r w:rsidR="004A06D7" w:rsidRPr="00430B89">
        <w:rPr>
          <w:rFonts w:eastAsia="宋体"/>
          <w:b w:val="0"/>
          <w:caps w:val="0"/>
          <w:lang w:val="en-US" w:eastAsia="zh-TW"/>
        </w:rPr>
        <w:t>2</w:t>
      </w:r>
      <w:r w:rsidR="004514D3">
        <w:rPr>
          <w:rFonts w:eastAsia="宋体"/>
          <w:b w:val="0"/>
          <w:caps w:val="0"/>
          <w:lang w:val="en-US" w:eastAsia="zh-TW"/>
        </w:rPr>
        <w:t>] HKCA 1904</w:t>
      </w:r>
    </w:p>
    <w:p w:rsidR="00815975" w:rsidRPr="00430B89" w:rsidRDefault="00815975" w:rsidP="00815975">
      <w:pPr>
        <w:pStyle w:val="normal1"/>
        <w:jc w:val="right"/>
        <w:rPr>
          <w:rFonts w:eastAsia="宋体"/>
          <w:b w:val="0"/>
          <w:caps w:val="0"/>
          <w:lang w:val="en-US" w:eastAsia="zh-TW"/>
        </w:rPr>
      </w:pPr>
    </w:p>
    <w:p w:rsidR="00FB493A" w:rsidRPr="00430B89" w:rsidRDefault="00ED1EF5" w:rsidP="00A20613">
      <w:pPr>
        <w:pStyle w:val="Draft"/>
        <w:tabs>
          <w:tab w:val="clear" w:pos="1440"/>
          <w:tab w:val="clear" w:pos="9072"/>
        </w:tabs>
        <w:overflowPunct w:val="0"/>
        <w:spacing w:after="20" w:line="240" w:lineRule="auto"/>
        <w:ind w:right="-547"/>
        <w:jc w:val="both"/>
        <w:rPr>
          <w:b/>
          <w:lang w:eastAsia="zh-TW"/>
        </w:rPr>
      </w:pPr>
      <w:r w:rsidRPr="00430B89">
        <w:rPr>
          <w:b/>
          <w:lang w:eastAsia="zh-TW"/>
        </w:rPr>
        <w:tab/>
      </w:r>
      <w:r w:rsidR="00FB493A" w:rsidRPr="00430B89">
        <w:rPr>
          <w:b/>
          <w:lang w:eastAsia="zh-TW"/>
        </w:rPr>
        <w:t>香港特別行政區</w:t>
      </w:r>
    </w:p>
    <w:p w:rsidR="00FB493A" w:rsidRPr="00430B89" w:rsidRDefault="00ED1EF5" w:rsidP="00A20613">
      <w:pPr>
        <w:pStyle w:val="Draft"/>
        <w:tabs>
          <w:tab w:val="clear" w:pos="1440"/>
          <w:tab w:val="clear" w:pos="9072"/>
          <w:tab w:val="right" w:pos="9000"/>
        </w:tabs>
        <w:overflowPunct w:val="0"/>
        <w:spacing w:after="20" w:line="240" w:lineRule="auto"/>
        <w:ind w:right="-547"/>
        <w:jc w:val="both"/>
        <w:rPr>
          <w:b/>
          <w:lang w:eastAsia="zh-TW"/>
        </w:rPr>
      </w:pPr>
      <w:r w:rsidRPr="00430B89">
        <w:rPr>
          <w:b/>
          <w:lang w:eastAsia="zh-TW"/>
        </w:rPr>
        <w:tab/>
      </w:r>
      <w:r w:rsidR="00FB493A" w:rsidRPr="00430B89">
        <w:rPr>
          <w:b/>
          <w:lang w:eastAsia="zh-TW"/>
        </w:rPr>
        <w:t>高等法院</w:t>
      </w:r>
      <w:r w:rsidR="00553023" w:rsidRPr="00430B89">
        <w:rPr>
          <w:b/>
          <w:lang w:eastAsia="zh-TW"/>
        </w:rPr>
        <w:t>上訴</w:t>
      </w:r>
      <w:r w:rsidR="00FB493A" w:rsidRPr="00430B89">
        <w:rPr>
          <w:b/>
          <w:lang w:eastAsia="zh-TW"/>
        </w:rPr>
        <w:t>法庭</w:t>
      </w:r>
    </w:p>
    <w:p w:rsidR="00ED1EF5" w:rsidRPr="00430B89" w:rsidRDefault="00ED1EF5" w:rsidP="00A20613">
      <w:pPr>
        <w:tabs>
          <w:tab w:val="clear" w:pos="1440"/>
          <w:tab w:val="right" w:pos="8820"/>
        </w:tabs>
        <w:overflowPunct w:val="0"/>
        <w:spacing w:after="20"/>
        <w:jc w:val="both"/>
        <w:rPr>
          <w:lang w:eastAsia="zh-TW"/>
        </w:rPr>
      </w:pPr>
      <w:r w:rsidRPr="00430B89">
        <w:rPr>
          <w:lang w:eastAsia="zh-TW"/>
        </w:rPr>
        <w:tab/>
      </w:r>
      <w:r w:rsidR="00553023" w:rsidRPr="00430B89">
        <w:rPr>
          <w:lang w:eastAsia="zh-TW"/>
        </w:rPr>
        <w:t>刑</w:t>
      </w:r>
      <w:r w:rsidRPr="00430B89">
        <w:rPr>
          <w:lang w:eastAsia="zh-TW"/>
        </w:rPr>
        <w:t>事司法管轄權</w:t>
      </w:r>
    </w:p>
    <w:p w:rsidR="00553023" w:rsidRPr="00430B89" w:rsidRDefault="00553023" w:rsidP="00A20613">
      <w:pPr>
        <w:tabs>
          <w:tab w:val="clear" w:pos="1440"/>
          <w:tab w:val="right" w:pos="8820"/>
        </w:tabs>
        <w:overflowPunct w:val="0"/>
        <w:spacing w:after="20"/>
        <w:jc w:val="both"/>
        <w:rPr>
          <w:lang w:eastAsia="zh-TW"/>
        </w:rPr>
      </w:pPr>
      <w:r w:rsidRPr="00430B89">
        <w:rPr>
          <w:lang w:eastAsia="zh-TW"/>
        </w:rPr>
        <w:tab/>
      </w:r>
      <w:r w:rsidR="00D45E26" w:rsidRPr="00430B89">
        <w:rPr>
          <w:lang w:eastAsia="zh-TW"/>
        </w:rPr>
        <w:t>更新定罪及刑罰上訴許可申請</w:t>
      </w:r>
    </w:p>
    <w:p w:rsidR="00553023" w:rsidRPr="00430B89" w:rsidRDefault="00553023" w:rsidP="00A20613">
      <w:pPr>
        <w:tabs>
          <w:tab w:val="clear" w:pos="1440"/>
          <w:tab w:val="right" w:pos="8820"/>
        </w:tabs>
        <w:overflowPunct w:val="0"/>
        <w:spacing w:after="20"/>
        <w:jc w:val="both"/>
        <w:rPr>
          <w:lang w:eastAsia="zh-TW"/>
        </w:rPr>
      </w:pPr>
      <w:r w:rsidRPr="00430B89">
        <w:rPr>
          <w:lang w:eastAsia="zh-TW"/>
        </w:rPr>
        <w:tab/>
      </w:r>
      <w:r w:rsidR="007D11A7" w:rsidRPr="00430B89">
        <w:rPr>
          <w:lang w:eastAsia="zh-TW"/>
        </w:rPr>
        <w:t>刑事上訴案件</w:t>
      </w:r>
      <w:r w:rsidRPr="00430B89">
        <w:rPr>
          <w:lang w:eastAsia="zh-TW"/>
        </w:rPr>
        <w:t>20</w:t>
      </w:r>
      <w:r w:rsidR="00D45E26" w:rsidRPr="00430B89">
        <w:rPr>
          <w:lang w:eastAsia="zh-TW"/>
        </w:rPr>
        <w:t>21</w:t>
      </w:r>
      <w:r w:rsidRPr="00430B89">
        <w:rPr>
          <w:lang w:eastAsia="zh-TW"/>
        </w:rPr>
        <w:t>年第</w:t>
      </w:r>
      <w:r w:rsidR="0006287A" w:rsidRPr="00430B89">
        <w:rPr>
          <w:lang w:eastAsia="zh-TW"/>
        </w:rPr>
        <w:t>1</w:t>
      </w:r>
      <w:r w:rsidR="00D45E26" w:rsidRPr="00430B89">
        <w:rPr>
          <w:lang w:eastAsia="zh-TW"/>
        </w:rPr>
        <w:t>1</w:t>
      </w:r>
      <w:r w:rsidRPr="00430B89">
        <w:rPr>
          <w:lang w:eastAsia="zh-TW"/>
        </w:rPr>
        <w:t>號</w:t>
      </w:r>
    </w:p>
    <w:p w:rsidR="00553023" w:rsidRPr="00430B89" w:rsidRDefault="00553023" w:rsidP="00A20613">
      <w:pPr>
        <w:tabs>
          <w:tab w:val="clear" w:pos="1440"/>
          <w:tab w:val="right" w:pos="8820"/>
        </w:tabs>
        <w:overflowPunct w:val="0"/>
        <w:spacing w:after="20"/>
        <w:jc w:val="both"/>
        <w:rPr>
          <w:lang w:eastAsia="zh-TW"/>
        </w:rPr>
      </w:pPr>
      <w:r w:rsidRPr="00430B89">
        <w:rPr>
          <w:lang w:eastAsia="zh-TW"/>
        </w:rPr>
        <w:tab/>
        <w:t>(</w:t>
      </w:r>
      <w:r w:rsidR="004454EE" w:rsidRPr="00430B89">
        <w:rPr>
          <w:lang w:eastAsia="zh-TW"/>
        </w:rPr>
        <w:t>原</w:t>
      </w:r>
      <w:r w:rsidR="0006287A" w:rsidRPr="00430B89">
        <w:rPr>
          <w:lang w:eastAsia="zh-HK"/>
        </w:rPr>
        <w:t>區域</w:t>
      </w:r>
      <w:r w:rsidR="0037212A" w:rsidRPr="00430B89">
        <w:rPr>
          <w:lang w:eastAsia="zh-HK"/>
        </w:rPr>
        <w:t>法院</w:t>
      </w:r>
      <w:r w:rsidR="0037212A" w:rsidRPr="00430B89">
        <w:rPr>
          <w:lang w:eastAsia="zh-TW"/>
        </w:rPr>
        <w:t>刑事案件</w:t>
      </w:r>
      <w:r w:rsidR="00FB448F" w:rsidRPr="00430B89">
        <w:rPr>
          <w:lang w:eastAsia="zh-TW"/>
        </w:rPr>
        <w:fldChar w:fldCharType="begin"/>
      </w:r>
      <w:r w:rsidR="004454EE" w:rsidRPr="00430B89">
        <w:rPr>
          <w:lang w:eastAsia="zh-TW"/>
        </w:rPr>
        <w:instrText xml:space="preserve">  </w:instrText>
      </w:r>
      <w:r w:rsidR="00FB448F" w:rsidRPr="00430B89">
        <w:rPr>
          <w:lang w:eastAsia="zh-TW"/>
        </w:rPr>
        <w:fldChar w:fldCharType="end"/>
      </w:r>
      <w:r w:rsidR="004454EE" w:rsidRPr="00430B89">
        <w:rPr>
          <w:lang w:eastAsia="zh-TW"/>
        </w:rPr>
        <w:t>20</w:t>
      </w:r>
      <w:r w:rsidR="000F5527" w:rsidRPr="00430B89">
        <w:rPr>
          <w:lang w:eastAsia="zh-TW"/>
        </w:rPr>
        <w:t>1</w:t>
      </w:r>
      <w:r w:rsidR="00D45E26" w:rsidRPr="00430B89">
        <w:rPr>
          <w:lang w:eastAsia="zh-TW"/>
        </w:rPr>
        <w:t>9</w:t>
      </w:r>
      <w:r w:rsidR="00FB448F" w:rsidRPr="00430B89">
        <w:rPr>
          <w:lang w:eastAsia="zh-TW"/>
        </w:rPr>
        <w:fldChar w:fldCharType="begin"/>
      </w:r>
      <w:r w:rsidR="004454EE" w:rsidRPr="00430B89">
        <w:rPr>
          <w:lang w:eastAsia="zh-TW"/>
        </w:rPr>
        <w:instrText xml:space="preserve">  </w:instrText>
      </w:r>
      <w:r w:rsidR="00FB448F" w:rsidRPr="00430B89">
        <w:rPr>
          <w:lang w:eastAsia="zh-TW"/>
        </w:rPr>
        <w:fldChar w:fldCharType="end"/>
      </w:r>
      <w:r w:rsidR="00FB448F" w:rsidRPr="00430B89">
        <w:rPr>
          <w:lang w:eastAsia="zh-TW"/>
        </w:rPr>
        <w:fldChar w:fldCharType="begin"/>
      </w:r>
      <w:r w:rsidR="004454EE" w:rsidRPr="00430B89">
        <w:rPr>
          <w:lang w:eastAsia="zh-TW"/>
        </w:rPr>
        <w:instrText xml:space="preserve">  </w:instrText>
      </w:r>
      <w:r w:rsidR="00FB448F" w:rsidRPr="00430B89">
        <w:rPr>
          <w:lang w:eastAsia="zh-TW"/>
        </w:rPr>
        <w:fldChar w:fldCharType="end"/>
      </w:r>
      <w:r w:rsidR="004454EE" w:rsidRPr="00430B89">
        <w:rPr>
          <w:lang w:eastAsia="zh-TW"/>
        </w:rPr>
        <w:t>年第</w:t>
      </w:r>
      <w:r w:rsidR="00D45E26" w:rsidRPr="00430B89">
        <w:rPr>
          <w:lang w:eastAsia="zh-TW"/>
        </w:rPr>
        <w:t>812</w:t>
      </w:r>
      <w:r w:rsidR="00B01AC6" w:rsidRPr="00430B89">
        <w:rPr>
          <w:lang w:eastAsia="zh-HK"/>
        </w:rPr>
        <w:t>號</w:t>
      </w:r>
      <w:r w:rsidRPr="00430B89">
        <w:rPr>
          <w:lang w:eastAsia="zh-TW"/>
        </w:rPr>
        <w:t>)</w:t>
      </w:r>
    </w:p>
    <w:p w:rsidR="00ED1EF5" w:rsidRPr="00430B89" w:rsidRDefault="00553023" w:rsidP="005104E1">
      <w:pPr>
        <w:spacing w:before="60" w:after="20" w:line="360" w:lineRule="auto"/>
        <w:jc w:val="both"/>
        <w:rPr>
          <w:lang w:eastAsia="zh-TW"/>
        </w:rPr>
      </w:pPr>
      <w:r w:rsidRPr="00430B89">
        <w:rPr>
          <w:bCs/>
          <w:spacing w:val="20"/>
          <w:lang w:eastAsia="zh-TW"/>
        </w:rPr>
        <w:tab/>
      </w:r>
      <w:r w:rsidR="00ED1EF5" w:rsidRPr="00430B89">
        <w:rPr>
          <w:lang w:eastAsia="zh-TW"/>
        </w:rPr>
        <w:tab/>
        <w:t>__________________</w:t>
      </w:r>
    </w:p>
    <w:p w:rsidR="00ED1EF5" w:rsidRPr="00430B89" w:rsidRDefault="00ED1EF5" w:rsidP="00A20613">
      <w:pPr>
        <w:tabs>
          <w:tab w:val="clear" w:pos="1440"/>
          <w:tab w:val="right" w:pos="8820"/>
        </w:tabs>
        <w:overflowPunct w:val="0"/>
        <w:spacing w:after="20"/>
        <w:rPr>
          <w:lang w:eastAsia="zh-TW"/>
        </w:rPr>
      </w:pPr>
    </w:p>
    <w:p w:rsidR="004A06D7" w:rsidRPr="00430B89" w:rsidRDefault="004A06D7" w:rsidP="004A06D7">
      <w:pPr>
        <w:tabs>
          <w:tab w:val="clear" w:pos="1440"/>
          <w:tab w:val="left" w:pos="2970"/>
          <w:tab w:val="right" w:pos="8295"/>
        </w:tabs>
        <w:overflowPunct w:val="0"/>
        <w:adjustRightInd w:val="0"/>
        <w:spacing w:after="20"/>
        <w:ind w:left="1714" w:hanging="1714"/>
        <w:rPr>
          <w:lang w:eastAsia="zh-TW"/>
        </w:rPr>
      </w:pPr>
      <w:r w:rsidRPr="00430B89">
        <w:rPr>
          <w:lang w:eastAsia="zh-TW"/>
        </w:rPr>
        <w:t>答辯人</w:t>
      </w:r>
      <w:r w:rsidRPr="00430B89">
        <w:rPr>
          <w:lang w:eastAsia="zh-TW"/>
        </w:rPr>
        <w:tab/>
      </w:r>
      <w:r w:rsidRPr="00430B89">
        <w:rPr>
          <w:lang w:eastAsia="zh-TW"/>
        </w:rPr>
        <w:tab/>
      </w:r>
      <w:r w:rsidRPr="00430B89">
        <w:rPr>
          <w:lang w:eastAsia="zh-TW"/>
        </w:rPr>
        <w:tab/>
      </w:r>
      <w:r w:rsidRPr="00430B89">
        <w:rPr>
          <w:caps/>
          <w:lang w:eastAsia="zh-TW"/>
        </w:rPr>
        <w:t>香港特別行政區</w:t>
      </w:r>
    </w:p>
    <w:p w:rsidR="004A06D7" w:rsidRPr="00430B89" w:rsidRDefault="004A06D7" w:rsidP="004A06D7">
      <w:pPr>
        <w:pStyle w:val="hspace"/>
        <w:overflowPunct w:val="0"/>
        <w:spacing w:after="20" w:line="240" w:lineRule="auto"/>
        <w:rPr>
          <w:lang w:eastAsia="zh-TW"/>
        </w:rPr>
      </w:pPr>
    </w:p>
    <w:p w:rsidR="004A06D7" w:rsidRPr="00430B89" w:rsidRDefault="004A06D7" w:rsidP="004A06D7">
      <w:pPr>
        <w:overflowPunct w:val="0"/>
        <w:spacing w:after="20"/>
        <w:rPr>
          <w:lang w:eastAsia="zh-TW"/>
        </w:rPr>
      </w:pPr>
      <w:r w:rsidRPr="00430B89">
        <w:rPr>
          <w:lang w:eastAsia="zh-TW"/>
        </w:rPr>
        <w:tab/>
      </w:r>
      <w:r w:rsidRPr="00430B89">
        <w:rPr>
          <w:lang w:eastAsia="zh-TW"/>
        </w:rPr>
        <w:tab/>
      </w:r>
      <w:r w:rsidRPr="00430B89">
        <w:rPr>
          <w:lang w:eastAsia="zh-TW"/>
        </w:rPr>
        <w:t>對</w:t>
      </w:r>
    </w:p>
    <w:p w:rsidR="004A06D7" w:rsidRPr="00430B89" w:rsidRDefault="004A06D7" w:rsidP="004A06D7">
      <w:pPr>
        <w:pStyle w:val="hspace"/>
        <w:overflowPunct w:val="0"/>
        <w:spacing w:after="20" w:line="240" w:lineRule="auto"/>
        <w:rPr>
          <w:lang w:eastAsia="zh-TW"/>
        </w:rPr>
      </w:pPr>
    </w:p>
    <w:p w:rsidR="004A06D7" w:rsidRPr="00430B89" w:rsidRDefault="007D778F" w:rsidP="004A06D7">
      <w:pPr>
        <w:tabs>
          <w:tab w:val="clear" w:pos="1440"/>
        </w:tabs>
        <w:spacing w:before="60" w:after="60"/>
        <w:rPr>
          <w:caps/>
          <w:lang w:eastAsia="zh-TW"/>
        </w:rPr>
      </w:pPr>
      <w:r w:rsidRPr="007D778F">
        <w:rPr>
          <w:rFonts w:ascii="宋体" w:hAnsi="宋体" w:hint="eastAsia"/>
          <w:lang w:eastAsia="zh-HK"/>
        </w:rPr>
        <w:t>申</w:t>
      </w:r>
      <w:r w:rsidRPr="007D778F">
        <w:rPr>
          <w:rFonts w:ascii="宋体" w:hAnsi="宋体" w:hint="eastAsia"/>
          <w:lang w:eastAsia="zh-TW"/>
        </w:rPr>
        <w:t>請</w:t>
      </w:r>
      <w:r w:rsidR="004A06D7" w:rsidRPr="007D778F">
        <w:rPr>
          <w:rFonts w:ascii="宋体" w:hAnsi="宋体"/>
          <w:lang w:eastAsia="zh-HK"/>
        </w:rPr>
        <w:t>人</w:t>
      </w:r>
      <w:r w:rsidR="004A06D7" w:rsidRPr="00430B89">
        <w:rPr>
          <w:caps/>
          <w:lang w:eastAsia="zh-TW"/>
        </w:rPr>
        <w:tab/>
      </w:r>
      <w:r w:rsidR="00D45E26" w:rsidRPr="00430B89">
        <w:rPr>
          <w:caps/>
          <w:lang w:eastAsia="zh-TW"/>
        </w:rPr>
        <w:t>PAT Wai fan, Amy (</w:t>
      </w:r>
      <w:r w:rsidR="00D45E26" w:rsidRPr="00430B89">
        <w:rPr>
          <w:caps/>
          <w:lang w:eastAsia="zh-TW"/>
        </w:rPr>
        <w:t>畢慧芬</w:t>
      </w:r>
      <w:r w:rsidR="00D45E26" w:rsidRPr="00430B89">
        <w:rPr>
          <w:caps/>
          <w:lang w:eastAsia="zh-TW"/>
        </w:rPr>
        <w:t>)</w:t>
      </w:r>
    </w:p>
    <w:p w:rsidR="004A06D7" w:rsidRPr="00430B89" w:rsidRDefault="004A06D7" w:rsidP="004A06D7">
      <w:pPr>
        <w:tabs>
          <w:tab w:val="clear" w:pos="1440"/>
          <w:tab w:val="right" w:pos="8820"/>
        </w:tabs>
        <w:overflowPunct w:val="0"/>
        <w:spacing w:before="240" w:after="20"/>
        <w:jc w:val="both"/>
        <w:rPr>
          <w:lang w:eastAsia="zh-TW"/>
        </w:rPr>
      </w:pPr>
      <w:r w:rsidRPr="00430B89">
        <w:rPr>
          <w:lang w:eastAsia="zh-TW"/>
        </w:rPr>
        <w:tab/>
        <w:t>__________________</w:t>
      </w:r>
    </w:p>
    <w:p w:rsidR="004A06D7" w:rsidRPr="00430B89" w:rsidRDefault="004A06D7" w:rsidP="004A06D7">
      <w:pPr>
        <w:pStyle w:val="hspace"/>
        <w:overflowPunct w:val="0"/>
        <w:spacing w:after="20" w:line="360" w:lineRule="auto"/>
        <w:rPr>
          <w:lang w:eastAsia="zh-TW"/>
        </w:rPr>
      </w:pPr>
    </w:p>
    <w:p w:rsidR="004A06D7" w:rsidRPr="00430B89" w:rsidRDefault="004A06D7" w:rsidP="004A06D7">
      <w:pPr>
        <w:shd w:val="clear" w:color="auto" w:fill="FFFFFF"/>
        <w:tabs>
          <w:tab w:val="clear" w:pos="1440"/>
          <w:tab w:val="clear" w:pos="4320"/>
          <w:tab w:val="clear" w:pos="9072"/>
          <w:tab w:val="left" w:pos="2340"/>
        </w:tabs>
        <w:snapToGrid/>
        <w:spacing w:after="40"/>
        <w:ind w:left="1800" w:hanging="1710"/>
        <w:rPr>
          <w:szCs w:val="28"/>
          <w:lang w:eastAsia="zh-HK"/>
        </w:rPr>
      </w:pPr>
      <w:r w:rsidRPr="00430B89">
        <w:rPr>
          <w:szCs w:val="28"/>
          <w:lang w:eastAsia="zh-TW"/>
        </w:rPr>
        <w:t>主審法官：</w:t>
      </w:r>
      <w:r w:rsidRPr="00430B89">
        <w:rPr>
          <w:szCs w:val="28"/>
          <w:lang w:eastAsia="zh-TW"/>
        </w:rPr>
        <w:tab/>
      </w:r>
      <w:r w:rsidRPr="00430B89">
        <w:rPr>
          <w:szCs w:val="28"/>
          <w:lang w:eastAsia="zh-TW"/>
        </w:rPr>
        <w:t>高等法院</w:t>
      </w:r>
      <w:r w:rsidRPr="00430B89">
        <w:rPr>
          <w:szCs w:val="28"/>
          <w:lang w:eastAsia="zh-HK"/>
        </w:rPr>
        <w:t>上訴法</w:t>
      </w:r>
      <w:r w:rsidRPr="00430B89">
        <w:rPr>
          <w:szCs w:val="28"/>
          <w:lang w:eastAsia="zh-TW"/>
        </w:rPr>
        <w:t>庭法官</w:t>
      </w:r>
      <w:r w:rsidRPr="00430B89">
        <w:rPr>
          <w:szCs w:val="28"/>
          <w:lang w:eastAsia="zh-HK"/>
        </w:rPr>
        <w:t>彭偉昌</w:t>
      </w:r>
    </w:p>
    <w:p w:rsidR="004A06D7" w:rsidRPr="00430B89" w:rsidRDefault="004A06D7" w:rsidP="004A06D7">
      <w:pPr>
        <w:shd w:val="clear" w:color="auto" w:fill="FFFFFF"/>
        <w:tabs>
          <w:tab w:val="clear" w:pos="1440"/>
          <w:tab w:val="clear" w:pos="4320"/>
          <w:tab w:val="clear" w:pos="9072"/>
          <w:tab w:val="left" w:pos="2340"/>
        </w:tabs>
        <w:snapToGrid/>
        <w:spacing w:after="40"/>
        <w:ind w:left="1800" w:hanging="1710"/>
        <w:rPr>
          <w:szCs w:val="28"/>
          <w:lang w:eastAsia="zh-TW"/>
        </w:rPr>
      </w:pPr>
      <w:r w:rsidRPr="00430B89">
        <w:rPr>
          <w:szCs w:val="28"/>
          <w:lang w:eastAsia="zh-HK"/>
        </w:rPr>
        <w:tab/>
      </w:r>
      <w:r w:rsidRPr="00430B89">
        <w:rPr>
          <w:lang w:eastAsia="zh-TW"/>
        </w:rPr>
        <w:t>高等法院上訴法庭法官潘敏琦</w:t>
      </w:r>
    </w:p>
    <w:p w:rsidR="004A06D7" w:rsidRPr="00430B89" w:rsidRDefault="004A06D7" w:rsidP="004A06D7">
      <w:pPr>
        <w:shd w:val="clear" w:color="auto" w:fill="FFFFFF"/>
        <w:tabs>
          <w:tab w:val="clear" w:pos="1440"/>
          <w:tab w:val="clear" w:pos="4320"/>
          <w:tab w:val="clear" w:pos="9072"/>
          <w:tab w:val="left" w:pos="2340"/>
        </w:tabs>
        <w:snapToGrid/>
        <w:spacing w:after="40"/>
        <w:ind w:left="1800" w:hanging="1710"/>
        <w:rPr>
          <w:szCs w:val="28"/>
          <w:lang w:eastAsia="zh-HK"/>
        </w:rPr>
      </w:pPr>
      <w:r w:rsidRPr="00430B89">
        <w:rPr>
          <w:szCs w:val="28"/>
          <w:lang w:eastAsia="zh-HK"/>
        </w:rPr>
        <w:tab/>
      </w:r>
      <w:r w:rsidRPr="00430B89">
        <w:rPr>
          <w:lang w:eastAsia="zh-TW"/>
        </w:rPr>
        <w:t>高等法院上訴法庭法官彭寶琴</w:t>
      </w:r>
    </w:p>
    <w:p w:rsidR="004A06D7" w:rsidRPr="00430B89" w:rsidRDefault="004A06D7" w:rsidP="004A06D7">
      <w:pPr>
        <w:tabs>
          <w:tab w:val="left" w:pos="2340"/>
        </w:tabs>
        <w:overflowPunct w:val="0"/>
        <w:spacing w:after="40"/>
        <w:ind w:left="1800" w:hanging="1710"/>
        <w:rPr>
          <w:lang w:eastAsia="zh-TW"/>
        </w:rPr>
      </w:pPr>
      <w:r w:rsidRPr="00430B89">
        <w:rPr>
          <w:lang w:eastAsia="zh-TW"/>
        </w:rPr>
        <w:t>聆訊日期：</w:t>
      </w:r>
      <w:r w:rsidRPr="00430B89">
        <w:rPr>
          <w:lang w:eastAsia="zh-TW"/>
        </w:rPr>
        <w:tab/>
        <w:t>2022</w:t>
      </w:r>
      <w:r w:rsidRPr="00430B89">
        <w:rPr>
          <w:lang w:eastAsia="zh-TW"/>
        </w:rPr>
        <w:t>年</w:t>
      </w:r>
      <w:r w:rsidR="00D45E26" w:rsidRPr="00430B89">
        <w:rPr>
          <w:lang w:eastAsia="zh-TW"/>
        </w:rPr>
        <w:t>12</w:t>
      </w:r>
      <w:r w:rsidRPr="00430B89">
        <w:rPr>
          <w:lang w:eastAsia="zh-TW"/>
        </w:rPr>
        <w:t>月</w:t>
      </w:r>
      <w:r w:rsidR="0006287A" w:rsidRPr="00430B89">
        <w:rPr>
          <w:lang w:eastAsia="zh-TW"/>
        </w:rPr>
        <w:t>1</w:t>
      </w:r>
      <w:r w:rsidR="00D45E26" w:rsidRPr="00430B89">
        <w:rPr>
          <w:lang w:eastAsia="zh-TW"/>
        </w:rPr>
        <w:t>6</w:t>
      </w:r>
      <w:r w:rsidRPr="00430B89">
        <w:rPr>
          <w:lang w:eastAsia="zh-TW"/>
        </w:rPr>
        <w:t>日</w:t>
      </w:r>
    </w:p>
    <w:p w:rsidR="0006287A" w:rsidRPr="00430B89" w:rsidRDefault="0006287A" w:rsidP="004A06D7">
      <w:pPr>
        <w:tabs>
          <w:tab w:val="left" w:pos="2340"/>
        </w:tabs>
        <w:overflowPunct w:val="0"/>
        <w:spacing w:after="40"/>
        <w:ind w:left="1800" w:hanging="1710"/>
        <w:rPr>
          <w:lang w:eastAsia="zh-TW"/>
        </w:rPr>
      </w:pPr>
      <w:r w:rsidRPr="00430B89">
        <w:rPr>
          <w:lang w:eastAsia="zh-TW"/>
        </w:rPr>
        <w:t>判案日期：</w:t>
      </w:r>
      <w:r w:rsidRPr="00430B89">
        <w:rPr>
          <w:lang w:eastAsia="zh-TW"/>
        </w:rPr>
        <w:tab/>
        <w:t>2022</w:t>
      </w:r>
      <w:r w:rsidRPr="00430B89">
        <w:rPr>
          <w:lang w:eastAsia="zh-TW"/>
        </w:rPr>
        <w:t>年</w:t>
      </w:r>
      <w:r w:rsidR="00D45E26" w:rsidRPr="00430B89">
        <w:rPr>
          <w:lang w:eastAsia="zh-TW"/>
        </w:rPr>
        <w:t>12</w:t>
      </w:r>
      <w:r w:rsidRPr="00430B89">
        <w:rPr>
          <w:lang w:eastAsia="zh-TW"/>
        </w:rPr>
        <w:t>月</w:t>
      </w:r>
      <w:r w:rsidRPr="00430B89">
        <w:rPr>
          <w:lang w:eastAsia="zh-TW"/>
        </w:rPr>
        <w:t>1</w:t>
      </w:r>
      <w:r w:rsidR="00D45E26" w:rsidRPr="00430B89">
        <w:rPr>
          <w:lang w:eastAsia="zh-TW"/>
        </w:rPr>
        <w:t>6</w:t>
      </w:r>
      <w:r w:rsidRPr="00430B89">
        <w:rPr>
          <w:lang w:eastAsia="zh-TW"/>
        </w:rPr>
        <w:t>日</w:t>
      </w:r>
      <w:bookmarkStart w:id="0" w:name="_GoBack"/>
      <w:bookmarkEnd w:id="0"/>
    </w:p>
    <w:p w:rsidR="004A06D7" w:rsidRPr="00430B89" w:rsidRDefault="004A06D7" w:rsidP="004A06D7">
      <w:pPr>
        <w:tabs>
          <w:tab w:val="left" w:pos="2340"/>
        </w:tabs>
        <w:overflowPunct w:val="0"/>
        <w:spacing w:after="40"/>
        <w:ind w:left="1800" w:hanging="1710"/>
        <w:rPr>
          <w:lang w:eastAsia="zh-TW"/>
        </w:rPr>
      </w:pPr>
      <w:r w:rsidRPr="00430B89">
        <w:rPr>
          <w:lang w:eastAsia="zh-TW"/>
        </w:rPr>
        <w:t>判案</w:t>
      </w:r>
      <w:r w:rsidR="00D45E26" w:rsidRPr="00430B89">
        <w:rPr>
          <w:lang w:eastAsia="zh-HK"/>
        </w:rPr>
        <w:t>理由</w:t>
      </w:r>
      <w:r w:rsidRPr="00430B89">
        <w:rPr>
          <w:lang w:eastAsia="zh-TW"/>
        </w:rPr>
        <w:t>書日期：</w:t>
      </w:r>
      <w:r w:rsidRPr="00430B89">
        <w:rPr>
          <w:lang w:eastAsia="zh-TW"/>
        </w:rPr>
        <w:tab/>
        <w:t>2022</w:t>
      </w:r>
      <w:r w:rsidRPr="00430B89">
        <w:rPr>
          <w:lang w:eastAsia="zh-TW"/>
        </w:rPr>
        <w:t>年</w:t>
      </w:r>
      <w:r w:rsidR="00D45E26" w:rsidRPr="00430B89">
        <w:rPr>
          <w:lang w:eastAsia="zh-TW"/>
        </w:rPr>
        <w:t>12</w:t>
      </w:r>
      <w:r w:rsidRPr="00430B89">
        <w:rPr>
          <w:lang w:eastAsia="zh-TW"/>
        </w:rPr>
        <w:t>月</w:t>
      </w:r>
      <w:r w:rsidR="0079792F">
        <w:rPr>
          <w:lang w:eastAsia="zh-TW"/>
        </w:rPr>
        <w:t>28</w:t>
      </w:r>
      <w:r w:rsidRPr="00430B89">
        <w:rPr>
          <w:lang w:eastAsia="zh-TW"/>
        </w:rPr>
        <w:t>日</w:t>
      </w:r>
    </w:p>
    <w:p w:rsidR="00A20613" w:rsidRPr="00430B89" w:rsidRDefault="00A20613" w:rsidP="00BE027D">
      <w:pPr>
        <w:pStyle w:val="Final"/>
        <w:overflowPunct w:val="0"/>
        <w:spacing w:after="0"/>
        <w:rPr>
          <w:lang w:eastAsia="zh-TW"/>
        </w:rPr>
      </w:pPr>
    </w:p>
    <w:p w:rsidR="001F1B75" w:rsidRPr="00430B89" w:rsidRDefault="00D57AC9" w:rsidP="00A20613">
      <w:pPr>
        <w:pStyle w:val="Final"/>
        <w:overflowPunct w:val="0"/>
        <w:spacing w:after="0" w:line="240" w:lineRule="auto"/>
        <w:jc w:val="center"/>
        <w:rPr>
          <w:b/>
          <w:spacing w:val="30"/>
          <w:u w:val="single"/>
          <w:lang w:eastAsia="zh-TW"/>
        </w:rPr>
      </w:pPr>
      <w:r w:rsidRPr="00430B89">
        <w:rPr>
          <w:b/>
          <w:spacing w:val="30"/>
          <w:u w:val="single"/>
          <w:lang w:eastAsia="zh-TW"/>
        </w:rPr>
        <w:t>判案</w:t>
      </w:r>
      <w:r w:rsidR="00ED3D2F" w:rsidRPr="00430B89">
        <w:rPr>
          <w:b/>
          <w:spacing w:val="30"/>
          <w:u w:val="single"/>
          <w:lang w:eastAsia="zh-TW"/>
        </w:rPr>
        <w:t>理由</w:t>
      </w:r>
      <w:r w:rsidRPr="00430B89">
        <w:rPr>
          <w:b/>
          <w:spacing w:val="30"/>
          <w:u w:val="single"/>
          <w:lang w:eastAsia="zh-TW"/>
        </w:rPr>
        <w:t>書</w:t>
      </w:r>
    </w:p>
    <w:p w:rsidR="00887E3B" w:rsidRPr="00430B89" w:rsidRDefault="00887E3B" w:rsidP="00A20613">
      <w:pPr>
        <w:pStyle w:val="Final"/>
        <w:overflowPunct w:val="0"/>
        <w:spacing w:after="0" w:line="240" w:lineRule="auto"/>
        <w:jc w:val="center"/>
        <w:rPr>
          <w:b/>
          <w:spacing w:val="30"/>
          <w:u w:val="single"/>
          <w:lang w:eastAsia="zh-TW"/>
        </w:rPr>
      </w:pPr>
    </w:p>
    <w:p w:rsidR="00887E3B" w:rsidRPr="00430B89" w:rsidRDefault="00887E3B" w:rsidP="00A20613">
      <w:pPr>
        <w:pStyle w:val="Final"/>
        <w:overflowPunct w:val="0"/>
        <w:spacing w:after="0" w:line="240" w:lineRule="auto"/>
        <w:jc w:val="center"/>
        <w:rPr>
          <w:b/>
          <w:spacing w:val="30"/>
          <w:u w:val="single"/>
          <w:lang w:eastAsia="zh-TW"/>
        </w:rPr>
      </w:pPr>
    </w:p>
    <w:p w:rsidR="009206C3" w:rsidRPr="00430B89" w:rsidRDefault="00887E3B" w:rsidP="00BE027D">
      <w:pPr>
        <w:pStyle w:val="Final"/>
        <w:overflowPunct w:val="0"/>
        <w:spacing w:after="0"/>
        <w:rPr>
          <w:lang w:eastAsia="zh-TW"/>
        </w:rPr>
      </w:pPr>
      <w:r w:rsidRPr="00430B89">
        <w:rPr>
          <w:lang w:eastAsia="zh-TW"/>
        </w:rPr>
        <w:t>高等法院上訴法庭</w:t>
      </w:r>
      <w:r w:rsidR="003A5341" w:rsidRPr="00430B89">
        <w:rPr>
          <w:lang w:eastAsia="zh-TW"/>
        </w:rPr>
        <w:t>法官彭偉昌頒發</w:t>
      </w:r>
      <w:r w:rsidR="00461228" w:rsidRPr="00430B89">
        <w:rPr>
          <w:lang w:eastAsia="zh-TW"/>
        </w:rPr>
        <w:t>上訴</w:t>
      </w:r>
      <w:r w:rsidR="003A5341" w:rsidRPr="00430B89">
        <w:rPr>
          <w:lang w:eastAsia="zh-TW"/>
        </w:rPr>
        <w:t>法庭判案</w:t>
      </w:r>
      <w:r w:rsidR="00D45E26" w:rsidRPr="00430B89">
        <w:rPr>
          <w:lang w:eastAsia="zh-HK"/>
        </w:rPr>
        <w:t>理由</w:t>
      </w:r>
      <w:r w:rsidR="003A5341" w:rsidRPr="00430B89">
        <w:rPr>
          <w:lang w:eastAsia="zh-TW"/>
        </w:rPr>
        <w:t>書：</w:t>
      </w:r>
    </w:p>
    <w:p w:rsidR="00D45E26" w:rsidRPr="00430B89" w:rsidRDefault="00D45E26" w:rsidP="00D45E26">
      <w:pPr>
        <w:pStyle w:val="para"/>
        <w:keepNext/>
        <w:numPr>
          <w:ilvl w:val="0"/>
          <w:numId w:val="0"/>
        </w:numPr>
        <w:tabs>
          <w:tab w:val="left" w:pos="720"/>
        </w:tabs>
        <w:spacing w:before="0" w:after="360"/>
        <w:ind w:left="720" w:hanging="720"/>
        <w:rPr>
          <w:i/>
          <w:lang w:val="en-US"/>
        </w:rPr>
      </w:pPr>
      <w:r w:rsidRPr="00430B89">
        <w:rPr>
          <w:i/>
          <w:lang w:val="en-US"/>
        </w:rPr>
        <w:lastRenderedPageBreak/>
        <w:t>引言</w:t>
      </w:r>
    </w:p>
    <w:p w:rsidR="00D45E26" w:rsidRPr="00430B89" w:rsidRDefault="00D45E26" w:rsidP="00F90092">
      <w:pPr>
        <w:pStyle w:val="ar-heading1"/>
        <w:keepNext w:val="0"/>
        <w:numPr>
          <w:ilvl w:val="0"/>
          <w:numId w:val="5"/>
        </w:numPr>
        <w:spacing w:before="0" w:after="240"/>
        <w:ind w:firstLine="0"/>
        <w:jc w:val="both"/>
        <w:rPr>
          <w:rFonts w:ascii="Times New Roman" w:hAnsi="Times New Roman"/>
          <w:i w:val="0"/>
          <w:szCs w:val="28"/>
          <w:lang w:eastAsia="zh-TW"/>
        </w:rPr>
      </w:pPr>
      <w:r w:rsidRPr="00430B89">
        <w:rPr>
          <w:rFonts w:ascii="Times New Roman" w:hAnsi="Times New Roman"/>
          <w:i w:val="0"/>
          <w:szCs w:val="28"/>
          <w:lang w:eastAsia="zh-TW"/>
        </w:rPr>
        <w:t>本案原審時有四名被告（</w:t>
      </w:r>
      <w:r w:rsidRPr="00430B89">
        <w:rPr>
          <w:rFonts w:ascii="Times New Roman" w:hAnsi="Times New Roman"/>
          <w:i w:val="0"/>
          <w:szCs w:val="28"/>
          <w:lang w:eastAsia="zh-TW"/>
        </w:rPr>
        <w:t>D1</w:t>
      </w:r>
      <w:r w:rsidRPr="00430B89">
        <w:rPr>
          <w:rFonts w:ascii="Times New Roman" w:hAnsi="Times New Roman"/>
          <w:i w:val="0"/>
          <w:szCs w:val="28"/>
          <w:lang w:eastAsia="zh-TW"/>
        </w:rPr>
        <w:t>至</w:t>
      </w:r>
      <w:r w:rsidRPr="00430B89">
        <w:rPr>
          <w:rFonts w:ascii="Times New Roman" w:hAnsi="Times New Roman"/>
          <w:i w:val="0"/>
          <w:szCs w:val="28"/>
          <w:lang w:eastAsia="zh-TW"/>
        </w:rPr>
        <w:t>D4</w:t>
      </w:r>
      <w:r w:rsidRPr="00430B89">
        <w:rPr>
          <w:rFonts w:ascii="Times New Roman" w:hAnsi="Times New Roman"/>
          <w:i w:val="0"/>
          <w:szCs w:val="28"/>
          <w:lang w:eastAsia="zh-TW"/>
        </w:rPr>
        <w:t>）和八項控罪。申請人是</w:t>
      </w:r>
      <w:r w:rsidRPr="00430B89">
        <w:rPr>
          <w:rFonts w:ascii="Times New Roman" w:hAnsi="Times New Roman"/>
          <w:i w:val="0"/>
          <w:szCs w:val="28"/>
          <w:lang w:eastAsia="zh-TW"/>
        </w:rPr>
        <w:t>D2</w:t>
      </w:r>
      <w:r w:rsidRPr="00430B89">
        <w:rPr>
          <w:rFonts w:ascii="Times New Roman" w:hAnsi="Times New Roman"/>
          <w:i w:val="0"/>
          <w:szCs w:val="28"/>
          <w:lang w:eastAsia="zh-TW"/>
        </w:rPr>
        <w:t>，只涉及其中三罪，即控罪</w:t>
      </w:r>
      <w:r w:rsidRPr="00430B89">
        <w:rPr>
          <w:rFonts w:ascii="Times New Roman" w:hAnsi="Times New Roman"/>
          <w:i w:val="0"/>
          <w:szCs w:val="28"/>
          <w:lang w:eastAsia="zh-TW"/>
        </w:rPr>
        <w:t>3‘</w:t>
      </w:r>
      <w:r w:rsidRPr="00430B89">
        <w:rPr>
          <w:rFonts w:ascii="Times New Roman" w:hAnsi="Times New Roman"/>
          <w:i w:val="0"/>
          <w:szCs w:val="28"/>
          <w:lang w:eastAsia="zh-TW"/>
        </w:rPr>
        <w:t>非法禁錮</w:t>
      </w:r>
      <w:r w:rsidRPr="00430B89">
        <w:rPr>
          <w:rFonts w:ascii="Times New Roman" w:hAnsi="Times New Roman"/>
          <w:i w:val="0"/>
          <w:szCs w:val="28"/>
          <w:lang w:eastAsia="zh-TW"/>
        </w:rPr>
        <w:t>’</w:t>
      </w:r>
      <w:r w:rsidRPr="00430B89">
        <w:rPr>
          <w:rFonts w:ascii="Times New Roman" w:hAnsi="Times New Roman"/>
          <w:i w:val="0"/>
          <w:szCs w:val="28"/>
          <w:lang w:eastAsia="zh-TW"/>
        </w:rPr>
        <w:t>（只訴</w:t>
      </w:r>
      <w:r w:rsidRPr="00430B89">
        <w:rPr>
          <w:rFonts w:ascii="Times New Roman" w:hAnsi="Times New Roman"/>
          <w:i w:val="0"/>
          <w:szCs w:val="28"/>
          <w:lang w:eastAsia="zh-TW"/>
        </w:rPr>
        <w:t>D2</w:t>
      </w:r>
      <w:r w:rsidRPr="00430B89">
        <w:rPr>
          <w:rFonts w:ascii="Times New Roman" w:hAnsi="Times New Roman"/>
          <w:i w:val="0"/>
          <w:szCs w:val="28"/>
          <w:lang w:eastAsia="zh-TW"/>
        </w:rPr>
        <w:t>）、控罪</w:t>
      </w:r>
      <w:r w:rsidRPr="00430B89">
        <w:rPr>
          <w:rFonts w:ascii="Times New Roman" w:hAnsi="Times New Roman"/>
          <w:i w:val="0"/>
          <w:szCs w:val="28"/>
          <w:lang w:eastAsia="zh-TW"/>
        </w:rPr>
        <w:t>4‘</w:t>
      </w:r>
      <w:r w:rsidRPr="00430B89">
        <w:rPr>
          <w:rFonts w:ascii="Times New Roman" w:hAnsi="Times New Roman"/>
          <w:i w:val="0"/>
          <w:szCs w:val="28"/>
          <w:lang w:eastAsia="zh-TW"/>
        </w:rPr>
        <w:t>暴動</w:t>
      </w:r>
      <w:r w:rsidRPr="00430B89">
        <w:rPr>
          <w:rFonts w:ascii="Times New Roman" w:hAnsi="Times New Roman"/>
          <w:i w:val="0"/>
          <w:szCs w:val="28"/>
          <w:lang w:eastAsia="zh-TW"/>
        </w:rPr>
        <w:t>’</w:t>
      </w:r>
      <w:r w:rsidRPr="00430B89">
        <w:rPr>
          <w:rFonts w:ascii="Times New Roman" w:hAnsi="Times New Roman"/>
          <w:i w:val="0"/>
          <w:szCs w:val="28"/>
          <w:lang w:eastAsia="zh-TW"/>
        </w:rPr>
        <w:t>（訴</w:t>
      </w:r>
      <w:r w:rsidRPr="00430B89">
        <w:rPr>
          <w:rFonts w:ascii="Times New Roman" w:hAnsi="Times New Roman"/>
          <w:i w:val="0"/>
          <w:szCs w:val="28"/>
          <w:lang w:eastAsia="zh-TW"/>
        </w:rPr>
        <w:t>D1</w:t>
      </w:r>
      <w:r w:rsidRPr="00430B89">
        <w:rPr>
          <w:rFonts w:ascii="Times New Roman" w:hAnsi="Times New Roman"/>
          <w:i w:val="0"/>
          <w:szCs w:val="28"/>
          <w:lang w:eastAsia="zh-TW"/>
        </w:rPr>
        <w:t>至</w:t>
      </w:r>
      <w:r w:rsidRPr="00430B89">
        <w:rPr>
          <w:rFonts w:ascii="Times New Roman" w:hAnsi="Times New Roman"/>
          <w:i w:val="0"/>
          <w:szCs w:val="28"/>
          <w:lang w:eastAsia="zh-TW"/>
        </w:rPr>
        <w:t>D3</w:t>
      </w:r>
      <w:r w:rsidRPr="00430B89">
        <w:rPr>
          <w:rFonts w:ascii="Times New Roman" w:hAnsi="Times New Roman"/>
          <w:i w:val="0"/>
          <w:szCs w:val="28"/>
          <w:lang w:eastAsia="zh-TW"/>
        </w:rPr>
        <w:t>）和控罪</w:t>
      </w:r>
      <w:r w:rsidRPr="00430B89">
        <w:rPr>
          <w:rFonts w:ascii="Times New Roman" w:hAnsi="Times New Roman"/>
          <w:i w:val="0"/>
          <w:szCs w:val="28"/>
          <w:lang w:eastAsia="zh-TW"/>
        </w:rPr>
        <w:t>5‘</w:t>
      </w:r>
      <w:r w:rsidRPr="00430B89">
        <w:rPr>
          <w:rFonts w:ascii="Times New Roman" w:hAnsi="Times New Roman"/>
          <w:i w:val="0"/>
          <w:szCs w:val="28"/>
          <w:lang w:eastAsia="zh-TW"/>
        </w:rPr>
        <w:t>對他人身體加以嚴重傷害</w:t>
      </w:r>
      <w:r w:rsidRPr="00430B89">
        <w:rPr>
          <w:rFonts w:ascii="Times New Roman" w:hAnsi="Times New Roman"/>
          <w:i w:val="0"/>
          <w:szCs w:val="28"/>
          <w:lang w:eastAsia="zh-TW"/>
        </w:rPr>
        <w:t>’</w:t>
      </w:r>
      <w:r w:rsidRPr="00430B89">
        <w:rPr>
          <w:rFonts w:ascii="Times New Roman" w:hAnsi="Times New Roman"/>
          <w:i w:val="0"/>
          <w:szCs w:val="28"/>
          <w:lang w:eastAsia="zh-TW"/>
        </w:rPr>
        <w:t>（訴</w:t>
      </w:r>
      <w:r w:rsidRPr="00430B89">
        <w:rPr>
          <w:rFonts w:ascii="Times New Roman" w:hAnsi="Times New Roman"/>
          <w:i w:val="0"/>
          <w:szCs w:val="28"/>
          <w:lang w:eastAsia="zh-TW"/>
        </w:rPr>
        <w:t>D1</w:t>
      </w:r>
      <w:r w:rsidRPr="00430B89">
        <w:rPr>
          <w:rFonts w:ascii="Times New Roman" w:hAnsi="Times New Roman"/>
          <w:i w:val="0"/>
          <w:szCs w:val="28"/>
          <w:lang w:eastAsia="zh-TW"/>
        </w:rPr>
        <w:t>至</w:t>
      </w:r>
      <w:r w:rsidRPr="00430B89">
        <w:rPr>
          <w:rFonts w:ascii="Times New Roman" w:hAnsi="Times New Roman"/>
          <w:i w:val="0"/>
          <w:szCs w:val="28"/>
          <w:lang w:eastAsia="zh-TW"/>
        </w:rPr>
        <w:t>D3</w:t>
      </w:r>
      <w:r w:rsidRPr="00430B89">
        <w:rPr>
          <w:rFonts w:ascii="Times New Roman" w:hAnsi="Times New Roman"/>
          <w:i w:val="0"/>
          <w:szCs w:val="28"/>
          <w:lang w:eastAsia="zh-TW"/>
        </w:rPr>
        <w:t>）。審訊後，申請人被裁定控罪</w:t>
      </w:r>
      <w:r w:rsidRPr="00430B89">
        <w:rPr>
          <w:rFonts w:ascii="Times New Roman" w:hAnsi="Times New Roman"/>
          <w:i w:val="0"/>
          <w:szCs w:val="28"/>
          <w:lang w:eastAsia="zh-TW"/>
        </w:rPr>
        <w:t>3</w:t>
      </w:r>
      <w:r w:rsidRPr="00430B89">
        <w:rPr>
          <w:rFonts w:ascii="Times New Roman" w:hAnsi="Times New Roman"/>
          <w:i w:val="0"/>
          <w:szCs w:val="28"/>
          <w:lang w:eastAsia="zh-TW"/>
        </w:rPr>
        <w:t>和</w:t>
      </w:r>
      <w:r w:rsidRPr="00430B89">
        <w:rPr>
          <w:rFonts w:ascii="Times New Roman" w:hAnsi="Times New Roman"/>
          <w:i w:val="0"/>
          <w:szCs w:val="28"/>
          <w:lang w:eastAsia="zh-TW"/>
        </w:rPr>
        <w:t>4</w:t>
      </w:r>
      <w:r w:rsidRPr="00430B89">
        <w:rPr>
          <w:rFonts w:ascii="Times New Roman" w:hAnsi="Times New Roman"/>
          <w:i w:val="0"/>
          <w:szCs w:val="28"/>
          <w:lang w:eastAsia="zh-TW"/>
        </w:rPr>
        <w:t>成立，控罪</w:t>
      </w:r>
      <w:r w:rsidRPr="00430B89">
        <w:rPr>
          <w:rFonts w:ascii="Times New Roman" w:hAnsi="Times New Roman"/>
          <w:i w:val="0"/>
          <w:szCs w:val="28"/>
          <w:lang w:eastAsia="zh-TW"/>
        </w:rPr>
        <w:t>5</w:t>
      </w:r>
      <w:r w:rsidRPr="00430B89">
        <w:rPr>
          <w:rFonts w:ascii="Times New Roman" w:hAnsi="Times New Roman"/>
          <w:i w:val="0"/>
          <w:szCs w:val="28"/>
          <w:lang w:eastAsia="zh-TW"/>
        </w:rPr>
        <w:t>則改以</w:t>
      </w:r>
      <w:r w:rsidR="00575CD6">
        <w:rPr>
          <w:rFonts w:ascii="Times New Roman" w:hAnsi="Times New Roman" w:hint="eastAsia"/>
          <w:i w:val="0"/>
          <w:szCs w:val="28"/>
          <w:lang w:eastAsia="zh-TW"/>
        </w:rPr>
        <w:t>較輕及</w:t>
      </w:r>
      <w:r w:rsidRPr="00430B89">
        <w:rPr>
          <w:rFonts w:ascii="Times New Roman" w:hAnsi="Times New Roman"/>
          <w:i w:val="0"/>
          <w:szCs w:val="28"/>
          <w:lang w:eastAsia="zh-TW"/>
        </w:rPr>
        <w:t>交替</w:t>
      </w:r>
      <w:r w:rsidR="005F12AD">
        <w:rPr>
          <w:rFonts w:ascii="Times New Roman" w:hAnsi="Times New Roman" w:hint="eastAsia"/>
          <w:i w:val="0"/>
          <w:szCs w:val="28"/>
          <w:lang w:eastAsia="zh-TW"/>
        </w:rPr>
        <w:t>性</w:t>
      </w:r>
      <w:r w:rsidRPr="00430B89">
        <w:rPr>
          <w:rFonts w:ascii="Times New Roman" w:hAnsi="Times New Roman"/>
          <w:i w:val="0"/>
          <w:szCs w:val="28"/>
          <w:lang w:eastAsia="zh-TW"/>
        </w:rPr>
        <w:t>的</w:t>
      </w:r>
      <w:r w:rsidRPr="00430B89">
        <w:rPr>
          <w:rFonts w:ascii="Times New Roman" w:hAnsi="Times New Roman"/>
          <w:i w:val="0"/>
          <w:szCs w:val="28"/>
          <w:lang w:eastAsia="zh-TW"/>
        </w:rPr>
        <w:t>‘</w:t>
      </w:r>
      <w:r w:rsidRPr="00430B89">
        <w:rPr>
          <w:rFonts w:ascii="Times New Roman" w:hAnsi="Times New Roman"/>
          <w:i w:val="0"/>
          <w:szCs w:val="28"/>
          <w:lang w:eastAsia="zh-TW"/>
        </w:rPr>
        <w:t>襲擊致造成身體傷害</w:t>
      </w:r>
      <w:r w:rsidRPr="00430B89">
        <w:rPr>
          <w:rFonts w:ascii="Times New Roman" w:hAnsi="Times New Roman"/>
          <w:i w:val="0"/>
          <w:szCs w:val="28"/>
          <w:lang w:eastAsia="zh-TW"/>
        </w:rPr>
        <w:t>’</w:t>
      </w:r>
      <w:r w:rsidR="005F12AD">
        <w:rPr>
          <w:rFonts w:ascii="Times New Roman" w:hAnsi="Times New Roman"/>
          <w:i w:val="0"/>
          <w:szCs w:val="28"/>
          <w:lang w:eastAsia="zh-TW"/>
        </w:rPr>
        <w:t>罪入罪，</w:t>
      </w:r>
      <w:r w:rsidR="005F12AD">
        <w:rPr>
          <w:rFonts w:ascii="Times New Roman" w:hAnsi="Times New Roman" w:hint="eastAsia"/>
          <w:i w:val="0"/>
          <w:szCs w:val="28"/>
          <w:lang w:eastAsia="zh-TW"/>
        </w:rPr>
        <w:t>原審區域法院法官（李慶年法官）</w:t>
      </w:r>
      <w:r w:rsidR="00D67682" w:rsidRPr="00D67682">
        <w:rPr>
          <w:rFonts w:hint="eastAsia"/>
          <w:i w:val="0"/>
          <w:szCs w:val="28"/>
          <w:lang w:eastAsia="zh-HK"/>
        </w:rPr>
        <w:t>繼而</w:t>
      </w:r>
      <w:r w:rsidR="000B0EA3" w:rsidRPr="00D67682">
        <w:rPr>
          <w:rFonts w:hint="eastAsia"/>
          <w:i w:val="0"/>
          <w:szCs w:val="28"/>
          <w:lang w:eastAsia="zh-TW"/>
        </w:rPr>
        <w:t>把</w:t>
      </w:r>
      <w:r w:rsidR="000B0EA3" w:rsidRPr="000B0EA3">
        <w:rPr>
          <w:rFonts w:hint="eastAsia"/>
          <w:i w:val="0"/>
          <w:szCs w:val="28"/>
          <w:lang w:eastAsia="zh-HK"/>
        </w:rPr>
        <w:t>她</w:t>
      </w:r>
      <w:r w:rsidRPr="000B0EA3">
        <w:rPr>
          <w:i w:val="0"/>
          <w:szCs w:val="28"/>
          <w:lang w:eastAsia="zh-TW"/>
        </w:rPr>
        <w:t>處</w:t>
      </w:r>
      <w:r w:rsidR="005F12AD" w:rsidRPr="000B0EA3">
        <w:rPr>
          <w:rFonts w:hint="eastAsia"/>
          <w:i w:val="0"/>
          <w:szCs w:val="28"/>
          <w:lang w:eastAsia="zh-TW"/>
        </w:rPr>
        <w:t>刑</w:t>
      </w:r>
      <w:r w:rsidRPr="00430B89">
        <w:rPr>
          <w:rFonts w:ascii="Times New Roman" w:hAnsi="Times New Roman"/>
          <w:i w:val="0"/>
          <w:szCs w:val="28"/>
          <w:lang w:eastAsia="zh-TW"/>
        </w:rPr>
        <w:t>如下：</w:t>
      </w:r>
    </w:p>
    <w:tbl>
      <w:tblPr>
        <w:tblStyle w:val="TableGrid"/>
        <w:tblW w:w="0" w:type="auto"/>
        <w:tblInd w:w="1435" w:type="dxa"/>
        <w:tblLook w:val="04A0" w:firstRow="1" w:lastRow="0" w:firstColumn="1" w:lastColumn="0" w:noHBand="0" w:noVBand="1"/>
      </w:tblPr>
      <w:tblGrid>
        <w:gridCol w:w="1080"/>
        <w:gridCol w:w="2887"/>
        <w:gridCol w:w="2888"/>
      </w:tblGrid>
      <w:tr w:rsidR="00D45E26" w:rsidRPr="00430B89" w:rsidTr="00066C35">
        <w:tc>
          <w:tcPr>
            <w:tcW w:w="1080" w:type="dxa"/>
            <w:tcBorders>
              <w:bottom w:val="double" w:sz="4" w:space="0" w:color="000000" w:themeColor="text1"/>
            </w:tcBorders>
          </w:tcPr>
          <w:p w:rsidR="00D45E26" w:rsidRPr="00430B89" w:rsidRDefault="00D45E26" w:rsidP="00066C35">
            <w:pPr>
              <w:tabs>
                <w:tab w:val="clear" w:pos="1440"/>
                <w:tab w:val="left" w:pos="1418"/>
              </w:tabs>
              <w:spacing w:before="60" w:after="60"/>
              <w:jc w:val="both"/>
              <w:rPr>
                <w:bCs/>
                <w:sz w:val="24"/>
                <w:szCs w:val="24"/>
                <w:lang w:eastAsia="zh-TW"/>
              </w:rPr>
            </w:pPr>
          </w:p>
        </w:tc>
        <w:tc>
          <w:tcPr>
            <w:tcW w:w="2887" w:type="dxa"/>
            <w:tcBorders>
              <w:bottom w:val="double" w:sz="4" w:space="0" w:color="000000" w:themeColor="text1"/>
            </w:tcBorders>
          </w:tcPr>
          <w:p w:rsidR="00D45E26" w:rsidRPr="00430B89" w:rsidRDefault="00430B89" w:rsidP="00066C35">
            <w:pPr>
              <w:spacing w:before="60" w:after="60"/>
              <w:jc w:val="center"/>
              <w:rPr>
                <w:sz w:val="24"/>
                <w:szCs w:val="24"/>
                <w:lang w:eastAsia="zh-HK"/>
              </w:rPr>
            </w:pPr>
            <w:r w:rsidRPr="00430B89">
              <w:rPr>
                <w:rFonts w:hint="eastAsia"/>
                <w:sz w:val="24"/>
                <w:szCs w:val="24"/>
                <w:lang w:eastAsia="zh-HK"/>
              </w:rPr>
              <w:t>裁定</w:t>
            </w:r>
          </w:p>
        </w:tc>
        <w:tc>
          <w:tcPr>
            <w:tcW w:w="2888" w:type="dxa"/>
            <w:tcBorders>
              <w:bottom w:val="double" w:sz="4" w:space="0" w:color="000000" w:themeColor="text1"/>
            </w:tcBorders>
          </w:tcPr>
          <w:p w:rsidR="00D45E26" w:rsidRPr="00430B89" w:rsidRDefault="00430B89" w:rsidP="00066C35">
            <w:pPr>
              <w:tabs>
                <w:tab w:val="clear" w:pos="1440"/>
                <w:tab w:val="left" w:pos="1418"/>
              </w:tabs>
              <w:spacing w:before="60" w:after="60"/>
              <w:jc w:val="center"/>
              <w:rPr>
                <w:bCs/>
                <w:sz w:val="24"/>
                <w:szCs w:val="24"/>
                <w:lang w:eastAsia="zh-TW"/>
              </w:rPr>
            </w:pPr>
            <w:r w:rsidRPr="00430B89">
              <w:rPr>
                <w:sz w:val="24"/>
                <w:szCs w:val="24"/>
                <w:lang w:eastAsia="zh-HK"/>
              </w:rPr>
              <w:t>刑</w:t>
            </w:r>
            <w:r w:rsidRPr="00430B89">
              <w:rPr>
                <w:sz w:val="24"/>
                <w:szCs w:val="24"/>
              </w:rPr>
              <w:t>期</w:t>
            </w:r>
          </w:p>
        </w:tc>
      </w:tr>
      <w:tr w:rsidR="00D45E26" w:rsidRPr="00430B89" w:rsidTr="00066C35">
        <w:tc>
          <w:tcPr>
            <w:tcW w:w="1080" w:type="dxa"/>
            <w:tcBorders>
              <w:top w:val="double" w:sz="4" w:space="0" w:color="000000" w:themeColor="text1"/>
            </w:tcBorders>
          </w:tcPr>
          <w:p w:rsidR="00D45E26" w:rsidRPr="00430B89" w:rsidRDefault="00D45E26" w:rsidP="00D45E26">
            <w:pPr>
              <w:spacing w:before="60" w:after="60"/>
              <w:jc w:val="both"/>
              <w:rPr>
                <w:bCs/>
                <w:sz w:val="24"/>
                <w:szCs w:val="24"/>
              </w:rPr>
            </w:pPr>
            <w:r w:rsidRPr="00430B89">
              <w:rPr>
                <w:bCs/>
                <w:sz w:val="24"/>
                <w:szCs w:val="24"/>
                <w:lang w:eastAsia="zh-TW"/>
              </w:rPr>
              <w:t>控罪</w:t>
            </w:r>
            <w:r w:rsidRPr="00430B89">
              <w:rPr>
                <w:bCs/>
                <w:sz w:val="24"/>
                <w:szCs w:val="24"/>
              </w:rPr>
              <w:t>3</w:t>
            </w:r>
          </w:p>
        </w:tc>
        <w:tc>
          <w:tcPr>
            <w:tcW w:w="2887" w:type="dxa"/>
            <w:tcBorders>
              <w:top w:val="double" w:sz="4" w:space="0" w:color="000000" w:themeColor="text1"/>
            </w:tcBorders>
          </w:tcPr>
          <w:p w:rsidR="00D45E26" w:rsidRPr="00430B89" w:rsidRDefault="00430B89" w:rsidP="00430B89">
            <w:pPr>
              <w:spacing w:before="60" w:after="60"/>
              <w:jc w:val="center"/>
              <w:rPr>
                <w:sz w:val="24"/>
                <w:szCs w:val="24"/>
                <w:lang w:eastAsia="zh-TW"/>
              </w:rPr>
            </w:pPr>
            <w:r w:rsidRPr="00430B89">
              <w:rPr>
                <w:sz w:val="24"/>
                <w:szCs w:val="24"/>
                <w:lang w:eastAsia="zh-HK"/>
              </w:rPr>
              <w:t>罪</w:t>
            </w:r>
            <w:r w:rsidRPr="00430B89">
              <w:rPr>
                <w:sz w:val="24"/>
                <w:szCs w:val="24"/>
              </w:rPr>
              <w:t>名</w:t>
            </w:r>
            <w:r w:rsidRPr="00430B89">
              <w:rPr>
                <w:sz w:val="24"/>
                <w:szCs w:val="24"/>
                <w:lang w:eastAsia="zh-HK"/>
              </w:rPr>
              <w:t>成立</w:t>
            </w:r>
          </w:p>
        </w:tc>
        <w:tc>
          <w:tcPr>
            <w:tcW w:w="2888" w:type="dxa"/>
            <w:tcBorders>
              <w:top w:val="double" w:sz="4" w:space="0" w:color="000000" w:themeColor="text1"/>
            </w:tcBorders>
          </w:tcPr>
          <w:p w:rsidR="00D45E26" w:rsidRPr="00430B89" w:rsidRDefault="00430B89" w:rsidP="00066C35">
            <w:pPr>
              <w:tabs>
                <w:tab w:val="clear" w:pos="1440"/>
                <w:tab w:val="left" w:pos="1418"/>
              </w:tabs>
              <w:spacing w:before="60" w:after="60"/>
              <w:jc w:val="center"/>
              <w:rPr>
                <w:sz w:val="24"/>
                <w:szCs w:val="24"/>
                <w:lang w:eastAsia="zh-TW"/>
              </w:rPr>
            </w:pPr>
            <w:r w:rsidRPr="00430B89">
              <w:rPr>
                <w:sz w:val="24"/>
                <w:szCs w:val="24"/>
              </w:rPr>
              <w:t>9</w:t>
            </w:r>
            <w:r w:rsidRPr="00430B89">
              <w:rPr>
                <w:sz w:val="24"/>
                <w:szCs w:val="24"/>
                <w:lang w:eastAsia="zh-TW"/>
              </w:rPr>
              <w:t>個月</w:t>
            </w:r>
          </w:p>
        </w:tc>
      </w:tr>
      <w:tr w:rsidR="00D45E26" w:rsidRPr="00430B89" w:rsidTr="00066C35">
        <w:tc>
          <w:tcPr>
            <w:tcW w:w="1080" w:type="dxa"/>
          </w:tcPr>
          <w:p w:rsidR="00D45E26" w:rsidRPr="00430B89" w:rsidRDefault="00D45E26" w:rsidP="00066C35">
            <w:pPr>
              <w:tabs>
                <w:tab w:val="clear" w:pos="1440"/>
                <w:tab w:val="left" w:pos="1418"/>
              </w:tabs>
              <w:spacing w:before="60" w:after="60"/>
              <w:jc w:val="both"/>
              <w:rPr>
                <w:bCs/>
                <w:sz w:val="24"/>
                <w:szCs w:val="24"/>
                <w:lang w:eastAsia="zh-TW"/>
              </w:rPr>
            </w:pPr>
            <w:r w:rsidRPr="00430B89">
              <w:rPr>
                <w:bCs/>
                <w:sz w:val="24"/>
                <w:szCs w:val="24"/>
                <w:lang w:eastAsia="zh-TW"/>
              </w:rPr>
              <w:t>控罪</w:t>
            </w:r>
            <w:r w:rsidRPr="00430B89">
              <w:rPr>
                <w:bCs/>
                <w:sz w:val="24"/>
                <w:szCs w:val="24"/>
                <w:lang w:eastAsia="zh-TW"/>
              </w:rPr>
              <w:t>4</w:t>
            </w:r>
          </w:p>
        </w:tc>
        <w:tc>
          <w:tcPr>
            <w:tcW w:w="2887" w:type="dxa"/>
          </w:tcPr>
          <w:p w:rsidR="00D45E26" w:rsidRPr="00430B89" w:rsidRDefault="00430B89" w:rsidP="00430B89">
            <w:pPr>
              <w:spacing w:before="60" w:after="60"/>
              <w:jc w:val="center"/>
              <w:rPr>
                <w:sz w:val="24"/>
                <w:szCs w:val="24"/>
                <w:lang w:eastAsia="zh-TW"/>
              </w:rPr>
            </w:pPr>
            <w:r w:rsidRPr="00430B89">
              <w:rPr>
                <w:sz w:val="24"/>
                <w:szCs w:val="24"/>
                <w:lang w:eastAsia="zh-HK"/>
              </w:rPr>
              <w:t>罪</w:t>
            </w:r>
            <w:r w:rsidRPr="00430B89">
              <w:rPr>
                <w:sz w:val="24"/>
                <w:szCs w:val="24"/>
              </w:rPr>
              <w:t>名</w:t>
            </w:r>
            <w:r w:rsidRPr="00430B89">
              <w:rPr>
                <w:sz w:val="24"/>
                <w:szCs w:val="24"/>
                <w:lang w:eastAsia="zh-HK"/>
              </w:rPr>
              <w:t>成立</w:t>
            </w:r>
          </w:p>
        </w:tc>
        <w:tc>
          <w:tcPr>
            <w:tcW w:w="2888" w:type="dxa"/>
          </w:tcPr>
          <w:p w:rsidR="00D45E26" w:rsidRPr="00430B89" w:rsidRDefault="00430B89" w:rsidP="00066C35">
            <w:pPr>
              <w:tabs>
                <w:tab w:val="clear" w:pos="1440"/>
                <w:tab w:val="left" w:pos="1418"/>
              </w:tabs>
              <w:spacing w:before="60" w:after="60"/>
              <w:jc w:val="center"/>
              <w:rPr>
                <w:sz w:val="24"/>
                <w:szCs w:val="24"/>
                <w:lang w:eastAsia="zh-TW"/>
              </w:rPr>
            </w:pPr>
            <w:r w:rsidRPr="00430B89">
              <w:rPr>
                <w:sz w:val="24"/>
                <w:szCs w:val="24"/>
              </w:rPr>
              <w:t>51</w:t>
            </w:r>
            <w:r w:rsidRPr="00430B89">
              <w:rPr>
                <w:sz w:val="24"/>
                <w:szCs w:val="24"/>
                <w:lang w:eastAsia="zh-TW"/>
              </w:rPr>
              <w:t>個月</w:t>
            </w:r>
          </w:p>
        </w:tc>
      </w:tr>
      <w:tr w:rsidR="00D45E26" w:rsidRPr="00430B89" w:rsidTr="00066C35">
        <w:tc>
          <w:tcPr>
            <w:tcW w:w="1080" w:type="dxa"/>
          </w:tcPr>
          <w:p w:rsidR="00D45E26" w:rsidRPr="00430B89" w:rsidRDefault="00D45E26" w:rsidP="00066C35">
            <w:pPr>
              <w:tabs>
                <w:tab w:val="clear" w:pos="1440"/>
                <w:tab w:val="left" w:pos="1418"/>
              </w:tabs>
              <w:spacing w:before="60" w:after="60"/>
              <w:jc w:val="both"/>
              <w:rPr>
                <w:bCs/>
                <w:sz w:val="24"/>
                <w:szCs w:val="24"/>
                <w:lang w:eastAsia="zh-TW"/>
              </w:rPr>
            </w:pPr>
            <w:r w:rsidRPr="00430B89">
              <w:rPr>
                <w:bCs/>
                <w:sz w:val="24"/>
                <w:szCs w:val="24"/>
                <w:lang w:eastAsia="zh-TW"/>
              </w:rPr>
              <w:t>控罪</w:t>
            </w:r>
            <w:r w:rsidRPr="00430B89">
              <w:rPr>
                <w:bCs/>
                <w:sz w:val="24"/>
                <w:szCs w:val="24"/>
                <w:lang w:eastAsia="zh-TW"/>
              </w:rPr>
              <w:t>5</w:t>
            </w:r>
          </w:p>
        </w:tc>
        <w:tc>
          <w:tcPr>
            <w:tcW w:w="2887" w:type="dxa"/>
          </w:tcPr>
          <w:p w:rsidR="00D45E26" w:rsidRPr="00A9774C" w:rsidRDefault="00A9774C" w:rsidP="00A9774C">
            <w:pPr>
              <w:spacing w:before="60" w:after="60"/>
              <w:jc w:val="both"/>
              <w:rPr>
                <w:sz w:val="24"/>
                <w:szCs w:val="24"/>
                <w:lang w:eastAsia="zh-TW"/>
              </w:rPr>
            </w:pPr>
            <w:r w:rsidRPr="00A9774C">
              <w:rPr>
                <w:sz w:val="24"/>
                <w:szCs w:val="24"/>
                <w:lang w:eastAsia="zh-TW"/>
              </w:rPr>
              <w:t>原有</w:t>
            </w:r>
            <w:r w:rsidR="00430B89" w:rsidRPr="00A9774C">
              <w:rPr>
                <w:sz w:val="24"/>
                <w:szCs w:val="24"/>
                <w:lang w:eastAsia="zh-HK"/>
              </w:rPr>
              <w:t>罪</w:t>
            </w:r>
            <w:r w:rsidR="00430B89" w:rsidRPr="00A9774C">
              <w:rPr>
                <w:sz w:val="24"/>
                <w:szCs w:val="24"/>
                <w:lang w:eastAsia="zh-TW"/>
              </w:rPr>
              <w:t>名</w:t>
            </w:r>
            <w:r w:rsidR="00430B89" w:rsidRPr="00A9774C">
              <w:rPr>
                <w:sz w:val="24"/>
                <w:szCs w:val="24"/>
                <w:lang w:eastAsia="zh-HK"/>
              </w:rPr>
              <w:t>不成立</w:t>
            </w:r>
            <w:r w:rsidR="00430B89" w:rsidRPr="00A9774C">
              <w:rPr>
                <w:sz w:val="24"/>
                <w:szCs w:val="24"/>
                <w:lang w:eastAsia="zh-TW"/>
              </w:rPr>
              <w:t>，</w:t>
            </w:r>
            <w:r w:rsidR="00690EAA" w:rsidRPr="00A9774C">
              <w:rPr>
                <w:sz w:val="24"/>
                <w:szCs w:val="24"/>
                <w:lang w:eastAsia="zh-HK"/>
              </w:rPr>
              <w:t>但</w:t>
            </w:r>
            <w:r w:rsidR="00690EAA" w:rsidRPr="00A9774C">
              <w:rPr>
                <w:sz w:val="24"/>
                <w:szCs w:val="24"/>
                <w:lang w:eastAsia="zh-TW"/>
              </w:rPr>
              <w:t>‘</w:t>
            </w:r>
            <w:r w:rsidR="00430B89" w:rsidRPr="00A9774C">
              <w:rPr>
                <w:sz w:val="24"/>
                <w:szCs w:val="24"/>
                <w:lang w:eastAsia="zh-HK"/>
              </w:rPr>
              <w:t>襲</w:t>
            </w:r>
            <w:r w:rsidR="00430B89" w:rsidRPr="00A9774C">
              <w:rPr>
                <w:sz w:val="24"/>
                <w:szCs w:val="24"/>
                <w:lang w:eastAsia="zh-TW"/>
              </w:rPr>
              <w:t>擊</w:t>
            </w:r>
            <w:r w:rsidR="00430B89" w:rsidRPr="00A9774C">
              <w:rPr>
                <w:sz w:val="24"/>
                <w:szCs w:val="24"/>
                <w:lang w:eastAsia="zh-HK"/>
              </w:rPr>
              <w:t>致造成身</w:t>
            </w:r>
            <w:r w:rsidR="00430B89" w:rsidRPr="00A9774C">
              <w:rPr>
                <w:sz w:val="24"/>
                <w:szCs w:val="24"/>
                <w:lang w:eastAsia="zh-TW"/>
              </w:rPr>
              <w:t>體</w:t>
            </w:r>
            <w:r w:rsidR="00430B89" w:rsidRPr="00A9774C">
              <w:rPr>
                <w:sz w:val="24"/>
                <w:szCs w:val="24"/>
                <w:lang w:eastAsia="zh-HK"/>
              </w:rPr>
              <w:t>傷</w:t>
            </w:r>
            <w:r w:rsidR="00430B89" w:rsidRPr="00A9774C">
              <w:rPr>
                <w:sz w:val="24"/>
                <w:szCs w:val="24"/>
                <w:lang w:eastAsia="zh-TW"/>
              </w:rPr>
              <w:t>害</w:t>
            </w:r>
            <w:r w:rsidR="00690EAA" w:rsidRPr="00A9774C">
              <w:rPr>
                <w:sz w:val="24"/>
                <w:szCs w:val="24"/>
                <w:lang w:eastAsia="zh-TW"/>
              </w:rPr>
              <w:t>’</w:t>
            </w:r>
            <w:r w:rsidR="00430B89" w:rsidRPr="00A9774C">
              <w:rPr>
                <w:sz w:val="24"/>
                <w:szCs w:val="24"/>
                <w:lang w:eastAsia="zh-HK"/>
              </w:rPr>
              <w:t>罪成立</w:t>
            </w:r>
          </w:p>
        </w:tc>
        <w:tc>
          <w:tcPr>
            <w:tcW w:w="2888" w:type="dxa"/>
          </w:tcPr>
          <w:p w:rsidR="00D45E26" w:rsidRPr="00430B89" w:rsidRDefault="00430B89" w:rsidP="00066C35">
            <w:pPr>
              <w:tabs>
                <w:tab w:val="clear" w:pos="1440"/>
                <w:tab w:val="left" w:pos="1418"/>
              </w:tabs>
              <w:spacing w:before="60" w:after="60"/>
              <w:jc w:val="center"/>
              <w:rPr>
                <w:sz w:val="24"/>
                <w:szCs w:val="24"/>
                <w:lang w:eastAsia="zh-TW"/>
              </w:rPr>
            </w:pPr>
            <w:r w:rsidRPr="00430B89">
              <w:rPr>
                <w:sz w:val="24"/>
                <w:szCs w:val="24"/>
              </w:rPr>
              <w:t>9</w:t>
            </w:r>
            <w:r w:rsidRPr="00430B89">
              <w:rPr>
                <w:sz w:val="24"/>
                <w:szCs w:val="24"/>
                <w:lang w:eastAsia="zh-TW"/>
              </w:rPr>
              <w:t>個月</w:t>
            </w:r>
          </w:p>
        </w:tc>
      </w:tr>
      <w:tr w:rsidR="00D45E26" w:rsidRPr="00430B89" w:rsidTr="00066C35">
        <w:tc>
          <w:tcPr>
            <w:tcW w:w="1080" w:type="dxa"/>
            <w:tcBorders>
              <w:bottom w:val="double" w:sz="4" w:space="0" w:color="000000" w:themeColor="text1"/>
            </w:tcBorders>
          </w:tcPr>
          <w:p w:rsidR="00D45E26" w:rsidRPr="00430B89" w:rsidRDefault="00D45E26" w:rsidP="00066C35">
            <w:pPr>
              <w:tabs>
                <w:tab w:val="clear" w:pos="1440"/>
                <w:tab w:val="left" w:pos="1418"/>
              </w:tabs>
              <w:spacing w:before="60" w:after="60"/>
              <w:jc w:val="both"/>
              <w:rPr>
                <w:bCs/>
                <w:sz w:val="24"/>
                <w:szCs w:val="24"/>
                <w:lang w:eastAsia="zh-TW"/>
              </w:rPr>
            </w:pPr>
            <w:r w:rsidRPr="00430B89">
              <w:rPr>
                <w:bCs/>
                <w:sz w:val="24"/>
                <w:szCs w:val="24"/>
                <w:lang w:eastAsia="zh-TW"/>
              </w:rPr>
              <w:t>執行</w:t>
            </w:r>
          </w:p>
        </w:tc>
        <w:tc>
          <w:tcPr>
            <w:tcW w:w="5775" w:type="dxa"/>
            <w:gridSpan w:val="2"/>
            <w:tcBorders>
              <w:bottom w:val="double" w:sz="4" w:space="0" w:color="000000" w:themeColor="text1"/>
            </w:tcBorders>
          </w:tcPr>
          <w:p w:rsidR="00D45E26" w:rsidRPr="00430B89" w:rsidRDefault="00430B89" w:rsidP="00430B89">
            <w:pPr>
              <w:spacing w:before="60" w:after="60"/>
              <w:jc w:val="center"/>
              <w:rPr>
                <w:sz w:val="24"/>
                <w:szCs w:val="24"/>
                <w:lang w:eastAsia="zh-HK"/>
              </w:rPr>
            </w:pPr>
            <w:r w:rsidRPr="00430B89">
              <w:rPr>
                <w:sz w:val="24"/>
                <w:szCs w:val="24"/>
                <w:lang w:eastAsia="zh-HK"/>
              </w:rPr>
              <w:t>所有刑期同期執行</w:t>
            </w:r>
          </w:p>
        </w:tc>
      </w:tr>
      <w:tr w:rsidR="00D45E26" w:rsidRPr="00430B89" w:rsidTr="00066C35">
        <w:tc>
          <w:tcPr>
            <w:tcW w:w="1080" w:type="dxa"/>
            <w:tcBorders>
              <w:top w:val="double" w:sz="4" w:space="0" w:color="000000" w:themeColor="text1"/>
            </w:tcBorders>
          </w:tcPr>
          <w:p w:rsidR="00D45E26" w:rsidRPr="00430B89" w:rsidRDefault="00430B89" w:rsidP="00D47B02">
            <w:pPr>
              <w:spacing w:before="60" w:after="60"/>
              <w:jc w:val="both"/>
              <w:rPr>
                <w:bCs/>
                <w:sz w:val="24"/>
                <w:szCs w:val="24"/>
                <w:lang w:eastAsia="zh-TW"/>
              </w:rPr>
            </w:pPr>
            <w:r w:rsidRPr="00430B89">
              <w:rPr>
                <w:bCs/>
                <w:sz w:val="24"/>
                <w:szCs w:val="24"/>
                <w:lang w:eastAsia="zh-TW"/>
              </w:rPr>
              <w:t>但</w:t>
            </w:r>
          </w:p>
        </w:tc>
        <w:tc>
          <w:tcPr>
            <w:tcW w:w="5775" w:type="dxa"/>
            <w:gridSpan w:val="2"/>
            <w:tcBorders>
              <w:top w:val="double" w:sz="4" w:space="0" w:color="000000" w:themeColor="text1"/>
            </w:tcBorders>
          </w:tcPr>
          <w:p w:rsidR="00D45E26" w:rsidRPr="00430B89" w:rsidRDefault="00D47B02" w:rsidP="00D47B02">
            <w:pPr>
              <w:spacing w:before="60" w:after="60"/>
              <w:jc w:val="center"/>
              <w:rPr>
                <w:sz w:val="24"/>
                <w:szCs w:val="24"/>
                <w:lang w:eastAsia="zh-HK"/>
              </w:rPr>
            </w:pPr>
            <w:r>
              <w:rPr>
                <w:rFonts w:hint="eastAsia"/>
                <w:sz w:val="24"/>
                <w:szCs w:val="24"/>
                <w:lang w:eastAsia="zh-TW"/>
              </w:rPr>
              <w:t>當中的</w:t>
            </w:r>
            <w:r w:rsidR="00430B89" w:rsidRPr="00430B89">
              <w:rPr>
                <w:sz w:val="24"/>
                <w:szCs w:val="24"/>
                <w:lang w:eastAsia="zh-HK"/>
              </w:rPr>
              <w:t>3</w:t>
            </w:r>
            <w:r>
              <w:rPr>
                <w:sz w:val="24"/>
                <w:szCs w:val="24"/>
                <w:lang w:eastAsia="zh-HK"/>
              </w:rPr>
              <w:t>年</w:t>
            </w:r>
            <w:r>
              <w:rPr>
                <w:rFonts w:hint="eastAsia"/>
                <w:sz w:val="24"/>
                <w:szCs w:val="24"/>
                <w:lang w:eastAsia="zh-TW"/>
              </w:rPr>
              <w:t>須與</w:t>
            </w:r>
            <w:r w:rsidR="00430B89" w:rsidRPr="00430B89">
              <w:rPr>
                <w:sz w:val="24"/>
                <w:szCs w:val="24"/>
                <w:lang w:eastAsia="zh-HK"/>
              </w:rPr>
              <w:t>她</w:t>
            </w:r>
            <w:r>
              <w:rPr>
                <w:rFonts w:hint="eastAsia"/>
                <w:sz w:val="24"/>
                <w:szCs w:val="24"/>
                <w:lang w:eastAsia="zh-TW"/>
              </w:rPr>
              <w:t>的另案</w:t>
            </w:r>
            <w:r w:rsidR="00430B89" w:rsidRPr="00430B89">
              <w:rPr>
                <w:sz w:val="24"/>
                <w:szCs w:val="24"/>
                <w:lang w:eastAsia="zh-HK"/>
              </w:rPr>
              <w:t>在服刑期分期執行</w:t>
            </w:r>
          </w:p>
        </w:tc>
      </w:tr>
    </w:tbl>
    <w:p w:rsidR="00D45E26" w:rsidRPr="00430B89" w:rsidRDefault="00D45E26" w:rsidP="00D45E26">
      <w:pPr>
        <w:pStyle w:val="Final"/>
        <w:keepNext/>
        <w:spacing w:after="240"/>
        <w:rPr>
          <w:lang w:eastAsia="zh-TW"/>
        </w:rPr>
      </w:pPr>
    </w:p>
    <w:p w:rsidR="00D45E26" w:rsidRPr="00430B89" w:rsidRDefault="00D45E26" w:rsidP="00033321">
      <w:pPr>
        <w:pStyle w:val="ar-heading1"/>
        <w:keepNext w:val="0"/>
        <w:widowControl w:val="0"/>
        <w:numPr>
          <w:ilvl w:val="0"/>
          <w:numId w:val="5"/>
        </w:numPr>
        <w:spacing w:before="0" w:after="520"/>
        <w:ind w:firstLine="0"/>
        <w:jc w:val="both"/>
        <w:rPr>
          <w:rFonts w:ascii="Times New Roman" w:hAnsi="Times New Roman"/>
          <w:i w:val="0"/>
          <w:szCs w:val="28"/>
          <w:lang w:eastAsia="zh-TW"/>
        </w:rPr>
      </w:pPr>
      <w:r w:rsidRPr="00430B89">
        <w:rPr>
          <w:rFonts w:ascii="Times New Roman" w:hAnsi="Times New Roman"/>
          <w:i w:val="0"/>
          <w:szCs w:val="28"/>
          <w:lang w:eastAsia="zh-TW"/>
        </w:rPr>
        <w:t>申請</w:t>
      </w:r>
      <w:r w:rsidRPr="00430B89">
        <w:rPr>
          <w:rFonts w:ascii="Times New Roman" w:hAnsi="Times New Roman"/>
          <w:i w:val="0"/>
          <w:snapToGrid w:val="0"/>
          <w:szCs w:val="28"/>
          <w:lang w:val="en-HK" w:eastAsia="zh-TW"/>
        </w:rPr>
        <w:t>人</w:t>
      </w:r>
      <w:r w:rsidRPr="00430B89">
        <w:rPr>
          <w:rFonts w:ascii="Times New Roman" w:hAnsi="Times New Roman"/>
          <w:i w:val="0"/>
          <w:snapToGrid w:val="0"/>
          <w:szCs w:val="28"/>
          <w:lang w:val="en-HK" w:eastAsia="zh-HK"/>
        </w:rPr>
        <w:t>不服</w:t>
      </w:r>
      <w:r w:rsidR="00F13A30">
        <w:rPr>
          <w:rFonts w:ascii="Times New Roman" w:hAnsi="Times New Roman" w:hint="eastAsia"/>
          <w:i w:val="0"/>
          <w:snapToGrid w:val="0"/>
          <w:szCs w:val="28"/>
          <w:lang w:val="en-HK" w:eastAsia="zh-TW"/>
        </w:rPr>
        <w:t>判決</w:t>
      </w:r>
      <w:r w:rsidRPr="00430B89">
        <w:rPr>
          <w:rFonts w:ascii="Times New Roman" w:hAnsi="Times New Roman"/>
          <w:i w:val="0"/>
          <w:snapToGrid w:val="0"/>
          <w:szCs w:val="28"/>
          <w:lang w:val="en-HK" w:eastAsia="zh-TW"/>
        </w:rPr>
        <w:t>，在被拒法援和沒有律師代表下同時就</w:t>
      </w:r>
      <w:r w:rsidRPr="00430B89">
        <w:rPr>
          <w:rFonts w:ascii="Times New Roman" w:hAnsi="Times New Roman"/>
          <w:i w:val="0"/>
          <w:snapToGrid w:val="0"/>
          <w:szCs w:val="28"/>
          <w:lang w:val="en-HK" w:eastAsia="zh-HK"/>
        </w:rPr>
        <w:t>定罪</w:t>
      </w:r>
      <w:r w:rsidRPr="00430B89">
        <w:rPr>
          <w:rFonts w:ascii="Times New Roman" w:hAnsi="Times New Roman"/>
          <w:i w:val="0"/>
          <w:snapToGrid w:val="0"/>
          <w:szCs w:val="28"/>
          <w:lang w:val="en-HK" w:eastAsia="zh-TW"/>
        </w:rPr>
        <w:t>和</w:t>
      </w:r>
      <w:r w:rsidRPr="00430B89">
        <w:rPr>
          <w:rFonts w:ascii="Times New Roman" w:hAnsi="Times New Roman"/>
          <w:i w:val="0"/>
          <w:snapToGrid w:val="0"/>
          <w:szCs w:val="28"/>
          <w:lang w:val="en-HK" w:eastAsia="zh-HK"/>
        </w:rPr>
        <w:t>判</w:t>
      </w:r>
      <w:r w:rsidRPr="00430B89">
        <w:rPr>
          <w:rFonts w:ascii="Times New Roman" w:hAnsi="Times New Roman"/>
          <w:i w:val="0"/>
          <w:snapToGrid w:val="0"/>
          <w:szCs w:val="28"/>
          <w:lang w:val="en-HK" w:eastAsia="zh-TW"/>
        </w:rPr>
        <w:t>刑提出上訴許可申請。</w:t>
      </w:r>
      <w:r w:rsidRPr="00430B89">
        <w:rPr>
          <w:rFonts w:ascii="Times New Roman" w:hAnsi="Times New Roman"/>
          <w:i w:val="0"/>
          <w:snapToGrid w:val="0"/>
          <w:szCs w:val="28"/>
          <w:lang w:val="en-HK" w:eastAsia="zh-HK"/>
        </w:rPr>
        <w:t>單一法</w:t>
      </w:r>
      <w:r w:rsidRPr="00430B89">
        <w:rPr>
          <w:rFonts w:ascii="Times New Roman" w:hAnsi="Times New Roman"/>
          <w:i w:val="0"/>
          <w:snapToGrid w:val="0"/>
          <w:szCs w:val="28"/>
          <w:lang w:val="en-HK" w:eastAsia="zh-TW"/>
        </w:rPr>
        <w:t>官駁回她的申請，申請人就向本庭重新提出申請</w:t>
      </w:r>
      <w:r w:rsidRPr="00430B89">
        <w:rPr>
          <w:rFonts w:ascii="Times New Roman" w:hAnsi="Times New Roman"/>
          <w:i w:val="0"/>
          <w:lang w:val="en-US" w:eastAsia="zh-TW"/>
        </w:rPr>
        <w:t>。</w:t>
      </w:r>
    </w:p>
    <w:p w:rsidR="004A06D7" w:rsidRPr="00430B89" w:rsidRDefault="00D45E26" w:rsidP="004A06D7">
      <w:pPr>
        <w:pStyle w:val="para"/>
        <w:keepNext/>
        <w:numPr>
          <w:ilvl w:val="0"/>
          <w:numId w:val="0"/>
        </w:numPr>
        <w:tabs>
          <w:tab w:val="left" w:pos="720"/>
        </w:tabs>
        <w:spacing w:before="0" w:after="360"/>
        <w:ind w:left="720" w:hanging="720"/>
        <w:rPr>
          <w:i/>
          <w:lang w:val="en-US"/>
        </w:rPr>
      </w:pPr>
      <w:r w:rsidRPr="00430B89">
        <w:rPr>
          <w:i/>
          <w:szCs w:val="28"/>
          <w:lang w:eastAsia="zh-HK"/>
        </w:rPr>
        <w:t>控方</w:t>
      </w:r>
      <w:r w:rsidRPr="00430B89">
        <w:rPr>
          <w:i/>
          <w:szCs w:val="28"/>
        </w:rPr>
        <w:t>說法</w:t>
      </w:r>
    </w:p>
    <w:p w:rsidR="00393715" w:rsidRPr="00430B89" w:rsidRDefault="00D45E26" w:rsidP="0002458C">
      <w:pPr>
        <w:pStyle w:val="para"/>
        <w:keepNext/>
        <w:numPr>
          <w:ilvl w:val="0"/>
          <w:numId w:val="0"/>
        </w:numPr>
        <w:tabs>
          <w:tab w:val="left" w:pos="720"/>
        </w:tabs>
        <w:spacing w:before="0" w:after="360"/>
        <w:ind w:left="720" w:hanging="720"/>
        <w:rPr>
          <w:i/>
          <w:lang w:val="en-US"/>
        </w:rPr>
      </w:pPr>
      <w:r w:rsidRPr="00430B89">
        <w:rPr>
          <w:i/>
          <w:szCs w:val="28"/>
        </w:rPr>
        <w:t>（背景）</w:t>
      </w:r>
    </w:p>
    <w:p w:rsidR="00D45E26" w:rsidRPr="00430B89" w:rsidRDefault="00D45E26" w:rsidP="00D45E26">
      <w:pPr>
        <w:pStyle w:val="ar-heading1"/>
        <w:keepNext w:val="0"/>
        <w:widowControl w:val="0"/>
        <w:numPr>
          <w:ilvl w:val="0"/>
          <w:numId w:val="5"/>
        </w:numPr>
        <w:spacing w:before="0" w:after="520"/>
        <w:ind w:firstLine="0"/>
        <w:jc w:val="both"/>
        <w:rPr>
          <w:rFonts w:ascii="Times New Roman" w:hAnsi="Times New Roman"/>
          <w:i w:val="0"/>
          <w:lang w:val="en-US" w:eastAsia="zh-TW"/>
        </w:rPr>
      </w:pPr>
      <w:r w:rsidRPr="00430B89">
        <w:rPr>
          <w:rFonts w:ascii="Times New Roman" w:hAnsi="Times New Roman"/>
          <w:i w:val="0"/>
          <w:szCs w:val="28"/>
          <w:lang w:eastAsia="zh-TW"/>
        </w:rPr>
        <w:t>本案和前內地記者付国豪先生（</w:t>
      </w:r>
      <w:r w:rsidRPr="00430B89">
        <w:rPr>
          <w:rFonts w:ascii="Times New Roman" w:hAnsi="Times New Roman"/>
          <w:i w:val="0"/>
          <w:szCs w:val="28"/>
          <w:lang w:eastAsia="zh-TW"/>
        </w:rPr>
        <w:t>‘</w:t>
      </w:r>
      <w:r w:rsidRPr="00430B89">
        <w:rPr>
          <w:rFonts w:ascii="Times New Roman" w:hAnsi="Times New Roman"/>
          <w:i w:val="0"/>
          <w:szCs w:val="28"/>
          <w:lang w:eastAsia="zh-TW"/>
        </w:rPr>
        <w:t>付</w:t>
      </w:r>
      <w:r w:rsidRPr="00430B89">
        <w:rPr>
          <w:rFonts w:ascii="Times New Roman" w:hAnsi="Times New Roman"/>
          <w:i w:val="0"/>
          <w:szCs w:val="28"/>
          <w:lang w:eastAsia="zh-TW"/>
        </w:rPr>
        <w:t>’</w:t>
      </w:r>
      <w:r w:rsidRPr="00430B89">
        <w:rPr>
          <w:rFonts w:ascii="Times New Roman" w:hAnsi="Times New Roman"/>
          <w:i w:val="0"/>
          <w:szCs w:val="28"/>
          <w:lang w:eastAsia="zh-TW"/>
        </w:rPr>
        <w:t>）在香港國際機場一號客運大樓離境大堂</w:t>
      </w:r>
      <w:r w:rsidR="00F13A30">
        <w:rPr>
          <w:rFonts w:ascii="Times New Roman" w:hAnsi="Times New Roman" w:hint="eastAsia"/>
          <w:i w:val="0"/>
          <w:szCs w:val="28"/>
          <w:lang w:eastAsia="zh-TW"/>
        </w:rPr>
        <w:t>被</w:t>
      </w:r>
      <w:r w:rsidRPr="00430B89">
        <w:rPr>
          <w:rFonts w:ascii="Times New Roman" w:hAnsi="Times New Roman"/>
          <w:i w:val="0"/>
          <w:szCs w:val="28"/>
          <w:lang w:eastAsia="zh-TW"/>
        </w:rPr>
        <w:t>禁錮和襲擊有關。</w:t>
      </w:r>
      <w:r w:rsidRPr="00430B89">
        <w:rPr>
          <w:rFonts w:ascii="Times New Roman" w:hAnsi="Times New Roman"/>
          <w:i w:val="0"/>
          <w:szCs w:val="28"/>
          <w:lang w:eastAsia="zh-TW"/>
        </w:rPr>
        <w:t>‘</w:t>
      </w:r>
      <w:r w:rsidRPr="00430B89">
        <w:rPr>
          <w:rFonts w:ascii="Times New Roman" w:hAnsi="Times New Roman"/>
          <w:i w:val="0"/>
          <w:szCs w:val="28"/>
          <w:lang w:eastAsia="zh-TW"/>
        </w:rPr>
        <w:t>付</w:t>
      </w:r>
      <w:r w:rsidRPr="00430B89">
        <w:rPr>
          <w:rFonts w:ascii="Times New Roman" w:hAnsi="Times New Roman"/>
          <w:i w:val="0"/>
          <w:szCs w:val="28"/>
          <w:lang w:eastAsia="zh-TW"/>
        </w:rPr>
        <w:t>’</w:t>
      </w:r>
      <w:r w:rsidRPr="00430B89">
        <w:rPr>
          <w:rFonts w:ascii="Times New Roman" w:hAnsi="Times New Roman"/>
          <w:i w:val="0"/>
          <w:szCs w:val="28"/>
          <w:lang w:eastAsia="zh-TW"/>
        </w:rPr>
        <w:t>是原審時的</w:t>
      </w:r>
      <w:r w:rsidRPr="00430B89">
        <w:rPr>
          <w:rFonts w:ascii="Times New Roman" w:hAnsi="Times New Roman"/>
          <w:i w:val="0"/>
          <w:szCs w:val="28"/>
          <w:lang w:eastAsia="zh-TW"/>
        </w:rPr>
        <w:t>PW1</w:t>
      </w:r>
      <w:r w:rsidRPr="00430B89">
        <w:rPr>
          <w:rFonts w:ascii="Times New Roman" w:hAnsi="Times New Roman"/>
          <w:i w:val="0"/>
          <w:szCs w:val="28"/>
          <w:lang w:eastAsia="zh-TW"/>
        </w:rPr>
        <w:t>，</w:t>
      </w:r>
      <w:r w:rsidRPr="00430B89">
        <w:rPr>
          <w:rFonts w:ascii="Times New Roman" w:hAnsi="Times New Roman"/>
          <w:i w:val="0"/>
          <w:szCs w:val="28"/>
          <w:lang w:eastAsia="zh-TW"/>
        </w:rPr>
        <w:lastRenderedPageBreak/>
        <w:t>即控方第一證人</w:t>
      </w:r>
      <w:r w:rsidRPr="00430B89">
        <w:rPr>
          <w:rFonts w:ascii="Times New Roman" w:hAnsi="Times New Roman"/>
          <w:i w:val="0"/>
          <w:lang w:val="en-US" w:eastAsia="zh-TW"/>
        </w:rPr>
        <w:t>。</w:t>
      </w:r>
    </w:p>
    <w:p w:rsidR="00D45E26" w:rsidRPr="00430B89" w:rsidRDefault="00D45E26" w:rsidP="00D45E26">
      <w:pPr>
        <w:pStyle w:val="ar-heading1"/>
        <w:keepNext w:val="0"/>
        <w:widowControl w:val="0"/>
        <w:numPr>
          <w:ilvl w:val="0"/>
          <w:numId w:val="5"/>
        </w:numPr>
        <w:spacing w:before="0" w:after="520"/>
        <w:ind w:firstLine="0"/>
        <w:jc w:val="both"/>
        <w:rPr>
          <w:rFonts w:ascii="Times New Roman" w:hAnsi="Times New Roman"/>
          <w:i w:val="0"/>
          <w:lang w:val="en-US" w:eastAsia="zh-TW"/>
        </w:rPr>
      </w:pPr>
      <w:r w:rsidRPr="00430B89">
        <w:rPr>
          <w:rFonts w:ascii="Times New Roman" w:hAnsi="Times New Roman"/>
          <w:i w:val="0"/>
          <w:szCs w:val="28"/>
          <w:lang w:eastAsia="zh-TW"/>
        </w:rPr>
        <w:t>上述事件，為時約五十分鐘，被控方劃分成兩個階段。</w:t>
      </w:r>
      <w:r w:rsidRPr="00430B89">
        <w:rPr>
          <w:rFonts w:ascii="Times New Roman" w:hAnsi="Times New Roman"/>
          <w:i w:val="0"/>
          <w:szCs w:val="28"/>
          <w:lang w:eastAsia="zh-HK"/>
        </w:rPr>
        <w:t>第</w:t>
      </w:r>
      <w:r w:rsidRPr="00430B89">
        <w:rPr>
          <w:rFonts w:ascii="Times New Roman" w:hAnsi="Times New Roman"/>
          <w:i w:val="0"/>
          <w:szCs w:val="28"/>
          <w:lang w:eastAsia="zh-TW"/>
        </w:rPr>
        <w:t>一</w:t>
      </w:r>
      <w:r w:rsidRPr="00430B89">
        <w:rPr>
          <w:rFonts w:ascii="Times New Roman" w:hAnsi="Times New Roman"/>
          <w:i w:val="0"/>
          <w:szCs w:val="28"/>
          <w:lang w:eastAsia="zh-HK"/>
        </w:rPr>
        <w:t>階</w:t>
      </w:r>
      <w:r w:rsidRPr="00430B89">
        <w:rPr>
          <w:rFonts w:ascii="Times New Roman" w:hAnsi="Times New Roman"/>
          <w:i w:val="0"/>
          <w:szCs w:val="28"/>
          <w:lang w:eastAsia="zh-TW"/>
        </w:rPr>
        <w:t>段是</w:t>
      </w:r>
      <w:r w:rsidRPr="00430B89">
        <w:rPr>
          <w:rFonts w:ascii="Times New Roman" w:hAnsi="Times New Roman"/>
          <w:i w:val="0"/>
          <w:szCs w:val="28"/>
          <w:lang w:eastAsia="zh-TW"/>
        </w:rPr>
        <w:t>2019</w:t>
      </w:r>
      <w:r w:rsidRPr="00430B89">
        <w:rPr>
          <w:rFonts w:ascii="Times New Roman" w:hAnsi="Times New Roman"/>
          <w:i w:val="0"/>
          <w:szCs w:val="28"/>
          <w:lang w:eastAsia="zh-HK"/>
        </w:rPr>
        <w:t>年</w:t>
      </w:r>
      <w:r w:rsidRPr="00430B89">
        <w:rPr>
          <w:rFonts w:ascii="Times New Roman" w:hAnsi="Times New Roman"/>
          <w:i w:val="0"/>
          <w:szCs w:val="28"/>
          <w:lang w:eastAsia="zh-TW"/>
        </w:rPr>
        <w:t>8</w:t>
      </w:r>
      <w:r w:rsidRPr="00430B89">
        <w:rPr>
          <w:rFonts w:ascii="Times New Roman" w:hAnsi="Times New Roman"/>
          <w:i w:val="0"/>
          <w:szCs w:val="28"/>
          <w:lang w:eastAsia="zh-HK"/>
        </w:rPr>
        <w:t>月</w:t>
      </w:r>
      <w:r w:rsidRPr="00430B89">
        <w:rPr>
          <w:rFonts w:ascii="Times New Roman" w:hAnsi="Times New Roman"/>
          <w:i w:val="0"/>
          <w:szCs w:val="28"/>
          <w:lang w:eastAsia="zh-TW"/>
        </w:rPr>
        <w:t>13</w:t>
      </w:r>
      <w:r w:rsidRPr="00430B89">
        <w:rPr>
          <w:rFonts w:ascii="Times New Roman" w:hAnsi="Times New Roman"/>
          <w:i w:val="0"/>
          <w:szCs w:val="28"/>
          <w:lang w:eastAsia="zh-HK"/>
        </w:rPr>
        <w:t>日晚</w:t>
      </w:r>
      <w:r w:rsidRPr="00430B89">
        <w:rPr>
          <w:rFonts w:ascii="Times New Roman" w:hAnsi="Times New Roman"/>
          <w:i w:val="0"/>
          <w:szCs w:val="28"/>
          <w:lang w:eastAsia="zh-TW"/>
        </w:rPr>
        <w:t>11:30</w:t>
      </w:r>
      <w:r w:rsidRPr="00430B89">
        <w:rPr>
          <w:rFonts w:ascii="Times New Roman" w:hAnsi="Times New Roman"/>
          <w:i w:val="0"/>
          <w:szCs w:val="28"/>
          <w:lang w:eastAsia="zh-HK"/>
        </w:rPr>
        <w:t>時至</w:t>
      </w:r>
      <w:r w:rsidRPr="00430B89">
        <w:rPr>
          <w:rFonts w:ascii="Times New Roman" w:hAnsi="Times New Roman"/>
          <w:i w:val="0"/>
          <w:szCs w:val="28"/>
          <w:lang w:eastAsia="zh-TW"/>
        </w:rPr>
        <w:t>11:49</w:t>
      </w:r>
      <w:r w:rsidRPr="00430B89">
        <w:rPr>
          <w:rFonts w:ascii="Times New Roman" w:hAnsi="Times New Roman"/>
          <w:i w:val="0"/>
          <w:szCs w:val="28"/>
          <w:lang w:eastAsia="zh-HK"/>
        </w:rPr>
        <w:t>時</w:t>
      </w:r>
      <w:r w:rsidRPr="00430B89">
        <w:rPr>
          <w:rFonts w:ascii="Times New Roman" w:hAnsi="Times New Roman"/>
          <w:i w:val="0"/>
          <w:szCs w:val="28"/>
          <w:lang w:eastAsia="zh-TW"/>
        </w:rPr>
        <w:t>，</w:t>
      </w:r>
      <w:r w:rsidRPr="00430B89">
        <w:rPr>
          <w:rFonts w:ascii="Times New Roman" w:hAnsi="Times New Roman"/>
          <w:i w:val="0"/>
          <w:szCs w:val="28"/>
          <w:lang w:eastAsia="zh-HK"/>
        </w:rPr>
        <w:t>第</w:t>
      </w:r>
      <w:r w:rsidRPr="00430B89">
        <w:rPr>
          <w:rFonts w:ascii="Times New Roman" w:hAnsi="Times New Roman"/>
          <w:i w:val="0"/>
          <w:szCs w:val="28"/>
          <w:lang w:eastAsia="zh-TW"/>
        </w:rPr>
        <w:t>二</w:t>
      </w:r>
      <w:r w:rsidRPr="00430B89">
        <w:rPr>
          <w:rFonts w:ascii="Times New Roman" w:hAnsi="Times New Roman"/>
          <w:i w:val="0"/>
          <w:szCs w:val="28"/>
          <w:lang w:eastAsia="zh-HK"/>
        </w:rPr>
        <w:t>階</w:t>
      </w:r>
      <w:r w:rsidRPr="00430B89">
        <w:rPr>
          <w:rFonts w:ascii="Times New Roman" w:hAnsi="Times New Roman"/>
          <w:i w:val="0"/>
          <w:szCs w:val="28"/>
          <w:lang w:eastAsia="zh-TW"/>
        </w:rPr>
        <w:t>段是</w:t>
      </w:r>
      <w:r w:rsidRPr="00430B89">
        <w:rPr>
          <w:rFonts w:ascii="Times New Roman" w:hAnsi="Times New Roman"/>
          <w:i w:val="0"/>
          <w:szCs w:val="28"/>
          <w:lang w:eastAsia="zh-TW"/>
        </w:rPr>
        <w:t>2019</w:t>
      </w:r>
      <w:r w:rsidRPr="00430B89">
        <w:rPr>
          <w:rFonts w:ascii="Times New Roman" w:hAnsi="Times New Roman"/>
          <w:i w:val="0"/>
          <w:szCs w:val="28"/>
          <w:lang w:eastAsia="zh-HK"/>
        </w:rPr>
        <w:t>年</w:t>
      </w:r>
      <w:r w:rsidRPr="00430B89">
        <w:rPr>
          <w:rFonts w:ascii="Times New Roman" w:hAnsi="Times New Roman"/>
          <w:i w:val="0"/>
          <w:szCs w:val="28"/>
          <w:lang w:eastAsia="zh-TW"/>
        </w:rPr>
        <w:t>8</w:t>
      </w:r>
      <w:r w:rsidRPr="00430B89">
        <w:rPr>
          <w:rFonts w:ascii="Times New Roman" w:hAnsi="Times New Roman"/>
          <w:i w:val="0"/>
          <w:szCs w:val="28"/>
          <w:lang w:eastAsia="zh-HK"/>
        </w:rPr>
        <w:t>月</w:t>
      </w:r>
      <w:r w:rsidRPr="00430B89">
        <w:rPr>
          <w:rFonts w:ascii="Times New Roman" w:hAnsi="Times New Roman"/>
          <w:i w:val="0"/>
          <w:szCs w:val="28"/>
          <w:lang w:eastAsia="zh-TW"/>
        </w:rPr>
        <w:t>13</w:t>
      </w:r>
      <w:r w:rsidRPr="00430B89">
        <w:rPr>
          <w:rFonts w:ascii="Times New Roman" w:hAnsi="Times New Roman"/>
          <w:i w:val="0"/>
          <w:szCs w:val="28"/>
          <w:lang w:eastAsia="zh-HK"/>
        </w:rPr>
        <w:t>日晚</w:t>
      </w:r>
      <w:r w:rsidRPr="00430B89">
        <w:rPr>
          <w:rFonts w:ascii="Times New Roman" w:hAnsi="Times New Roman"/>
          <w:i w:val="0"/>
          <w:szCs w:val="28"/>
          <w:lang w:eastAsia="zh-TW"/>
        </w:rPr>
        <w:t>11:49</w:t>
      </w:r>
      <w:r w:rsidRPr="00430B89">
        <w:rPr>
          <w:rFonts w:ascii="Times New Roman" w:hAnsi="Times New Roman"/>
          <w:i w:val="0"/>
          <w:szCs w:val="28"/>
          <w:lang w:eastAsia="zh-HK"/>
        </w:rPr>
        <w:t>時至</w:t>
      </w:r>
      <w:r w:rsidRPr="00430B89">
        <w:rPr>
          <w:rFonts w:ascii="Times New Roman" w:hAnsi="Times New Roman"/>
          <w:i w:val="0"/>
          <w:szCs w:val="28"/>
          <w:lang w:eastAsia="zh-TW"/>
        </w:rPr>
        <w:t>8</w:t>
      </w:r>
      <w:r w:rsidRPr="00430B89">
        <w:rPr>
          <w:rFonts w:ascii="Times New Roman" w:hAnsi="Times New Roman"/>
          <w:i w:val="0"/>
          <w:szCs w:val="28"/>
          <w:lang w:eastAsia="zh-HK"/>
        </w:rPr>
        <w:t>月</w:t>
      </w:r>
      <w:r w:rsidRPr="00430B89">
        <w:rPr>
          <w:rFonts w:ascii="Times New Roman" w:hAnsi="Times New Roman"/>
          <w:i w:val="0"/>
          <w:szCs w:val="28"/>
          <w:lang w:eastAsia="zh-TW"/>
        </w:rPr>
        <w:t>14</w:t>
      </w:r>
      <w:r w:rsidRPr="00430B89">
        <w:rPr>
          <w:rFonts w:ascii="Times New Roman" w:hAnsi="Times New Roman"/>
          <w:i w:val="0"/>
          <w:szCs w:val="28"/>
          <w:lang w:eastAsia="zh-HK"/>
        </w:rPr>
        <w:t>日凌</w:t>
      </w:r>
      <w:r w:rsidRPr="00430B89">
        <w:rPr>
          <w:rFonts w:ascii="Times New Roman" w:hAnsi="Times New Roman"/>
          <w:i w:val="0"/>
          <w:szCs w:val="28"/>
          <w:lang w:eastAsia="zh-TW"/>
        </w:rPr>
        <w:t>晨</w:t>
      </w:r>
      <w:r w:rsidRPr="00430B89">
        <w:rPr>
          <w:rFonts w:ascii="Times New Roman" w:hAnsi="Times New Roman"/>
          <w:i w:val="0"/>
          <w:szCs w:val="28"/>
          <w:lang w:eastAsia="zh-TW"/>
        </w:rPr>
        <w:t>00:23</w:t>
      </w:r>
      <w:r w:rsidRPr="00430B89">
        <w:rPr>
          <w:rFonts w:ascii="Times New Roman" w:hAnsi="Times New Roman"/>
          <w:i w:val="0"/>
          <w:szCs w:val="28"/>
          <w:lang w:eastAsia="zh-HK"/>
        </w:rPr>
        <w:t>時</w:t>
      </w:r>
      <w:r w:rsidRPr="00430B89">
        <w:rPr>
          <w:rFonts w:ascii="Times New Roman" w:hAnsi="Times New Roman"/>
          <w:i w:val="0"/>
          <w:lang w:val="en-US" w:eastAsia="zh-TW"/>
        </w:rPr>
        <w:t>。</w:t>
      </w:r>
    </w:p>
    <w:p w:rsidR="00D45E26" w:rsidRPr="00430B89" w:rsidRDefault="00D45E26" w:rsidP="00D45E26">
      <w:pPr>
        <w:pStyle w:val="para"/>
        <w:keepNext/>
        <w:numPr>
          <w:ilvl w:val="0"/>
          <w:numId w:val="0"/>
        </w:numPr>
        <w:tabs>
          <w:tab w:val="left" w:pos="720"/>
        </w:tabs>
        <w:spacing w:before="0" w:after="360"/>
        <w:ind w:left="720" w:hanging="720"/>
        <w:rPr>
          <w:i/>
          <w:lang w:val="en-US"/>
        </w:rPr>
      </w:pPr>
      <w:r w:rsidRPr="00430B89">
        <w:rPr>
          <w:i/>
          <w:szCs w:val="28"/>
          <w:u w:color="000000"/>
        </w:rPr>
        <w:t>（案情概述）</w:t>
      </w:r>
    </w:p>
    <w:p w:rsidR="00D45E26" w:rsidRPr="00F13A30" w:rsidRDefault="00D45E26" w:rsidP="00D45E26">
      <w:pPr>
        <w:pStyle w:val="ar-heading1"/>
        <w:keepNext w:val="0"/>
        <w:widowControl w:val="0"/>
        <w:numPr>
          <w:ilvl w:val="0"/>
          <w:numId w:val="5"/>
        </w:numPr>
        <w:spacing w:before="0" w:after="520"/>
        <w:ind w:firstLine="0"/>
        <w:jc w:val="both"/>
        <w:rPr>
          <w:rFonts w:ascii="Times New Roman" w:hAnsi="Times New Roman"/>
          <w:i w:val="0"/>
          <w:lang w:val="en-US" w:eastAsia="zh-TW"/>
        </w:rPr>
      </w:pPr>
      <w:r w:rsidRPr="00430B89">
        <w:rPr>
          <w:rFonts w:ascii="Times New Roman" w:hAnsi="Times New Roman"/>
          <w:i w:val="0"/>
          <w:szCs w:val="28"/>
          <w:u w:color="000000"/>
          <w:lang w:eastAsia="zh-TW"/>
        </w:rPr>
        <w:t>第一階段是由</w:t>
      </w:r>
      <w:r w:rsidRPr="00430B89">
        <w:rPr>
          <w:rFonts w:ascii="Times New Roman" w:hAnsi="Times New Roman"/>
          <w:i w:val="0"/>
          <w:szCs w:val="28"/>
          <w:u w:color="000000"/>
          <w:lang w:eastAsia="zh-TW"/>
        </w:rPr>
        <w:t>‘</w:t>
      </w:r>
      <w:r w:rsidRPr="00430B89">
        <w:rPr>
          <w:rFonts w:ascii="Times New Roman" w:hAnsi="Times New Roman"/>
          <w:i w:val="0"/>
          <w:szCs w:val="28"/>
          <w:u w:color="000000"/>
          <w:lang w:val="zh-CN" w:eastAsia="zh-TW"/>
        </w:rPr>
        <w:t>付</w:t>
      </w:r>
      <w:r w:rsidRPr="00430B89">
        <w:rPr>
          <w:rFonts w:ascii="Times New Roman" w:hAnsi="Times New Roman"/>
          <w:i w:val="0"/>
          <w:szCs w:val="28"/>
          <w:u w:color="000000"/>
          <w:lang w:eastAsia="zh-TW"/>
        </w:rPr>
        <w:t>’</w:t>
      </w:r>
      <w:r w:rsidRPr="00430B89">
        <w:rPr>
          <w:rFonts w:ascii="Times New Roman" w:hAnsi="Times New Roman"/>
          <w:i w:val="0"/>
          <w:szCs w:val="28"/>
          <w:u w:color="000000"/>
          <w:lang w:eastAsia="zh-TW"/>
        </w:rPr>
        <w:t>舉機</w:t>
      </w:r>
      <w:r w:rsidRPr="00430B89">
        <w:rPr>
          <w:rFonts w:ascii="Times New Roman" w:hAnsi="Times New Roman"/>
          <w:i w:val="0"/>
          <w:szCs w:val="28"/>
          <w:u w:color="000000"/>
          <w:lang w:val="zh-CN" w:eastAsia="zh-TW"/>
        </w:rPr>
        <w:t>拍攝</w:t>
      </w:r>
      <w:r w:rsidRPr="00430B89">
        <w:rPr>
          <w:rFonts w:ascii="Times New Roman" w:hAnsi="Times New Roman"/>
          <w:i w:val="0"/>
          <w:szCs w:val="28"/>
          <w:u w:color="000000"/>
          <w:lang w:eastAsia="zh-TW"/>
        </w:rPr>
        <w:t>，</w:t>
      </w:r>
      <w:r w:rsidRPr="00430B89">
        <w:rPr>
          <w:rFonts w:ascii="Times New Roman" w:hAnsi="Times New Roman"/>
          <w:i w:val="0"/>
          <w:szCs w:val="28"/>
          <w:u w:color="000000"/>
          <w:lang w:val="zh-CN" w:eastAsia="zh-TW"/>
        </w:rPr>
        <w:t>被已聚集的大批示威者質疑</w:t>
      </w:r>
      <w:r w:rsidRPr="00430B89">
        <w:rPr>
          <w:rFonts w:ascii="Times New Roman" w:hAnsi="Times New Roman"/>
          <w:i w:val="0"/>
          <w:szCs w:val="28"/>
          <w:u w:color="000000"/>
          <w:lang w:eastAsia="zh-TW"/>
        </w:rPr>
        <w:t>、包圍、拉扯和用強光照射開始。示威者不但毆打</w:t>
      </w:r>
      <w:r w:rsidRPr="00430B89">
        <w:rPr>
          <w:rFonts w:ascii="Times New Roman" w:hAnsi="Times New Roman"/>
          <w:i w:val="0"/>
          <w:szCs w:val="28"/>
          <w:u w:color="000000"/>
          <w:lang w:eastAsia="zh-TW"/>
        </w:rPr>
        <w:t>‘</w:t>
      </w:r>
      <w:r w:rsidRPr="00430B89">
        <w:rPr>
          <w:rFonts w:ascii="Times New Roman" w:hAnsi="Times New Roman"/>
          <w:i w:val="0"/>
          <w:szCs w:val="28"/>
          <w:u w:color="000000"/>
          <w:lang w:eastAsia="zh-TW"/>
        </w:rPr>
        <w:t>付</w:t>
      </w:r>
      <w:r w:rsidRPr="00430B89">
        <w:rPr>
          <w:rFonts w:ascii="Times New Roman" w:hAnsi="Times New Roman"/>
          <w:i w:val="0"/>
          <w:szCs w:val="28"/>
          <w:u w:color="000000"/>
          <w:lang w:eastAsia="zh-TW"/>
        </w:rPr>
        <w:t>’</w:t>
      </w:r>
      <w:r w:rsidRPr="00430B89">
        <w:rPr>
          <w:rFonts w:ascii="Times New Roman" w:hAnsi="Times New Roman"/>
          <w:i w:val="0"/>
          <w:szCs w:val="28"/>
          <w:u w:color="000000"/>
          <w:lang w:eastAsia="zh-TW"/>
        </w:rPr>
        <w:t>、肆意搜查</w:t>
      </w:r>
      <w:r w:rsidRPr="00430B89">
        <w:rPr>
          <w:rFonts w:ascii="Times New Roman" w:hAnsi="Times New Roman"/>
          <w:i w:val="0"/>
          <w:szCs w:val="28"/>
          <w:u w:color="000000"/>
          <w:lang w:eastAsia="zh-TW"/>
        </w:rPr>
        <w:t>‘</w:t>
      </w:r>
      <w:r w:rsidRPr="00430B89">
        <w:rPr>
          <w:rFonts w:ascii="Times New Roman" w:hAnsi="Times New Roman"/>
          <w:i w:val="0"/>
          <w:szCs w:val="28"/>
          <w:u w:color="000000"/>
          <w:lang w:eastAsia="zh-TW"/>
        </w:rPr>
        <w:t>付</w:t>
      </w:r>
      <w:r w:rsidRPr="00430B89">
        <w:rPr>
          <w:rFonts w:ascii="Times New Roman" w:hAnsi="Times New Roman"/>
          <w:i w:val="0"/>
          <w:szCs w:val="28"/>
          <w:u w:color="000000"/>
          <w:lang w:eastAsia="zh-TW"/>
        </w:rPr>
        <w:t>’</w:t>
      </w:r>
      <w:r w:rsidRPr="00430B89">
        <w:rPr>
          <w:rFonts w:ascii="Times New Roman" w:hAnsi="Times New Roman"/>
          <w:i w:val="0"/>
          <w:szCs w:val="28"/>
          <w:u w:color="000000"/>
          <w:lang w:eastAsia="zh-TW"/>
        </w:rPr>
        <w:t>的</w:t>
      </w:r>
      <w:r w:rsidR="00F13A30">
        <w:rPr>
          <w:rFonts w:ascii="Times New Roman" w:hAnsi="Times New Roman" w:hint="eastAsia"/>
          <w:i w:val="0"/>
          <w:szCs w:val="28"/>
          <w:u w:color="000000"/>
          <w:lang w:eastAsia="zh-TW"/>
        </w:rPr>
        <w:t>個人</w:t>
      </w:r>
      <w:r w:rsidRPr="00430B89">
        <w:rPr>
          <w:rFonts w:ascii="Times New Roman" w:hAnsi="Times New Roman"/>
          <w:i w:val="0"/>
          <w:szCs w:val="28"/>
          <w:u w:color="000000"/>
          <w:lang w:eastAsia="zh-TW"/>
        </w:rPr>
        <w:t>物件和拉下</w:t>
      </w:r>
      <w:r w:rsidRPr="00430B89">
        <w:rPr>
          <w:rFonts w:ascii="Times New Roman" w:hAnsi="Times New Roman"/>
          <w:i w:val="0"/>
          <w:szCs w:val="28"/>
          <w:u w:color="000000"/>
          <w:lang w:eastAsia="zh-TW"/>
        </w:rPr>
        <w:t>‘</w:t>
      </w:r>
      <w:r w:rsidRPr="00430B89">
        <w:rPr>
          <w:rFonts w:ascii="Times New Roman" w:hAnsi="Times New Roman"/>
          <w:i w:val="0"/>
          <w:szCs w:val="28"/>
          <w:u w:color="000000"/>
          <w:lang w:eastAsia="zh-TW"/>
        </w:rPr>
        <w:t>付</w:t>
      </w:r>
      <w:r w:rsidRPr="00430B89">
        <w:rPr>
          <w:rFonts w:ascii="Times New Roman" w:hAnsi="Times New Roman"/>
          <w:i w:val="0"/>
          <w:szCs w:val="28"/>
          <w:u w:color="000000"/>
          <w:lang w:eastAsia="zh-TW"/>
        </w:rPr>
        <w:t>’</w:t>
      </w:r>
      <w:r w:rsidRPr="00430B89">
        <w:rPr>
          <w:rFonts w:ascii="Times New Roman" w:hAnsi="Times New Roman"/>
          <w:i w:val="0"/>
          <w:szCs w:val="28"/>
          <w:u w:color="000000"/>
          <w:lang w:eastAsia="zh-TW"/>
        </w:rPr>
        <w:t>的褲子，而且還用</w:t>
      </w:r>
      <w:r w:rsidR="00F13A30">
        <w:rPr>
          <w:rFonts w:ascii="Times New Roman" w:hAnsi="Times New Roman" w:hint="eastAsia"/>
          <w:i w:val="0"/>
          <w:szCs w:val="28"/>
          <w:u w:color="000000"/>
          <w:lang w:eastAsia="zh-TW"/>
        </w:rPr>
        <w:t>膠</w:t>
      </w:r>
      <w:r w:rsidRPr="00430B89">
        <w:rPr>
          <w:rFonts w:ascii="Times New Roman" w:hAnsi="Times New Roman"/>
          <w:i w:val="0"/>
          <w:szCs w:val="28"/>
          <w:u w:color="000000"/>
          <w:lang w:eastAsia="zh-TW"/>
        </w:rPr>
        <w:t>索帶和膠紙把</w:t>
      </w:r>
      <w:r w:rsidRPr="00430B89">
        <w:rPr>
          <w:rFonts w:ascii="Times New Roman" w:hAnsi="Times New Roman"/>
          <w:i w:val="0"/>
          <w:szCs w:val="28"/>
          <w:u w:color="000000"/>
          <w:lang w:eastAsia="zh-TW"/>
        </w:rPr>
        <w:t>‘</w:t>
      </w:r>
      <w:r w:rsidRPr="00430B89">
        <w:rPr>
          <w:rFonts w:ascii="Times New Roman" w:hAnsi="Times New Roman"/>
          <w:i w:val="0"/>
          <w:szCs w:val="28"/>
          <w:u w:color="000000"/>
          <w:lang w:eastAsia="zh-TW"/>
        </w:rPr>
        <w:t>付</w:t>
      </w:r>
      <w:r w:rsidRPr="00430B89">
        <w:rPr>
          <w:rFonts w:ascii="Times New Roman" w:hAnsi="Times New Roman"/>
          <w:i w:val="0"/>
          <w:szCs w:val="28"/>
          <w:u w:color="000000"/>
          <w:lang w:eastAsia="zh-TW"/>
        </w:rPr>
        <w:t>’</w:t>
      </w:r>
      <w:r w:rsidR="00F13A30">
        <w:rPr>
          <w:rFonts w:ascii="Times New Roman" w:hAnsi="Times New Roman" w:hint="eastAsia"/>
          <w:i w:val="0"/>
          <w:szCs w:val="28"/>
          <w:u w:color="000000"/>
          <w:lang w:eastAsia="zh-TW"/>
        </w:rPr>
        <w:t>困</w:t>
      </w:r>
      <w:r w:rsidRPr="00430B89">
        <w:rPr>
          <w:rFonts w:ascii="Times New Roman" w:hAnsi="Times New Roman"/>
          <w:i w:val="0"/>
          <w:szCs w:val="28"/>
          <w:u w:color="000000"/>
          <w:lang w:eastAsia="zh-TW"/>
        </w:rPr>
        <w:t>綁在一台行李車上</w:t>
      </w:r>
      <w:r w:rsidR="00F13A30">
        <w:rPr>
          <w:rFonts w:ascii="Times New Roman" w:hAnsi="Times New Roman" w:hint="eastAsia"/>
          <w:i w:val="0"/>
          <w:szCs w:val="28"/>
          <w:u w:color="000000"/>
          <w:lang w:eastAsia="zh-TW"/>
        </w:rPr>
        <w:t>。</w:t>
      </w:r>
      <w:r w:rsidR="00F13A30" w:rsidRPr="00F13A30">
        <w:rPr>
          <w:rFonts w:ascii="Times New Roman" w:hAnsi="Times New Roman"/>
          <w:i w:val="0"/>
          <w:szCs w:val="28"/>
          <w:u w:color="000000"/>
        </w:rPr>
        <w:t>有關行為構成了</w:t>
      </w:r>
      <w:r w:rsidR="00F13A30" w:rsidRPr="00F13A30">
        <w:rPr>
          <w:rFonts w:ascii="Times New Roman" w:hAnsi="Times New Roman"/>
          <w:i w:val="0"/>
          <w:szCs w:val="28"/>
          <w:u w:color="000000"/>
        </w:rPr>
        <w:t>‘</w:t>
      </w:r>
      <w:r w:rsidRPr="00F13A30">
        <w:rPr>
          <w:rFonts w:ascii="Times New Roman" w:hAnsi="Times New Roman"/>
          <w:i w:val="0"/>
          <w:szCs w:val="28"/>
          <w:u w:color="000000"/>
          <w:lang w:eastAsia="zh-TW"/>
        </w:rPr>
        <w:t>非法集結</w:t>
      </w:r>
      <w:r w:rsidR="00F13A30" w:rsidRPr="00F13A30">
        <w:rPr>
          <w:rFonts w:ascii="Times New Roman" w:hAnsi="Times New Roman"/>
          <w:i w:val="0"/>
          <w:szCs w:val="28"/>
          <w:u w:color="000000"/>
        </w:rPr>
        <w:t>’</w:t>
      </w:r>
      <w:r w:rsidR="00F13A30" w:rsidRPr="00F13A30">
        <w:rPr>
          <w:rFonts w:ascii="Times New Roman" w:hAnsi="Times New Roman"/>
          <w:i w:val="0"/>
          <w:szCs w:val="28"/>
          <w:u w:color="000000"/>
        </w:rPr>
        <w:t>和</w:t>
      </w:r>
      <w:r w:rsidR="00F13A30" w:rsidRPr="00F13A30">
        <w:rPr>
          <w:rFonts w:ascii="Times New Roman" w:hAnsi="Times New Roman"/>
          <w:i w:val="0"/>
          <w:szCs w:val="28"/>
          <w:u w:color="000000"/>
        </w:rPr>
        <w:t>‘</w:t>
      </w:r>
      <w:r w:rsidRPr="00F13A30">
        <w:rPr>
          <w:rFonts w:ascii="Times New Roman" w:hAnsi="Times New Roman"/>
          <w:i w:val="0"/>
          <w:szCs w:val="28"/>
          <w:u w:color="000000"/>
          <w:lang w:eastAsia="zh-TW"/>
        </w:rPr>
        <w:t>非法禁錮</w:t>
      </w:r>
      <w:r w:rsidR="00F13A30" w:rsidRPr="00F13A30">
        <w:rPr>
          <w:rFonts w:ascii="Times New Roman" w:hAnsi="Times New Roman"/>
          <w:i w:val="0"/>
          <w:lang w:val="en-US"/>
        </w:rPr>
        <w:t>’</w:t>
      </w:r>
      <w:r w:rsidRPr="00F13A30">
        <w:rPr>
          <w:rFonts w:ascii="Times New Roman" w:hAnsi="Times New Roman"/>
          <w:i w:val="0"/>
          <w:lang w:val="en-US" w:eastAsia="zh-TW"/>
        </w:rPr>
        <w:t>。</w:t>
      </w:r>
    </w:p>
    <w:p w:rsidR="003E291A" w:rsidRPr="00430B89" w:rsidRDefault="003E291A" w:rsidP="003E291A">
      <w:pPr>
        <w:pStyle w:val="ar-heading1"/>
        <w:keepNext w:val="0"/>
        <w:numPr>
          <w:ilvl w:val="0"/>
          <w:numId w:val="5"/>
        </w:numPr>
        <w:ind w:firstLine="0"/>
        <w:jc w:val="both"/>
        <w:rPr>
          <w:rFonts w:ascii="Times New Roman" w:hAnsi="Times New Roman"/>
          <w:i w:val="0"/>
          <w:lang w:eastAsia="zh-TW"/>
        </w:rPr>
      </w:pPr>
      <w:r w:rsidRPr="00F13A30">
        <w:rPr>
          <w:rFonts w:ascii="Times New Roman" w:hAnsi="Times New Roman"/>
          <w:i w:val="0"/>
          <w:szCs w:val="28"/>
          <w:u w:color="000000"/>
          <w:lang w:eastAsia="zh-TW"/>
        </w:rPr>
        <w:t>第二階段是第一階段的延續，但涉及的暴力有增無減而申請人亦開始被鏡頭拍到在現場出現。有關兩個階段的過渡、申請人在</w:t>
      </w:r>
      <w:r w:rsidR="00F13A30" w:rsidRPr="00F13A30">
        <w:rPr>
          <w:rFonts w:ascii="Times New Roman" w:hAnsi="Times New Roman"/>
          <w:i w:val="0"/>
          <w:szCs w:val="28"/>
          <w:u w:color="000000"/>
          <w:lang w:eastAsia="zh-TW"/>
        </w:rPr>
        <w:t>第二階段</w:t>
      </w:r>
      <w:r w:rsidRPr="00F13A30">
        <w:rPr>
          <w:rFonts w:ascii="Times New Roman" w:hAnsi="Times New Roman"/>
          <w:i w:val="0"/>
          <w:szCs w:val="28"/>
          <w:u w:color="000000"/>
          <w:lang w:eastAsia="zh-TW"/>
        </w:rPr>
        <w:t>的行為，以及事件在持續演化中所衍生出的</w:t>
      </w:r>
      <w:r w:rsidR="00F13A30" w:rsidRPr="00F13A30">
        <w:rPr>
          <w:rFonts w:ascii="Times New Roman" w:hAnsi="Times New Roman"/>
          <w:i w:val="0"/>
          <w:szCs w:val="28"/>
          <w:u w:color="000000"/>
          <w:lang w:eastAsia="zh-TW"/>
        </w:rPr>
        <w:t>‘</w:t>
      </w:r>
      <w:r w:rsidRPr="00F13A30">
        <w:rPr>
          <w:rFonts w:ascii="Times New Roman" w:hAnsi="Times New Roman"/>
          <w:i w:val="0"/>
          <w:szCs w:val="28"/>
          <w:u w:color="000000"/>
          <w:lang w:eastAsia="zh-TW"/>
        </w:rPr>
        <w:t>暴動</w:t>
      </w:r>
      <w:r w:rsidR="00F13A30" w:rsidRPr="00F13A30">
        <w:rPr>
          <w:rFonts w:ascii="Times New Roman" w:hAnsi="Times New Roman"/>
          <w:i w:val="0"/>
          <w:szCs w:val="28"/>
          <w:u w:color="000000"/>
          <w:lang w:eastAsia="zh-TW"/>
        </w:rPr>
        <w:t>’</w:t>
      </w:r>
      <w:r w:rsidRPr="00F13A30">
        <w:rPr>
          <w:rFonts w:ascii="Times New Roman" w:hAnsi="Times New Roman"/>
          <w:i w:val="0"/>
          <w:szCs w:val="28"/>
          <w:u w:color="000000"/>
          <w:lang w:eastAsia="zh-TW"/>
        </w:rPr>
        <w:t>和</w:t>
      </w:r>
      <w:r w:rsidR="00F13A30" w:rsidRPr="00F13A30">
        <w:rPr>
          <w:rFonts w:ascii="Times New Roman" w:hAnsi="Times New Roman"/>
          <w:i w:val="0"/>
          <w:szCs w:val="28"/>
          <w:u w:color="000000"/>
          <w:lang w:eastAsia="zh-TW"/>
        </w:rPr>
        <w:t>簡稱</w:t>
      </w:r>
      <w:r w:rsidR="00F13A30" w:rsidRPr="00F13A30">
        <w:rPr>
          <w:rFonts w:ascii="Times New Roman" w:hAnsi="Times New Roman"/>
          <w:i w:val="0"/>
          <w:szCs w:val="28"/>
          <w:u w:color="000000"/>
          <w:lang w:eastAsia="zh-TW"/>
        </w:rPr>
        <w:t>‘</w:t>
      </w:r>
      <w:r w:rsidRPr="00F13A30">
        <w:rPr>
          <w:rFonts w:ascii="Times New Roman" w:hAnsi="Times New Roman"/>
          <w:i w:val="0"/>
          <w:szCs w:val="28"/>
          <w:u w:color="000000"/>
          <w:lang w:eastAsia="zh-TW"/>
        </w:rPr>
        <w:t>襲擊</w:t>
      </w:r>
      <w:r w:rsidR="00F13A30" w:rsidRPr="00F13A30">
        <w:rPr>
          <w:rFonts w:ascii="Times New Roman" w:hAnsi="Times New Roman"/>
          <w:i w:val="0"/>
          <w:szCs w:val="28"/>
          <w:u w:color="000000"/>
          <w:lang w:eastAsia="zh-TW"/>
        </w:rPr>
        <w:t>’</w:t>
      </w:r>
      <w:r w:rsidRPr="00F13A30">
        <w:rPr>
          <w:rFonts w:ascii="Times New Roman" w:hAnsi="Times New Roman"/>
          <w:i w:val="0"/>
          <w:szCs w:val="28"/>
          <w:u w:color="000000"/>
          <w:lang w:eastAsia="zh-TW"/>
        </w:rPr>
        <w:t>罪，由原審法官解釋</w:t>
      </w:r>
      <w:r w:rsidR="00F13A30">
        <w:rPr>
          <w:rFonts w:ascii="Times New Roman" w:hAnsi="Times New Roman" w:hint="eastAsia"/>
          <w:i w:val="0"/>
          <w:szCs w:val="28"/>
          <w:u w:color="000000"/>
          <w:lang w:eastAsia="zh-TW"/>
        </w:rPr>
        <w:t>及</w:t>
      </w:r>
      <w:r w:rsidRPr="00F13A30">
        <w:rPr>
          <w:rFonts w:ascii="Times New Roman" w:hAnsi="Times New Roman"/>
          <w:i w:val="0"/>
          <w:szCs w:val="28"/>
          <w:u w:color="000000"/>
          <w:lang w:eastAsia="zh-TW"/>
        </w:rPr>
        <w:t>撮要如下</w:t>
      </w:r>
      <w:r w:rsidRPr="00F13A30">
        <w:rPr>
          <w:rStyle w:val="FootnoteReference"/>
          <w:i w:val="0"/>
          <w:szCs w:val="28"/>
          <w:u w:color="000000"/>
        </w:rPr>
        <w:footnoteReference w:id="1"/>
      </w:r>
      <w:r w:rsidRPr="00430B89">
        <w:rPr>
          <w:rFonts w:ascii="Times New Roman" w:hAnsi="Times New Roman"/>
          <w:i w:val="0"/>
          <w:lang w:eastAsia="zh-TW"/>
        </w:rPr>
        <w:t>：</w:t>
      </w:r>
    </w:p>
    <w:p w:rsidR="003E291A" w:rsidRPr="00430B89" w:rsidRDefault="003E291A" w:rsidP="003E291A">
      <w:pPr>
        <w:pStyle w:val="Quotation"/>
        <w:tabs>
          <w:tab w:val="clear" w:pos="1872"/>
          <w:tab w:val="left" w:pos="360"/>
          <w:tab w:val="left" w:pos="720"/>
        </w:tabs>
        <w:ind w:left="720" w:right="662" w:hanging="360"/>
        <w:rPr>
          <w:szCs w:val="24"/>
          <w:lang w:eastAsia="zh-TW"/>
        </w:rPr>
      </w:pPr>
      <w:r w:rsidRPr="00430B89">
        <w:rPr>
          <w:szCs w:val="24"/>
          <w:lang w:eastAsia="zh-TW"/>
        </w:rPr>
        <w:t>「</w:t>
      </w:r>
      <w:r w:rsidRPr="00430B89">
        <w:rPr>
          <w:szCs w:val="24"/>
          <w:lang w:eastAsia="zh-TW"/>
        </w:rPr>
        <w:tab/>
        <w:t xml:space="preserve">34. </w:t>
      </w:r>
      <w:r w:rsidRPr="00430B89">
        <w:rPr>
          <w:szCs w:val="24"/>
          <w:lang w:eastAsia="zh-TW"/>
        </w:rPr>
        <w:tab/>
      </w:r>
      <w:r w:rsidR="00B94213" w:rsidRPr="00430B89">
        <w:rPr>
          <w:szCs w:val="24"/>
          <w:lang w:eastAsia="zh-TW"/>
        </w:rPr>
        <w:t>早前的非法集結非但仍然持續，並同樣以</w:t>
      </w:r>
      <w:r w:rsidR="00B94213" w:rsidRPr="00430B89">
        <w:rPr>
          <w:szCs w:val="24"/>
          <w:lang w:eastAsia="zh-TW"/>
        </w:rPr>
        <w:t>PW1</w:t>
      </w:r>
      <w:r w:rsidR="00B94213" w:rsidRPr="00430B89">
        <w:rPr>
          <w:szCs w:val="24"/>
          <w:lang w:eastAsia="zh-TW"/>
        </w:rPr>
        <w:t>為目標。控方的基礎是自</w:t>
      </w:r>
      <w:r w:rsidR="00B94213" w:rsidRPr="00430B89">
        <w:rPr>
          <w:szCs w:val="24"/>
          <w:lang w:eastAsia="zh-TW"/>
        </w:rPr>
        <w:t>PW1</w:t>
      </w:r>
      <w:r w:rsidR="00B94213" w:rsidRPr="00430B89">
        <w:rPr>
          <w:szCs w:val="24"/>
          <w:lang w:eastAsia="zh-TW"/>
        </w:rPr>
        <w:t>坐在行李車上開始被綁上索帶之時，因為所出現的暴力的規模和程度的提升，本身是非法集結的情形，已經演變成為暴動（控罪四），而</w:t>
      </w:r>
      <w:r w:rsidR="00B94213" w:rsidRPr="00430B89">
        <w:rPr>
          <w:szCs w:val="24"/>
          <w:lang w:eastAsia="zh-TW"/>
        </w:rPr>
        <w:t>D1</w:t>
      </w:r>
      <w:r w:rsidR="00B94213" w:rsidRPr="00430B89">
        <w:rPr>
          <w:szCs w:val="24"/>
          <w:lang w:eastAsia="zh-TW"/>
        </w:rPr>
        <w:t>、</w:t>
      </w:r>
      <w:r w:rsidR="00B94213" w:rsidRPr="00430B89">
        <w:rPr>
          <w:szCs w:val="24"/>
          <w:lang w:eastAsia="zh-TW"/>
        </w:rPr>
        <w:t>D2</w:t>
      </w:r>
      <w:r w:rsidR="00B94213" w:rsidRPr="00430B89">
        <w:rPr>
          <w:szCs w:val="24"/>
          <w:lang w:eastAsia="zh-TW"/>
        </w:rPr>
        <w:t>和</w:t>
      </w:r>
      <w:r w:rsidR="00B94213" w:rsidRPr="00430B89">
        <w:rPr>
          <w:szCs w:val="24"/>
          <w:lang w:eastAsia="zh-TW"/>
        </w:rPr>
        <w:t>D3</w:t>
      </w:r>
      <w:r w:rsidR="00B94213" w:rsidRPr="00430B89">
        <w:rPr>
          <w:szCs w:val="24"/>
          <w:lang w:eastAsia="zh-TW"/>
        </w:rPr>
        <w:t>及其他片段拍得但未被控的人士共同參與其中</w:t>
      </w:r>
      <w:r w:rsidRPr="00430B89">
        <w:rPr>
          <w:szCs w:val="24"/>
          <w:lang w:eastAsia="zh-TW"/>
        </w:rPr>
        <w:t>。</w:t>
      </w:r>
    </w:p>
    <w:p w:rsidR="003E291A" w:rsidRPr="00430B89" w:rsidRDefault="003E291A" w:rsidP="003E291A">
      <w:pPr>
        <w:pStyle w:val="Quotation"/>
        <w:tabs>
          <w:tab w:val="clear" w:pos="1872"/>
        </w:tabs>
        <w:ind w:left="720" w:right="662"/>
        <w:rPr>
          <w:szCs w:val="24"/>
          <w:lang w:eastAsia="zh-TW"/>
        </w:rPr>
      </w:pPr>
      <w:r w:rsidRPr="00430B89">
        <w:rPr>
          <w:szCs w:val="24"/>
          <w:lang w:eastAsia="zh-TW"/>
        </w:rPr>
        <w:t>35.</w:t>
      </w:r>
      <w:r w:rsidRPr="00430B89">
        <w:rPr>
          <w:szCs w:val="24"/>
          <w:lang w:eastAsia="zh-TW"/>
        </w:rPr>
        <w:tab/>
      </w:r>
      <w:r w:rsidR="00B94213" w:rsidRPr="00430B89">
        <w:rPr>
          <w:szCs w:val="24"/>
          <w:lang w:eastAsia="zh-TW"/>
        </w:rPr>
        <w:t>控方認為，參與上述暴動期間，</w:t>
      </w:r>
      <w:r w:rsidR="00B94213" w:rsidRPr="00430B89">
        <w:rPr>
          <w:szCs w:val="24"/>
          <w:lang w:eastAsia="zh-TW"/>
        </w:rPr>
        <w:t>D1</w:t>
      </w:r>
      <w:r w:rsidR="00B94213" w:rsidRPr="00430B89">
        <w:rPr>
          <w:szCs w:val="24"/>
          <w:lang w:eastAsia="zh-TW"/>
        </w:rPr>
        <w:t>、</w:t>
      </w:r>
      <w:r w:rsidR="00B94213" w:rsidRPr="00430B89">
        <w:rPr>
          <w:szCs w:val="24"/>
          <w:lang w:eastAsia="zh-TW"/>
        </w:rPr>
        <w:t>D2</w:t>
      </w:r>
      <w:r w:rsidR="00B94213" w:rsidRPr="00430B89">
        <w:rPr>
          <w:szCs w:val="24"/>
          <w:lang w:eastAsia="zh-TW"/>
        </w:rPr>
        <w:t>和</w:t>
      </w:r>
      <w:r w:rsidR="00B94213" w:rsidRPr="00430B89">
        <w:rPr>
          <w:szCs w:val="24"/>
          <w:lang w:eastAsia="zh-TW"/>
        </w:rPr>
        <w:t>D3</w:t>
      </w:r>
      <w:r w:rsidR="00B94213" w:rsidRPr="00430B89">
        <w:rPr>
          <w:szCs w:val="24"/>
          <w:lang w:eastAsia="zh-TW"/>
        </w:rPr>
        <w:t>個人和共同對</w:t>
      </w:r>
      <w:r w:rsidR="00B94213" w:rsidRPr="00430B89">
        <w:rPr>
          <w:szCs w:val="24"/>
          <w:lang w:eastAsia="zh-TW"/>
        </w:rPr>
        <w:t>PW1</w:t>
      </w:r>
      <w:r w:rsidR="00B94213" w:rsidRPr="00430B89">
        <w:rPr>
          <w:szCs w:val="24"/>
          <w:lang w:eastAsia="zh-TW"/>
        </w:rPr>
        <w:t>的身體加以嚴重傷害（控罪五）</w:t>
      </w:r>
      <w:r w:rsidRPr="00430B89">
        <w:rPr>
          <w:szCs w:val="24"/>
          <w:lang w:eastAsia="zh-TW"/>
        </w:rPr>
        <w:t>。</w:t>
      </w:r>
    </w:p>
    <w:p w:rsidR="003E291A" w:rsidRPr="00430B89" w:rsidRDefault="003E291A" w:rsidP="003E291A">
      <w:pPr>
        <w:pStyle w:val="Quotation"/>
        <w:tabs>
          <w:tab w:val="clear" w:pos="1872"/>
        </w:tabs>
        <w:ind w:left="720" w:right="662"/>
        <w:rPr>
          <w:szCs w:val="24"/>
          <w:lang w:eastAsia="zh-TW"/>
        </w:rPr>
      </w:pPr>
      <w:r w:rsidRPr="00430B89">
        <w:rPr>
          <w:szCs w:val="24"/>
          <w:lang w:eastAsia="zh-TW"/>
        </w:rPr>
        <w:t>36.</w:t>
      </w:r>
      <w:r w:rsidRPr="00430B89">
        <w:rPr>
          <w:szCs w:val="24"/>
          <w:lang w:eastAsia="zh-TW"/>
        </w:rPr>
        <w:tab/>
      </w:r>
      <w:r w:rsidR="00B94213" w:rsidRPr="00430B89">
        <w:rPr>
          <w:szCs w:val="24"/>
          <w:lang w:eastAsia="zh-TW"/>
        </w:rPr>
        <w:t>首先，</w:t>
      </w:r>
      <w:r w:rsidR="00B94213" w:rsidRPr="00430B89">
        <w:rPr>
          <w:szCs w:val="24"/>
          <w:lang w:eastAsia="zh-TW"/>
        </w:rPr>
        <w:t>8</w:t>
      </w:r>
      <w:r w:rsidR="00B94213" w:rsidRPr="00430B89">
        <w:rPr>
          <w:szCs w:val="24"/>
          <w:lang w:eastAsia="zh-TW"/>
        </w:rPr>
        <w:t>月</w:t>
      </w:r>
      <w:r w:rsidR="00B94213" w:rsidRPr="00430B89">
        <w:rPr>
          <w:szCs w:val="24"/>
          <w:lang w:eastAsia="zh-TW"/>
        </w:rPr>
        <w:t>13</w:t>
      </w:r>
      <w:r w:rsidR="00B94213" w:rsidRPr="00430B89">
        <w:rPr>
          <w:szCs w:val="24"/>
          <w:lang w:eastAsia="zh-TW"/>
        </w:rPr>
        <w:t>日晚上約</w:t>
      </w:r>
      <w:r w:rsidR="00B94213" w:rsidRPr="00430B89">
        <w:rPr>
          <w:szCs w:val="24"/>
          <w:lang w:eastAsia="zh-TW"/>
        </w:rPr>
        <w:t>11:48</w:t>
      </w:r>
      <w:r w:rsidR="00B94213" w:rsidRPr="00430B89">
        <w:rPr>
          <w:szCs w:val="24"/>
          <w:lang w:eastAsia="zh-TW"/>
        </w:rPr>
        <w:t>開始，</w:t>
      </w:r>
      <w:r w:rsidR="00B94213" w:rsidRPr="00430B89">
        <w:rPr>
          <w:szCs w:val="24"/>
          <w:lang w:eastAsia="zh-TW"/>
        </w:rPr>
        <w:t>PW1</w:t>
      </w:r>
      <w:r w:rsidR="00B94213" w:rsidRPr="00430B89">
        <w:rPr>
          <w:szCs w:val="24"/>
          <w:lang w:eastAsia="zh-TW"/>
        </w:rPr>
        <w:t>被強行放在行李車上，被集結群眾包圍，手腕和手指被索帶捆綁，雙手被拉起至</w:t>
      </w:r>
      <w:r w:rsidR="00B94213" w:rsidRPr="00430B89">
        <w:rPr>
          <w:szCs w:val="24"/>
          <w:lang w:eastAsia="zh-TW"/>
        </w:rPr>
        <w:lastRenderedPageBreak/>
        <w:t>超越自己的頭頂及被鐳射光或強光照射。他的藍色上衣再次被舉起，然後被放在他的大腿上</w:t>
      </w:r>
      <w:r w:rsidRPr="00430B89">
        <w:rPr>
          <w:szCs w:val="24"/>
          <w:lang w:eastAsia="zh-TW"/>
        </w:rPr>
        <w:t>。</w:t>
      </w:r>
    </w:p>
    <w:p w:rsidR="003E291A" w:rsidRPr="00430B89" w:rsidRDefault="003E291A" w:rsidP="003E291A">
      <w:pPr>
        <w:pStyle w:val="Quotation"/>
        <w:tabs>
          <w:tab w:val="clear" w:pos="1872"/>
        </w:tabs>
        <w:ind w:left="720" w:right="662"/>
        <w:rPr>
          <w:szCs w:val="24"/>
          <w:lang w:eastAsia="zh-TW"/>
        </w:rPr>
      </w:pPr>
      <w:r w:rsidRPr="00430B89">
        <w:rPr>
          <w:szCs w:val="24"/>
          <w:lang w:eastAsia="zh-TW"/>
        </w:rPr>
        <w:t>37.</w:t>
      </w:r>
      <w:r w:rsidRPr="00430B89">
        <w:rPr>
          <w:szCs w:val="24"/>
          <w:lang w:eastAsia="zh-TW"/>
        </w:rPr>
        <w:tab/>
      </w:r>
      <w:r w:rsidR="00B94213" w:rsidRPr="00430B89">
        <w:rPr>
          <w:szCs w:val="24"/>
          <w:lang w:eastAsia="zh-TW"/>
        </w:rPr>
        <w:t>第二，約晚上</w:t>
      </w:r>
      <w:r w:rsidR="00B94213" w:rsidRPr="00430B89">
        <w:rPr>
          <w:szCs w:val="24"/>
          <w:lang w:eastAsia="zh-TW"/>
        </w:rPr>
        <w:t>11:49</w:t>
      </w:r>
      <w:r w:rsidR="00B94213" w:rsidRPr="00430B89">
        <w:rPr>
          <w:szCs w:val="24"/>
          <w:lang w:eastAsia="zh-TW"/>
        </w:rPr>
        <w:t>，</w:t>
      </w:r>
      <w:r w:rsidR="00B94213" w:rsidRPr="00430B89">
        <w:rPr>
          <w:szCs w:val="24"/>
          <w:lang w:eastAsia="zh-TW"/>
        </w:rPr>
        <w:t>PW1</w:t>
      </w:r>
      <w:r w:rsidR="00B94213" w:rsidRPr="00430B89">
        <w:rPr>
          <w:szCs w:val="24"/>
          <w:lang w:eastAsia="zh-TW"/>
        </w:rPr>
        <w:t>說：「我支持香港警察，你可以打我了」。在這個階段，</w:t>
      </w:r>
      <w:r w:rsidR="00B94213" w:rsidRPr="00430B89">
        <w:rPr>
          <w:szCs w:val="24"/>
          <w:lang w:eastAsia="zh-TW"/>
        </w:rPr>
        <w:t>PW1</w:t>
      </w:r>
      <w:r w:rsidR="00B94213" w:rsidRPr="00430B89">
        <w:rPr>
          <w:szCs w:val="24"/>
          <w:lang w:eastAsia="zh-TW"/>
        </w:rPr>
        <w:t>除手部外，他的腳部亦被綁上索帶，亦有人用強光照射他的面部</w:t>
      </w:r>
      <w:r w:rsidRPr="00430B89">
        <w:rPr>
          <w:szCs w:val="24"/>
          <w:lang w:eastAsia="zh-TW"/>
        </w:rPr>
        <w:t>。</w:t>
      </w:r>
    </w:p>
    <w:p w:rsidR="003E291A" w:rsidRPr="00430B89" w:rsidRDefault="003E291A" w:rsidP="003E291A">
      <w:pPr>
        <w:pStyle w:val="Quotation"/>
        <w:tabs>
          <w:tab w:val="clear" w:pos="1872"/>
        </w:tabs>
        <w:ind w:left="720" w:right="662"/>
        <w:rPr>
          <w:szCs w:val="24"/>
          <w:lang w:eastAsia="zh-TW"/>
        </w:rPr>
      </w:pPr>
      <w:r w:rsidRPr="00430B89">
        <w:rPr>
          <w:szCs w:val="24"/>
          <w:lang w:eastAsia="zh-TW"/>
        </w:rPr>
        <w:t>38.</w:t>
      </w:r>
      <w:r w:rsidRPr="00430B89">
        <w:rPr>
          <w:szCs w:val="24"/>
          <w:lang w:eastAsia="zh-TW"/>
        </w:rPr>
        <w:tab/>
      </w:r>
      <w:r w:rsidR="00B94213" w:rsidRPr="00430B89">
        <w:rPr>
          <w:szCs w:val="24"/>
          <w:lang w:eastAsia="zh-TW"/>
        </w:rPr>
        <w:t>第三，約</w:t>
      </w:r>
      <w:r w:rsidR="00B94213" w:rsidRPr="00430B89">
        <w:rPr>
          <w:szCs w:val="24"/>
          <w:lang w:eastAsia="zh-TW"/>
        </w:rPr>
        <w:t>23:51</w:t>
      </w:r>
      <w:r w:rsidR="00B94213" w:rsidRPr="00430B89">
        <w:rPr>
          <w:szCs w:val="24"/>
          <w:lang w:eastAsia="zh-TW"/>
        </w:rPr>
        <w:t>，有人把</w:t>
      </w:r>
      <w:r w:rsidR="00B94213" w:rsidRPr="00430B89">
        <w:rPr>
          <w:szCs w:val="24"/>
          <w:lang w:eastAsia="zh-TW"/>
        </w:rPr>
        <w:t>PW1</w:t>
      </w:r>
      <w:r w:rsidR="00B94213" w:rsidRPr="00430B89">
        <w:rPr>
          <w:szCs w:val="24"/>
          <w:lang w:eastAsia="zh-TW"/>
        </w:rPr>
        <w:t>的證件打開，時任立法會議員郭家麒和張超雄出現。</w:t>
      </w:r>
      <w:r w:rsidR="00B94213" w:rsidRPr="00430B89">
        <w:rPr>
          <w:szCs w:val="24"/>
          <w:lang w:eastAsia="zh-TW"/>
        </w:rPr>
        <w:t>PW1</w:t>
      </w:r>
      <w:r w:rsidR="00B94213" w:rsidRPr="00430B89">
        <w:rPr>
          <w:szCs w:val="24"/>
          <w:lang w:eastAsia="zh-TW"/>
        </w:rPr>
        <w:t>在這段時間一直被人包圍。他曾被人在其手部和腳部綁上索帶、被人淋水。而控方指稱第二被告人（束短辮女子，以下簡稱女子</w:t>
      </w:r>
      <w:r w:rsidR="00B94213" w:rsidRPr="00430B89">
        <w:rPr>
          <w:szCs w:val="24"/>
          <w:lang w:eastAsia="zh-TW"/>
        </w:rPr>
        <w:t>A</w:t>
      </w:r>
      <w:r w:rsidR="00B94213" w:rsidRPr="00430B89">
        <w:rPr>
          <w:szCs w:val="24"/>
          <w:lang w:eastAsia="zh-TW"/>
        </w:rPr>
        <w:t>）亦出現在</w:t>
      </w:r>
      <w:r w:rsidR="00B94213" w:rsidRPr="00430B89">
        <w:rPr>
          <w:szCs w:val="24"/>
          <w:lang w:eastAsia="zh-TW"/>
        </w:rPr>
        <w:t>PW1</w:t>
      </w:r>
      <w:r w:rsidR="00B94213" w:rsidRPr="00430B89">
        <w:rPr>
          <w:szCs w:val="24"/>
          <w:lang w:eastAsia="zh-TW"/>
        </w:rPr>
        <w:t>的身旁，手持索帶，蹲在付先生的身旁，雙手向付先生有所動作</w:t>
      </w:r>
      <w:r w:rsidRPr="00430B89">
        <w:rPr>
          <w:szCs w:val="24"/>
          <w:lang w:eastAsia="zh-TW"/>
        </w:rPr>
        <w:t>。</w:t>
      </w:r>
    </w:p>
    <w:p w:rsidR="003E291A" w:rsidRPr="00430B89" w:rsidRDefault="003E291A" w:rsidP="003E291A">
      <w:pPr>
        <w:pStyle w:val="Quotation"/>
        <w:tabs>
          <w:tab w:val="clear" w:pos="1872"/>
        </w:tabs>
        <w:ind w:left="720" w:right="662"/>
        <w:rPr>
          <w:szCs w:val="24"/>
          <w:lang w:eastAsia="zh-TW"/>
        </w:rPr>
      </w:pPr>
      <w:r w:rsidRPr="00430B89">
        <w:rPr>
          <w:szCs w:val="24"/>
          <w:lang w:eastAsia="zh-TW"/>
        </w:rPr>
        <w:t>39.</w:t>
      </w:r>
      <w:r w:rsidRPr="00430B89">
        <w:rPr>
          <w:szCs w:val="24"/>
          <w:lang w:eastAsia="zh-TW"/>
        </w:rPr>
        <w:tab/>
      </w:r>
      <w:r w:rsidR="00B94213" w:rsidRPr="00430B89">
        <w:rPr>
          <w:szCs w:val="24"/>
          <w:lang w:eastAsia="zh-TW"/>
        </w:rPr>
        <w:t>第四，約</w:t>
      </w:r>
      <w:r w:rsidR="00B94213" w:rsidRPr="00430B89">
        <w:rPr>
          <w:szCs w:val="24"/>
          <w:lang w:eastAsia="zh-TW"/>
        </w:rPr>
        <w:t>23:56</w:t>
      </w:r>
      <w:r w:rsidR="00B94213" w:rsidRPr="00430B89">
        <w:rPr>
          <w:szCs w:val="24"/>
          <w:lang w:eastAsia="zh-TW"/>
        </w:rPr>
        <w:t>，行李車開始移動一段約數米距離，並於約</w:t>
      </w:r>
      <w:r w:rsidR="00B94213" w:rsidRPr="00430B89">
        <w:rPr>
          <w:szCs w:val="24"/>
          <w:lang w:eastAsia="zh-TW"/>
        </w:rPr>
        <w:t>23:57</w:t>
      </w:r>
      <w:r w:rsidR="00B94213" w:rsidRPr="00430B89">
        <w:rPr>
          <w:szCs w:val="24"/>
          <w:lang w:eastAsia="zh-TW"/>
        </w:rPr>
        <w:t>到達</w:t>
      </w:r>
      <w:r w:rsidR="00B94213" w:rsidRPr="00430B89">
        <w:rPr>
          <w:szCs w:val="24"/>
          <w:lang w:eastAsia="zh-TW"/>
        </w:rPr>
        <w:t>G</w:t>
      </w:r>
      <w:r w:rsidR="00B94213" w:rsidRPr="00430B89">
        <w:rPr>
          <w:szCs w:val="24"/>
          <w:lang w:eastAsia="zh-TW"/>
        </w:rPr>
        <w:t>段牆邊的位置。在牆邊的時候，郭家麒大部分時間都在</w:t>
      </w:r>
      <w:r w:rsidR="00B94213" w:rsidRPr="00430B89">
        <w:rPr>
          <w:szCs w:val="24"/>
          <w:lang w:eastAsia="zh-TW"/>
        </w:rPr>
        <w:t>PW1</w:t>
      </w:r>
      <w:r w:rsidR="00B94213" w:rsidRPr="00430B89">
        <w:rPr>
          <w:szCs w:val="24"/>
          <w:lang w:eastAsia="zh-TW"/>
        </w:rPr>
        <w:t>的左手邊，而</w:t>
      </w:r>
      <w:r w:rsidR="00B94213" w:rsidRPr="00430B89">
        <w:rPr>
          <w:szCs w:val="24"/>
          <w:lang w:eastAsia="zh-TW"/>
        </w:rPr>
        <w:t>PW1</w:t>
      </w:r>
      <w:r w:rsidR="001A2C09">
        <w:rPr>
          <w:szCs w:val="24"/>
          <w:lang w:eastAsia="zh-TW"/>
        </w:rPr>
        <w:t>的右手邊有一名身穿紫色上衣的人士（</w:t>
      </w:r>
      <w:r w:rsidR="001A2C09" w:rsidRPr="001A2C09">
        <w:rPr>
          <w:rFonts w:ascii="宋体" w:hAnsi="宋体" w:hint="eastAsia"/>
          <w:szCs w:val="24"/>
          <w:lang w:eastAsia="zh-HK"/>
        </w:rPr>
        <w:t>女子</w:t>
      </w:r>
      <w:r w:rsidR="00B94213" w:rsidRPr="00430B89">
        <w:rPr>
          <w:szCs w:val="24"/>
          <w:lang w:eastAsia="zh-TW"/>
        </w:rPr>
        <w:t>A</w:t>
      </w:r>
      <w:r w:rsidR="00B94213" w:rsidRPr="00430B89">
        <w:rPr>
          <w:szCs w:val="24"/>
          <w:lang w:eastAsia="zh-TW"/>
        </w:rPr>
        <w:t>）。他們均沒有戴口罩</w:t>
      </w:r>
      <w:r w:rsidRPr="00430B89">
        <w:rPr>
          <w:szCs w:val="24"/>
          <w:lang w:eastAsia="zh-TW"/>
        </w:rPr>
        <w:t>。</w:t>
      </w:r>
    </w:p>
    <w:p w:rsidR="003E291A" w:rsidRPr="00430B89" w:rsidRDefault="003E291A" w:rsidP="003E291A">
      <w:pPr>
        <w:pStyle w:val="Quotation"/>
        <w:tabs>
          <w:tab w:val="clear" w:pos="1872"/>
        </w:tabs>
        <w:ind w:left="720" w:right="662"/>
        <w:rPr>
          <w:szCs w:val="24"/>
          <w:lang w:eastAsia="zh-TW"/>
        </w:rPr>
      </w:pPr>
      <w:r w:rsidRPr="00430B89">
        <w:rPr>
          <w:szCs w:val="24"/>
          <w:lang w:eastAsia="zh-TW"/>
        </w:rPr>
        <w:t>40.</w:t>
      </w:r>
      <w:r w:rsidRPr="00430B89">
        <w:rPr>
          <w:szCs w:val="24"/>
          <w:lang w:eastAsia="zh-TW"/>
        </w:rPr>
        <w:tab/>
      </w:r>
      <w:r w:rsidR="00B94213" w:rsidRPr="00430B89">
        <w:rPr>
          <w:szCs w:val="24"/>
          <w:lang w:eastAsia="zh-TW"/>
        </w:rPr>
        <w:t>第五，</w:t>
      </w:r>
      <w:r w:rsidR="00B94213" w:rsidRPr="00430B89">
        <w:rPr>
          <w:szCs w:val="24"/>
          <w:lang w:eastAsia="zh-TW"/>
        </w:rPr>
        <w:t>2019</w:t>
      </w:r>
      <w:r w:rsidR="00B94213" w:rsidRPr="00430B89">
        <w:rPr>
          <w:szCs w:val="24"/>
          <w:lang w:eastAsia="zh-TW"/>
        </w:rPr>
        <w:t>年</w:t>
      </w:r>
      <w:r w:rsidR="00B94213" w:rsidRPr="00430B89">
        <w:rPr>
          <w:szCs w:val="24"/>
          <w:lang w:eastAsia="zh-TW"/>
        </w:rPr>
        <w:t>8</w:t>
      </w:r>
      <w:r w:rsidR="00B94213" w:rsidRPr="00430B89">
        <w:rPr>
          <w:szCs w:val="24"/>
          <w:lang w:eastAsia="zh-TW"/>
        </w:rPr>
        <w:t>月</w:t>
      </w:r>
      <w:r w:rsidR="00B94213" w:rsidRPr="00430B89">
        <w:rPr>
          <w:szCs w:val="24"/>
          <w:lang w:eastAsia="zh-TW"/>
        </w:rPr>
        <w:t>14</w:t>
      </w:r>
      <w:r w:rsidR="00B94213" w:rsidRPr="00430B89">
        <w:rPr>
          <w:szCs w:val="24"/>
          <w:lang w:eastAsia="zh-TW"/>
        </w:rPr>
        <w:t>日約</w:t>
      </w:r>
      <w:r w:rsidR="00B94213" w:rsidRPr="00430B89">
        <w:rPr>
          <w:szCs w:val="24"/>
          <w:lang w:eastAsia="zh-TW"/>
        </w:rPr>
        <w:t xml:space="preserve">00:03 </w:t>
      </w:r>
      <w:r w:rsidR="00B94213" w:rsidRPr="00430B89">
        <w:rPr>
          <w:szCs w:val="24"/>
          <w:lang w:eastAsia="zh-TW"/>
        </w:rPr>
        <w:t>，</w:t>
      </w:r>
      <w:r w:rsidR="00B94213" w:rsidRPr="00430B89">
        <w:rPr>
          <w:szCs w:val="24"/>
          <w:lang w:eastAsia="zh-TW"/>
        </w:rPr>
        <w:t>PW1</w:t>
      </w:r>
      <w:r w:rsidR="00B94213" w:rsidRPr="00430B89">
        <w:rPr>
          <w:szCs w:val="24"/>
          <w:lang w:eastAsia="zh-TW"/>
        </w:rPr>
        <w:t>由本來坐直在行李車上，因有人強行把他的手提電話放近他手中用他的拇指解鎖，因此他把右邊身體躺向右側面，然後有其他人嘗試用另一部手提電話解鎖，因此他強行反方向，把身體倒向左側面</w:t>
      </w:r>
      <w:r w:rsidRPr="00430B89">
        <w:rPr>
          <w:szCs w:val="24"/>
          <w:lang w:eastAsia="zh-TW"/>
        </w:rPr>
        <w:t>。</w:t>
      </w:r>
    </w:p>
    <w:p w:rsidR="003E291A" w:rsidRPr="00430B89" w:rsidRDefault="003E291A" w:rsidP="003E291A">
      <w:pPr>
        <w:pStyle w:val="Quotation"/>
        <w:tabs>
          <w:tab w:val="clear" w:pos="1872"/>
        </w:tabs>
        <w:ind w:left="720" w:right="662"/>
        <w:rPr>
          <w:szCs w:val="24"/>
          <w:lang w:eastAsia="zh-TW"/>
        </w:rPr>
      </w:pPr>
      <w:r w:rsidRPr="00430B89">
        <w:rPr>
          <w:szCs w:val="24"/>
          <w:lang w:eastAsia="zh-TW"/>
        </w:rPr>
        <w:t>41.</w:t>
      </w:r>
      <w:r w:rsidRPr="00430B89">
        <w:rPr>
          <w:szCs w:val="24"/>
          <w:lang w:eastAsia="zh-TW"/>
        </w:rPr>
        <w:tab/>
      </w:r>
      <w:r w:rsidR="00B94213" w:rsidRPr="00430B89">
        <w:rPr>
          <w:szCs w:val="24"/>
          <w:lang w:eastAsia="zh-TW"/>
        </w:rPr>
        <w:t>第六，在牆邊的時候，</w:t>
      </w:r>
      <w:r w:rsidR="00B94213" w:rsidRPr="00430B89">
        <w:rPr>
          <w:szCs w:val="24"/>
          <w:lang w:eastAsia="zh-TW"/>
        </w:rPr>
        <w:t>PW1</w:t>
      </w:r>
      <w:r w:rsidR="00B94213" w:rsidRPr="00430B89">
        <w:rPr>
          <w:szCs w:val="24"/>
          <w:lang w:eastAsia="zh-TW"/>
        </w:rPr>
        <w:t>仍然被人綁上索帶，並被人淋水、用強光和雷射光束照射、被人用手襲擊面和頭（此時，</w:t>
      </w:r>
      <w:r w:rsidR="00B94213" w:rsidRPr="00430B89">
        <w:rPr>
          <w:szCs w:val="24"/>
          <w:lang w:eastAsia="zh-TW"/>
        </w:rPr>
        <w:t>PW1</w:t>
      </w:r>
      <w:r w:rsidR="00B94213" w:rsidRPr="00430B89">
        <w:rPr>
          <w:szCs w:val="24"/>
          <w:lang w:eastAsia="zh-TW"/>
        </w:rPr>
        <w:t>用普通話自言自語，他在庭上解釋原因是不知將會發生甚麼更嚴重的事，所以說出自己想說的話，並希望這些說話被記錄下來，以防遭遇不測無法面對家人的情況）。控方指稱為第三被告（戴猙獰小丑面罩的男子，以下簡稱男子</w:t>
      </w:r>
      <w:r w:rsidR="00B94213" w:rsidRPr="00430B89">
        <w:rPr>
          <w:szCs w:val="24"/>
          <w:lang w:eastAsia="zh-TW"/>
        </w:rPr>
        <w:t>B</w:t>
      </w:r>
      <w:r w:rsidR="00B94213" w:rsidRPr="00430B89">
        <w:rPr>
          <w:szCs w:val="24"/>
          <w:lang w:eastAsia="zh-TW"/>
        </w:rPr>
        <w:t>）在付先生的身旁有所行為及有所說話。控方指稱女子</w:t>
      </w:r>
      <w:r w:rsidR="00B94213" w:rsidRPr="00430B89">
        <w:rPr>
          <w:szCs w:val="24"/>
          <w:lang w:eastAsia="zh-TW"/>
        </w:rPr>
        <w:t>A</w:t>
      </w:r>
      <w:r w:rsidR="00B94213" w:rsidRPr="00430B89">
        <w:rPr>
          <w:szCs w:val="24"/>
          <w:lang w:eastAsia="zh-TW"/>
        </w:rPr>
        <w:t>亦在場並戴上手套</w:t>
      </w:r>
      <w:r w:rsidRPr="00430B89">
        <w:rPr>
          <w:szCs w:val="24"/>
          <w:lang w:eastAsia="zh-TW"/>
        </w:rPr>
        <w:t>。</w:t>
      </w:r>
    </w:p>
    <w:p w:rsidR="003E291A" w:rsidRPr="00430B89" w:rsidRDefault="003E291A" w:rsidP="003E291A">
      <w:pPr>
        <w:pStyle w:val="Quotation"/>
        <w:tabs>
          <w:tab w:val="clear" w:pos="1872"/>
        </w:tabs>
        <w:ind w:left="720" w:right="662"/>
        <w:rPr>
          <w:szCs w:val="24"/>
          <w:lang w:eastAsia="zh-TW"/>
        </w:rPr>
      </w:pPr>
      <w:r w:rsidRPr="00430B89">
        <w:rPr>
          <w:szCs w:val="24"/>
          <w:lang w:eastAsia="zh-TW"/>
        </w:rPr>
        <w:t>42.</w:t>
      </w:r>
      <w:r w:rsidRPr="00430B89">
        <w:rPr>
          <w:szCs w:val="24"/>
          <w:lang w:eastAsia="zh-TW"/>
        </w:rPr>
        <w:tab/>
      </w:r>
      <w:r w:rsidR="00B94213" w:rsidRPr="00430B89">
        <w:rPr>
          <w:szCs w:val="24"/>
          <w:lang w:eastAsia="zh-TW"/>
        </w:rPr>
        <w:t>第七，約</w:t>
      </w:r>
      <w:r w:rsidR="00B94213" w:rsidRPr="00430B89">
        <w:rPr>
          <w:szCs w:val="24"/>
          <w:lang w:eastAsia="zh-TW"/>
        </w:rPr>
        <w:t xml:space="preserve">00:07 </w:t>
      </w:r>
      <w:r w:rsidR="00B94213" w:rsidRPr="00430B89">
        <w:rPr>
          <w:szCs w:val="24"/>
          <w:lang w:eastAsia="zh-TW"/>
        </w:rPr>
        <w:t>，女子</w:t>
      </w:r>
      <w:r w:rsidR="00B94213" w:rsidRPr="00430B89">
        <w:rPr>
          <w:szCs w:val="24"/>
          <w:lang w:eastAsia="zh-TW"/>
        </w:rPr>
        <w:t>A</w:t>
      </w:r>
      <w:r w:rsidR="00B94213" w:rsidRPr="00430B89">
        <w:rPr>
          <w:szCs w:val="24"/>
          <w:lang w:eastAsia="zh-TW"/>
        </w:rPr>
        <w:t>和男子</w:t>
      </w:r>
      <w:r w:rsidR="00B94213" w:rsidRPr="00430B89">
        <w:rPr>
          <w:szCs w:val="24"/>
          <w:lang w:eastAsia="zh-TW"/>
        </w:rPr>
        <w:t>B</w:t>
      </w:r>
      <w:r w:rsidR="00B94213" w:rsidRPr="00430B89">
        <w:rPr>
          <w:szCs w:val="24"/>
          <w:lang w:eastAsia="zh-TW"/>
        </w:rPr>
        <w:t>有所動作，</w:t>
      </w:r>
      <w:r w:rsidR="00B94213" w:rsidRPr="00430B89">
        <w:rPr>
          <w:szCs w:val="24"/>
          <w:lang w:eastAsia="zh-TW"/>
        </w:rPr>
        <w:t>PW1</w:t>
      </w:r>
      <w:r w:rsidR="00B94213" w:rsidRPr="00430B89">
        <w:rPr>
          <w:szCs w:val="24"/>
          <w:lang w:eastAsia="zh-TW"/>
        </w:rPr>
        <w:t>被強行拉離行李車。當離開行李車後，</w:t>
      </w:r>
      <w:r w:rsidR="00B94213" w:rsidRPr="00430B89">
        <w:rPr>
          <w:szCs w:val="24"/>
          <w:lang w:eastAsia="zh-TW"/>
        </w:rPr>
        <w:t>PW1</w:t>
      </w:r>
      <w:r w:rsidR="00B94213" w:rsidRPr="00430B89">
        <w:rPr>
          <w:szCs w:val="24"/>
          <w:lang w:eastAsia="zh-TW"/>
        </w:rPr>
        <w:t>身體仍然一直側躺，拉走他的人和附近的人便襲擊他（此時女子</w:t>
      </w:r>
      <w:r w:rsidR="00B94213" w:rsidRPr="00430B89">
        <w:rPr>
          <w:szCs w:val="24"/>
          <w:lang w:eastAsia="zh-TW"/>
        </w:rPr>
        <w:t>A</w:t>
      </w:r>
      <w:r w:rsidR="00B94213" w:rsidRPr="00430B89">
        <w:rPr>
          <w:szCs w:val="24"/>
          <w:lang w:eastAsia="zh-TW"/>
        </w:rPr>
        <w:t>倒在地上，要人攙扶）。約</w:t>
      </w:r>
      <w:r w:rsidR="00B94213" w:rsidRPr="00430B89">
        <w:rPr>
          <w:szCs w:val="24"/>
          <w:lang w:eastAsia="zh-TW"/>
        </w:rPr>
        <w:t xml:space="preserve">00:08 </w:t>
      </w:r>
      <w:r w:rsidR="00B94213" w:rsidRPr="00430B89">
        <w:rPr>
          <w:szCs w:val="24"/>
          <w:lang w:eastAsia="zh-TW"/>
        </w:rPr>
        <w:t>，</w:t>
      </w:r>
      <w:r w:rsidR="00B94213" w:rsidRPr="00430B89">
        <w:rPr>
          <w:szCs w:val="24"/>
          <w:lang w:eastAsia="zh-TW"/>
        </w:rPr>
        <w:t>D1</w:t>
      </w:r>
      <w:r w:rsidR="00B94213" w:rsidRPr="00430B89">
        <w:rPr>
          <w:szCs w:val="24"/>
          <w:lang w:eastAsia="zh-TW"/>
        </w:rPr>
        <w:t>（</w:t>
      </w:r>
      <w:r w:rsidR="00B94213" w:rsidRPr="00430B89">
        <w:rPr>
          <w:szCs w:val="24"/>
          <w:lang w:eastAsia="zh-TW"/>
        </w:rPr>
        <w:t>D1</w:t>
      </w:r>
      <w:r w:rsidR="00B94213" w:rsidRPr="00430B89">
        <w:rPr>
          <w:szCs w:val="24"/>
          <w:lang w:eastAsia="zh-TW"/>
        </w:rPr>
        <w:t>沒有爭議該人就是他）越過前方集結人群中的其他人士進入</w:t>
      </w:r>
      <w:r w:rsidR="00B94213" w:rsidRPr="00430B89">
        <w:rPr>
          <w:szCs w:val="24"/>
          <w:lang w:eastAsia="zh-TW"/>
        </w:rPr>
        <w:t>PW1</w:t>
      </w:r>
      <w:r w:rsidR="00B94213" w:rsidRPr="00430B89">
        <w:rPr>
          <w:szCs w:val="24"/>
          <w:lang w:eastAsia="zh-TW"/>
        </w:rPr>
        <w:t>的核心範圍內並襲擊</w:t>
      </w:r>
      <w:r w:rsidR="00B94213" w:rsidRPr="00430B89">
        <w:rPr>
          <w:szCs w:val="24"/>
          <w:lang w:eastAsia="zh-TW"/>
        </w:rPr>
        <w:t>PW1</w:t>
      </w:r>
      <w:r w:rsidRPr="00430B89">
        <w:rPr>
          <w:szCs w:val="24"/>
          <w:lang w:eastAsia="zh-TW"/>
        </w:rPr>
        <w:t>。</w:t>
      </w:r>
    </w:p>
    <w:p w:rsidR="003E291A" w:rsidRPr="00430B89" w:rsidRDefault="003E291A" w:rsidP="003E291A">
      <w:pPr>
        <w:pStyle w:val="Quotation"/>
        <w:tabs>
          <w:tab w:val="clear" w:pos="1872"/>
        </w:tabs>
        <w:ind w:left="720" w:right="662"/>
        <w:rPr>
          <w:szCs w:val="24"/>
          <w:lang w:eastAsia="zh-TW"/>
        </w:rPr>
      </w:pPr>
      <w:r w:rsidRPr="00430B89">
        <w:rPr>
          <w:szCs w:val="24"/>
          <w:lang w:eastAsia="zh-TW"/>
        </w:rPr>
        <w:t>43.</w:t>
      </w:r>
      <w:r w:rsidRPr="00430B89">
        <w:rPr>
          <w:szCs w:val="24"/>
          <w:lang w:eastAsia="zh-TW"/>
        </w:rPr>
        <w:tab/>
      </w:r>
      <w:r w:rsidR="00B94213" w:rsidRPr="00430B89">
        <w:rPr>
          <w:szCs w:val="24"/>
          <w:lang w:eastAsia="zh-TW"/>
        </w:rPr>
        <w:t>第八，約</w:t>
      </w:r>
      <w:r w:rsidR="00B94213" w:rsidRPr="00430B89">
        <w:rPr>
          <w:szCs w:val="24"/>
          <w:lang w:eastAsia="zh-TW"/>
        </w:rPr>
        <w:t>00:09</w:t>
      </w:r>
      <w:r w:rsidR="00B94213" w:rsidRPr="00430B89">
        <w:rPr>
          <w:szCs w:val="24"/>
          <w:lang w:eastAsia="zh-TW"/>
        </w:rPr>
        <w:t>至</w:t>
      </w:r>
      <w:r w:rsidR="00B94213" w:rsidRPr="00430B89">
        <w:rPr>
          <w:szCs w:val="24"/>
          <w:lang w:eastAsia="zh-TW"/>
        </w:rPr>
        <w:t>00:10</w:t>
      </w:r>
      <w:r w:rsidR="00B94213" w:rsidRPr="00430B89">
        <w:rPr>
          <w:szCs w:val="24"/>
          <w:lang w:eastAsia="zh-TW"/>
        </w:rPr>
        <w:t>，身穿急救反光衣的人和張超雄出現在</w:t>
      </w:r>
      <w:r w:rsidR="00B94213" w:rsidRPr="00430B89">
        <w:rPr>
          <w:szCs w:val="24"/>
          <w:lang w:eastAsia="zh-TW"/>
        </w:rPr>
        <w:t>PW1</w:t>
      </w:r>
      <w:r w:rsidR="00B94213" w:rsidRPr="00430B89">
        <w:rPr>
          <w:szCs w:val="24"/>
          <w:lang w:eastAsia="zh-TW"/>
        </w:rPr>
        <w:t>的身邊。郭家麒跟著在</w:t>
      </w:r>
      <w:r w:rsidR="00B94213" w:rsidRPr="00430B89">
        <w:rPr>
          <w:szCs w:val="24"/>
          <w:lang w:eastAsia="zh-TW"/>
        </w:rPr>
        <w:t>PW1</w:t>
      </w:r>
      <w:r w:rsidR="00B94213" w:rsidRPr="00430B89">
        <w:rPr>
          <w:szCs w:val="24"/>
          <w:lang w:eastAsia="zh-TW"/>
        </w:rPr>
        <w:t>的身邊出現。該些身穿急救反光衣的人隨即剪斷綁着</w:t>
      </w:r>
      <w:r w:rsidR="00B94213" w:rsidRPr="00430B89">
        <w:rPr>
          <w:szCs w:val="24"/>
          <w:lang w:eastAsia="zh-TW"/>
        </w:rPr>
        <w:t>PW1</w:t>
      </w:r>
      <w:r w:rsidR="00B94213" w:rsidRPr="00430B89">
        <w:rPr>
          <w:szCs w:val="24"/>
          <w:lang w:eastAsia="zh-TW"/>
        </w:rPr>
        <w:t>雙手的黑白色索帶，並對</w:t>
      </w:r>
      <w:r w:rsidR="00B94213" w:rsidRPr="00430B89">
        <w:rPr>
          <w:szCs w:val="24"/>
          <w:lang w:eastAsia="zh-TW"/>
        </w:rPr>
        <w:t>PW1</w:t>
      </w:r>
      <w:r w:rsidR="00B94213" w:rsidRPr="00430B89">
        <w:rPr>
          <w:szCs w:val="24"/>
          <w:lang w:eastAsia="zh-TW"/>
        </w:rPr>
        <w:t>進行救治</w:t>
      </w:r>
      <w:r w:rsidRPr="00430B89">
        <w:rPr>
          <w:szCs w:val="24"/>
          <w:lang w:eastAsia="zh-TW"/>
        </w:rPr>
        <w:t>。</w:t>
      </w:r>
    </w:p>
    <w:p w:rsidR="003E291A" w:rsidRPr="00430B89" w:rsidRDefault="003E291A" w:rsidP="003E291A">
      <w:pPr>
        <w:pStyle w:val="Quotation"/>
        <w:tabs>
          <w:tab w:val="clear" w:pos="1872"/>
          <w:tab w:val="left" w:pos="720"/>
        </w:tabs>
        <w:spacing w:after="520"/>
        <w:ind w:left="720" w:right="662" w:hanging="360"/>
        <w:rPr>
          <w:lang w:eastAsia="zh-TW"/>
        </w:rPr>
      </w:pPr>
      <w:r w:rsidRPr="00430B89">
        <w:rPr>
          <w:lang w:eastAsia="zh-TW"/>
        </w:rPr>
        <w:tab/>
        <w:t>44.</w:t>
      </w:r>
      <w:r w:rsidRPr="00430B89">
        <w:rPr>
          <w:lang w:eastAsia="zh-TW"/>
        </w:rPr>
        <w:tab/>
      </w:r>
      <w:r w:rsidR="00B94213" w:rsidRPr="00430B89">
        <w:rPr>
          <w:lang w:eastAsia="zh-TW"/>
        </w:rPr>
        <w:t>第九，消防處救護員約</w:t>
      </w:r>
      <w:r w:rsidR="00B94213" w:rsidRPr="00430B89">
        <w:rPr>
          <w:lang w:eastAsia="zh-TW"/>
        </w:rPr>
        <w:t>00:16</w:t>
      </w:r>
      <w:r w:rsidR="00B94213" w:rsidRPr="00430B89">
        <w:rPr>
          <w:lang w:eastAsia="zh-TW"/>
        </w:rPr>
        <w:t>穿過人群到達</w:t>
      </w:r>
      <w:r w:rsidR="00B94213" w:rsidRPr="00430B89">
        <w:rPr>
          <w:lang w:eastAsia="zh-TW"/>
        </w:rPr>
        <w:t>PW1</w:t>
      </w:r>
      <w:r w:rsidR="00B94213" w:rsidRPr="00430B89">
        <w:rPr>
          <w:lang w:eastAsia="zh-TW"/>
        </w:rPr>
        <w:t>的身邊。女子</w:t>
      </w:r>
      <w:r w:rsidR="00B94213" w:rsidRPr="00430B89">
        <w:rPr>
          <w:lang w:eastAsia="zh-TW"/>
        </w:rPr>
        <w:t>A</w:t>
      </w:r>
      <w:r w:rsidR="00B94213" w:rsidRPr="00430B89">
        <w:rPr>
          <w:lang w:eastAsia="zh-TW"/>
        </w:rPr>
        <w:t>走到郭家麒的身邊有所對話，其後離開。救護員於約</w:t>
      </w:r>
      <w:r w:rsidR="00B94213" w:rsidRPr="00430B89">
        <w:rPr>
          <w:lang w:eastAsia="zh-TW"/>
        </w:rPr>
        <w:t>00:20</w:t>
      </w:r>
      <w:r w:rsidR="00B94213" w:rsidRPr="00430B89">
        <w:rPr>
          <w:lang w:eastAsia="zh-TW"/>
        </w:rPr>
        <w:t>把</w:t>
      </w:r>
      <w:r w:rsidR="00B94213" w:rsidRPr="00430B89">
        <w:rPr>
          <w:lang w:eastAsia="zh-TW"/>
        </w:rPr>
        <w:t>PW1</w:t>
      </w:r>
      <w:r w:rsidR="00B94213" w:rsidRPr="00430B89">
        <w:rPr>
          <w:lang w:eastAsia="zh-TW"/>
        </w:rPr>
        <w:t>抬上擔架床上，並把</w:t>
      </w:r>
      <w:r w:rsidR="00B94213" w:rsidRPr="00430B89">
        <w:rPr>
          <w:lang w:eastAsia="zh-TW"/>
        </w:rPr>
        <w:t>PW1</w:t>
      </w:r>
      <w:r w:rsidR="00B94213" w:rsidRPr="00430B89">
        <w:rPr>
          <w:lang w:eastAsia="zh-TW"/>
        </w:rPr>
        <w:t>移離</w:t>
      </w:r>
      <w:r w:rsidR="00B94213" w:rsidRPr="00430B89">
        <w:rPr>
          <w:lang w:eastAsia="zh-TW"/>
        </w:rPr>
        <w:t>G</w:t>
      </w:r>
      <w:r w:rsidR="00B94213" w:rsidRPr="00430B89">
        <w:rPr>
          <w:lang w:eastAsia="zh-TW"/>
        </w:rPr>
        <w:t>行段</w:t>
      </w:r>
      <w:r w:rsidRPr="00430B89">
        <w:rPr>
          <w:lang w:eastAsia="zh-TW"/>
        </w:rPr>
        <w:t>。」</w:t>
      </w:r>
    </w:p>
    <w:p w:rsidR="003E291A" w:rsidRPr="00430B89" w:rsidRDefault="003E291A" w:rsidP="003E291A">
      <w:pPr>
        <w:pStyle w:val="para"/>
        <w:keepNext/>
        <w:numPr>
          <w:ilvl w:val="0"/>
          <w:numId w:val="0"/>
        </w:numPr>
        <w:tabs>
          <w:tab w:val="left" w:pos="720"/>
        </w:tabs>
        <w:spacing w:before="0" w:after="360"/>
        <w:ind w:left="720" w:hanging="720"/>
        <w:rPr>
          <w:i/>
          <w:lang w:val="en-US"/>
        </w:rPr>
      </w:pPr>
      <w:r w:rsidRPr="00430B89">
        <w:rPr>
          <w:i/>
          <w:szCs w:val="28"/>
        </w:rPr>
        <w:lastRenderedPageBreak/>
        <w:t>（警誡供詞）</w:t>
      </w:r>
    </w:p>
    <w:p w:rsidR="003E291A" w:rsidRPr="00430B89" w:rsidRDefault="003E291A" w:rsidP="003E291A">
      <w:pPr>
        <w:pStyle w:val="ar-heading1"/>
        <w:keepNext w:val="0"/>
        <w:widowControl w:val="0"/>
        <w:numPr>
          <w:ilvl w:val="0"/>
          <w:numId w:val="5"/>
        </w:numPr>
        <w:spacing w:before="0" w:after="520"/>
        <w:ind w:firstLine="0"/>
        <w:jc w:val="both"/>
        <w:rPr>
          <w:rFonts w:ascii="Times New Roman" w:hAnsi="Times New Roman"/>
          <w:i w:val="0"/>
          <w:lang w:val="en-US" w:eastAsia="zh-TW"/>
        </w:rPr>
      </w:pPr>
      <w:r w:rsidRPr="005E1BA7">
        <w:rPr>
          <w:rFonts w:ascii="Times New Roman" w:hAnsi="Times New Roman"/>
          <w:i w:val="0"/>
          <w:szCs w:val="28"/>
          <w:lang w:eastAsia="zh-TW"/>
        </w:rPr>
        <w:t>申請人在</w:t>
      </w:r>
      <w:r w:rsidR="00F13A30" w:rsidRPr="005E1BA7">
        <w:rPr>
          <w:rFonts w:ascii="Times New Roman" w:hAnsi="Times New Roman" w:hint="eastAsia"/>
          <w:i w:val="0"/>
          <w:szCs w:val="28"/>
          <w:lang w:eastAsia="zh-TW"/>
        </w:rPr>
        <w:t>案發後</w:t>
      </w:r>
      <w:r w:rsidRPr="005E1BA7">
        <w:rPr>
          <w:rFonts w:ascii="Times New Roman" w:hAnsi="Times New Roman"/>
          <w:i w:val="0"/>
          <w:szCs w:val="28"/>
          <w:lang w:eastAsia="zh-HK"/>
        </w:rPr>
        <w:t>被捕</w:t>
      </w:r>
      <w:r w:rsidRPr="00430B89">
        <w:rPr>
          <w:rFonts w:ascii="Times New Roman" w:hAnsi="Times New Roman"/>
          <w:i w:val="0"/>
          <w:szCs w:val="28"/>
          <w:lang w:eastAsia="zh-TW"/>
        </w:rPr>
        <w:t>。</w:t>
      </w:r>
      <w:r w:rsidRPr="00430B89">
        <w:rPr>
          <w:rFonts w:ascii="Times New Roman" w:hAnsi="Times New Roman"/>
          <w:i w:val="0"/>
          <w:szCs w:val="28"/>
          <w:lang w:eastAsia="zh-HK"/>
        </w:rPr>
        <w:t>警誡下</w:t>
      </w:r>
      <w:r w:rsidRPr="00430B89">
        <w:rPr>
          <w:rFonts w:ascii="Times New Roman" w:hAnsi="Times New Roman"/>
          <w:i w:val="0"/>
          <w:szCs w:val="28"/>
          <w:lang w:eastAsia="zh-TW"/>
        </w:rPr>
        <w:t>，申請人表示：</w:t>
      </w:r>
      <w:r w:rsidRPr="00430B89">
        <w:rPr>
          <w:rFonts w:ascii="Times New Roman" w:hAnsi="Times New Roman"/>
          <w:i w:val="0"/>
          <w:szCs w:val="28"/>
          <w:lang w:eastAsia="zh-HK"/>
        </w:rPr>
        <w:t>「我無意中見到當時</w:t>
      </w:r>
      <w:r w:rsidRPr="00430B89">
        <w:rPr>
          <w:rFonts w:ascii="Times New Roman" w:hAnsi="Times New Roman"/>
          <w:i w:val="0"/>
          <w:szCs w:val="28"/>
          <w:lang w:eastAsia="zh-TW"/>
        </w:rPr>
        <w:t>『</w:t>
      </w:r>
      <w:r w:rsidRPr="00430B89">
        <w:rPr>
          <w:rFonts w:ascii="Times New Roman" w:hAnsi="Times New Roman"/>
          <w:i w:val="0"/>
          <w:szCs w:val="28"/>
          <w:lang w:eastAsia="zh-HK"/>
        </w:rPr>
        <w:t>公安</w:t>
      </w:r>
      <w:r w:rsidRPr="00430B89">
        <w:rPr>
          <w:rFonts w:ascii="Times New Roman" w:hAnsi="Times New Roman"/>
          <w:i w:val="0"/>
          <w:szCs w:val="28"/>
          <w:lang w:eastAsia="zh-TW"/>
        </w:rPr>
        <w:t>』</w:t>
      </w:r>
      <w:r w:rsidRPr="00430B89">
        <w:rPr>
          <w:rFonts w:ascii="Times New Roman" w:hAnsi="Times New Roman"/>
          <w:i w:val="0"/>
          <w:szCs w:val="28"/>
          <w:lang w:eastAsia="zh-HK"/>
        </w:rPr>
        <w:t>覺得好嬲</w:t>
      </w:r>
      <w:r w:rsidRPr="00430B89">
        <w:rPr>
          <w:rFonts w:ascii="Times New Roman" w:hAnsi="Times New Roman"/>
          <w:i w:val="0"/>
          <w:szCs w:val="28"/>
          <w:lang w:eastAsia="zh-TW"/>
        </w:rPr>
        <w:t>，</w:t>
      </w:r>
      <w:r w:rsidRPr="00430B89">
        <w:rPr>
          <w:rFonts w:ascii="Times New Roman" w:hAnsi="Times New Roman"/>
          <w:i w:val="0"/>
          <w:szCs w:val="28"/>
          <w:lang w:eastAsia="zh-HK"/>
        </w:rPr>
        <w:t>自</w:t>
      </w:r>
      <w:r w:rsidRPr="00430B89">
        <w:rPr>
          <w:rFonts w:ascii="Times New Roman" w:hAnsi="Times New Roman"/>
          <w:i w:val="0"/>
          <w:szCs w:val="28"/>
          <w:lang w:eastAsia="zh-TW"/>
        </w:rPr>
        <w:t>己</w:t>
      </w:r>
      <w:r w:rsidRPr="00430B89">
        <w:rPr>
          <w:rFonts w:ascii="Times New Roman" w:hAnsi="Times New Roman"/>
          <w:i w:val="0"/>
          <w:szCs w:val="28"/>
          <w:lang w:eastAsia="zh-HK"/>
        </w:rPr>
        <w:t>上前抽水</w:t>
      </w:r>
      <w:r w:rsidRPr="00430B89">
        <w:rPr>
          <w:rFonts w:ascii="Times New Roman" w:hAnsi="Times New Roman"/>
          <w:i w:val="0"/>
          <w:szCs w:val="28"/>
          <w:lang w:eastAsia="zh-TW"/>
        </w:rPr>
        <w:t>2</w:t>
      </w:r>
      <w:r w:rsidRPr="00430B89">
        <w:rPr>
          <w:rFonts w:ascii="Times New Roman" w:hAnsi="Times New Roman"/>
          <w:i w:val="0"/>
          <w:szCs w:val="28"/>
          <w:lang w:eastAsia="zh-HK"/>
        </w:rPr>
        <w:t>下</w:t>
      </w:r>
      <w:r w:rsidRPr="00430B89">
        <w:rPr>
          <w:rFonts w:ascii="Times New Roman" w:hAnsi="Times New Roman"/>
          <w:i w:val="0"/>
          <w:szCs w:val="28"/>
          <w:lang w:eastAsia="zh-TW"/>
        </w:rPr>
        <w:t>，</w:t>
      </w:r>
      <w:r w:rsidRPr="00430B89">
        <w:rPr>
          <w:rFonts w:ascii="Times New Roman" w:hAnsi="Times New Roman"/>
          <w:i w:val="0"/>
          <w:szCs w:val="28"/>
          <w:lang w:eastAsia="zh-HK"/>
        </w:rPr>
        <w:t>亦無意中見到有</w:t>
      </w:r>
      <w:r w:rsidRPr="00430B89">
        <w:rPr>
          <w:rFonts w:ascii="Times New Roman" w:hAnsi="Times New Roman"/>
          <w:i w:val="0"/>
          <w:szCs w:val="28"/>
          <w:lang w:eastAsia="zh-TW"/>
        </w:rPr>
        <w:t>『</w:t>
      </w:r>
      <w:r w:rsidRPr="00430B89">
        <w:rPr>
          <w:rFonts w:ascii="Times New Roman" w:hAnsi="Times New Roman"/>
          <w:i w:val="0"/>
          <w:szCs w:val="28"/>
          <w:lang w:eastAsia="zh-HK"/>
        </w:rPr>
        <w:t>索帶</w:t>
      </w:r>
      <w:r w:rsidRPr="00430B89">
        <w:rPr>
          <w:rFonts w:ascii="Times New Roman" w:hAnsi="Times New Roman"/>
          <w:i w:val="0"/>
          <w:szCs w:val="28"/>
          <w:lang w:eastAsia="zh-TW"/>
        </w:rPr>
        <w:t>』</w:t>
      </w:r>
      <w:r w:rsidRPr="00430B89">
        <w:rPr>
          <w:rFonts w:ascii="Times New Roman" w:hAnsi="Times New Roman"/>
          <w:i w:val="0"/>
          <w:szCs w:val="28"/>
          <w:lang w:eastAsia="zh-HK"/>
        </w:rPr>
        <w:t>先上前綁佢</w:t>
      </w:r>
      <w:r w:rsidRPr="00430B89">
        <w:rPr>
          <w:rFonts w:ascii="Times New Roman" w:hAnsi="Times New Roman"/>
          <w:i w:val="0"/>
          <w:szCs w:val="28"/>
          <w:lang w:eastAsia="zh-TW"/>
        </w:rPr>
        <w:t>，</w:t>
      </w:r>
      <w:r w:rsidRPr="00430B89">
        <w:rPr>
          <w:rFonts w:ascii="Times New Roman" w:hAnsi="Times New Roman"/>
          <w:i w:val="0"/>
          <w:szCs w:val="28"/>
          <w:lang w:eastAsia="zh-HK"/>
        </w:rPr>
        <w:t>其</w:t>
      </w:r>
      <w:r w:rsidRPr="00430B89">
        <w:rPr>
          <w:rFonts w:ascii="Times New Roman" w:hAnsi="Times New Roman"/>
          <w:i w:val="0"/>
          <w:szCs w:val="28"/>
          <w:lang w:eastAsia="zh-TW"/>
        </w:rPr>
        <w:t>他</w:t>
      </w:r>
      <w:r w:rsidRPr="00430B89">
        <w:rPr>
          <w:rFonts w:ascii="Times New Roman" w:hAnsi="Times New Roman"/>
          <w:i w:val="0"/>
          <w:szCs w:val="28"/>
          <w:lang w:eastAsia="zh-HK"/>
        </w:rPr>
        <w:t>人都唔識</w:t>
      </w:r>
      <w:r w:rsidRPr="00430B89">
        <w:rPr>
          <w:rFonts w:ascii="Times New Roman" w:hAnsi="Times New Roman"/>
          <w:i w:val="0"/>
          <w:szCs w:val="28"/>
          <w:lang w:eastAsia="zh-TW"/>
        </w:rPr>
        <w:t>，</w:t>
      </w:r>
      <w:r w:rsidRPr="00430B89">
        <w:rPr>
          <w:rFonts w:ascii="Times New Roman" w:hAnsi="Times New Roman"/>
          <w:i w:val="0"/>
          <w:szCs w:val="28"/>
          <w:lang w:eastAsia="zh-HK"/>
        </w:rPr>
        <w:t>咩都唔知</w:t>
      </w:r>
      <w:r w:rsidRPr="00430B89">
        <w:rPr>
          <w:rFonts w:ascii="Times New Roman" w:hAnsi="Times New Roman"/>
          <w:i w:val="0"/>
          <w:szCs w:val="28"/>
          <w:lang w:eastAsia="zh-TW"/>
        </w:rPr>
        <w:t>，</w:t>
      </w:r>
      <w:r w:rsidRPr="00430B89">
        <w:rPr>
          <w:rFonts w:ascii="Times New Roman" w:hAnsi="Times New Roman"/>
          <w:i w:val="0"/>
          <w:szCs w:val="28"/>
          <w:lang w:eastAsia="zh-HK"/>
        </w:rPr>
        <w:t>我無嘢講</w:t>
      </w:r>
      <w:r w:rsidRPr="00430B89">
        <w:rPr>
          <w:rFonts w:ascii="Times New Roman" w:hAnsi="Times New Roman"/>
          <w:i w:val="0"/>
          <w:szCs w:val="28"/>
          <w:lang w:eastAsia="zh-TW"/>
        </w:rPr>
        <w:t>。</w:t>
      </w:r>
      <w:r w:rsidRPr="00430B89">
        <w:rPr>
          <w:rFonts w:ascii="Times New Roman" w:hAnsi="Times New Roman"/>
          <w:i w:val="0"/>
          <w:szCs w:val="28"/>
          <w:lang w:eastAsia="zh-HK"/>
        </w:rPr>
        <w:t>」在</w:t>
      </w:r>
      <w:r w:rsidRPr="00430B89">
        <w:rPr>
          <w:rFonts w:ascii="Times New Roman" w:hAnsi="Times New Roman"/>
          <w:i w:val="0"/>
          <w:szCs w:val="28"/>
          <w:lang w:eastAsia="zh-TW"/>
        </w:rPr>
        <w:t>其後</w:t>
      </w:r>
      <w:r w:rsidRPr="00430B89">
        <w:rPr>
          <w:rFonts w:ascii="Times New Roman" w:hAnsi="Times New Roman"/>
          <w:i w:val="0"/>
          <w:szCs w:val="28"/>
          <w:lang w:eastAsia="zh-HK"/>
        </w:rPr>
        <w:t>的兩</w:t>
      </w:r>
      <w:r w:rsidRPr="00430B89">
        <w:rPr>
          <w:rFonts w:ascii="Times New Roman" w:hAnsi="Times New Roman"/>
          <w:i w:val="0"/>
          <w:szCs w:val="28"/>
          <w:lang w:eastAsia="zh-TW"/>
        </w:rPr>
        <w:t>次</w:t>
      </w:r>
      <w:r w:rsidR="002F4F70">
        <w:rPr>
          <w:rFonts w:ascii="Times New Roman" w:hAnsi="Times New Roman" w:hint="eastAsia"/>
          <w:i w:val="0"/>
          <w:szCs w:val="28"/>
          <w:lang w:eastAsia="zh-TW"/>
        </w:rPr>
        <w:t>的</w:t>
      </w:r>
      <w:r w:rsidRPr="00430B89">
        <w:rPr>
          <w:rFonts w:ascii="Times New Roman" w:hAnsi="Times New Roman"/>
          <w:i w:val="0"/>
          <w:szCs w:val="28"/>
          <w:lang w:eastAsia="zh-HK"/>
        </w:rPr>
        <w:t>錄</w:t>
      </w:r>
      <w:r w:rsidRPr="00430B89">
        <w:rPr>
          <w:rFonts w:ascii="Times New Roman" w:hAnsi="Times New Roman"/>
          <w:i w:val="0"/>
          <w:szCs w:val="28"/>
          <w:lang w:eastAsia="zh-TW"/>
        </w:rPr>
        <w:t>影</w:t>
      </w:r>
      <w:r w:rsidR="002F4F70">
        <w:rPr>
          <w:rFonts w:ascii="Times New Roman" w:hAnsi="Times New Roman" w:hint="eastAsia"/>
          <w:i w:val="0"/>
          <w:szCs w:val="28"/>
          <w:lang w:eastAsia="zh-TW"/>
        </w:rPr>
        <w:t>警誡</w:t>
      </w:r>
      <w:r w:rsidRPr="00430B89">
        <w:rPr>
          <w:rFonts w:ascii="Times New Roman" w:hAnsi="Times New Roman"/>
          <w:i w:val="0"/>
          <w:szCs w:val="28"/>
          <w:lang w:eastAsia="zh-HK"/>
        </w:rPr>
        <w:t>會面</w:t>
      </w:r>
      <w:r w:rsidR="002F4F70">
        <w:rPr>
          <w:rFonts w:ascii="Times New Roman" w:hAnsi="Times New Roman" w:hint="eastAsia"/>
          <w:i w:val="0"/>
          <w:szCs w:val="28"/>
          <w:lang w:eastAsia="zh-TW"/>
        </w:rPr>
        <w:t>紀錄</w:t>
      </w:r>
      <w:r w:rsidRPr="00430B89">
        <w:rPr>
          <w:rFonts w:ascii="Times New Roman" w:hAnsi="Times New Roman"/>
          <w:i w:val="0"/>
          <w:szCs w:val="28"/>
          <w:lang w:eastAsia="zh-TW"/>
        </w:rPr>
        <w:t>，</w:t>
      </w:r>
      <w:r w:rsidRPr="00430B89">
        <w:rPr>
          <w:rFonts w:ascii="Times New Roman" w:hAnsi="Times New Roman"/>
          <w:i w:val="0"/>
          <w:szCs w:val="28"/>
          <w:lang w:eastAsia="zh-HK"/>
        </w:rPr>
        <w:t>申</w:t>
      </w:r>
      <w:r w:rsidRPr="00430B89">
        <w:rPr>
          <w:rFonts w:ascii="Times New Roman" w:hAnsi="Times New Roman"/>
          <w:i w:val="0"/>
          <w:szCs w:val="28"/>
          <w:lang w:eastAsia="zh-TW"/>
        </w:rPr>
        <w:t>請</w:t>
      </w:r>
      <w:r w:rsidRPr="00430B89">
        <w:rPr>
          <w:rFonts w:ascii="Times New Roman" w:hAnsi="Times New Roman"/>
          <w:i w:val="0"/>
          <w:szCs w:val="28"/>
          <w:lang w:eastAsia="zh-HK"/>
        </w:rPr>
        <w:t>人</w:t>
      </w:r>
      <w:r w:rsidR="002F4F70">
        <w:rPr>
          <w:rFonts w:ascii="Times New Roman" w:hAnsi="Times New Roman" w:hint="eastAsia"/>
          <w:i w:val="0"/>
          <w:szCs w:val="28"/>
          <w:lang w:eastAsia="zh-TW"/>
        </w:rPr>
        <w:t>則</w:t>
      </w:r>
      <w:r w:rsidRPr="00430B89">
        <w:rPr>
          <w:rFonts w:ascii="Times New Roman" w:hAnsi="Times New Roman"/>
          <w:i w:val="0"/>
          <w:szCs w:val="28"/>
          <w:lang w:eastAsia="zh-TW"/>
        </w:rPr>
        <w:t>對上述的招認作</w:t>
      </w:r>
      <w:r w:rsidR="002F4F70">
        <w:rPr>
          <w:rFonts w:ascii="Times New Roman" w:hAnsi="Times New Roman" w:hint="eastAsia"/>
          <w:i w:val="0"/>
          <w:szCs w:val="28"/>
          <w:lang w:eastAsia="zh-TW"/>
        </w:rPr>
        <w:t>出</w:t>
      </w:r>
      <w:r w:rsidR="00D67B09">
        <w:rPr>
          <w:rFonts w:ascii="Times New Roman" w:hAnsi="Times New Roman" w:hint="eastAsia"/>
          <w:i w:val="0"/>
          <w:szCs w:val="28"/>
          <w:lang w:eastAsia="zh-TW"/>
        </w:rPr>
        <w:t>了</w:t>
      </w:r>
      <w:r w:rsidRPr="00430B89">
        <w:rPr>
          <w:rFonts w:ascii="Times New Roman" w:hAnsi="Times New Roman"/>
          <w:i w:val="0"/>
          <w:szCs w:val="28"/>
          <w:lang w:eastAsia="zh-TW"/>
        </w:rPr>
        <w:t>進一步解釋</w:t>
      </w:r>
      <w:r w:rsidRPr="00430B89">
        <w:rPr>
          <w:rFonts w:ascii="Times New Roman" w:hAnsi="Times New Roman"/>
          <w:i w:val="0"/>
          <w:lang w:val="en-US" w:eastAsia="zh-TW"/>
        </w:rPr>
        <w:t>。</w:t>
      </w:r>
    </w:p>
    <w:p w:rsidR="003E291A" w:rsidRPr="00430B89" w:rsidRDefault="003E291A" w:rsidP="003E291A">
      <w:pPr>
        <w:pStyle w:val="para"/>
        <w:keepNext/>
        <w:numPr>
          <w:ilvl w:val="0"/>
          <w:numId w:val="0"/>
        </w:numPr>
        <w:tabs>
          <w:tab w:val="left" w:pos="720"/>
        </w:tabs>
        <w:spacing w:before="0" w:after="360"/>
        <w:ind w:left="720" w:hanging="720"/>
        <w:rPr>
          <w:i/>
          <w:lang w:val="en-US"/>
        </w:rPr>
      </w:pPr>
      <w:r w:rsidRPr="00430B89">
        <w:rPr>
          <w:i/>
          <w:szCs w:val="28"/>
        </w:rPr>
        <w:t>（人物辨認）</w:t>
      </w:r>
    </w:p>
    <w:p w:rsidR="003E291A" w:rsidRPr="00430B89" w:rsidRDefault="003E291A" w:rsidP="003E291A">
      <w:pPr>
        <w:pStyle w:val="ar-heading1"/>
        <w:keepNext w:val="0"/>
        <w:numPr>
          <w:ilvl w:val="0"/>
          <w:numId w:val="5"/>
        </w:numPr>
        <w:ind w:firstLine="0"/>
        <w:jc w:val="both"/>
        <w:rPr>
          <w:rFonts w:ascii="Times New Roman" w:hAnsi="Times New Roman"/>
          <w:i w:val="0"/>
          <w:lang w:eastAsia="zh-TW"/>
        </w:rPr>
      </w:pPr>
      <w:r w:rsidRPr="00430B89">
        <w:rPr>
          <w:rFonts w:ascii="Times New Roman" w:hAnsi="Times New Roman"/>
          <w:i w:val="0"/>
          <w:szCs w:val="28"/>
        </w:rPr>
        <w:t>原審法官指出</w:t>
      </w:r>
      <w:r w:rsidRPr="00430B89">
        <w:rPr>
          <w:rStyle w:val="FootnoteReference"/>
          <w:i w:val="0"/>
          <w:szCs w:val="28"/>
        </w:rPr>
        <w:footnoteReference w:id="2"/>
      </w:r>
      <w:r w:rsidRPr="00430B89">
        <w:rPr>
          <w:rFonts w:ascii="Times New Roman" w:hAnsi="Times New Roman"/>
          <w:i w:val="0"/>
          <w:lang w:eastAsia="zh-TW"/>
        </w:rPr>
        <w:t>：</w:t>
      </w:r>
    </w:p>
    <w:p w:rsidR="003E291A" w:rsidRPr="00430B89" w:rsidRDefault="003E291A" w:rsidP="003E291A">
      <w:pPr>
        <w:pStyle w:val="Quotation"/>
        <w:tabs>
          <w:tab w:val="clear" w:pos="1872"/>
          <w:tab w:val="left" w:pos="360"/>
          <w:tab w:val="left" w:pos="720"/>
        </w:tabs>
        <w:ind w:left="720" w:right="662" w:hanging="360"/>
        <w:rPr>
          <w:szCs w:val="24"/>
          <w:lang w:eastAsia="zh-TW"/>
        </w:rPr>
      </w:pPr>
      <w:r w:rsidRPr="00430B89">
        <w:rPr>
          <w:lang w:eastAsia="zh-TW"/>
        </w:rPr>
        <w:t>「</w:t>
      </w:r>
      <w:r w:rsidR="009F5D3C">
        <w:rPr>
          <w:rFonts w:eastAsia="PMingLiU"/>
          <w:lang w:eastAsia="zh-TW"/>
        </w:rPr>
        <w:tab/>
      </w:r>
      <w:r w:rsidRPr="00430B89">
        <w:rPr>
          <w:lang w:eastAsia="zh-TW"/>
        </w:rPr>
        <w:t>47</w:t>
      </w:r>
      <w:r w:rsidRPr="00430B89">
        <w:rPr>
          <w:szCs w:val="24"/>
          <w:lang w:eastAsia="zh-TW"/>
        </w:rPr>
        <w:t xml:space="preserve">. </w:t>
      </w:r>
      <w:r w:rsidRPr="00430B89">
        <w:rPr>
          <w:szCs w:val="24"/>
          <w:lang w:eastAsia="zh-TW"/>
        </w:rPr>
        <w:tab/>
      </w:r>
      <w:r w:rsidR="00B94213" w:rsidRPr="00430B89">
        <w:rPr>
          <w:szCs w:val="24"/>
          <w:lang w:eastAsia="zh-TW"/>
        </w:rPr>
        <w:t>就辨認證據方面，控方根據：</w:t>
      </w:r>
      <w:r w:rsidR="00B94213" w:rsidRPr="00430B89">
        <w:rPr>
          <w:szCs w:val="24"/>
          <w:lang w:eastAsia="zh-TW"/>
        </w:rPr>
        <w:t>(i) D2</w:t>
      </w:r>
      <w:r w:rsidR="00B94213" w:rsidRPr="00430B89">
        <w:rPr>
          <w:szCs w:val="24"/>
          <w:lang w:eastAsia="zh-TW"/>
        </w:rPr>
        <w:t>的招認；</w:t>
      </w:r>
      <w:r w:rsidR="00B94213" w:rsidRPr="00430B89">
        <w:rPr>
          <w:szCs w:val="24"/>
          <w:lang w:eastAsia="zh-TW"/>
        </w:rPr>
        <w:t xml:space="preserve">(ii) </w:t>
      </w:r>
      <w:r w:rsidR="00B94213" w:rsidRPr="00430B89">
        <w:rPr>
          <w:szCs w:val="24"/>
          <w:lang w:eastAsia="zh-TW"/>
        </w:rPr>
        <w:t>案發當日（</w:t>
      </w:r>
      <w:r w:rsidR="00B94213" w:rsidRPr="00430B89">
        <w:rPr>
          <w:szCs w:val="24"/>
          <w:lang w:eastAsia="zh-TW"/>
        </w:rPr>
        <w:t>8</w:t>
      </w:r>
      <w:r w:rsidR="00B94213" w:rsidRPr="00430B89">
        <w:rPr>
          <w:szCs w:val="24"/>
          <w:lang w:eastAsia="zh-TW"/>
        </w:rPr>
        <w:t>月</w:t>
      </w:r>
      <w:r w:rsidR="00B94213" w:rsidRPr="00430B89">
        <w:rPr>
          <w:szCs w:val="24"/>
          <w:lang w:eastAsia="zh-TW"/>
        </w:rPr>
        <w:t>13</w:t>
      </w:r>
      <w:r w:rsidR="00B94213" w:rsidRPr="00430B89">
        <w:rPr>
          <w:szCs w:val="24"/>
          <w:lang w:eastAsia="zh-TW"/>
        </w:rPr>
        <w:t>日晩上至翌日）的片段和截圖呈現女子</w:t>
      </w:r>
      <w:r w:rsidR="00B94213" w:rsidRPr="00430B89">
        <w:rPr>
          <w:szCs w:val="24"/>
          <w:lang w:eastAsia="zh-TW"/>
        </w:rPr>
        <w:t>A</w:t>
      </w:r>
      <w:r w:rsidR="00B94213" w:rsidRPr="00430B89">
        <w:rPr>
          <w:szCs w:val="24"/>
          <w:lang w:eastAsia="zh-TW"/>
        </w:rPr>
        <w:t>的外貌、衣著和行蹤，邀請法庭對比在不同時段的片段</w:t>
      </w:r>
      <w:r w:rsidR="00B94213" w:rsidRPr="00430B89">
        <w:rPr>
          <w:szCs w:val="24"/>
          <w:lang w:eastAsia="zh-TW"/>
        </w:rPr>
        <w:t>/</w:t>
      </w:r>
      <w:r w:rsidR="00B94213" w:rsidRPr="00430B89">
        <w:rPr>
          <w:szCs w:val="24"/>
          <w:lang w:eastAsia="zh-TW"/>
        </w:rPr>
        <w:t>截圖呈現的目標女子</w:t>
      </w:r>
      <w:r w:rsidR="00B94213" w:rsidRPr="00430B89">
        <w:rPr>
          <w:szCs w:val="24"/>
          <w:lang w:eastAsia="zh-TW"/>
        </w:rPr>
        <w:t>/</w:t>
      </w:r>
      <w:r w:rsidR="00B94213" w:rsidRPr="00430B89">
        <w:rPr>
          <w:szCs w:val="24"/>
          <w:lang w:eastAsia="zh-TW"/>
        </w:rPr>
        <w:t>女子</w:t>
      </w:r>
      <w:r w:rsidR="00B94213" w:rsidRPr="00430B89">
        <w:rPr>
          <w:szCs w:val="24"/>
          <w:lang w:eastAsia="zh-TW"/>
        </w:rPr>
        <w:t>A/</w:t>
      </w:r>
      <w:r w:rsidR="00B94213" w:rsidRPr="00430B89">
        <w:rPr>
          <w:szCs w:val="24"/>
          <w:lang w:eastAsia="zh-TW"/>
        </w:rPr>
        <w:t>被捕人的外貌、衣著和行蹤，包括：</w:t>
      </w:r>
    </w:p>
    <w:p w:rsidR="00B94213" w:rsidRPr="00430B89" w:rsidRDefault="00B94213" w:rsidP="00B94213">
      <w:pPr>
        <w:pStyle w:val="Quotation"/>
        <w:tabs>
          <w:tab w:val="clear" w:pos="1440"/>
          <w:tab w:val="clear" w:pos="1872"/>
          <w:tab w:val="clear" w:pos="2304"/>
          <w:tab w:val="left" w:pos="360"/>
          <w:tab w:val="left" w:pos="2160"/>
        </w:tabs>
        <w:ind w:left="2160" w:right="662" w:hanging="720"/>
        <w:rPr>
          <w:szCs w:val="24"/>
          <w:lang w:eastAsia="zh-TW"/>
        </w:rPr>
      </w:pPr>
      <w:r w:rsidRPr="00430B89">
        <w:rPr>
          <w:szCs w:val="24"/>
          <w:lang w:eastAsia="zh-TW"/>
        </w:rPr>
        <w:t>(1)</w:t>
      </w:r>
      <w:r w:rsidRPr="00430B89">
        <w:rPr>
          <w:szCs w:val="24"/>
          <w:lang w:eastAsia="zh-TW"/>
        </w:rPr>
        <w:tab/>
      </w:r>
      <w:r w:rsidRPr="00430B89">
        <w:rPr>
          <w:szCs w:val="24"/>
          <w:lang w:eastAsia="zh-TW"/>
        </w:rPr>
        <w:t>事發前，</w:t>
      </w:r>
      <w:r w:rsidRPr="00430B89">
        <w:rPr>
          <w:szCs w:val="24"/>
          <w:lang w:eastAsia="zh-TW"/>
        </w:rPr>
        <w:t>8</w:t>
      </w:r>
      <w:r w:rsidRPr="00430B89">
        <w:rPr>
          <w:szCs w:val="24"/>
          <w:lang w:eastAsia="zh-TW"/>
        </w:rPr>
        <w:t>月</w:t>
      </w:r>
      <w:r w:rsidRPr="00430B89">
        <w:rPr>
          <w:szCs w:val="24"/>
          <w:lang w:eastAsia="zh-TW"/>
        </w:rPr>
        <w:t>13</w:t>
      </w:r>
      <w:r w:rsidRPr="00430B89">
        <w:rPr>
          <w:szCs w:val="24"/>
          <w:lang w:eastAsia="zh-TW"/>
        </w:rPr>
        <w:t>日約下午</w:t>
      </w:r>
      <w:r w:rsidRPr="00430B89">
        <w:rPr>
          <w:szCs w:val="24"/>
          <w:lang w:eastAsia="zh-TW"/>
        </w:rPr>
        <w:t>12</w:t>
      </w:r>
      <w:r w:rsidRPr="00430B89">
        <w:rPr>
          <w:szCs w:val="24"/>
          <w:lang w:eastAsia="zh-TW"/>
        </w:rPr>
        <w:t>時多，目標女子離開青衣住所時的外貌、衣著和行蹤；</w:t>
      </w:r>
    </w:p>
    <w:p w:rsidR="00B94213" w:rsidRPr="00430B89" w:rsidRDefault="00B94213" w:rsidP="00B94213">
      <w:pPr>
        <w:pStyle w:val="Quotation"/>
        <w:tabs>
          <w:tab w:val="clear" w:pos="1440"/>
          <w:tab w:val="clear" w:pos="1872"/>
          <w:tab w:val="clear" w:pos="2304"/>
          <w:tab w:val="left" w:pos="360"/>
          <w:tab w:val="left" w:pos="2160"/>
        </w:tabs>
        <w:ind w:left="2160" w:right="662" w:hanging="720"/>
        <w:rPr>
          <w:szCs w:val="24"/>
          <w:lang w:eastAsia="zh-TW"/>
        </w:rPr>
      </w:pPr>
      <w:r w:rsidRPr="00430B89">
        <w:rPr>
          <w:szCs w:val="24"/>
          <w:lang w:eastAsia="zh-TW"/>
        </w:rPr>
        <w:t>(2)</w:t>
      </w:r>
      <w:r w:rsidRPr="00430B89">
        <w:rPr>
          <w:szCs w:val="24"/>
          <w:lang w:eastAsia="zh-TW"/>
        </w:rPr>
        <w:tab/>
      </w:r>
      <w:r w:rsidRPr="00430B89">
        <w:rPr>
          <w:szCs w:val="24"/>
          <w:lang w:eastAsia="zh-TW"/>
        </w:rPr>
        <w:t>事發前，</w:t>
      </w:r>
      <w:r w:rsidRPr="00430B89">
        <w:rPr>
          <w:szCs w:val="24"/>
          <w:lang w:eastAsia="zh-TW"/>
        </w:rPr>
        <w:t>8</w:t>
      </w:r>
      <w:r w:rsidRPr="00430B89">
        <w:rPr>
          <w:szCs w:val="24"/>
          <w:lang w:eastAsia="zh-TW"/>
        </w:rPr>
        <w:t>月</w:t>
      </w:r>
      <w:r w:rsidRPr="00430B89">
        <w:rPr>
          <w:szCs w:val="24"/>
          <w:lang w:eastAsia="zh-TW"/>
        </w:rPr>
        <w:t>13</w:t>
      </w:r>
      <w:r w:rsidRPr="00430B89">
        <w:rPr>
          <w:szCs w:val="24"/>
          <w:lang w:eastAsia="zh-TW"/>
        </w:rPr>
        <w:t>日約晚上</w:t>
      </w:r>
      <w:r w:rsidRPr="00430B89">
        <w:rPr>
          <w:szCs w:val="24"/>
          <w:lang w:eastAsia="zh-TW"/>
        </w:rPr>
        <w:t>22:27</w:t>
      </w:r>
      <w:r w:rsidRPr="00430B89">
        <w:rPr>
          <w:szCs w:val="24"/>
          <w:lang w:eastAsia="zh-TW"/>
        </w:rPr>
        <w:t>時，目標女子在機場便利店的外貌、衣著和行蹤；</w:t>
      </w:r>
    </w:p>
    <w:p w:rsidR="00B94213" w:rsidRPr="00430B89" w:rsidRDefault="00B94213" w:rsidP="00B94213">
      <w:pPr>
        <w:pStyle w:val="Quotation"/>
        <w:tabs>
          <w:tab w:val="clear" w:pos="1440"/>
          <w:tab w:val="clear" w:pos="1872"/>
          <w:tab w:val="clear" w:pos="2304"/>
          <w:tab w:val="left" w:pos="360"/>
          <w:tab w:val="left" w:pos="2160"/>
        </w:tabs>
        <w:ind w:left="2160" w:right="662" w:hanging="720"/>
        <w:rPr>
          <w:szCs w:val="24"/>
          <w:lang w:eastAsia="zh-TW"/>
        </w:rPr>
      </w:pPr>
      <w:r w:rsidRPr="00430B89">
        <w:rPr>
          <w:szCs w:val="24"/>
          <w:lang w:eastAsia="zh-TW"/>
        </w:rPr>
        <w:t>(3)</w:t>
      </w:r>
      <w:r w:rsidRPr="00430B89">
        <w:rPr>
          <w:szCs w:val="24"/>
          <w:lang w:eastAsia="zh-TW"/>
        </w:rPr>
        <w:tab/>
      </w:r>
      <w:r w:rsidRPr="00430B89">
        <w:rPr>
          <w:szCs w:val="24"/>
          <w:lang w:eastAsia="zh-TW"/>
        </w:rPr>
        <w:t>事發後，</w:t>
      </w:r>
      <w:r w:rsidRPr="00430B89">
        <w:rPr>
          <w:szCs w:val="24"/>
          <w:lang w:eastAsia="zh-TW"/>
        </w:rPr>
        <w:t>8</w:t>
      </w:r>
      <w:r w:rsidRPr="00430B89">
        <w:rPr>
          <w:szCs w:val="24"/>
          <w:lang w:eastAsia="zh-TW"/>
        </w:rPr>
        <w:t>月</w:t>
      </w:r>
      <w:r w:rsidRPr="00430B89">
        <w:rPr>
          <w:szCs w:val="24"/>
          <w:lang w:eastAsia="zh-TW"/>
        </w:rPr>
        <w:t>14</w:t>
      </w:r>
      <w:r w:rsidRPr="00430B89">
        <w:rPr>
          <w:szCs w:val="24"/>
          <w:lang w:eastAsia="zh-TW"/>
        </w:rPr>
        <w:t>日約清晨</w:t>
      </w:r>
      <w:r w:rsidRPr="00430B89">
        <w:rPr>
          <w:szCs w:val="24"/>
          <w:lang w:eastAsia="zh-TW"/>
        </w:rPr>
        <w:t>5</w:t>
      </w:r>
      <w:r w:rsidRPr="00430B89">
        <w:rPr>
          <w:szCs w:val="24"/>
          <w:lang w:eastAsia="zh-TW"/>
        </w:rPr>
        <w:t>時多，目標女子返回青衣住所時的外貌、衣著和行蹤；</w:t>
      </w:r>
    </w:p>
    <w:p w:rsidR="003E291A" w:rsidRDefault="00B94213" w:rsidP="00FA4BA8">
      <w:pPr>
        <w:pStyle w:val="Quotation"/>
        <w:tabs>
          <w:tab w:val="clear" w:pos="1440"/>
          <w:tab w:val="clear" w:pos="1872"/>
          <w:tab w:val="clear" w:pos="2304"/>
          <w:tab w:val="left" w:pos="360"/>
          <w:tab w:val="left" w:pos="2160"/>
        </w:tabs>
        <w:ind w:left="2160" w:right="662" w:hanging="720"/>
        <w:rPr>
          <w:rFonts w:eastAsia="PMingLiU"/>
          <w:lang w:eastAsia="zh-TW"/>
        </w:rPr>
      </w:pPr>
      <w:r w:rsidRPr="00430B89">
        <w:rPr>
          <w:szCs w:val="24"/>
          <w:lang w:eastAsia="zh-TW"/>
        </w:rPr>
        <w:t>(4)</w:t>
      </w:r>
      <w:r w:rsidRPr="00430B89">
        <w:rPr>
          <w:szCs w:val="24"/>
          <w:lang w:eastAsia="zh-TW"/>
        </w:rPr>
        <w:tab/>
      </w:r>
      <w:r w:rsidRPr="00430B89">
        <w:rPr>
          <w:szCs w:val="24"/>
          <w:lang w:eastAsia="zh-TW"/>
        </w:rPr>
        <w:t>事發後，</w:t>
      </w:r>
      <w:r w:rsidRPr="00430B89">
        <w:rPr>
          <w:szCs w:val="24"/>
          <w:lang w:eastAsia="zh-TW"/>
        </w:rPr>
        <w:t>8</w:t>
      </w:r>
      <w:r w:rsidRPr="00430B89">
        <w:rPr>
          <w:szCs w:val="24"/>
          <w:lang w:eastAsia="zh-TW"/>
        </w:rPr>
        <w:t>月</w:t>
      </w:r>
      <w:r w:rsidRPr="00430B89">
        <w:rPr>
          <w:szCs w:val="24"/>
          <w:lang w:eastAsia="zh-TW"/>
        </w:rPr>
        <w:t>19</w:t>
      </w:r>
      <w:r w:rsidRPr="00430B89">
        <w:rPr>
          <w:szCs w:val="24"/>
          <w:lang w:eastAsia="zh-TW"/>
        </w:rPr>
        <w:t>日，警方在上述青衣住所拘捕</w:t>
      </w:r>
      <w:r w:rsidRPr="00430B89">
        <w:rPr>
          <w:szCs w:val="24"/>
          <w:lang w:eastAsia="zh-TW"/>
        </w:rPr>
        <w:t>D2</w:t>
      </w:r>
      <w:r w:rsidRPr="00430B89">
        <w:rPr>
          <w:szCs w:val="24"/>
          <w:lang w:eastAsia="zh-TW"/>
        </w:rPr>
        <w:t>後向她拍攝的照片。</w:t>
      </w:r>
    </w:p>
    <w:p w:rsidR="00C9606D" w:rsidRPr="00C9606D" w:rsidRDefault="00C9606D" w:rsidP="00C9606D">
      <w:pPr>
        <w:pStyle w:val="Quotation"/>
        <w:tabs>
          <w:tab w:val="clear" w:pos="1872"/>
          <w:tab w:val="clear" w:pos="2304"/>
          <w:tab w:val="left" w:pos="360"/>
        </w:tabs>
        <w:ind w:left="720" w:right="662"/>
        <w:rPr>
          <w:rFonts w:eastAsia="PMingLiU"/>
          <w:lang w:eastAsia="zh-TW"/>
        </w:rPr>
      </w:pPr>
      <w:r w:rsidRPr="00E61CA9">
        <w:rPr>
          <w:lang w:eastAsia="zh-TW"/>
        </w:rPr>
        <w:t>48.</w:t>
      </w:r>
      <w:r w:rsidRPr="00E61CA9">
        <w:rPr>
          <w:lang w:eastAsia="zh-TW"/>
        </w:rPr>
        <w:tab/>
      </w:r>
      <w:r w:rsidRPr="00E61CA9">
        <w:rPr>
          <w:lang w:eastAsia="zh-TW"/>
        </w:rPr>
        <w:t>上述對比能確立女子</w:t>
      </w:r>
      <w:r w:rsidRPr="00E61CA9">
        <w:rPr>
          <w:lang w:eastAsia="zh-TW"/>
        </w:rPr>
        <w:t>A</w:t>
      </w:r>
      <w:r w:rsidRPr="00E61CA9">
        <w:rPr>
          <w:lang w:eastAsia="zh-TW"/>
        </w:rPr>
        <w:t>（犯案人）</w:t>
      </w:r>
      <w:r w:rsidRPr="00E61CA9">
        <w:rPr>
          <w:lang w:eastAsia="zh-TW"/>
        </w:rPr>
        <w:t>/</w:t>
      </w:r>
      <w:r w:rsidRPr="00E61CA9">
        <w:rPr>
          <w:lang w:eastAsia="zh-TW"/>
        </w:rPr>
        <w:t>目標女子</w:t>
      </w:r>
      <w:r w:rsidRPr="00E61CA9">
        <w:rPr>
          <w:lang w:eastAsia="zh-TW"/>
        </w:rPr>
        <w:t>/</w:t>
      </w:r>
      <w:r w:rsidRPr="00E61CA9">
        <w:rPr>
          <w:lang w:eastAsia="zh-TW"/>
        </w:rPr>
        <w:t>被捕女子（即片段及附表</w:t>
      </w:r>
      <w:r w:rsidRPr="00E61CA9">
        <w:rPr>
          <w:lang w:eastAsia="zh-TW"/>
        </w:rPr>
        <w:t>2</w:t>
      </w:r>
      <w:r w:rsidRPr="00E61CA9">
        <w:rPr>
          <w:lang w:eastAsia="zh-TW"/>
        </w:rPr>
        <w:t>附載的截圖所標記的人士）是同一人，就是</w:t>
      </w:r>
      <w:r w:rsidRPr="00E61CA9">
        <w:rPr>
          <w:lang w:eastAsia="zh-TW"/>
        </w:rPr>
        <w:t>D2</w:t>
      </w:r>
      <w:r w:rsidRPr="00E61CA9">
        <w:rPr>
          <w:lang w:eastAsia="zh-TW"/>
        </w:rPr>
        <w:t>。</w:t>
      </w:r>
      <w:r w:rsidRPr="00430B89">
        <w:rPr>
          <w:lang w:eastAsia="zh-TW"/>
        </w:rPr>
        <w:t>」</w:t>
      </w:r>
    </w:p>
    <w:p w:rsidR="003E291A" w:rsidRPr="00430B89" w:rsidRDefault="003E291A" w:rsidP="003E291A">
      <w:pPr>
        <w:pStyle w:val="para"/>
        <w:keepNext/>
        <w:numPr>
          <w:ilvl w:val="0"/>
          <w:numId w:val="0"/>
        </w:numPr>
        <w:tabs>
          <w:tab w:val="left" w:pos="720"/>
        </w:tabs>
        <w:spacing w:before="0" w:after="360"/>
        <w:ind w:left="720" w:hanging="720"/>
        <w:rPr>
          <w:i/>
          <w:szCs w:val="28"/>
          <w:lang w:eastAsia="zh-TW"/>
        </w:rPr>
      </w:pPr>
      <w:r w:rsidRPr="00430B89">
        <w:rPr>
          <w:i/>
          <w:szCs w:val="28"/>
          <w:lang w:eastAsia="zh-HK"/>
        </w:rPr>
        <w:lastRenderedPageBreak/>
        <w:t>辯方</w:t>
      </w:r>
      <w:r w:rsidRPr="00430B89">
        <w:rPr>
          <w:i/>
          <w:szCs w:val="28"/>
          <w:lang w:eastAsia="zh-TW"/>
        </w:rPr>
        <w:t>立場</w:t>
      </w:r>
    </w:p>
    <w:p w:rsidR="003E291A" w:rsidRPr="00430B89" w:rsidRDefault="003E291A" w:rsidP="003E291A">
      <w:pPr>
        <w:pStyle w:val="para"/>
        <w:keepNext/>
        <w:numPr>
          <w:ilvl w:val="0"/>
          <w:numId w:val="0"/>
        </w:numPr>
        <w:tabs>
          <w:tab w:val="left" w:pos="720"/>
        </w:tabs>
        <w:spacing w:before="0" w:after="360"/>
        <w:ind w:left="720" w:hanging="720"/>
        <w:rPr>
          <w:i/>
          <w:lang w:val="en-US" w:eastAsia="zh-TW"/>
        </w:rPr>
      </w:pPr>
      <w:r w:rsidRPr="00430B89">
        <w:rPr>
          <w:i/>
          <w:szCs w:val="28"/>
          <w:lang w:eastAsia="zh-TW"/>
        </w:rPr>
        <w:t>（特別議題）</w:t>
      </w:r>
    </w:p>
    <w:p w:rsidR="003E291A" w:rsidRPr="00627E2A" w:rsidRDefault="003E291A" w:rsidP="00066C35">
      <w:pPr>
        <w:pStyle w:val="ar-heading1"/>
        <w:keepNext w:val="0"/>
        <w:numPr>
          <w:ilvl w:val="0"/>
          <w:numId w:val="5"/>
        </w:numPr>
        <w:spacing w:before="0" w:after="520"/>
        <w:ind w:firstLine="0"/>
        <w:jc w:val="both"/>
        <w:rPr>
          <w:rFonts w:ascii="Times New Roman" w:hAnsi="Times New Roman"/>
          <w:i w:val="0"/>
          <w:lang w:val="en-US" w:eastAsia="zh-TW"/>
        </w:rPr>
      </w:pPr>
      <w:r w:rsidRPr="00430B89">
        <w:rPr>
          <w:rFonts w:ascii="Times New Roman" w:hAnsi="Times New Roman"/>
          <w:i w:val="0"/>
          <w:szCs w:val="28"/>
          <w:lang w:eastAsia="zh-HK"/>
        </w:rPr>
        <w:t>申</w:t>
      </w:r>
      <w:r w:rsidRPr="00430B89">
        <w:rPr>
          <w:rFonts w:ascii="Times New Roman" w:hAnsi="Times New Roman"/>
          <w:i w:val="0"/>
          <w:szCs w:val="28"/>
          <w:lang w:eastAsia="zh-TW"/>
        </w:rPr>
        <w:t>請</w:t>
      </w:r>
      <w:r w:rsidRPr="00430B89">
        <w:rPr>
          <w:rFonts w:ascii="Times New Roman" w:hAnsi="Times New Roman"/>
          <w:i w:val="0"/>
          <w:szCs w:val="28"/>
          <w:lang w:eastAsia="zh-HK"/>
        </w:rPr>
        <w:t>人</w:t>
      </w:r>
      <w:r w:rsidRPr="00430B89">
        <w:rPr>
          <w:rFonts w:ascii="Times New Roman" w:hAnsi="Times New Roman"/>
          <w:i w:val="0"/>
          <w:szCs w:val="28"/>
          <w:lang w:eastAsia="zh-TW"/>
        </w:rPr>
        <w:t>不爭議警誡供詞的</w:t>
      </w:r>
      <w:r w:rsidRPr="00430B89">
        <w:rPr>
          <w:rFonts w:ascii="Times New Roman" w:hAnsi="Times New Roman"/>
          <w:i w:val="0"/>
          <w:szCs w:val="28"/>
          <w:lang w:eastAsia="zh-HK"/>
        </w:rPr>
        <w:t>自願</w:t>
      </w:r>
      <w:r w:rsidRPr="00430B89">
        <w:rPr>
          <w:rFonts w:ascii="Times New Roman" w:hAnsi="Times New Roman"/>
          <w:i w:val="0"/>
          <w:szCs w:val="28"/>
          <w:lang w:eastAsia="zh-TW"/>
        </w:rPr>
        <w:t>性，</w:t>
      </w:r>
      <w:r w:rsidRPr="00430B89">
        <w:rPr>
          <w:rFonts w:ascii="Times New Roman" w:hAnsi="Times New Roman"/>
          <w:i w:val="0"/>
          <w:szCs w:val="28"/>
          <w:lang w:eastAsia="zh-HK"/>
        </w:rPr>
        <w:t>但</w:t>
      </w:r>
      <w:r w:rsidRPr="00430B89">
        <w:rPr>
          <w:rFonts w:ascii="Times New Roman" w:hAnsi="Times New Roman"/>
          <w:i w:val="0"/>
          <w:szCs w:val="28"/>
          <w:lang w:eastAsia="zh-TW"/>
        </w:rPr>
        <w:t>要求法庭</w:t>
      </w:r>
      <w:r w:rsidRPr="00430B89">
        <w:rPr>
          <w:rFonts w:ascii="Times New Roman" w:hAnsi="Times New Roman"/>
          <w:i w:val="0"/>
          <w:szCs w:val="28"/>
          <w:lang w:eastAsia="zh-HK"/>
        </w:rPr>
        <w:t>基</w:t>
      </w:r>
      <w:r w:rsidRPr="00430B89">
        <w:rPr>
          <w:rFonts w:ascii="Times New Roman" w:hAnsi="Times New Roman"/>
          <w:i w:val="0"/>
          <w:szCs w:val="28"/>
          <w:lang w:eastAsia="zh-TW"/>
        </w:rPr>
        <w:t>於</w:t>
      </w:r>
      <w:r w:rsidRPr="00430B89">
        <w:rPr>
          <w:rFonts w:ascii="Times New Roman" w:hAnsi="Times New Roman"/>
          <w:i w:val="0"/>
          <w:szCs w:val="28"/>
          <w:lang w:eastAsia="zh-HK"/>
        </w:rPr>
        <w:t>公平</w:t>
      </w:r>
      <w:r w:rsidR="00D67B09">
        <w:rPr>
          <w:rFonts w:ascii="Times New Roman" w:hAnsi="Times New Roman" w:hint="eastAsia"/>
          <w:i w:val="0"/>
          <w:szCs w:val="28"/>
          <w:lang w:eastAsia="zh-TW"/>
        </w:rPr>
        <w:t>原則</w:t>
      </w:r>
      <w:r w:rsidRPr="00430B89">
        <w:rPr>
          <w:rFonts w:ascii="Times New Roman" w:hAnsi="Times New Roman"/>
          <w:i w:val="0"/>
          <w:szCs w:val="28"/>
          <w:lang w:eastAsia="zh-TW"/>
        </w:rPr>
        <w:t>把有關的口頭招認和錄影會面紀錄</w:t>
      </w:r>
      <w:r w:rsidRPr="00430B89">
        <w:rPr>
          <w:rFonts w:ascii="Times New Roman" w:hAnsi="Times New Roman"/>
          <w:i w:val="0"/>
          <w:szCs w:val="28"/>
          <w:lang w:eastAsia="zh-HK"/>
        </w:rPr>
        <w:t>剔</w:t>
      </w:r>
      <w:r w:rsidRPr="00430B89">
        <w:rPr>
          <w:rFonts w:ascii="Times New Roman" w:hAnsi="Times New Roman"/>
          <w:i w:val="0"/>
          <w:szCs w:val="28"/>
          <w:lang w:eastAsia="zh-TW"/>
        </w:rPr>
        <w:t>除，理由</w:t>
      </w:r>
      <w:r w:rsidRPr="00430B89">
        <w:rPr>
          <w:rFonts w:ascii="Times New Roman" w:hAnsi="Times New Roman"/>
          <w:i w:val="0"/>
          <w:szCs w:val="28"/>
          <w:lang w:eastAsia="zh-HK"/>
        </w:rPr>
        <w:t>是她</w:t>
      </w:r>
      <w:r w:rsidR="00D67B09">
        <w:rPr>
          <w:rFonts w:ascii="Times New Roman" w:hAnsi="Times New Roman" w:hint="eastAsia"/>
          <w:i w:val="0"/>
          <w:szCs w:val="28"/>
          <w:lang w:eastAsia="zh-TW"/>
        </w:rPr>
        <w:t>有</w:t>
      </w:r>
      <w:r w:rsidRPr="00430B89">
        <w:rPr>
          <w:rFonts w:ascii="Times New Roman" w:hAnsi="Times New Roman"/>
          <w:i w:val="0"/>
          <w:szCs w:val="28"/>
          <w:lang w:eastAsia="zh-HK"/>
        </w:rPr>
        <w:t>腦疾</w:t>
      </w:r>
      <w:r w:rsidR="00D67B09">
        <w:rPr>
          <w:rFonts w:ascii="Times New Roman" w:hAnsi="Times New Roman" w:hint="eastAsia"/>
          <w:i w:val="0"/>
          <w:szCs w:val="28"/>
          <w:lang w:eastAsia="zh-TW"/>
        </w:rPr>
        <w:t>，</w:t>
      </w:r>
      <w:r w:rsidRPr="00430B89">
        <w:rPr>
          <w:rFonts w:ascii="Times New Roman" w:hAnsi="Times New Roman"/>
          <w:i w:val="0"/>
          <w:szCs w:val="28"/>
          <w:lang w:eastAsia="zh-HK"/>
        </w:rPr>
        <w:t>影</w:t>
      </w:r>
      <w:r w:rsidRPr="00430B89">
        <w:rPr>
          <w:rFonts w:ascii="Times New Roman" w:hAnsi="Times New Roman"/>
          <w:i w:val="0"/>
          <w:szCs w:val="28"/>
          <w:lang w:eastAsia="zh-TW"/>
        </w:rPr>
        <w:t>響</w:t>
      </w:r>
      <w:r w:rsidR="00D67B09">
        <w:rPr>
          <w:rFonts w:ascii="Times New Roman" w:hAnsi="Times New Roman" w:hint="eastAsia"/>
          <w:i w:val="0"/>
          <w:szCs w:val="28"/>
          <w:lang w:eastAsia="zh-TW"/>
        </w:rPr>
        <w:t>到</w:t>
      </w:r>
      <w:r w:rsidRPr="00430B89">
        <w:rPr>
          <w:rFonts w:ascii="Times New Roman" w:hAnsi="Times New Roman"/>
          <w:i w:val="0"/>
          <w:szCs w:val="28"/>
          <w:lang w:eastAsia="zh-HK"/>
        </w:rPr>
        <w:t>她對警誡的理解</w:t>
      </w:r>
      <w:r w:rsidRPr="00430B89">
        <w:rPr>
          <w:rFonts w:ascii="Times New Roman" w:hAnsi="Times New Roman"/>
          <w:i w:val="0"/>
          <w:szCs w:val="28"/>
          <w:lang w:eastAsia="zh-TW"/>
        </w:rPr>
        <w:t>。為</w:t>
      </w:r>
      <w:r w:rsidR="00D67B09">
        <w:rPr>
          <w:rFonts w:ascii="Times New Roman" w:hAnsi="Times New Roman" w:hint="eastAsia"/>
          <w:i w:val="0"/>
          <w:szCs w:val="28"/>
          <w:lang w:eastAsia="zh-TW"/>
        </w:rPr>
        <w:t>此</w:t>
      </w:r>
      <w:r w:rsidRPr="00430B89">
        <w:rPr>
          <w:rFonts w:ascii="Times New Roman" w:hAnsi="Times New Roman"/>
          <w:i w:val="0"/>
          <w:szCs w:val="28"/>
          <w:lang w:eastAsia="zh-TW"/>
        </w:rPr>
        <w:t>，辯方還傳召了</w:t>
      </w:r>
      <w:r w:rsidRPr="00627E2A">
        <w:rPr>
          <w:rFonts w:ascii="Times New Roman" w:hAnsi="Times New Roman"/>
          <w:i w:val="0"/>
          <w:szCs w:val="28"/>
          <w:lang w:eastAsia="zh-TW"/>
        </w:rPr>
        <w:t>一名</w:t>
      </w:r>
      <w:r w:rsidR="00D07735" w:rsidRPr="00627E2A">
        <w:rPr>
          <w:rFonts w:ascii="Times New Roman" w:hAnsi="Times New Roman" w:hint="eastAsia"/>
          <w:i w:val="0"/>
          <w:szCs w:val="28"/>
          <w:lang w:eastAsia="zh-TW"/>
        </w:rPr>
        <w:t>精神科醫生</w:t>
      </w:r>
      <w:r w:rsidRPr="00627E2A">
        <w:rPr>
          <w:rFonts w:ascii="Times New Roman" w:hAnsi="Times New Roman"/>
          <w:i w:val="0"/>
          <w:szCs w:val="28"/>
          <w:lang w:eastAsia="zh-TW"/>
        </w:rPr>
        <w:t>作證</w:t>
      </w:r>
      <w:r w:rsidRPr="00627E2A">
        <w:rPr>
          <w:rFonts w:ascii="Times New Roman" w:hAnsi="Times New Roman"/>
          <w:i w:val="0"/>
          <w:lang w:val="en-US" w:eastAsia="zh-TW"/>
        </w:rPr>
        <w:t>。</w:t>
      </w:r>
    </w:p>
    <w:p w:rsidR="003E291A" w:rsidRPr="00430B89" w:rsidRDefault="003E291A" w:rsidP="003E291A">
      <w:pPr>
        <w:pStyle w:val="para"/>
        <w:keepNext/>
        <w:numPr>
          <w:ilvl w:val="0"/>
          <w:numId w:val="0"/>
        </w:numPr>
        <w:tabs>
          <w:tab w:val="left" w:pos="720"/>
        </w:tabs>
        <w:spacing w:before="0" w:after="360"/>
        <w:ind w:left="720" w:hanging="720"/>
        <w:rPr>
          <w:i/>
          <w:lang w:val="en-US"/>
        </w:rPr>
      </w:pPr>
      <w:r w:rsidRPr="00430B89">
        <w:rPr>
          <w:i/>
          <w:szCs w:val="28"/>
        </w:rPr>
        <w:t>（主議題）</w:t>
      </w:r>
    </w:p>
    <w:p w:rsidR="003E291A" w:rsidRPr="00430B89" w:rsidRDefault="003E291A" w:rsidP="003E291A">
      <w:pPr>
        <w:pStyle w:val="ar-heading1"/>
        <w:keepNext w:val="0"/>
        <w:widowControl w:val="0"/>
        <w:numPr>
          <w:ilvl w:val="0"/>
          <w:numId w:val="5"/>
        </w:numPr>
        <w:spacing w:before="0" w:after="520"/>
        <w:ind w:firstLine="0"/>
        <w:jc w:val="both"/>
        <w:rPr>
          <w:rFonts w:ascii="Times New Roman" w:hAnsi="Times New Roman"/>
          <w:i w:val="0"/>
          <w:lang w:val="en-US" w:eastAsia="zh-TW"/>
        </w:rPr>
      </w:pPr>
      <w:r w:rsidRPr="00430B89">
        <w:rPr>
          <w:rFonts w:ascii="Times New Roman" w:hAnsi="Times New Roman"/>
          <w:i w:val="0"/>
          <w:szCs w:val="28"/>
          <w:lang w:eastAsia="zh-HK"/>
        </w:rPr>
        <w:t>申</w:t>
      </w:r>
      <w:r w:rsidRPr="00430B89">
        <w:rPr>
          <w:rFonts w:ascii="Times New Roman" w:hAnsi="Times New Roman"/>
          <w:i w:val="0"/>
          <w:szCs w:val="28"/>
        </w:rPr>
        <w:t>請</w:t>
      </w:r>
      <w:r w:rsidRPr="00430B89">
        <w:rPr>
          <w:rFonts w:ascii="Times New Roman" w:hAnsi="Times New Roman"/>
          <w:i w:val="0"/>
          <w:szCs w:val="28"/>
          <w:lang w:eastAsia="zh-HK"/>
        </w:rPr>
        <w:t>人選</w:t>
      </w:r>
      <w:r w:rsidRPr="00430B89">
        <w:rPr>
          <w:rFonts w:ascii="Times New Roman" w:hAnsi="Times New Roman"/>
          <w:i w:val="0"/>
          <w:szCs w:val="28"/>
        </w:rPr>
        <w:t>擇</w:t>
      </w:r>
      <w:r w:rsidRPr="00430B89">
        <w:rPr>
          <w:rFonts w:ascii="Times New Roman" w:hAnsi="Times New Roman"/>
          <w:i w:val="0"/>
          <w:szCs w:val="28"/>
          <w:lang w:eastAsia="zh-HK"/>
        </w:rPr>
        <w:t>不作供</w:t>
      </w:r>
      <w:r w:rsidRPr="00430B89">
        <w:rPr>
          <w:rFonts w:ascii="Times New Roman" w:hAnsi="Times New Roman"/>
          <w:i w:val="0"/>
          <w:lang w:val="en-US" w:eastAsia="zh-TW"/>
        </w:rPr>
        <w:t>。</w:t>
      </w:r>
    </w:p>
    <w:p w:rsidR="003E291A" w:rsidRPr="00430B89" w:rsidRDefault="003E291A" w:rsidP="003E291A">
      <w:pPr>
        <w:pStyle w:val="ar-heading1"/>
        <w:keepNext w:val="0"/>
        <w:numPr>
          <w:ilvl w:val="0"/>
          <w:numId w:val="5"/>
        </w:numPr>
        <w:spacing w:before="0"/>
        <w:ind w:right="26" w:firstLine="0"/>
        <w:jc w:val="both"/>
        <w:rPr>
          <w:rFonts w:ascii="Times New Roman" w:hAnsi="Times New Roman"/>
          <w:i w:val="0"/>
          <w:szCs w:val="28"/>
          <w:lang w:eastAsia="zh-TW"/>
        </w:rPr>
      </w:pPr>
      <w:r w:rsidRPr="00430B89">
        <w:rPr>
          <w:rFonts w:ascii="Times New Roman" w:hAnsi="Times New Roman"/>
          <w:i w:val="0"/>
          <w:szCs w:val="28"/>
          <w:lang w:eastAsia="zh-TW"/>
        </w:rPr>
        <w:t>綜合而言，辯方</w:t>
      </w:r>
      <w:r w:rsidRPr="00430B89">
        <w:rPr>
          <w:rFonts w:ascii="Times New Roman" w:hAnsi="Times New Roman"/>
          <w:i w:val="0"/>
          <w:szCs w:val="28"/>
          <w:lang w:eastAsia="zh-HK"/>
        </w:rPr>
        <w:t>的立</w:t>
      </w:r>
      <w:r w:rsidRPr="00430B89">
        <w:rPr>
          <w:rFonts w:ascii="Times New Roman" w:hAnsi="Times New Roman"/>
          <w:i w:val="0"/>
          <w:szCs w:val="28"/>
          <w:lang w:eastAsia="zh-TW"/>
        </w:rPr>
        <w:t>場可撮要為以下六點：</w:t>
      </w:r>
    </w:p>
    <w:p w:rsidR="003E291A" w:rsidRPr="00430B89" w:rsidRDefault="003E291A" w:rsidP="003E291A">
      <w:pPr>
        <w:pStyle w:val="Quotation"/>
        <w:tabs>
          <w:tab w:val="clear" w:pos="1440"/>
          <w:tab w:val="clear" w:pos="1872"/>
          <w:tab w:val="clear" w:pos="2304"/>
        </w:tabs>
        <w:spacing w:line="360" w:lineRule="auto"/>
        <w:ind w:hanging="720"/>
        <w:rPr>
          <w:sz w:val="28"/>
          <w:szCs w:val="28"/>
          <w:lang w:eastAsia="zh-TW"/>
        </w:rPr>
      </w:pPr>
      <w:r w:rsidRPr="00430B89">
        <w:rPr>
          <w:sz w:val="28"/>
          <w:szCs w:val="28"/>
          <w:lang w:eastAsia="zh-TW"/>
        </w:rPr>
        <w:t>(</w:t>
      </w:r>
      <w:r w:rsidRPr="00430B89">
        <w:rPr>
          <w:sz w:val="28"/>
          <w:szCs w:val="28"/>
          <w:lang w:eastAsia="zh-HK"/>
        </w:rPr>
        <w:t>一</w:t>
      </w:r>
      <w:r w:rsidRPr="00430B89">
        <w:rPr>
          <w:sz w:val="28"/>
          <w:szCs w:val="28"/>
          <w:lang w:eastAsia="zh-TW"/>
        </w:rPr>
        <w:t>)</w:t>
      </w:r>
      <w:r w:rsidRPr="00430B89">
        <w:rPr>
          <w:sz w:val="28"/>
          <w:szCs w:val="28"/>
          <w:lang w:eastAsia="zh-TW"/>
        </w:rPr>
        <w:tab/>
      </w:r>
      <w:r w:rsidRPr="00430B89">
        <w:rPr>
          <w:sz w:val="28"/>
          <w:szCs w:val="28"/>
          <w:lang w:eastAsia="zh-TW"/>
        </w:rPr>
        <w:t>申請人沒有作出控方所指的行為。</w:t>
      </w:r>
    </w:p>
    <w:p w:rsidR="003E291A" w:rsidRPr="00430B89" w:rsidRDefault="003E291A" w:rsidP="003E291A">
      <w:pPr>
        <w:pStyle w:val="Quotation"/>
        <w:tabs>
          <w:tab w:val="clear" w:pos="1440"/>
          <w:tab w:val="clear" w:pos="1872"/>
          <w:tab w:val="clear" w:pos="2304"/>
        </w:tabs>
        <w:spacing w:line="360" w:lineRule="auto"/>
        <w:ind w:hanging="720"/>
        <w:rPr>
          <w:sz w:val="28"/>
          <w:szCs w:val="28"/>
          <w:lang w:eastAsia="zh-TW"/>
        </w:rPr>
      </w:pPr>
      <w:r w:rsidRPr="00430B89">
        <w:rPr>
          <w:sz w:val="28"/>
          <w:szCs w:val="28"/>
          <w:lang w:eastAsia="zh-TW"/>
        </w:rPr>
        <w:t>(</w:t>
      </w:r>
      <w:r w:rsidRPr="00430B89">
        <w:rPr>
          <w:sz w:val="28"/>
          <w:szCs w:val="28"/>
          <w:lang w:eastAsia="zh-HK"/>
        </w:rPr>
        <w:t>二</w:t>
      </w:r>
      <w:r w:rsidRPr="00430B89">
        <w:rPr>
          <w:sz w:val="28"/>
          <w:szCs w:val="28"/>
          <w:lang w:eastAsia="zh-TW"/>
        </w:rPr>
        <w:t>)</w:t>
      </w:r>
      <w:r w:rsidRPr="00430B89">
        <w:rPr>
          <w:sz w:val="28"/>
          <w:szCs w:val="28"/>
          <w:lang w:eastAsia="zh-TW"/>
        </w:rPr>
        <w:tab/>
      </w:r>
      <w:r w:rsidRPr="00430B89">
        <w:rPr>
          <w:sz w:val="28"/>
          <w:szCs w:val="28"/>
          <w:lang w:eastAsia="zh-TW"/>
        </w:rPr>
        <w:t>控方未能證明在場人士有「共同目的」破壞社會安寧。</w:t>
      </w:r>
    </w:p>
    <w:p w:rsidR="003E291A" w:rsidRPr="00430B89" w:rsidRDefault="003E291A" w:rsidP="003E291A">
      <w:pPr>
        <w:pStyle w:val="Quotation"/>
        <w:tabs>
          <w:tab w:val="clear" w:pos="1440"/>
          <w:tab w:val="clear" w:pos="1872"/>
          <w:tab w:val="clear" w:pos="2304"/>
        </w:tabs>
        <w:spacing w:line="360" w:lineRule="auto"/>
        <w:ind w:hanging="720"/>
        <w:rPr>
          <w:sz w:val="28"/>
          <w:szCs w:val="28"/>
          <w:lang w:eastAsia="zh-TW"/>
        </w:rPr>
      </w:pPr>
      <w:r w:rsidRPr="00430B89">
        <w:rPr>
          <w:sz w:val="28"/>
          <w:szCs w:val="28"/>
          <w:lang w:eastAsia="zh-TW"/>
        </w:rPr>
        <w:t>(</w:t>
      </w:r>
      <w:r w:rsidRPr="00430B89">
        <w:rPr>
          <w:sz w:val="28"/>
          <w:szCs w:val="28"/>
          <w:lang w:eastAsia="zh-TW"/>
        </w:rPr>
        <w:t>三</w:t>
      </w:r>
      <w:r w:rsidRPr="00430B89">
        <w:rPr>
          <w:sz w:val="28"/>
          <w:szCs w:val="28"/>
          <w:lang w:eastAsia="zh-TW"/>
        </w:rPr>
        <w:t>)</w:t>
      </w:r>
      <w:r w:rsidRPr="00430B89">
        <w:rPr>
          <w:sz w:val="28"/>
          <w:szCs w:val="28"/>
          <w:lang w:eastAsia="zh-TW"/>
        </w:rPr>
        <w:tab/>
      </w:r>
      <w:r w:rsidRPr="00430B89">
        <w:rPr>
          <w:sz w:val="28"/>
          <w:szCs w:val="28"/>
          <w:lang w:eastAsia="zh-TW"/>
        </w:rPr>
        <w:t>申請人沒有參與任何暴動。</w:t>
      </w:r>
    </w:p>
    <w:p w:rsidR="003E291A" w:rsidRPr="00430B89" w:rsidRDefault="003E291A" w:rsidP="003E291A">
      <w:pPr>
        <w:pStyle w:val="Quotation"/>
        <w:tabs>
          <w:tab w:val="clear" w:pos="1440"/>
          <w:tab w:val="clear" w:pos="1872"/>
          <w:tab w:val="clear" w:pos="2304"/>
        </w:tabs>
        <w:spacing w:line="360" w:lineRule="auto"/>
        <w:ind w:hanging="720"/>
        <w:rPr>
          <w:sz w:val="28"/>
          <w:szCs w:val="28"/>
          <w:lang w:eastAsia="zh-TW"/>
        </w:rPr>
      </w:pPr>
      <w:r w:rsidRPr="00430B89">
        <w:rPr>
          <w:sz w:val="28"/>
          <w:szCs w:val="28"/>
          <w:lang w:eastAsia="zh-TW"/>
        </w:rPr>
        <w:t>(</w:t>
      </w:r>
      <w:r w:rsidRPr="00430B89">
        <w:rPr>
          <w:sz w:val="28"/>
          <w:szCs w:val="28"/>
          <w:lang w:eastAsia="zh-TW"/>
        </w:rPr>
        <w:t>四</w:t>
      </w:r>
      <w:r w:rsidRPr="00430B89">
        <w:rPr>
          <w:sz w:val="28"/>
          <w:szCs w:val="28"/>
          <w:lang w:eastAsia="zh-TW"/>
        </w:rPr>
        <w:t>)</w:t>
      </w:r>
      <w:r w:rsidRPr="00430B89">
        <w:rPr>
          <w:sz w:val="28"/>
          <w:szCs w:val="28"/>
          <w:lang w:eastAsia="zh-TW"/>
        </w:rPr>
        <w:tab/>
      </w:r>
      <w:r w:rsidRPr="00430B89">
        <w:rPr>
          <w:sz w:val="28"/>
          <w:szCs w:val="28"/>
          <w:lang w:eastAsia="zh-TW"/>
        </w:rPr>
        <w:t>即使法庭把申請人的警誡供詞納入證據也不應給予比重。</w:t>
      </w:r>
    </w:p>
    <w:p w:rsidR="003E291A" w:rsidRPr="00430B89" w:rsidRDefault="003E291A" w:rsidP="003E291A">
      <w:pPr>
        <w:pStyle w:val="Quotation"/>
        <w:tabs>
          <w:tab w:val="clear" w:pos="1440"/>
          <w:tab w:val="clear" w:pos="1872"/>
          <w:tab w:val="clear" w:pos="2304"/>
        </w:tabs>
        <w:spacing w:line="360" w:lineRule="auto"/>
        <w:ind w:hanging="720"/>
        <w:rPr>
          <w:sz w:val="28"/>
          <w:szCs w:val="28"/>
          <w:lang w:eastAsia="zh-TW"/>
        </w:rPr>
      </w:pPr>
      <w:r w:rsidRPr="00430B89">
        <w:rPr>
          <w:sz w:val="28"/>
          <w:szCs w:val="28"/>
          <w:lang w:eastAsia="zh-TW"/>
        </w:rPr>
        <w:t>(</w:t>
      </w:r>
      <w:r w:rsidRPr="00430B89">
        <w:rPr>
          <w:sz w:val="28"/>
          <w:szCs w:val="28"/>
          <w:lang w:eastAsia="zh-TW"/>
        </w:rPr>
        <w:t>五</w:t>
      </w:r>
      <w:r w:rsidRPr="00430B89">
        <w:rPr>
          <w:sz w:val="28"/>
          <w:szCs w:val="28"/>
          <w:lang w:eastAsia="zh-TW"/>
        </w:rPr>
        <w:t>)</w:t>
      </w:r>
      <w:r w:rsidRPr="00430B89">
        <w:rPr>
          <w:sz w:val="28"/>
          <w:szCs w:val="28"/>
          <w:lang w:eastAsia="zh-TW"/>
        </w:rPr>
        <w:tab/>
      </w:r>
      <w:r w:rsidRPr="00430B89">
        <w:rPr>
          <w:sz w:val="28"/>
          <w:szCs w:val="28"/>
          <w:lang w:eastAsia="zh-TW"/>
        </w:rPr>
        <w:t>申請人沒有和其他人有共同犯罪的計劃。</w:t>
      </w:r>
    </w:p>
    <w:p w:rsidR="003E291A" w:rsidRPr="00430B89" w:rsidRDefault="003E291A" w:rsidP="003E291A">
      <w:pPr>
        <w:pStyle w:val="Quotation"/>
        <w:tabs>
          <w:tab w:val="clear" w:pos="1440"/>
          <w:tab w:val="clear" w:pos="1872"/>
          <w:tab w:val="clear" w:pos="2304"/>
        </w:tabs>
        <w:spacing w:after="520" w:line="360" w:lineRule="auto"/>
        <w:ind w:hanging="720"/>
        <w:rPr>
          <w:sz w:val="28"/>
          <w:szCs w:val="28"/>
          <w:lang w:eastAsia="zh-TW"/>
        </w:rPr>
      </w:pPr>
      <w:r w:rsidRPr="00430B89">
        <w:rPr>
          <w:sz w:val="28"/>
          <w:szCs w:val="28"/>
          <w:lang w:eastAsia="zh-TW"/>
        </w:rPr>
        <w:t>(</w:t>
      </w:r>
      <w:r w:rsidRPr="00430B89">
        <w:rPr>
          <w:sz w:val="28"/>
          <w:szCs w:val="28"/>
          <w:lang w:eastAsia="zh-HK"/>
        </w:rPr>
        <w:t>六</w:t>
      </w:r>
      <w:r w:rsidRPr="00430B89">
        <w:rPr>
          <w:sz w:val="28"/>
          <w:szCs w:val="28"/>
          <w:lang w:eastAsia="zh-TW"/>
        </w:rPr>
        <w:t>)</w:t>
      </w:r>
      <w:r w:rsidRPr="00430B89">
        <w:rPr>
          <w:sz w:val="28"/>
          <w:szCs w:val="28"/>
          <w:lang w:eastAsia="zh-TW"/>
        </w:rPr>
        <w:tab/>
        <w:t>‘</w:t>
      </w:r>
      <w:r w:rsidRPr="00430B89">
        <w:rPr>
          <w:sz w:val="28"/>
          <w:szCs w:val="28"/>
          <w:lang w:eastAsia="zh-TW"/>
        </w:rPr>
        <w:t>付</w:t>
      </w:r>
      <w:r w:rsidRPr="00430B89">
        <w:rPr>
          <w:sz w:val="28"/>
          <w:szCs w:val="28"/>
          <w:lang w:eastAsia="zh-TW"/>
        </w:rPr>
        <w:t>’</w:t>
      </w:r>
      <w:r w:rsidRPr="00430B89">
        <w:rPr>
          <w:sz w:val="28"/>
          <w:szCs w:val="28"/>
          <w:lang w:eastAsia="zh-TW"/>
        </w:rPr>
        <w:t>的傷勢不構成嚴重身體傷害。</w:t>
      </w:r>
    </w:p>
    <w:p w:rsidR="003E291A" w:rsidRPr="0063019A" w:rsidRDefault="003E291A" w:rsidP="003E291A">
      <w:pPr>
        <w:pStyle w:val="para"/>
        <w:keepNext/>
        <w:numPr>
          <w:ilvl w:val="0"/>
          <w:numId w:val="0"/>
        </w:numPr>
        <w:tabs>
          <w:tab w:val="left" w:pos="720"/>
        </w:tabs>
        <w:spacing w:before="0" w:after="360"/>
        <w:ind w:left="720" w:hanging="720"/>
        <w:rPr>
          <w:i/>
          <w:szCs w:val="28"/>
        </w:rPr>
      </w:pPr>
      <w:r w:rsidRPr="0063019A">
        <w:rPr>
          <w:i/>
          <w:szCs w:val="28"/>
        </w:rPr>
        <w:lastRenderedPageBreak/>
        <w:t>原審裁決</w:t>
      </w:r>
    </w:p>
    <w:p w:rsidR="00DE4962" w:rsidRPr="0064016C" w:rsidRDefault="0064016C" w:rsidP="0064016C">
      <w:pPr>
        <w:pStyle w:val="ar-heading1"/>
        <w:keepNext w:val="0"/>
        <w:widowControl w:val="0"/>
        <w:spacing w:before="0" w:after="520"/>
        <w:jc w:val="both"/>
        <w:rPr>
          <w:rFonts w:ascii="Times New Roman" w:hAnsi="Times New Roman"/>
          <w:lang w:val="en-US" w:eastAsia="zh-TW"/>
        </w:rPr>
      </w:pPr>
      <w:r w:rsidRPr="0064016C">
        <w:rPr>
          <w:rFonts w:ascii="Times New Roman" w:hAnsi="Times New Roman" w:hint="eastAsia"/>
          <w:lang w:val="en-US"/>
        </w:rPr>
        <w:t>（特別議題）</w:t>
      </w:r>
    </w:p>
    <w:p w:rsidR="00DE4962" w:rsidRPr="00DE4962" w:rsidRDefault="00B15629" w:rsidP="003E291A">
      <w:pPr>
        <w:pStyle w:val="ar-heading1"/>
        <w:keepNext w:val="0"/>
        <w:widowControl w:val="0"/>
        <w:numPr>
          <w:ilvl w:val="0"/>
          <w:numId w:val="5"/>
        </w:numPr>
        <w:spacing w:before="0" w:after="520"/>
        <w:ind w:firstLine="0"/>
        <w:jc w:val="both"/>
        <w:rPr>
          <w:rFonts w:ascii="Times New Roman" w:hAnsi="Times New Roman"/>
          <w:i w:val="0"/>
          <w:lang w:val="en-US" w:eastAsia="zh-TW"/>
        </w:rPr>
      </w:pPr>
      <w:r>
        <w:rPr>
          <w:rFonts w:ascii="Times New Roman" w:hAnsi="Times New Roman" w:hint="eastAsia"/>
          <w:i w:val="0"/>
          <w:lang w:val="en-US" w:eastAsia="zh-TW"/>
        </w:rPr>
        <w:t>在評核過</w:t>
      </w:r>
      <w:r w:rsidR="00A518DE">
        <w:rPr>
          <w:rFonts w:ascii="Times New Roman" w:hAnsi="Times New Roman" w:hint="eastAsia"/>
          <w:i w:val="0"/>
          <w:lang w:val="en-US" w:eastAsia="zh-TW"/>
        </w:rPr>
        <w:t>控辯雙方</w:t>
      </w:r>
      <w:r>
        <w:rPr>
          <w:rFonts w:ascii="Times New Roman" w:hAnsi="Times New Roman" w:hint="eastAsia"/>
          <w:i w:val="0"/>
          <w:lang w:val="en-US" w:eastAsia="zh-TW"/>
        </w:rPr>
        <w:t>的</w:t>
      </w:r>
      <w:r w:rsidR="00A518DE">
        <w:rPr>
          <w:rFonts w:ascii="Times New Roman" w:hAnsi="Times New Roman" w:hint="eastAsia"/>
          <w:i w:val="0"/>
          <w:lang w:val="en-US" w:eastAsia="zh-TW"/>
        </w:rPr>
        <w:t>專家</w:t>
      </w:r>
      <w:r>
        <w:rPr>
          <w:rFonts w:ascii="Times New Roman" w:hAnsi="Times New Roman" w:hint="eastAsia"/>
          <w:i w:val="0"/>
          <w:lang w:val="en-US" w:eastAsia="zh-TW"/>
        </w:rPr>
        <w:t>證</w:t>
      </w:r>
      <w:r w:rsidR="00D67B09">
        <w:rPr>
          <w:rFonts w:ascii="Times New Roman" w:hAnsi="Times New Roman" w:hint="eastAsia"/>
          <w:i w:val="0"/>
          <w:lang w:val="en-US" w:eastAsia="zh-TW"/>
        </w:rPr>
        <w:t>據</w:t>
      </w:r>
      <w:r w:rsidR="00A518DE">
        <w:rPr>
          <w:rFonts w:ascii="Times New Roman" w:hAnsi="Times New Roman" w:hint="eastAsia"/>
          <w:i w:val="0"/>
          <w:lang w:val="en-US" w:eastAsia="zh-TW"/>
        </w:rPr>
        <w:t>後，原審法官</w:t>
      </w:r>
      <w:r w:rsidR="00D67B09">
        <w:rPr>
          <w:rFonts w:ascii="Times New Roman" w:hAnsi="Times New Roman" w:hint="eastAsia"/>
          <w:i w:val="0"/>
          <w:lang w:val="en-US" w:eastAsia="zh-TW"/>
        </w:rPr>
        <w:t>信納</w:t>
      </w:r>
      <w:r w:rsidR="00A518DE">
        <w:rPr>
          <w:rFonts w:ascii="Times New Roman" w:hAnsi="Times New Roman" w:hint="eastAsia"/>
          <w:i w:val="0"/>
          <w:lang w:val="en-US" w:eastAsia="zh-TW"/>
        </w:rPr>
        <w:t>控方專家的證供</w:t>
      </w:r>
      <w:r w:rsidR="00D67B09">
        <w:rPr>
          <w:rFonts w:ascii="Times New Roman" w:hAnsi="Times New Roman" w:hint="eastAsia"/>
          <w:i w:val="0"/>
          <w:lang w:val="en-US" w:eastAsia="zh-TW"/>
        </w:rPr>
        <w:t>而不接受辯方專家的證供</w:t>
      </w:r>
      <w:r w:rsidR="00E420FE">
        <w:rPr>
          <w:rFonts w:ascii="Times New Roman" w:hAnsi="Times New Roman" w:hint="eastAsia"/>
          <w:i w:val="0"/>
          <w:lang w:val="en-US" w:eastAsia="zh-TW"/>
        </w:rPr>
        <w:t>，</w:t>
      </w:r>
      <w:r w:rsidR="00D67B09">
        <w:rPr>
          <w:rFonts w:ascii="Times New Roman" w:hAnsi="Times New Roman" w:hint="eastAsia"/>
          <w:i w:val="0"/>
          <w:lang w:val="en-US" w:eastAsia="zh-TW"/>
        </w:rPr>
        <w:t>並</w:t>
      </w:r>
      <w:r w:rsidR="00E420FE">
        <w:rPr>
          <w:rFonts w:ascii="Times New Roman" w:hAnsi="Times New Roman" w:hint="eastAsia"/>
          <w:i w:val="0"/>
          <w:lang w:val="en-US" w:eastAsia="zh-TW"/>
        </w:rPr>
        <w:t>裁定沒有任何理由須酌情剔除</w:t>
      </w:r>
      <w:r w:rsidR="008A1D95">
        <w:rPr>
          <w:rFonts w:ascii="Times New Roman" w:hAnsi="Times New Roman" w:hint="eastAsia"/>
          <w:i w:val="0"/>
          <w:lang w:val="en-US" w:eastAsia="zh-TW"/>
        </w:rPr>
        <w:t>申請人的任何</w:t>
      </w:r>
      <w:r w:rsidR="00D67B09">
        <w:rPr>
          <w:rFonts w:ascii="Times New Roman" w:hAnsi="Times New Roman" w:hint="eastAsia"/>
          <w:i w:val="0"/>
          <w:lang w:val="en-US" w:eastAsia="zh-TW"/>
        </w:rPr>
        <w:t>一項警誡供詞</w:t>
      </w:r>
      <w:r w:rsidR="008A1D95">
        <w:rPr>
          <w:rFonts w:ascii="Times New Roman" w:hAnsi="Times New Roman" w:hint="eastAsia"/>
          <w:i w:val="0"/>
          <w:lang w:val="en-US" w:eastAsia="zh-TW"/>
        </w:rPr>
        <w:t>。</w:t>
      </w:r>
    </w:p>
    <w:p w:rsidR="0064016C" w:rsidRPr="0064016C" w:rsidRDefault="0064016C" w:rsidP="0064016C">
      <w:pPr>
        <w:pStyle w:val="ar-heading1"/>
        <w:keepNext w:val="0"/>
        <w:widowControl w:val="0"/>
        <w:spacing w:before="0" w:after="520"/>
        <w:jc w:val="both"/>
        <w:rPr>
          <w:rFonts w:ascii="Times New Roman" w:hAnsi="Times New Roman"/>
          <w:lang w:val="en-US" w:eastAsia="zh-TW"/>
        </w:rPr>
      </w:pPr>
      <w:r w:rsidRPr="0064016C">
        <w:rPr>
          <w:rFonts w:ascii="Times New Roman" w:hAnsi="Times New Roman" w:hint="eastAsia"/>
          <w:szCs w:val="28"/>
        </w:rPr>
        <w:t>（主議題）</w:t>
      </w:r>
    </w:p>
    <w:p w:rsidR="003E291A" w:rsidRPr="00430B89" w:rsidRDefault="00066C35" w:rsidP="003E291A">
      <w:pPr>
        <w:pStyle w:val="ar-heading1"/>
        <w:keepNext w:val="0"/>
        <w:widowControl w:val="0"/>
        <w:numPr>
          <w:ilvl w:val="0"/>
          <w:numId w:val="5"/>
        </w:numPr>
        <w:spacing w:before="0" w:after="520"/>
        <w:ind w:firstLine="0"/>
        <w:jc w:val="both"/>
        <w:rPr>
          <w:rFonts w:ascii="Times New Roman" w:hAnsi="Times New Roman"/>
          <w:i w:val="0"/>
          <w:lang w:val="en-US" w:eastAsia="zh-TW"/>
        </w:rPr>
      </w:pPr>
      <w:r w:rsidRPr="00430B89">
        <w:rPr>
          <w:rFonts w:ascii="Times New Roman" w:hAnsi="Times New Roman"/>
          <w:i w:val="0"/>
          <w:szCs w:val="28"/>
          <w:lang w:eastAsia="zh-HK"/>
        </w:rPr>
        <w:t>原審法官</w:t>
      </w:r>
      <w:r w:rsidR="00E40B27">
        <w:rPr>
          <w:rFonts w:ascii="Times New Roman" w:hAnsi="Times New Roman" w:hint="eastAsia"/>
          <w:i w:val="0"/>
          <w:szCs w:val="28"/>
          <w:lang w:eastAsia="zh-TW"/>
        </w:rPr>
        <w:t>裁定</w:t>
      </w:r>
      <w:r w:rsidRPr="00430B89">
        <w:rPr>
          <w:rFonts w:ascii="Times New Roman" w:hAnsi="Times New Roman"/>
          <w:i w:val="0"/>
          <w:szCs w:val="28"/>
          <w:lang w:eastAsia="zh-HK"/>
        </w:rPr>
        <w:t>所有控方證人</w:t>
      </w:r>
      <w:r w:rsidR="00D67B09">
        <w:rPr>
          <w:rFonts w:ascii="Times New Roman" w:hAnsi="Times New Roman" w:hint="eastAsia"/>
          <w:i w:val="0"/>
          <w:szCs w:val="28"/>
          <w:lang w:eastAsia="zh-TW"/>
        </w:rPr>
        <w:t>皆誠實</w:t>
      </w:r>
      <w:r w:rsidRPr="00430B89">
        <w:rPr>
          <w:rFonts w:ascii="Times New Roman" w:hAnsi="Times New Roman"/>
          <w:i w:val="0"/>
          <w:szCs w:val="28"/>
          <w:lang w:eastAsia="zh-HK"/>
        </w:rPr>
        <w:t>可靠</w:t>
      </w:r>
      <w:r w:rsidRPr="00430B89">
        <w:rPr>
          <w:rFonts w:ascii="Times New Roman" w:hAnsi="Times New Roman"/>
          <w:i w:val="0"/>
          <w:szCs w:val="28"/>
          <w:lang w:eastAsia="zh-TW"/>
        </w:rPr>
        <w:t>，</w:t>
      </w:r>
      <w:r w:rsidR="00AF1C5A">
        <w:rPr>
          <w:rFonts w:ascii="Times New Roman" w:hAnsi="Times New Roman" w:hint="eastAsia"/>
          <w:i w:val="0"/>
          <w:szCs w:val="28"/>
          <w:lang w:eastAsia="zh-TW"/>
        </w:rPr>
        <w:t>可信納他們</w:t>
      </w:r>
      <w:r w:rsidRPr="00430B89">
        <w:rPr>
          <w:rFonts w:ascii="Times New Roman" w:hAnsi="Times New Roman"/>
          <w:i w:val="0"/>
          <w:szCs w:val="28"/>
          <w:lang w:eastAsia="zh-HK"/>
        </w:rPr>
        <w:t>的</w:t>
      </w:r>
      <w:r w:rsidR="00AF1C5A">
        <w:rPr>
          <w:rFonts w:ascii="Times New Roman" w:hAnsi="Times New Roman" w:hint="eastAsia"/>
          <w:i w:val="0"/>
          <w:szCs w:val="28"/>
          <w:lang w:eastAsia="zh-TW"/>
        </w:rPr>
        <w:t>證供</w:t>
      </w:r>
      <w:r w:rsidRPr="00430B89">
        <w:rPr>
          <w:rFonts w:ascii="Times New Roman" w:hAnsi="Times New Roman"/>
          <w:i w:val="0"/>
          <w:szCs w:val="28"/>
          <w:lang w:eastAsia="zh-TW"/>
        </w:rPr>
        <w:t>。</w:t>
      </w:r>
    </w:p>
    <w:p w:rsidR="00D45E26" w:rsidRPr="00FD1610" w:rsidRDefault="00FD1610" w:rsidP="00D45E26">
      <w:pPr>
        <w:pStyle w:val="ar-heading1"/>
        <w:keepNext w:val="0"/>
        <w:widowControl w:val="0"/>
        <w:numPr>
          <w:ilvl w:val="0"/>
          <w:numId w:val="5"/>
        </w:numPr>
        <w:spacing w:before="0" w:after="520"/>
        <w:ind w:firstLine="0"/>
        <w:jc w:val="both"/>
        <w:rPr>
          <w:rFonts w:ascii="Times New Roman" w:hAnsi="Times New Roman"/>
          <w:i w:val="0"/>
          <w:lang w:val="en-US" w:eastAsia="zh-TW"/>
        </w:rPr>
      </w:pPr>
      <w:r>
        <w:rPr>
          <w:rFonts w:ascii="Times New Roman" w:hAnsi="Times New Roman" w:hint="eastAsia"/>
          <w:i w:val="0"/>
          <w:szCs w:val="28"/>
          <w:lang w:val="en-US" w:eastAsia="zh-TW"/>
        </w:rPr>
        <w:t>原審法官</w:t>
      </w:r>
      <w:r w:rsidR="00D67B09" w:rsidRPr="00FD1610">
        <w:rPr>
          <w:rFonts w:ascii="Times New Roman" w:hAnsi="Times New Roman"/>
          <w:i w:val="0"/>
          <w:szCs w:val="28"/>
          <w:lang w:val="en-US" w:eastAsia="zh-TW"/>
        </w:rPr>
        <w:t>根據現場錄影</w:t>
      </w:r>
      <w:r>
        <w:rPr>
          <w:rFonts w:ascii="Times New Roman" w:hAnsi="Times New Roman" w:hint="eastAsia"/>
          <w:i w:val="0"/>
          <w:szCs w:val="28"/>
          <w:lang w:val="en-US" w:eastAsia="zh-TW"/>
        </w:rPr>
        <w:t>和其他</w:t>
      </w:r>
      <w:r w:rsidR="00D67B09" w:rsidRPr="00FD1610">
        <w:rPr>
          <w:rFonts w:ascii="Times New Roman" w:hAnsi="Times New Roman"/>
          <w:i w:val="0"/>
          <w:szCs w:val="28"/>
          <w:lang w:val="en-US" w:eastAsia="zh-TW"/>
        </w:rPr>
        <w:t>證據</w:t>
      </w:r>
      <w:r w:rsidR="0016284E" w:rsidRPr="00FD1610">
        <w:rPr>
          <w:rFonts w:ascii="Times New Roman" w:hAnsi="Times New Roman"/>
          <w:i w:val="0"/>
          <w:szCs w:val="28"/>
          <w:lang w:val="en-US" w:eastAsia="zh-TW"/>
        </w:rPr>
        <w:t>裁定</w:t>
      </w:r>
      <w:r w:rsidR="00B04D5D" w:rsidRPr="00FD1610">
        <w:rPr>
          <w:rFonts w:ascii="Times New Roman" w:hAnsi="Times New Roman"/>
          <w:i w:val="0"/>
          <w:szCs w:val="28"/>
          <w:lang w:val="en-US" w:eastAsia="zh-TW"/>
        </w:rPr>
        <w:t>：</w:t>
      </w:r>
      <w:r w:rsidR="00E54FEE" w:rsidRPr="00FD1610">
        <w:rPr>
          <w:rFonts w:ascii="Times New Roman" w:hAnsi="Times New Roman"/>
          <w:i w:val="0"/>
          <w:szCs w:val="28"/>
          <w:lang w:val="en-US" w:eastAsia="zh-TW"/>
        </w:rPr>
        <w:t>在</w:t>
      </w:r>
      <w:r w:rsidR="00066C35" w:rsidRPr="00FD1610">
        <w:rPr>
          <w:rFonts w:ascii="Times New Roman" w:hAnsi="Times New Roman"/>
          <w:i w:val="0"/>
          <w:szCs w:val="28"/>
          <w:lang w:val="en-US" w:eastAsia="zh-HK"/>
        </w:rPr>
        <w:t>第一階</w:t>
      </w:r>
      <w:r w:rsidR="00066C35" w:rsidRPr="00FD1610">
        <w:rPr>
          <w:rFonts w:ascii="Times New Roman" w:hAnsi="Times New Roman"/>
          <w:i w:val="0"/>
          <w:szCs w:val="28"/>
          <w:lang w:val="en-US" w:eastAsia="zh-TW"/>
        </w:rPr>
        <w:t>段</w:t>
      </w:r>
      <w:r w:rsidR="00E333F6" w:rsidRPr="00FD1610">
        <w:rPr>
          <w:rFonts w:ascii="Times New Roman" w:hAnsi="Times New Roman"/>
          <w:i w:val="0"/>
          <w:szCs w:val="28"/>
          <w:lang w:val="en-US" w:eastAsia="zh-TW"/>
        </w:rPr>
        <w:t>，事件</w:t>
      </w:r>
      <w:r w:rsidR="00E54FEE" w:rsidRPr="00FD1610">
        <w:rPr>
          <w:rFonts w:ascii="Times New Roman" w:hAnsi="Times New Roman"/>
          <w:i w:val="0"/>
          <w:szCs w:val="28"/>
          <w:lang w:val="en-US" w:eastAsia="zh-TW"/>
        </w:rPr>
        <w:t>已</w:t>
      </w:r>
      <w:r w:rsidR="00184B43" w:rsidRPr="00FD1610">
        <w:rPr>
          <w:rFonts w:ascii="Times New Roman" w:hAnsi="Times New Roman"/>
          <w:i w:val="0"/>
          <w:szCs w:val="28"/>
          <w:lang w:val="en-US" w:eastAsia="zh-TW"/>
        </w:rPr>
        <w:t>構成</w:t>
      </w:r>
      <w:r w:rsidR="00D67B09" w:rsidRPr="00FD1610">
        <w:rPr>
          <w:rFonts w:ascii="Times New Roman" w:hAnsi="Times New Roman"/>
          <w:i w:val="0"/>
          <w:szCs w:val="28"/>
          <w:lang w:val="en-US" w:eastAsia="zh-TW"/>
        </w:rPr>
        <w:t>‘</w:t>
      </w:r>
      <w:r w:rsidR="00066C35" w:rsidRPr="00FD1610">
        <w:rPr>
          <w:rFonts w:ascii="Times New Roman" w:hAnsi="Times New Roman"/>
          <w:i w:val="0"/>
          <w:szCs w:val="28"/>
          <w:lang w:val="en-US" w:eastAsia="zh-HK"/>
        </w:rPr>
        <w:t>非</w:t>
      </w:r>
      <w:r w:rsidR="00066C35" w:rsidRPr="00FD1610">
        <w:rPr>
          <w:rFonts w:ascii="Times New Roman" w:hAnsi="Times New Roman"/>
          <w:i w:val="0"/>
          <w:szCs w:val="28"/>
          <w:lang w:val="en-US" w:eastAsia="zh-TW"/>
        </w:rPr>
        <w:t>法</w:t>
      </w:r>
      <w:r w:rsidR="00066C35" w:rsidRPr="00FD1610">
        <w:rPr>
          <w:rFonts w:ascii="Times New Roman" w:hAnsi="Times New Roman"/>
          <w:i w:val="0"/>
          <w:szCs w:val="28"/>
          <w:lang w:val="en-US" w:eastAsia="zh-HK"/>
        </w:rPr>
        <w:t>集</w:t>
      </w:r>
      <w:r w:rsidR="00066C35" w:rsidRPr="00FD1610">
        <w:rPr>
          <w:rFonts w:ascii="Times New Roman" w:hAnsi="Times New Roman"/>
          <w:i w:val="0"/>
          <w:szCs w:val="28"/>
          <w:lang w:val="en-US" w:eastAsia="zh-TW"/>
        </w:rPr>
        <w:t>結</w:t>
      </w:r>
      <w:r w:rsidR="00D67B09" w:rsidRPr="00FD1610">
        <w:rPr>
          <w:rFonts w:ascii="Times New Roman" w:hAnsi="Times New Roman"/>
          <w:i w:val="0"/>
          <w:szCs w:val="28"/>
          <w:lang w:val="en-US" w:eastAsia="zh-TW"/>
        </w:rPr>
        <w:t>’</w:t>
      </w:r>
      <w:r w:rsidR="00066C35" w:rsidRPr="00FD1610">
        <w:rPr>
          <w:rFonts w:ascii="Times New Roman" w:hAnsi="Times New Roman"/>
          <w:i w:val="0"/>
          <w:szCs w:val="28"/>
          <w:lang w:val="en-US" w:eastAsia="zh-HK"/>
        </w:rPr>
        <w:t>和</w:t>
      </w:r>
      <w:r w:rsidR="00D67B09" w:rsidRPr="00FD1610">
        <w:rPr>
          <w:rFonts w:ascii="Times New Roman" w:hAnsi="Times New Roman"/>
          <w:i w:val="0"/>
          <w:szCs w:val="28"/>
          <w:lang w:val="en-US" w:eastAsia="zh-TW"/>
        </w:rPr>
        <w:t>‘</w:t>
      </w:r>
      <w:r w:rsidR="00066C35" w:rsidRPr="00FD1610">
        <w:rPr>
          <w:rFonts w:ascii="Times New Roman" w:hAnsi="Times New Roman"/>
          <w:i w:val="0"/>
          <w:szCs w:val="28"/>
          <w:lang w:val="en-US" w:eastAsia="zh-HK"/>
        </w:rPr>
        <w:t>非</w:t>
      </w:r>
      <w:r w:rsidR="00066C35" w:rsidRPr="00FD1610">
        <w:rPr>
          <w:rFonts w:ascii="Times New Roman" w:hAnsi="Times New Roman"/>
          <w:i w:val="0"/>
          <w:szCs w:val="28"/>
          <w:lang w:val="en-US" w:eastAsia="zh-TW"/>
        </w:rPr>
        <w:t>法</w:t>
      </w:r>
      <w:r w:rsidR="00066C35" w:rsidRPr="00FD1610">
        <w:rPr>
          <w:rFonts w:ascii="Times New Roman" w:hAnsi="Times New Roman"/>
          <w:i w:val="0"/>
          <w:szCs w:val="28"/>
          <w:lang w:val="en-US" w:eastAsia="zh-HK"/>
        </w:rPr>
        <w:t>禁錮</w:t>
      </w:r>
      <w:r w:rsidR="00D67B09" w:rsidRPr="00FD1610">
        <w:rPr>
          <w:rFonts w:ascii="Times New Roman" w:hAnsi="Times New Roman"/>
          <w:i w:val="0"/>
          <w:szCs w:val="28"/>
          <w:lang w:val="en-US" w:eastAsia="zh-TW"/>
        </w:rPr>
        <w:t>’</w:t>
      </w:r>
      <w:r w:rsidR="00B04D5D" w:rsidRPr="00FD1610">
        <w:rPr>
          <w:rFonts w:ascii="Times New Roman" w:hAnsi="Times New Roman"/>
          <w:i w:val="0"/>
          <w:szCs w:val="28"/>
          <w:lang w:val="en-US" w:eastAsia="zh-TW"/>
        </w:rPr>
        <w:t>；</w:t>
      </w:r>
      <w:r w:rsidR="00BF2365" w:rsidRPr="00FD1610">
        <w:rPr>
          <w:rFonts w:ascii="Times New Roman" w:hAnsi="Times New Roman"/>
          <w:i w:val="0"/>
          <w:szCs w:val="28"/>
          <w:lang w:val="en-US" w:eastAsia="zh-HK"/>
        </w:rPr>
        <w:t>在第二階</w:t>
      </w:r>
      <w:r w:rsidR="00BF2365" w:rsidRPr="00FD1610">
        <w:rPr>
          <w:rFonts w:ascii="Times New Roman" w:hAnsi="Times New Roman"/>
          <w:i w:val="0"/>
          <w:szCs w:val="28"/>
          <w:lang w:val="en-US" w:eastAsia="zh-TW"/>
        </w:rPr>
        <w:t>段，</w:t>
      </w:r>
      <w:r w:rsidR="008E116A" w:rsidRPr="00FD1610">
        <w:rPr>
          <w:rFonts w:ascii="Times New Roman" w:hAnsi="Times New Roman"/>
          <w:i w:val="0"/>
          <w:szCs w:val="28"/>
          <w:lang w:eastAsia="zh-TW"/>
        </w:rPr>
        <w:t>身處現場</w:t>
      </w:r>
      <w:r w:rsidR="00D67B09" w:rsidRPr="00FD1610">
        <w:rPr>
          <w:rFonts w:ascii="Times New Roman" w:hAnsi="Times New Roman"/>
          <w:i w:val="0"/>
          <w:szCs w:val="28"/>
          <w:lang w:eastAsia="zh-TW"/>
        </w:rPr>
        <w:t>即</w:t>
      </w:r>
      <w:r w:rsidR="00066C35" w:rsidRPr="00FD1610">
        <w:rPr>
          <w:rFonts w:ascii="Times New Roman" w:hAnsi="Times New Roman"/>
          <w:i w:val="0"/>
          <w:szCs w:val="28"/>
          <w:lang w:eastAsia="zh-HK"/>
        </w:rPr>
        <w:t>包</w:t>
      </w:r>
      <w:r w:rsidR="00066C35" w:rsidRPr="00FD1610">
        <w:rPr>
          <w:rFonts w:ascii="Times New Roman" w:hAnsi="Times New Roman"/>
          <w:i w:val="0"/>
          <w:szCs w:val="28"/>
          <w:lang w:eastAsia="zh-TW"/>
        </w:rPr>
        <w:t>括</w:t>
      </w:r>
      <w:r w:rsidR="00BF51B8" w:rsidRPr="00FD1610">
        <w:rPr>
          <w:rFonts w:ascii="Times New Roman" w:hAnsi="Times New Roman"/>
          <w:i w:val="0"/>
          <w:szCs w:val="28"/>
          <w:lang w:eastAsia="zh-TW"/>
        </w:rPr>
        <w:t>‘</w:t>
      </w:r>
      <w:r w:rsidR="00BF51B8" w:rsidRPr="00FD1610">
        <w:rPr>
          <w:rFonts w:ascii="Times New Roman" w:hAnsi="Times New Roman"/>
          <w:i w:val="0"/>
          <w:szCs w:val="28"/>
          <w:lang w:eastAsia="zh-TW"/>
        </w:rPr>
        <w:t>付</w:t>
      </w:r>
      <w:r w:rsidR="00BF51B8" w:rsidRPr="00FD1610">
        <w:rPr>
          <w:rFonts w:ascii="Times New Roman" w:hAnsi="Times New Roman"/>
          <w:i w:val="0"/>
          <w:szCs w:val="28"/>
          <w:lang w:eastAsia="zh-TW"/>
        </w:rPr>
        <w:t>’</w:t>
      </w:r>
      <w:r w:rsidR="00900DF6">
        <w:rPr>
          <w:rFonts w:ascii="Times New Roman" w:hAnsi="Times New Roman"/>
          <w:i w:val="0"/>
          <w:szCs w:val="28"/>
          <w:lang w:eastAsia="zh-HK"/>
        </w:rPr>
        <w:t>、</w:t>
      </w:r>
      <w:r w:rsidR="00900DF6" w:rsidRPr="00900DF6">
        <w:rPr>
          <w:i w:val="0"/>
          <w:szCs w:val="28"/>
          <w:lang w:eastAsia="zh-HK"/>
        </w:rPr>
        <w:t>外</w:t>
      </w:r>
      <w:r w:rsidR="00900DF6" w:rsidRPr="00900DF6">
        <w:rPr>
          <w:rFonts w:hint="eastAsia"/>
          <w:i w:val="0"/>
          <w:szCs w:val="28"/>
          <w:lang w:val="en-US" w:eastAsia="zh-HK"/>
        </w:rPr>
        <w:t>籍</w:t>
      </w:r>
      <w:r w:rsidR="00066C35" w:rsidRPr="00900DF6">
        <w:rPr>
          <w:i w:val="0"/>
          <w:szCs w:val="28"/>
          <w:lang w:eastAsia="zh-HK"/>
        </w:rPr>
        <w:t>記者</w:t>
      </w:r>
      <w:r w:rsidR="00066C35" w:rsidRPr="00FD1610">
        <w:rPr>
          <w:rFonts w:ascii="Times New Roman" w:hAnsi="Times New Roman"/>
          <w:i w:val="0"/>
          <w:szCs w:val="28"/>
          <w:lang w:eastAsia="zh-HK"/>
        </w:rPr>
        <w:t>、張超雄、郭家麒及其</w:t>
      </w:r>
      <w:r w:rsidR="00066C35" w:rsidRPr="00FD1610">
        <w:rPr>
          <w:rFonts w:ascii="Times New Roman" w:hAnsi="Times New Roman"/>
          <w:i w:val="0"/>
          <w:szCs w:val="28"/>
          <w:lang w:eastAsia="zh-TW"/>
        </w:rPr>
        <w:t>他</w:t>
      </w:r>
      <w:r w:rsidR="00BF51B8" w:rsidRPr="00FD1610">
        <w:rPr>
          <w:rFonts w:ascii="Times New Roman" w:hAnsi="Times New Roman"/>
          <w:i w:val="0"/>
          <w:szCs w:val="28"/>
          <w:lang w:eastAsia="zh-TW"/>
        </w:rPr>
        <w:t>嘗試</w:t>
      </w:r>
      <w:r w:rsidR="00066C35" w:rsidRPr="00FD1610">
        <w:rPr>
          <w:rFonts w:ascii="Times New Roman" w:hAnsi="Times New Roman"/>
          <w:i w:val="0"/>
          <w:szCs w:val="28"/>
          <w:lang w:eastAsia="zh-HK"/>
        </w:rPr>
        <w:t>勸</w:t>
      </w:r>
      <w:r w:rsidR="00066C35" w:rsidRPr="00FD1610">
        <w:rPr>
          <w:rFonts w:ascii="Times New Roman" w:hAnsi="Times New Roman"/>
          <w:i w:val="0"/>
          <w:szCs w:val="28"/>
          <w:lang w:eastAsia="zh-TW"/>
        </w:rPr>
        <w:t>阻</w:t>
      </w:r>
      <w:r w:rsidR="008E116A" w:rsidRPr="00FD1610">
        <w:rPr>
          <w:rFonts w:ascii="Times New Roman" w:hAnsi="Times New Roman"/>
          <w:i w:val="0"/>
          <w:szCs w:val="28"/>
          <w:lang w:eastAsia="zh-TW"/>
        </w:rPr>
        <w:t>者</w:t>
      </w:r>
      <w:r w:rsidR="00D67B09" w:rsidRPr="00FD1610">
        <w:rPr>
          <w:rFonts w:ascii="Times New Roman" w:hAnsi="Times New Roman"/>
          <w:i w:val="0"/>
          <w:szCs w:val="28"/>
          <w:lang w:eastAsia="zh-TW"/>
        </w:rPr>
        <w:t>在內的人</w:t>
      </w:r>
      <w:r w:rsidR="0088215E" w:rsidRPr="00FD1610">
        <w:rPr>
          <w:rFonts w:ascii="Times New Roman" w:hAnsi="Times New Roman"/>
          <w:i w:val="0"/>
          <w:szCs w:val="28"/>
          <w:lang w:eastAsia="zh-TW"/>
        </w:rPr>
        <w:t>，</w:t>
      </w:r>
      <w:r w:rsidR="008E116A" w:rsidRPr="00FD1610">
        <w:rPr>
          <w:rFonts w:ascii="Times New Roman" w:hAnsi="Times New Roman"/>
          <w:i w:val="0"/>
          <w:szCs w:val="28"/>
          <w:lang w:eastAsia="zh-TW"/>
        </w:rPr>
        <w:t>均</w:t>
      </w:r>
      <w:r w:rsidR="00066C35" w:rsidRPr="00FD1610">
        <w:rPr>
          <w:rFonts w:ascii="Times New Roman" w:hAnsi="Times New Roman"/>
          <w:i w:val="0"/>
          <w:szCs w:val="28"/>
          <w:lang w:eastAsia="zh-HK"/>
        </w:rPr>
        <w:t>害</w:t>
      </w:r>
      <w:r w:rsidR="00066C35" w:rsidRPr="00FD1610">
        <w:rPr>
          <w:rFonts w:ascii="Times New Roman" w:hAnsi="Times New Roman"/>
          <w:i w:val="0"/>
          <w:szCs w:val="28"/>
          <w:lang w:eastAsia="zh-TW"/>
        </w:rPr>
        <w:t>怕</w:t>
      </w:r>
      <w:r w:rsidR="00066C35" w:rsidRPr="00FD1610">
        <w:rPr>
          <w:rFonts w:ascii="Times New Roman" w:hAnsi="Times New Roman"/>
          <w:i w:val="0"/>
          <w:szCs w:val="28"/>
          <w:lang w:eastAsia="zh-HK"/>
        </w:rPr>
        <w:t>或擔心</w:t>
      </w:r>
      <w:r w:rsidR="004D7EDA" w:rsidRPr="00FD1610">
        <w:rPr>
          <w:rFonts w:ascii="Times New Roman" w:hAnsi="Times New Roman"/>
          <w:i w:val="0"/>
          <w:szCs w:val="28"/>
          <w:lang w:eastAsia="zh-TW"/>
        </w:rPr>
        <w:t>其</w:t>
      </w:r>
      <w:r w:rsidR="00066C35" w:rsidRPr="00FD1610">
        <w:rPr>
          <w:rFonts w:ascii="Times New Roman" w:hAnsi="Times New Roman"/>
          <w:i w:val="0"/>
          <w:szCs w:val="28"/>
          <w:lang w:eastAsia="zh-HK"/>
        </w:rPr>
        <w:t>人身或財產可能受到損</w:t>
      </w:r>
      <w:r w:rsidR="00066C35" w:rsidRPr="00FD1610">
        <w:rPr>
          <w:rFonts w:ascii="Times New Roman" w:hAnsi="Times New Roman"/>
          <w:i w:val="0"/>
          <w:szCs w:val="28"/>
          <w:lang w:eastAsia="zh-TW"/>
        </w:rPr>
        <w:t>害</w:t>
      </w:r>
      <w:r w:rsidR="007B079C" w:rsidRPr="00FD1610">
        <w:rPr>
          <w:rFonts w:ascii="Times New Roman" w:hAnsi="Times New Roman"/>
          <w:i w:val="0"/>
          <w:szCs w:val="28"/>
          <w:lang w:eastAsia="zh-TW"/>
        </w:rPr>
        <w:t>，</w:t>
      </w:r>
      <w:r w:rsidR="0088215E" w:rsidRPr="00FD1610">
        <w:rPr>
          <w:rFonts w:ascii="Times New Roman" w:hAnsi="Times New Roman"/>
          <w:i w:val="0"/>
          <w:szCs w:val="28"/>
          <w:lang w:eastAsia="zh-TW"/>
        </w:rPr>
        <w:t>而且</w:t>
      </w:r>
      <w:r w:rsidR="004D7EDA" w:rsidRPr="00FD1610">
        <w:rPr>
          <w:rFonts w:ascii="Times New Roman" w:hAnsi="Times New Roman"/>
          <w:i w:val="0"/>
          <w:szCs w:val="28"/>
          <w:lang w:eastAsia="zh-TW"/>
        </w:rPr>
        <w:t>激進人</w:t>
      </w:r>
      <w:r w:rsidR="00066C35" w:rsidRPr="00FD1610">
        <w:rPr>
          <w:rFonts w:ascii="Times New Roman" w:hAnsi="Times New Roman"/>
          <w:i w:val="0"/>
          <w:szCs w:val="28"/>
          <w:lang w:eastAsia="zh-HK"/>
        </w:rPr>
        <w:t>群對</w:t>
      </w:r>
      <w:r w:rsidR="004D7EDA" w:rsidRPr="00FD1610">
        <w:rPr>
          <w:rFonts w:ascii="Times New Roman" w:hAnsi="Times New Roman"/>
          <w:i w:val="0"/>
          <w:szCs w:val="28"/>
          <w:lang w:eastAsia="zh-TW"/>
        </w:rPr>
        <w:t>‘</w:t>
      </w:r>
      <w:r w:rsidR="004D7EDA" w:rsidRPr="00FD1610">
        <w:rPr>
          <w:rFonts w:ascii="Times New Roman" w:hAnsi="Times New Roman"/>
          <w:i w:val="0"/>
          <w:szCs w:val="28"/>
          <w:lang w:eastAsia="zh-TW"/>
        </w:rPr>
        <w:t>付</w:t>
      </w:r>
      <w:r w:rsidR="004D7EDA" w:rsidRPr="00FD1610">
        <w:rPr>
          <w:rFonts w:ascii="Times New Roman" w:hAnsi="Times New Roman"/>
          <w:i w:val="0"/>
          <w:szCs w:val="28"/>
          <w:lang w:eastAsia="zh-TW"/>
        </w:rPr>
        <w:t>’</w:t>
      </w:r>
      <w:r w:rsidR="00066C35" w:rsidRPr="00FD1610">
        <w:rPr>
          <w:rFonts w:ascii="Times New Roman" w:hAnsi="Times New Roman"/>
          <w:i w:val="0"/>
          <w:szCs w:val="28"/>
          <w:lang w:eastAsia="zh-HK"/>
        </w:rPr>
        <w:t>所</w:t>
      </w:r>
      <w:r w:rsidR="00D67B09" w:rsidRPr="00FD1610">
        <w:rPr>
          <w:rFonts w:ascii="Times New Roman" w:hAnsi="Times New Roman"/>
          <w:i w:val="0"/>
          <w:szCs w:val="28"/>
          <w:lang w:eastAsia="zh-TW"/>
        </w:rPr>
        <w:t>使用</w:t>
      </w:r>
      <w:r w:rsidR="00066C35" w:rsidRPr="00FD1610">
        <w:rPr>
          <w:rFonts w:ascii="Times New Roman" w:hAnsi="Times New Roman"/>
          <w:i w:val="0"/>
          <w:szCs w:val="28"/>
          <w:lang w:eastAsia="zh-HK"/>
        </w:rPr>
        <w:t>的暴力</w:t>
      </w:r>
      <w:r w:rsidR="007B079C" w:rsidRPr="00FD1610">
        <w:rPr>
          <w:rFonts w:ascii="Times New Roman" w:hAnsi="Times New Roman"/>
          <w:i w:val="0"/>
          <w:szCs w:val="28"/>
          <w:lang w:eastAsia="zh-TW"/>
        </w:rPr>
        <w:t>也實質</w:t>
      </w:r>
      <w:r w:rsidR="00066C35" w:rsidRPr="00FD1610">
        <w:rPr>
          <w:rFonts w:ascii="Times New Roman" w:hAnsi="Times New Roman"/>
          <w:i w:val="0"/>
          <w:szCs w:val="28"/>
          <w:lang w:eastAsia="zh-HK"/>
        </w:rPr>
        <w:t>破</w:t>
      </w:r>
      <w:r w:rsidR="00066C35" w:rsidRPr="00FD1610">
        <w:rPr>
          <w:rFonts w:ascii="Times New Roman" w:hAnsi="Times New Roman"/>
          <w:i w:val="0"/>
          <w:szCs w:val="28"/>
          <w:lang w:eastAsia="zh-TW"/>
        </w:rPr>
        <w:t>壞</w:t>
      </w:r>
      <w:r w:rsidR="0088215E" w:rsidRPr="00FD1610">
        <w:rPr>
          <w:rFonts w:ascii="Times New Roman" w:hAnsi="Times New Roman"/>
          <w:i w:val="0"/>
          <w:szCs w:val="28"/>
          <w:lang w:eastAsia="zh-TW"/>
        </w:rPr>
        <w:t>了</w:t>
      </w:r>
      <w:r w:rsidR="00066C35" w:rsidRPr="00FD1610">
        <w:rPr>
          <w:rFonts w:ascii="Times New Roman" w:hAnsi="Times New Roman"/>
          <w:i w:val="0"/>
          <w:szCs w:val="28"/>
          <w:lang w:eastAsia="zh-HK"/>
        </w:rPr>
        <w:t>社會安寧</w:t>
      </w:r>
      <w:r w:rsidR="00066C35" w:rsidRPr="00FD1610">
        <w:rPr>
          <w:rFonts w:ascii="Times New Roman" w:hAnsi="Times New Roman"/>
          <w:i w:val="0"/>
          <w:szCs w:val="28"/>
          <w:lang w:eastAsia="zh-TW"/>
        </w:rPr>
        <w:t>，</w:t>
      </w:r>
      <w:r w:rsidR="000A4EC3" w:rsidRPr="00FD1610">
        <w:rPr>
          <w:rFonts w:ascii="Times New Roman" w:hAnsi="Times New Roman"/>
          <w:i w:val="0"/>
          <w:szCs w:val="28"/>
          <w:lang w:eastAsia="zh-TW"/>
        </w:rPr>
        <w:t>所以</w:t>
      </w:r>
      <w:r w:rsidRPr="00FD1610">
        <w:rPr>
          <w:rFonts w:ascii="Times New Roman" w:hAnsi="Times New Roman"/>
          <w:i w:val="0"/>
          <w:szCs w:val="28"/>
          <w:lang w:eastAsia="zh-TW"/>
        </w:rPr>
        <w:t>不但延續了</w:t>
      </w:r>
      <w:r w:rsidR="0031719B" w:rsidRPr="00FD1610">
        <w:rPr>
          <w:rFonts w:ascii="Times New Roman" w:hAnsi="Times New Roman"/>
          <w:i w:val="0"/>
          <w:szCs w:val="28"/>
          <w:lang w:eastAsia="zh-TW"/>
        </w:rPr>
        <w:t>‘</w:t>
      </w:r>
      <w:r w:rsidR="0031719B" w:rsidRPr="00FD1610">
        <w:rPr>
          <w:rFonts w:ascii="Times New Roman" w:hAnsi="Times New Roman"/>
          <w:i w:val="0"/>
          <w:szCs w:val="28"/>
          <w:lang w:eastAsia="zh-TW"/>
        </w:rPr>
        <w:t>付</w:t>
      </w:r>
      <w:r w:rsidR="0031719B" w:rsidRPr="00FD1610">
        <w:rPr>
          <w:rFonts w:ascii="Times New Roman" w:hAnsi="Times New Roman"/>
          <w:i w:val="0"/>
          <w:szCs w:val="28"/>
          <w:lang w:eastAsia="zh-TW"/>
        </w:rPr>
        <w:t>’</w:t>
      </w:r>
      <w:r w:rsidR="00066C35" w:rsidRPr="00FD1610">
        <w:rPr>
          <w:rFonts w:ascii="Times New Roman" w:hAnsi="Times New Roman"/>
          <w:i w:val="0"/>
          <w:szCs w:val="28"/>
          <w:lang w:eastAsia="zh-HK"/>
        </w:rPr>
        <w:t>的</w:t>
      </w:r>
      <w:r w:rsidRPr="00FD1610">
        <w:rPr>
          <w:rFonts w:ascii="Times New Roman" w:hAnsi="Times New Roman"/>
          <w:i w:val="0"/>
          <w:szCs w:val="28"/>
          <w:lang w:eastAsia="zh-TW"/>
        </w:rPr>
        <w:t>‘</w:t>
      </w:r>
      <w:r w:rsidR="00066C35" w:rsidRPr="00FD1610">
        <w:rPr>
          <w:rFonts w:ascii="Times New Roman" w:hAnsi="Times New Roman"/>
          <w:i w:val="0"/>
          <w:szCs w:val="28"/>
          <w:lang w:eastAsia="zh-HK"/>
        </w:rPr>
        <w:t>非法</w:t>
      </w:r>
      <w:r w:rsidR="00066C35" w:rsidRPr="00FD1610">
        <w:rPr>
          <w:rFonts w:ascii="Times New Roman" w:hAnsi="Times New Roman"/>
          <w:i w:val="0"/>
          <w:szCs w:val="28"/>
          <w:lang w:val="en-US" w:eastAsia="zh-HK"/>
        </w:rPr>
        <w:t>禁錮</w:t>
      </w:r>
      <w:r w:rsidRPr="00FD1610">
        <w:rPr>
          <w:rFonts w:ascii="Times New Roman" w:hAnsi="Times New Roman"/>
          <w:i w:val="0"/>
          <w:szCs w:val="28"/>
          <w:lang w:val="en-US" w:eastAsia="zh-TW"/>
        </w:rPr>
        <w:t>’</w:t>
      </w:r>
      <w:r w:rsidRPr="00FD1610">
        <w:rPr>
          <w:rFonts w:ascii="Times New Roman" w:hAnsi="Times New Roman"/>
          <w:i w:val="0"/>
          <w:szCs w:val="28"/>
          <w:lang w:val="en-US" w:eastAsia="zh-TW"/>
        </w:rPr>
        <w:t>而且還構成</w:t>
      </w:r>
      <w:r w:rsidRPr="00FD1610">
        <w:rPr>
          <w:rFonts w:ascii="Times New Roman" w:hAnsi="Times New Roman"/>
          <w:i w:val="0"/>
          <w:szCs w:val="28"/>
          <w:lang w:val="en-US" w:eastAsia="zh-TW"/>
        </w:rPr>
        <w:t>‘</w:t>
      </w:r>
      <w:r w:rsidRPr="00FD1610">
        <w:rPr>
          <w:rFonts w:ascii="Times New Roman" w:hAnsi="Times New Roman"/>
          <w:i w:val="0"/>
          <w:szCs w:val="28"/>
          <w:lang w:val="en-US" w:eastAsia="zh-TW"/>
        </w:rPr>
        <w:t>暴動</w:t>
      </w:r>
      <w:r w:rsidRPr="00FD1610">
        <w:rPr>
          <w:rFonts w:ascii="Times New Roman" w:hAnsi="Times New Roman"/>
          <w:i w:val="0"/>
          <w:szCs w:val="28"/>
          <w:lang w:val="en-US" w:eastAsia="zh-TW"/>
        </w:rPr>
        <w:t>’</w:t>
      </w:r>
      <w:r w:rsidR="00D45E26" w:rsidRPr="00FD1610">
        <w:rPr>
          <w:rFonts w:ascii="Times New Roman" w:hAnsi="Times New Roman"/>
          <w:i w:val="0"/>
          <w:lang w:val="en-US" w:eastAsia="zh-TW"/>
        </w:rPr>
        <w:t>。</w:t>
      </w:r>
    </w:p>
    <w:p w:rsidR="008467B7" w:rsidRPr="00AD0BC6" w:rsidRDefault="00066C35" w:rsidP="00066C35">
      <w:pPr>
        <w:pStyle w:val="ar-heading1"/>
        <w:keepNext w:val="0"/>
        <w:numPr>
          <w:ilvl w:val="0"/>
          <w:numId w:val="5"/>
        </w:numPr>
        <w:spacing w:before="0" w:after="520"/>
        <w:ind w:firstLine="0"/>
        <w:jc w:val="both"/>
        <w:rPr>
          <w:rFonts w:ascii="Times New Roman" w:hAnsi="Times New Roman"/>
          <w:i w:val="0"/>
          <w:lang w:val="en-US" w:eastAsia="zh-TW"/>
        </w:rPr>
      </w:pPr>
      <w:r w:rsidRPr="00AD0BC6">
        <w:rPr>
          <w:rFonts w:ascii="Times New Roman" w:hAnsi="Times New Roman"/>
          <w:i w:val="0"/>
          <w:szCs w:val="28"/>
          <w:lang w:eastAsia="zh-HK"/>
        </w:rPr>
        <w:t>原審法</w:t>
      </w:r>
      <w:r w:rsidRPr="00AD0BC6">
        <w:rPr>
          <w:rFonts w:ascii="Times New Roman" w:hAnsi="Times New Roman"/>
          <w:i w:val="0"/>
          <w:szCs w:val="28"/>
          <w:lang w:eastAsia="zh-TW"/>
        </w:rPr>
        <w:t>官</w:t>
      </w:r>
      <w:r w:rsidR="00FD1610">
        <w:rPr>
          <w:rFonts w:ascii="Times New Roman" w:hAnsi="Times New Roman" w:hint="eastAsia"/>
          <w:i w:val="0"/>
          <w:szCs w:val="28"/>
          <w:lang w:eastAsia="zh-TW"/>
        </w:rPr>
        <w:t>進一步</w:t>
      </w:r>
      <w:r w:rsidR="00E333F6">
        <w:rPr>
          <w:rFonts w:ascii="Times New Roman" w:hAnsi="Times New Roman" w:hint="eastAsia"/>
          <w:i w:val="0"/>
          <w:szCs w:val="28"/>
          <w:lang w:eastAsia="zh-TW"/>
        </w:rPr>
        <w:t>裁定</w:t>
      </w:r>
      <w:r w:rsidR="007A6FCF">
        <w:rPr>
          <w:rFonts w:ascii="Times New Roman" w:hAnsi="Times New Roman" w:hint="eastAsia"/>
          <w:i w:val="0"/>
          <w:szCs w:val="28"/>
          <w:lang w:eastAsia="zh-TW"/>
        </w:rPr>
        <w:t>：</w:t>
      </w:r>
      <w:r w:rsidRPr="00AD0BC6">
        <w:rPr>
          <w:rFonts w:ascii="Times New Roman" w:hAnsi="Times New Roman"/>
          <w:i w:val="0"/>
          <w:szCs w:val="28"/>
          <w:lang w:eastAsia="zh-HK"/>
        </w:rPr>
        <w:t>申</w:t>
      </w:r>
      <w:r w:rsidRPr="00AD0BC6">
        <w:rPr>
          <w:rFonts w:ascii="Times New Roman" w:hAnsi="Times New Roman"/>
          <w:i w:val="0"/>
          <w:szCs w:val="28"/>
          <w:lang w:eastAsia="zh-TW"/>
        </w:rPr>
        <w:t>請</w:t>
      </w:r>
      <w:r w:rsidR="007C6122">
        <w:rPr>
          <w:rFonts w:ascii="Times New Roman" w:hAnsi="Times New Roman"/>
          <w:i w:val="0"/>
          <w:szCs w:val="28"/>
          <w:lang w:eastAsia="zh-HK"/>
        </w:rPr>
        <w:t>人</w:t>
      </w:r>
      <w:r w:rsidR="007C6122">
        <w:rPr>
          <w:rFonts w:ascii="Times New Roman" w:hAnsi="Times New Roman" w:hint="eastAsia"/>
          <w:i w:val="0"/>
          <w:szCs w:val="28"/>
          <w:lang w:eastAsia="zh-TW"/>
        </w:rPr>
        <w:t>的</w:t>
      </w:r>
      <w:r w:rsidRPr="00AD0BC6">
        <w:rPr>
          <w:rFonts w:ascii="Times New Roman" w:hAnsi="Times New Roman"/>
          <w:i w:val="0"/>
          <w:szCs w:val="28"/>
          <w:lang w:eastAsia="zh-HK"/>
        </w:rPr>
        <w:t>警誡</w:t>
      </w:r>
      <w:r w:rsidR="00FD1610">
        <w:rPr>
          <w:rFonts w:ascii="Times New Roman" w:hAnsi="Times New Roman" w:hint="eastAsia"/>
          <w:i w:val="0"/>
          <w:szCs w:val="28"/>
          <w:lang w:eastAsia="zh-TW"/>
        </w:rPr>
        <w:t>供詞</w:t>
      </w:r>
      <w:r w:rsidR="00383FC9" w:rsidRPr="00AD0BC6">
        <w:rPr>
          <w:rFonts w:ascii="Times New Roman" w:hAnsi="Times New Roman"/>
          <w:i w:val="0"/>
          <w:szCs w:val="28"/>
          <w:lang w:eastAsia="zh-TW"/>
        </w:rPr>
        <w:t>，</w:t>
      </w:r>
      <w:r w:rsidRPr="00AD0BC6">
        <w:rPr>
          <w:rFonts w:ascii="Times New Roman" w:hAnsi="Times New Roman"/>
          <w:i w:val="0"/>
          <w:szCs w:val="28"/>
          <w:lang w:eastAsia="zh-HK"/>
        </w:rPr>
        <w:t>簡</w:t>
      </w:r>
      <w:r w:rsidRPr="00AD0BC6">
        <w:rPr>
          <w:rFonts w:ascii="Times New Roman" w:hAnsi="Times New Roman"/>
          <w:i w:val="0"/>
          <w:szCs w:val="28"/>
          <w:lang w:eastAsia="zh-TW"/>
        </w:rPr>
        <w:t>單</w:t>
      </w:r>
      <w:r w:rsidRPr="00AD0BC6">
        <w:rPr>
          <w:rFonts w:ascii="Times New Roman" w:hAnsi="Times New Roman"/>
          <w:i w:val="0"/>
          <w:szCs w:val="28"/>
          <w:lang w:eastAsia="zh-HK"/>
        </w:rPr>
        <w:t>直</w:t>
      </w:r>
      <w:r w:rsidRPr="00AD0BC6">
        <w:rPr>
          <w:rFonts w:ascii="Times New Roman" w:hAnsi="Times New Roman"/>
          <w:i w:val="0"/>
          <w:szCs w:val="28"/>
          <w:lang w:eastAsia="zh-TW"/>
        </w:rPr>
        <w:t>接</w:t>
      </w:r>
      <w:r w:rsidRPr="00AD0BC6">
        <w:rPr>
          <w:rFonts w:ascii="Times New Roman" w:hAnsi="Times New Roman"/>
          <w:i w:val="0"/>
          <w:szCs w:val="28"/>
          <w:lang w:eastAsia="zh-HK"/>
        </w:rPr>
        <w:t>地承認了</w:t>
      </w:r>
      <w:r w:rsidR="001C0D76" w:rsidRPr="00AD0BC6">
        <w:rPr>
          <w:rFonts w:ascii="Times New Roman" w:hAnsi="Times New Roman"/>
          <w:i w:val="0"/>
          <w:szCs w:val="28"/>
          <w:lang w:eastAsia="zh-TW"/>
        </w:rPr>
        <w:t>自己</w:t>
      </w:r>
      <w:r w:rsidR="00FD1610">
        <w:rPr>
          <w:rFonts w:ascii="Times New Roman" w:hAnsi="Times New Roman" w:hint="eastAsia"/>
          <w:i w:val="0"/>
          <w:szCs w:val="28"/>
          <w:lang w:eastAsia="zh-TW"/>
        </w:rPr>
        <w:t>襲擊</w:t>
      </w:r>
      <w:r w:rsidR="00E15D52" w:rsidRPr="00AD0BC6">
        <w:rPr>
          <w:rFonts w:ascii="Times New Roman" w:hAnsi="Times New Roman"/>
          <w:i w:val="0"/>
          <w:szCs w:val="28"/>
          <w:lang w:eastAsia="zh-TW"/>
        </w:rPr>
        <w:t>‘</w:t>
      </w:r>
      <w:r w:rsidR="00E15D52" w:rsidRPr="00AD0BC6">
        <w:rPr>
          <w:rFonts w:ascii="Times New Roman" w:hAnsi="Times New Roman"/>
          <w:i w:val="0"/>
          <w:szCs w:val="28"/>
          <w:lang w:eastAsia="zh-TW"/>
        </w:rPr>
        <w:t>付</w:t>
      </w:r>
      <w:r w:rsidR="00E15D52" w:rsidRPr="00AD0BC6">
        <w:rPr>
          <w:rFonts w:ascii="Times New Roman" w:hAnsi="Times New Roman"/>
          <w:i w:val="0"/>
          <w:szCs w:val="28"/>
          <w:lang w:eastAsia="zh-TW"/>
        </w:rPr>
        <w:t>’</w:t>
      </w:r>
      <w:r w:rsidR="00E15D52" w:rsidRPr="00AD0BC6">
        <w:rPr>
          <w:rFonts w:ascii="Times New Roman" w:hAnsi="Times New Roman"/>
          <w:i w:val="0"/>
          <w:szCs w:val="28"/>
          <w:lang w:eastAsia="zh-TW"/>
        </w:rPr>
        <w:t>和</w:t>
      </w:r>
      <w:r w:rsidRPr="00AD0BC6">
        <w:rPr>
          <w:rFonts w:ascii="Times New Roman" w:hAnsi="Times New Roman"/>
          <w:i w:val="0"/>
          <w:szCs w:val="28"/>
          <w:lang w:eastAsia="zh-HK"/>
        </w:rPr>
        <w:t>用索帶捆</w:t>
      </w:r>
      <w:r w:rsidRPr="00AD0BC6">
        <w:rPr>
          <w:rFonts w:ascii="Times New Roman" w:hAnsi="Times New Roman"/>
          <w:i w:val="0"/>
          <w:szCs w:val="28"/>
          <w:lang w:eastAsia="zh-TW"/>
        </w:rPr>
        <w:t>綁</w:t>
      </w:r>
      <w:r w:rsidR="00DE0C74" w:rsidRPr="00AD0BC6">
        <w:rPr>
          <w:rFonts w:ascii="Times New Roman" w:hAnsi="Times New Roman"/>
          <w:i w:val="0"/>
          <w:szCs w:val="28"/>
          <w:lang w:eastAsia="zh-TW"/>
        </w:rPr>
        <w:t>‘</w:t>
      </w:r>
      <w:r w:rsidR="00DE0C74" w:rsidRPr="00AD0BC6">
        <w:rPr>
          <w:rFonts w:ascii="Times New Roman" w:hAnsi="Times New Roman"/>
          <w:i w:val="0"/>
          <w:szCs w:val="28"/>
          <w:lang w:eastAsia="zh-TW"/>
        </w:rPr>
        <w:t>付</w:t>
      </w:r>
      <w:r w:rsidR="00DE0C74" w:rsidRPr="00AD0BC6">
        <w:rPr>
          <w:rFonts w:ascii="Times New Roman" w:hAnsi="Times New Roman"/>
          <w:i w:val="0"/>
          <w:szCs w:val="28"/>
          <w:lang w:eastAsia="zh-TW"/>
        </w:rPr>
        <w:t>’</w:t>
      </w:r>
      <w:r w:rsidR="00F904FB">
        <w:rPr>
          <w:rFonts w:ascii="Times New Roman" w:hAnsi="Times New Roman" w:hint="eastAsia"/>
          <w:i w:val="0"/>
          <w:szCs w:val="28"/>
          <w:lang w:eastAsia="zh-TW"/>
        </w:rPr>
        <w:t>；</w:t>
      </w:r>
      <w:r w:rsidR="007C6122">
        <w:rPr>
          <w:rFonts w:ascii="Times New Roman" w:hAnsi="Times New Roman" w:hint="eastAsia"/>
          <w:i w:val="0"/>
          <w:szCs w:val="28"/>
          <w:lang w:eastAsia="zh-TW"/>
        </w:rPr>
        <w:t>上述的招認</w:t>
      </w:r>
      <w:r w:rsidR="002E53AF">
        <w:rPr>
          <w:rFonts w:ascii="Times New Roman" w:hAnsi="Times New Roman" w:hint="eastAsia"/>
          <w:i w:val="0"/>
          <w:szCs w:val="28"/>
          <w:lang w:eastAsia="zh-TW"/>
        </w:rPr>
        <w:t>和</w:t>
      </w:r>
      <w:r w:rsidR="007C6122">
        <w:rPr>
          <w:rFonts w:ascii="Times New Roman" w:hAnsi="Times New Roman" w:hint="eastAsia"/>
          <w:i w:val="0"/>
          <w:szCs w:val="28"/>
          <w:lang w:eastAsia="zh-TW"/>
        </w:rPr>
        <w:t>在</w:t>
      </w:r>
      <w:r w:rsidR="00FD1610">
        <w:rPr>
          <w:rFonts w:ascii="Times New Roman" w:hAnsi="Times New Roman" w:hint="eastAsia"/>
          <w:i w:val="0"/>
          <w:szCs w:val="28"/>
          <w:lang w:eastAsia="zh-TW"/>
        </w:rPr>
        <w:t>現場錄</w:t>
      </w:r>
      <w:r w:rsidR="007C6122">
        <w:rPr>
          <w:rFonts w:ascii="Times New Roman" w:hAnsi="Times New Roman" w:hint="eastAsia"/>
          <w:i w:val="0"/>
          <w:szCs w:val="28"/>
          <w:lang w:eastAsia="zh-TW"/>
        </w:rPr>
        <w:t>得</w:t>
      </w:r>
      <w:r w:rsidR="001A5E4B" w:rsidRPr="00AD0BC6">
        <w:rPr>
          <w:rFonts w:ascii="Times New Roman" w:hAnsi="Times New Roman"/>
          <w:i w:val="0"/>
          <w:szCs w:val="28"/>
          <w:lang w:eastAsia="zh-TW"/>
        </w:rPr>
        <w:t>的畫面完全</w:t>
      </w:r>
      <w:r w:rsidR="00DE0C74" w:rsidRPr="00AD0BC6">
        <w:rPr>
          <w:rFonts w:ascii="Times New Roman" w:hAnsi="Times New Roman"/>
          <w:i w:val="0"/>
          <w:szCs w:val="28"/>
          <w:lang w:eastAsia="zh-TW"/>
        </w:rPr>
        <w:t>吻合</w:t>
      </w:r>
      <w:r w:rsidR="007A6FCF">
        <w:rPr>
          <w:rFonts w:ascii="Times New Roman" w:hAnsi="Times New Roman" w:hint="eastAsia"/>
          <w:i w:val="0"/>
          <w:szCs w:val="28"/>
          <w:lang w:eastAsia="zh-TW"/>
        </w:rPr>
        <w:t>；</w:t>
      </w:r>
      <w:r w:rsidR="007C6122">
        <w:rPr>
          <w:rFonts w:ascii="Times New Roman" w:hAnsi="Times New Roman" w:hint="eastAsia"/>
          <w:i w:val="0"/>
          <w:szCs w:val="28"/>
          <w:lang w:eastAsia="zh-TW"/>
        </w:rPr>
        <w:t>錄影裡的</w:t>
      </w:r>
      <w:r w:rsidRPr="00AD0BC6">
        <w:rPr>
          <w:rFonts w:ascii="Times New Roman" w:hAnsi="Times New Roman"/>
          <w:i w:val="0"/>
          <w:szCs w:val="28"/>
          <w:lang w:eastAsia="zh-HK"/>
        </w:rPr>
        <w:t>犯案女子</w:t>
      </w:r>
      <w:r w:rsidR="002E53AF">
        <w:rPr>
          <w:rFonts w:ascii="Times New Roman" w:hAnsi="Times New Roman" w:hint="eastAsia"/>
          <w:i w:val="0"/>
          <w:szCs w:val="28"/>
          <w:lang w:eastAsia="zh-TW"/>
        </w:rPr>
        <w:t>在影片中</w:t>
      </w:r>
      <w:r w:rsidRPr="00AD0BC6">
        <w:rPr>
          <w:rFonts w:ascii="Times New Roman" w:hAnsi="Times New Roman"/>
          <w:i w:val="0"/>
          <w:szCs w:val="28"/>
          <w:lang w:eastAsia="zh-TW"/>
        </w:rPr>
        <w:t>露</w:t>
      </w:r>
      <w:r w:rsidR="000D54E9" w:rsidRPr="00AD0BC6">
        <w:rPr>
          <w:rFonts w:ascii="Times New Roman" w:hAnsi="Times New Roman"/>
          <w:i w:val="0"/>
          <w:szCs w:val="28"/>
          <w:lang w:eastAsia="zh-TW"/>
        </w:rPr>
        <w:t>出</w:t>
      </w:r>
      <w:r w:rsidR="007C4E08" w:rsidRPr="00AD0BC6">
        <w:rPr>
          <w:rFonts w:ascii="Times New Roman" w:hAnsi="Times New Roman"/>
          <w:i w:val="0"/>
          <w:szCs w:val="28"/>
          <w:lang w:eastAsia="zh-TW"/>
        </w:rPr>
        <w:t>了</w:t>
      </w:r>
      <w:r w:rsidR="002E53AF">
        <w:rPr>
          <w:rFonts w:ascii="Times New Roman" w:hAnsi="Times New Roman" w:hint="eastAsia"/>
          <w:i w:val="0"/>
          <w:szCs w:val="28"/>
          <w:lang w:eastAsia="zh-TW"/>
        </w:rPr>
        <w:t>部分甚至</w:t>
      </w:r>
      <w:r w:rsidR="007C4E08" w:rsidRPr="00AD0BC6">
        <w:rPr>
          <w:rFonts w:ascii="Times New Roman" w:hAnsi="Times New Roman"/>
          <w:i w:val="0"/>
          <w:szCs w:val="28"/>
          <w:lang w:eastAsia="zh-TW"/>
        </w:rPr>
        <w:t>整</w:t>
      </w:r>
      <w:r w:rsidR="002E53AF">
        <w:rPr>
          <w:rFonts w:ascii="Times New Roman" w:hAnsi="Times New Roman" w:hint="eastAsia"/>
          <w:i w:val="0"/>
          <w:szCs w:val="28"/>
          <w:lang w:eastAsia="zh-TW"/>
        </w:rPr>
        <w:t>張</w:t>
      </w:r>
      <w:r w:rsidR="00E30A61" w:rsidRPr="00AD0BC6">
        <w:rPr>
          <w:rFonts w:ascii="Times New Roman" w:hAnsi="Times New Roman"/>
          <w:i w:val="0"/>
          <w:szCs w:val="28"/>
          <w:lang w:eastAsia="zh-TW"/>
        </w:rPr>
        <w:t>臉龐</w:t>
      </w:r>
      <w:r w:rsidRPr="00AD0BC6">
        <w:rPr>
          <w:rFonts w:ascii="Times New Roman" w:hAnsi="Times New Roman"/>
          <w:i w:val="0"/>
          <w:szCs w:val="28"/>
          <w:lang w:eastAsia="zh-TW"/>
        </w:rPr>
        <w:t>，</w:t>
      </w:r>
      <w:r w:rsidR="00E30A61" w:rsidRPr="00AD0BC6">
        <w:rPr>
          <w:rFonts w:ascii="Times New Roman" w:hAnsi="Times New Roman"/>
          <w:i w:val="0"/>
          <w:szCs w:val="28"/>
          <w:lang w:eastAsia="zh-TW"/>
        </w:rPr>
        <w:t>樣子</w:t>
      </w:r>
      <w:r w:rsidR="000D54E9" w:rsidRPr="00AD0BC6">
        <w:rPr>
          <w:rFonts w:ascii="Times New Roman" w:hAnsi="Times New Roman"/>
          <w:i w:val="0"/>
          <w:szCs w:val="28"/>
          <w:lang w:eastAsia="zh-TW"/>
        </w:rPr>
        <w:t>和</w:t>
      </w:r>
      <w:r w:rsidRPr="00AD0BC6">
        <w:rPr>
          <w:rFonts w:ascii="Times New Roman" w:hAnsi="Times New Roman"/>
          <w:i w:val="0"/>
          <w:szCs w:val="28"/>
          <w:lang w:eastAsia="zh-HK"/>
        </w:rPr>
        <w:t>申</w:t>
      </w:r>
      <w:r w:rsidRPr="00AD0BC6">
        <w:rPr>
          <w:rFonts w:ascii="Times New Roman" w:hAnsi="Times New Roman"/>
          <w:i w:val="0"/>
          <w:szCs w:val="28"/>
          <w:lang w:eastAsia="zh-TW"/>
        </w:rPr>
        <w:t>請</w:t>
      </w:r>
      <w:r w:rsidRPr="00AD0BC6">
        <w:rPr>
          <w:rFonts w:ascii="Times New Roman" w:hAnsi="Times New Roman"/>
          <w:i w:val="0"/>
          <w:szCs w:val="28"/>
          <w:lang w:eastAsia="zh-HK"/>
        </w:rPr>
        <w:t>人被拘捕後的照</w:t>
      </w:r>
      <w:r w:rsidRPr="00AD0BC6">
        <w:rPr>
          <w:rFonts w:ascii="Times New Roman" w:hAnsi="Times New Roman"/>
          <w:i w:val="0"/>
          <w:szCs w:val="28"/>
          <w:lang w:eastAsia="zh-TW"/>
        </w:rPr>
        <w:t>片</w:t>
      </w:r>
      <w:r w:rsidR="00F736F0" w:rsidRPr="00AD0BC6">
        <w:rPr>
          <w:rFonts w:ascii="Times New Roman" w:hAnsi="Times New Roman"/>
          <w:i w:val="0"/>
          <w:szCs w:val="28"/>
          <w:lang w:eastAsia="zh-TW"/>
        </w:rPr>
        <w:t>完全</w:t>
      </w:r>
      <w:r w:rsidRPr="00AD0BC6">
        <w:rPr>
          <w:rFonts w:ascii="Times New Roman" w:hAnsi="Times New Roman"/>
          <w:i w:val="0"/>
          <w:szCs w:val="28"/>
          <w:lang w:eastAsia="zh-HK"/>
        </w:rPr>
        <w:t>一樣</w:t>
      </w:r>
      <w:r w:rsidR="007A6FCF">
        <w:rPr>
          <w:rFonts w:ascii="Times New Roman" w:hAnsi="Times New Roman" w:hint="eastAsia"/>
          <w:i w:val="0"/>
          <w:szCs w:val="28"/>
          <w:lang w:eastAsia="zh-TW"/>
        </w:rPr>
        <w:t>；</w:t>
      </w:r>
      <w:r w:rsidR="007C6122">
        <w:rPr>
          <w:rFonts w:ascii="Times New Roman" w:hAnsi="Times New Roman" w:hint="eastAsia"/>
          <w:i w:val="0"/>
          <w:szCs w:val="28"/>
          <w:lang w:eastAsia="zh-TW"/>
        </w:rPr>
        <w:t>該</w:t>
      </w:r>
      <w:r w:rsidRPr="00AD0BC6">
        <w:rPr>
          <w:rFonts w:ascii="Times New Roman" w:hAnsi="Times New Roman"/>
          <w:i w:val="0"/>
          <w:szCs w:val="28"/>
          <w:lang w:eastAsia="zh-HK"/>
        </w:rPr>
        <w:t>女子指</w:t>
      </w:r>
      <w:r w:rsidRPr="00AD0BC6">
        <w:rPr>
          <w:rFonts w:ascii="Times New Roman" w:hAnsi="Times New Roman"/>
          <w:i w:val="0"/>
          <w:szCs w:val="28"/>
          <w:lang w:eastAsia="zh-TW"/>
        </w:rPr>
        <w:t>稱</w:t>
      </w:r>
      <w:r w:rsidRPr="00AD0BC6">
        <w:rPr>
          <w:rFonts w:ascii="Times New Roman" w:hAnsi="Times New Roman"/>
          <w:i w:val="0"/>
          <w:szCs w:val="28"/>
          <w:lang w:eastAsia="zh-HK"/>
        </w:rPr>
        <w:t>郭家麒非</w:t>
      </w:r>
      <w:r w:rsidRPr="00AD0BC6">
        <w:rPr>
          <w:rFonts w:ascii="Times New Roman" w:hAnsi="Times New Roman"/>
          <w:i w:val="0"/>
          <w:szCs w:val="28"/>
          <w:lang w:eastAsia="zh-TW"/>
        </w:rPr>
        <w:lastRenderedPageBreak/>
        <w:t>禮</w:t>
      </w:r>
      <w:r w:rsidR="00E30A61" w:rsidRPr="00AD0BC6">
        <w:rPr>
          <w:rFonts w:ascii="Times New Roman" w:hAnsi="Times New Roman"/>
          <w:i w:val="0"/>
          <w:szCs w:val="28"/>
          <w:lang w:eastAsia="zh-TW"/>
        </w:rPr>
        <w:t>時</w:t>
      </w:r>
      <w:r w:rsidRPr="00AD0BC6">
        <w:rPr>
          <w:rFonts w:ascii="Times New Roman" w:hAnsi="Times New Roman"/>
          <w:i w:val="0"/>
          <w:szCs w:val="28"/>
          <w:lang w:eastAsia="zh-HK"/>
        </w:rPr>
        <w:t>的聲線、語</w:t>
      </w:r>
      <w:r w:rsidRPr="00AD0BC6">
        <w:rPr>
          <w:rFonts w:ascii="Times New Roman" w:hAnsi="Times New Roman"/>
          <w:i w:val="0"/>
          <w:szCs w:val="28"/>
          <w:lang w:eastAsia="zh-TW"/>
        </w:rPr>
        <w:t>氣</w:t>
      </w:r>
      <w:r w:rsidR="00E30A61" w:rsidRPr="00AD0BC6">
        <w:rPr>
          <w:rFonts w:ascii="Times New Roman" w:hAnsi="Times New Roman"/>
          <w:i w:val="0"/>
          <w:szCs w:val="28"/>
          <w:lang w:eastAsia="zh-TW"/>
        </w:rPr>
        <w:t>，以</w:t>
      </w:r>
      <w:r w:rsidRPr="00AD0BC6">
        <w:rPr>
          <w:rFonts w:ascii="Times New Roman" w:hAnsi="Times New Roman"/>
          <w:i w:val="0"/>
          <w:szCs w:val="28"/>
          <w:lang w:eastAsia="zh-HK"/>
        </w:rPr>
        <w:t>及發音</w:t>
      </w:r>
      <w:r w:rsidR="00F736F0" w:rsidRPr="00AD0BC6">
        <w:rPr>
          <w:rFonts w:ascii="Times New Roman" w:hAnsi="Times New Roman"/>
          <w:i w:val="0"/>
          <w:szCs w:val="28"/>
          <w:lang w:eastAsia="zh-TW"/>
        </w:rPr>
        <w:t>，也和</w:t>
      </w:r>
      <w:r w:rsidRPr="00AD0BC6">
        <w:rPr>
          <w:rFonts w:ascii="Times New Roman" w:hAnsi="Times New Roman"/>
          <w:i w:val="0"/>
          <w:szCs w:val="28"/>
          <w:lang w:eastAsia="zh-HK"/>
        </w:rPr>
        <w:t>申</w:t>
      </w:r>
      <w:r w:rsidRPr="00AD0BC6">
        <w:rPr>
          <w:rFonts w:ascii="Times New Roman" w:hAnsi="Times New Roman"/>
          <w:i w:val="0"/>
          <w:szCs w:val="28"/>
          <w:lang w:eastAsia="zh-TW"/>
        </w:rPr>
        <w:t>請</w:t>
      </w:r>
      <w:r w:rsidRPr="00AD0BC6">
        <w:rPr>
          <w:rFonts w:ascii="Times New Roman" w:hAnsi="Times New Roman"/>
          <w:i w:val="0"/>
          <w:szCs w:val="28"/>
          <w:lang w:eastAsia="zh-HK"/>
        </w:rPr>
        <w:t>人</w:t>
      </w:r>
      <w:r w:rsidR="00F736F0" w:rsidRPr="00AD0BC6">
        <w:rPr>
          <w:rFonts w:ascii="Times New Roman" w:hAnsi="Times New Roman"/>
          <w:i w:val="0"/>
          <w:szCs w:val="28"/>
          <w:lang w:eastAsia="zh-TW"/>
        </w:rPr>
        <w:t>的</w:t>
      </w:r>
      <w:r w:rsidRPr="00AD0BC6">
        <w:rPr>
          <w:rFonts w:ascii="Times New Roman" w:hAnsi="Times New Roman"/>
          <w:i w:val="0"/>
          <w:szCs w:val="28"/>
          <w:lang w:eastAsia="zh-HK"/>
        </w:rPr>
        <w:t>錄</w:t>
      </w:r>
      <w:r w:rsidRPr="00AD0BC6">
        <w:rPr>
          <w:rFonts w:ascii="Times New Roman" w:hAnsi="Times New Roman"/>
          <w:i w:val="0"/>
          <w:szCs w:val="28"/>
          <w:lang w:eastAsia="zh-TW"/>
        </w:rPr>
        <w:t>影</w:t>
      </w:r>
      <w:r w:rsidRPr="00AD0BC6">
        <w:rPr>
          <w:rFonts w:ascii="Times New Roman" w:hAnsi="Times New Roman"/>
          <w:i w:val="0"/>
          <w:szCs w:val="28"/>
          <w:lang w:eastAsia="zh-HK"/>
        </w:rPr>
        <w:t>會面</w:t>
      </w:r>
      <w:r w:rsidR="0011595A">
        <w:rPr>
          <w:rFonts w:ascii="Times New Roman" w:hAnsi="Times New Roman" w:hint="eastAsia"/>
          <w:i w:val="0"/>
          <w:szCs w:val="28"/>
          <w:lang w:eastAsia="zh-TW"/>
        </w:rPr>
        <w:t>及</w:t>
      </w:r>
      <w:r w:rsidRPr="00AD0BC6">
        <w:rPr>
          <w:rFonts w:ascii="Times New Roman" w:hAnsi="Times New Roman"/>
          <w:i w:val="0"/>
          <w:szCs w:val="28"/>
          <w:lang w:eastAsia="zh-HK"/>
        </w:rPr>
        <w:t>庭上多次</w:t>
      </w:r>
      <w:r w:rsidR="008467B7" w:rsidRPr="00AD0BC6">
        <w:rPr>
          <w:rFonts w:ascii="Times New Roman" w:hAnsi="Times New Roman"/>
          <w:i w:val="0"/>
          <w:szCs w:val="28"/>
          <w:lang w:eastAsia="zh-TW"/>
        </w:rPr>
        <w:t>發言</w:t>
      </w:r>
      <w:r w:rsidRPr="00AD0BC6">
        <w:rPr>
          <w:rFonts w:ascii="Times New Roman" w:hAnsi="Times New Roman"/>
          <w:i w:val="0"/>
          <w:szCs w:val="28"/>
          <w:lang w:eastAsia="zh-HK"/>
        </w:rPr>
        <w:t>相同</w:t>
      </w:r>
      <w:r w:rsidR="00FA4BA8">
        <w:rPr>
          <w:rFonts w:ascii="Times New Roman" w:hAnsi="Times New Roman" w:hint="eastAsia"/>
          <w:i w:val="0"/>
          <w:szCs w:val="28"/>
          <w:lang w:eastAsia="zh-TW"/>
        </w:rPr>
        <w:t>；</w:t>
      </w:r>
      <w:r w:rsidR="00FD1610">
        <w:rPr>
          <w:rFonts w:ascii="Times New Roman" w:hAnsi="Times New Roman" w:hint="eastAsia"/>
          <w:i w:val="0"/>
          <w:szCs w:val="28"/>
          <w:lang w:eastAsia="zh-TW"/>
        </w:rPr>
        <w:t>是故</w:t>
      </w:r>
      <w:r w:rsidRPr="00AD0BC6">
        <w:rPr>
          <w:rFonts w:ascii="Times New Roman" w:hAnsi="Times New Roman"/>
          <w:i w:val="0"/>
          <w:szCs w:val="28"/>
          <w:lang w:eastAsia="zh-HK"/>
        </w:rPr>
        <w:t>犯</w:t>
      </w:r>
      <w:r w:rsidRPr="00AD0BC6">
        <w:rPr>
          <w:rFonts w:ascii="Times New Roman" w:hAnsi="Times New Roman"/>
          <w:i w:val="0"/>
          <w:szCs w:val="28"/>
          <w:lang w:eastAsia="zh-TW"/>
        </w:rPr>
        <w:t>案</w:t>
      </w:r>
      <w:r w:rsidRPr="00AD0BC6">
        <w:rPr>
          <w:rFonts w:ascii="Times New Roman" w:hAnsi="Times New Roman"/>
          <w:i w:val="0"/>
          <w:szCs w:val="28"/>
          <w:lang w:eastAsia="zh-HK"/>
        </w:rPr>
        <w:t>女子</w:t>
      </w:r>
      <w:r w:rsidR="007A6FCF">
        <w:rPr>
          <w:rFonts w:ascii="Times New Roman" w:hAnsi="Times New Roman" w:hint="eastAsia"/>
          <w:i w:val="0"/>
          <w:szCs w:val="28"/>
          <w:lang w:eastAsia="zh-TW"/>
        </w:rPr>
        <w:t>必然</w:t>
      </w:r>
      <w:r w:rsidRPr="00AD0BC6">
        <w:rPr>
          <w:rFonts w:ascii="Times New Roman" w:hAnsi="Times New Roman"/>
          <w:i w:val="0"/>
          <w:szCs w:val="28"/>
          <w:lang w:eastAsia="zh-HK"/>
        </w:rPr>
        <w:t>就是申</w:t>
      </w:r>
      <w:r w:rsidRPr="00AD0BC6">
        <w:rPr>
          <w:rFonts w:ascii="Times New Roman" w:hAnsi="Times New Roman"/>
          <w:i w:val="0"/>
          <w:szCs w:val="28"/>
          <w:lang w:eastAsia="zh-TW"/>
        </w:rPr>
        <w:t>請</w:t>
      </w:r>
      <w:r w:rsidRPr="00AD0BC6">
        <w:rPr>
          <w:rFonts w:ascii="Times New Roman" w:hAnsi="Times New Roman"/>
          <w:i w:val="0"/>
          <w:szCs w:val="28"/>
          <w:lang w:eastAsia="zh-HK"/>
        </w:rPr>
        <w:t>人</w:t>
      </w:r>
      <w:r w:rsidRPr="00AD0BC6">
        <w:rPr>
          <w:rFonts w:ascii="Times New Roman" w:hAnsi="Times New Roman"/>
          <w:i w:val="0"/>
          <w:szCs w:val="28"/>
          <w:lang w:eastAsia="zh-TW"/>
        </w:rPr>
        <w:t>。</w:t>
      </w:r>
    </w:p>
    <w:p w:rsidR="00D45E26" w:rsidRPr="00FD1610" w:rsidRDefault="00066C35" w:rsidP="00066C35">
      <w:pPr>
        <w:pStyle w:val="ar-heading1"/>
        <w:keepNext w:val="0"/>
        <w:numPr>
          <w:ilvl w:val="0"/>
          <w:numId w:val="5"/>
        </w:numPr>
        <w:spacing w:before="0" w:after="520"/>
        <w:ind w:firstLine="0"/>
        <w:jc w:val="both"/>
        <w:rPr>
          <w:rFonts w:ascii="Times New Roman" w:hAnsi="Times New Roman"/>
          <w:i w:val="0"/>
          <w:lang w:val="en-US" w:eastAsia="zh-TW"/>
        </w:rPr>
      </w:pPr>
      <w:r w:rsidRPr="00FD1610">
        <w:rPr>
          <w:rFonts w:ascii="Times New Roman" w:hAnsi="Times New Roman"/>
          <w:i w:val="0"/>
          <w:szCs w:val="28"/>
          <w:lang w:eastAsia="zh-HK"/>
        </w:rPr>
        <w:t>原審法官</w:t>
      </w:r>
      <w:r w:rsidR="0011595A">
        <w:rPr>
          <w:rFonts w:ascii="Times New Roman" w:hAnsi="Times New Roman" w:hint="eastAsia"/>
          <w:i w:val="0"/>
          <w:szCs w:val="28"/>
          <w:lang w:eastAsia="zh-TW"/>
        </w:rPr>
        <w:t>最終</w:t>
      </w:r>
      <w:r w:rsidR="008467B7" w:rsidRPr="00FD1610">
        <w:rPr>
          <w:rFonts w:ascii="Times New Roman" w:hAnsi="Times New Roman"/>
          <w:i w:val="0"/>
          <w:szCs w:val="28"/>
          <w:lang w:eastAsia="zh-TW"/>
        </w:rPr>
        <w:t>裁定</w:t>
      </w:r>
      <w:r w:rsidR="005E7853" w:rsidRPr="00FD1610">
        <w:rPr>
          <w:rFonts w:ascii="Times New Roman" w:hAnsi="Times New Roman"/>
          <w:i w:val="0"/>
          <w:szCs w:val="28"/>
          <w:lang w:eastAsia="zh-TW"/>
        </w:rPr>
        <w:t>：</w:t>
      </w:r>
      <w:r w:rsidRPr="00FD1610">
        <w:rPr>
          <w:rFonts w:ascii="Times New Roman" w:hAnsi="Times New Roman"/>
          <w:i w:val="0"/>
          <w:szCs w:val="28"/>
          <w:lang w:eastAsia="zh-HK"/>
        </w:rPr>
        <w:t>申</w:t>
      </w:r>
      <w:r w:rsidRPr="00FD1610">
        <w:rPr>
          <w:rFonts w:ascii="Times New Roman" w:hAnsi="Times New Roman"/>
          <w:i w:val="0"/>
          <w:szCs w:val="28"/>
          <w:lang w:eastAsia="zh-TW"/>
        </w:rPr>
        <w:t>請</w:t>
      </w:r>
      <w:r w:rsidRPr="00FD1610">
        <w:rPr>
          <w:rFonts w:ascii="Times New Roman" w:hAnsi="Times New Roman"/>
          <w:i w:val="0"/>
          <w:szCs w:val="28"/>
          <w:lang w:eastAsia="zh-HK"/>
        </w:rPr>
        <w:t>人用索帶協</w:t>
      </w:r>
      <w:r w:rsidRPr="00FD1610">
        <w:rPr>
          <w:rFonts w:ascii="Times New Roman" w:hAnsi="Times New Roman"/>
          <w:i w:val="0"/>
          <w:szCs w:val="28"/>
          <w:lang w:eastAsia="zh-TW"/>
        </w:rPr>
        <w:t>助</w:t>
      </w:r>
      <w:r w:rsidR="005E7853" w:rsidRPr="00FD1610">
        <w:rPr>
          <w:rFonts w:ascii="Times New Roman" w:hAnsi="Times New Roman"/>
          <w:i w:val="0"/>
          <w:szCs w:val="28"/>
          <w:lang w:eastAsia="zh-TW"/>
        </w:rPr>
        <w:t>捆綁</w:t>
      </w:r>
      <w:r w:rsidR="008467B7" w:rsidRPr="00FD1610">
        <w:rPr>
          <w:rFonts w:ascii="Times New Roman" w:hAnsi="Times New Roman"/>
          <w:i w:val="0"/>
          <w:szCs w:val="28"/>
          <w:lang w:eastAsia="zh-TW"/>
        </w:rPr>
        <w:t>‘</w:t>
      </w:r>
      <w:r w:rsidR="008467B7" w:rsidRPr="00FD1610">
        <w:rPr>
          <w:rFonts w:ascii="Times New Roman" w:hAnsi="Times New Roman"/>
          <w:i w:val="0"/>
          <w:szCs w:val="28"/>
          <w:lang w:eastAsia="zh-TW"/>
        </w:rPr>
        <w:t>付</w:t>
      </w:r>
      <w:r w:rsidR="008467B7" w:rsidRPr="00FD1610">
        <w:rPr>
          <w:rFonts w:ascii="Times New Roman" w:hAnsi="Times New Roman"/>
          <w:i w:val="0"/>
          <w:szCs w:val="28"/>
          <w:lang w:eastAsia="zh-TW"/>
        </w:rPr>
        <w:t>’</w:t>
      </w:r>
      <w:r w:rsidR="002B63AF" w:rsidRPr="00FD1610">
        <w:rPr>
          <w:rFonts w:ascii="Times New Roman" w:hAnsi="Times New Roman"/>
          <w:i w:val="0"/>
          <w:szCs w:val="28"/>
          <w:lang w:eastAsia="zh-TW"/>
        </w:rPr>
        <w:t>，</w:t>
      </w:r>
      <w:r w:rsidR="005E7853" w:rsidRPr="00FD1610">
        <w:rPr>
          <w:rFonts w:ascii="Times New Roman" w:hAnsi="Times New Roman"/>
          <w:i w:val="0"/>
          <w:szCs w:val="28"/>
          <w:lang w:eastAsia="zh-TW"/>
        </w:rPr>
        <w:t>行為</w:t>
      </w:r>
      <w:r w:rsidR="002B63AF" w:rsidRPr="00FD1610">
        <w:rPr>
          <w:rFonts w:ascii="Times New Roman" w:hAnsi="Times New Roman"/>
          <w:i w:val="0"/>
          <w:szCs w:val="28"/>
          <w:lang w:eastAsia="zh-TW"/>
        </w:rPr>
        <w:t>構成</w:t>
      </w:r>
      <w:r w:rsidR="00FD1610" w:rsidRPr="00FD1610">
        <w:rPr>
          <w:rFonts w:ascii="Times New Roman" w:hAnsi="Times New Roman"/>
          <w:i w:val="0"/>
          <w:szCs w:val="28"/>
          <w:lang w:eastAsia="zh-TW"/>
        </w:rPr>
        <w:t>‘</w:t>
      </w:r>
      <w:r w:rsidRPr="00FD1610">
        <w:rPr>
          <w:rFonts w:ascii="Times New Roman" w:hAnsi="Times New Roman"/>
          <w:i w:val="0"/>
          <w:szCs w:val="28"/>
          <w:lang w:eastAsia="zh-HK"/>
        </w:rPr>
        <w:t>非</w:t>
      </w:r>
      <w:r w:rsidRPr="00FD1610">
        <w:rPr>
          <w:rFonts w:ascii="Times New Roman" w:hAnsi="Times New Roman"/>
          <w:i w:val="0"/>
          <w:szCs w:val="28"/>
          <w:lang w:eastAsia="zh-TW"/>
        </w:rPr>
        <w:t>法</w:t>
      </w:r>
      <w:r w:rsidRPr="00FD1610">
        <w:rPr>
          <w:rFonts w:ascii="Times New Roman" w:hAnsi="Times New Roman"/>
          <w:i w:val="0"/>
          <w:szCs w:val="28"/>
          <w:lang w:eastAsia="zh-HK"/>
        </w:rPr>
        <w:t>禁錮</w:t>
      </w:r>
      <w:r w:rsidR="00FD1610" w:rsidRPr="00FD1610">
        <w:rPr>
          <w:rFonts w:ascii="Times New Roman" w:hAnsi="Times New Roman"/>
          <w:i w:val="0"/>
          <w:szCs w:val="28"/>
          <w:lang w:eastAsia="zh-TW"/>
        </w:rPr>
        <w:t>’</w:t>
      </w:r>
      <w:r w:rsidR="005E7853" w:rsidRPr="00FD1610">
        <w:rPr>
          <w:rFonts w:ascii="Times New Roman" w:hAnsi="Times New Roman"/>
          <w:i w:val="0"/>
          <w:szCs w:val="28"/>
          <w:lang w:eastAsia="zh-TW"/>
        </w:rPr>
        <w:t>；</w:t>
      </w:r>
      <w:r w:rsidR="00347E1A" w:rsidRPr="00FD1610">
        <w:rPr>
          <w:rFonts w:ascii="Times New Roman" w:hAnsi="Times New Roman"/>
          <w:i w:val="0"/>
          <w:szCs w:val="28"/>
          <w:lang w:eastAsia="zh-TW"/>
        </w:rPr>
        <w:t>她</w:t>
      </w:r>
      <w:r w:rsidRPr="00FD1610">
        <w:rPr>
          <w:rFonts w:ascii="Times New Roman" w:hAnsi="Times New Roman"/>
          <w:i w:val="0"/>
          <w:szCs w:val="28"/>
          <w:lang w:eastAsia="zh-HK"/>
        </w:rPr>
        <w:t>從行李車拉走</w:t>
      </w:r>
      <w:r w:rsidR="00347E1A" w:rsidRPr="00FD1610">
        <w:rPr>
          <w:rFonts w:ascii="Times New Roman" w:hAnsi="Times New Roman"/>
          <w:i w:val="0"/>
          <w:szCs w:val="28"/>
          <w:lang w:eastAsia="zh-TW"/>
        </w:rPr>
        <w:t>‘</w:t>
      </w:r>
      <w:r w:rsidR="00347E1A" w:rsidRPr="00FD1610">
        <w:rPr>
          <w:rFonts w:ascii="Times New Roman" w:hAnsi="Times New Roman"/>
          <w:i w:val="0"/>
          <w:szCs w:val="28"/>
          <w:lang w:eastAsia="zh-TW"/>
        </w:rPr>
        <w:t>付</w:t>
      </w:r>
      <w:r w:rsidR="00347E1A" w:rsidRPr="00FD1610">
        <w:rPr>
          <w:rFonts w:ascii="Times New Roman" w:hAnsi="Times New Roman"/>
          <w:i w:val="0"/>
          <w:szCs w:val="28"/>
          <w:lang w:eastAsia="zh-TW"/>
        </w:rPr>
        <w:t>’</w:t>
      </w:r>
      <w:r w:rsidRPr="00FD1610">
        <w:rPr>
          <w:rFonts w:ascii="Times New Roman" w:hAnsi="Times New Roman"/>
          <w:i w:val="0"/>
          <w:szCs w:val="28"/>
          <w:lang w:eastAsia="zh-TW"/>
        </w:rPr>
        <w:t>，</w:t>
      </w:r>
      <w:r w:rsidRPr="00FD1610">
        <w:rPr>
          <w:rFonts w:ascii="Times New Roman" w:hAnsi="Times New Roman"/>
          <w:i w:val="0"/>
          <w:szCs w:val="28"/>
          <w:lang w:eastAsia="zh-HK"/>
        </w:rPr>
        <w:t>令其</w:t>
      </w:r>
      <w:r w:rsidRPr="00FD1610">
        <w:rPr>
          <w:rFonts w:ascii="Times New Roman" w:hAnsi="Times New Roman"/>
          <w:i w:val="0"/>
          <w:szCs w:val="28"/>
          <w:lang w:eastAsia="zh-TW"/>
        </w:rPr>
        <w:t>他</w:t>
      </w:r>
      <w:r w:rsidRPr="00FD1610">
        <w:rPr>
          <w:rFonts w:ascii="Times New Roman" w:hAnsi="Times New Roman"/>
          <w:i w:val="0"/>
          <w:szCs w:val="28"/>
          <w:lang w:eastAsia="zh-HK"/>
        </w:rPr>
        <w:t>人可</w:t>
      </w:r>
      <w:r w:rsidR="0011595A">
        <w:rPr>
          <w:rFonts w:ascii="Times New Roman" w:hAnsi="Times New Roman" w:hint="eastAsia"/>
          <w:i w:val="0"/>
          <w:szCs w:val="28"/>
          <w:lang w:eastAsia="zh-TW"/>
        </w:rPr>
        <w:t>襲擊</w:t>
      </w:r>
      <w:r w:rsidR="005E7853" w:rsidRPr="00FD1610">
        <w:rPr>
          <w:rFonts w:ascii="Times New Roman" w:hAnsi="Times New Roman"/>
          <w:i w:val="0"/>
          <w:szCs w:val="28"/>
          <w:lang w:eastAsia="zh-TW"/>
        </w:rPr>
        <w:t>‘</w:t>
      </w:r>
      <w:r w:rsidR="005E7853" w:rsidRPr="00FD1610">
        <w:rPr>
          <w:rFonts w:ascii="Times New Roman" w:hAnsi="Times New Roman"/>
          <w:i w:val="0"/>
          <w:szCs w:val="28"/>
          <w:lang w:eastAsia="zh-TW"/>
        </w:rPr>
        <w:t>付</w:t>
      </w:r>
      <w:r w:rsidR="005E7853" w:rsidRPr="00FD1610">
        <w:rPr>
          <w:rFonts w:ascii="Times New Roman" w:hAnsi="Times New Roman"/>
          <w:i w:val="0"/>
          <w:szCs w:val="28"/>
          <w:lang w:eastAsia="zh-TW"/>
        </w:rPr>
        <w:t>’</w:t>
      </w:r>
      <w:r w:rsidRPr="00FD1610">
        <w:rPr>
          <w:rFonts w:ascii="Times New Roman" w:hAnsi="Times New Roman"/>
          <w:i w:val="0"/>
          <w:szCs w:val="28"/>
          <w:lang w:eastAsia="zh-TW"/>
        </w:rPr>
        <w:t>，</w:t>
      </w:r>
      <w:r w:rsidR="005E7853" w:rsidRPr="00FD1610">
        <w:rPr>
          <w:rFonts w:ascii="Times New Roman" w:hAnsi="Times New Roman"/>
          <w:i w:val="0"/>
          <w:szCs w:val="28"/>
          <w:lang w:eastAsia="zh-TW"/>
        </w:rPr>
        <w:t>再加上她</w:t>
      </w:r>
      <w:r w:rsidRPr="00FD1610">
        <w:rPr>
          <w:rFonts w:ascii="Times New Roman" w:hAnsi="Times New Roman"/>
          <w:i w:val="0"/>
          <w:szCs w:val="28"/>
          <w:lang w:eastAsia="zh-HK"/>
        </w:rPr>
        <w:t>不斷阻</w:t>
      </w:r>
      <w:r w:rsidRPr="00FD1610">
        <w:rPr>
          <w:rFonts w:ascii="Times New Roman" w:hAnsi="Times New Roman"/>
          <w:i w:val="0"/>
          <w:szCs w:val="28"/>
          <w:lang w:eastAsia="zh-TW"/>
        </w:rPr>
        <w:t>礙</w:t>
      </w:r>
      <w:r w:rsidRPr="00FD1610">
        <w:rPr>
          <w:rFonts w:ascii="Times New Roman" w:hAnsi="Times New Roman"/>
          <w:i w:val="0"/>
          <w:szCs w:val="28"/>
          <w:lang w:eastAsia="zh-HK"/>
        </w:rPr>
        <w:t>救</w:t>
      </w:r>
      <w:r w:rsidRPr="00FD1610">
        <w:rPr>
          <w:rFonts w:ascii="Times New Roman" w:hAnsi="Times New Roman"/>
          <w:i w:val="0"/>
          <w:szCs w:val="28"/>
          <w:lang w:eastAsia="zh-TW"/>
        </w:rPr>
        <w:t>護</w:t>
      </w:r>
      <w:r w:rsidRPr="00FD1610">
        <w:rPr>
          <w:rFonts w:ascii="Times New Roman" w:hAnsi="Times New Roman"/>
          <w:i w:val="0"/>
          <w:szCs w:val="28"/>
          <w:lang w:eastAsia="zh-HK"/>
        </w:rPr>
        <w:t>員</w:t>
      </w:r>
      <w:r w:rsidR="00FD1610" w:rsidRPr="00FD1610">
        <w:rPr>
          <w:rFonts w:ascii="Times New Roman" w:hAnsi="Times New Roman"/>
          <w:i w:val="0"/>
          <w:szCs w:val="28"/>
          <w:lang w:eastAsia="zh-TW"/>
        </w:rPr>
        <w:t>的救援</w:t>
      </w:r>
      <w:r w:rsidRPr="00FD1610">
        <w:rPr>
          <w:rFonts w:ascii="Times New Roman" w:hAnsi="Times New Roman"/>
          <w:i w:val="0"/>
          <w:szCs w:val="28"/>
          <w:lang w:eastAsia="zh-TW"/>
        </w:rPr>
        <w:t>，</w:t>
      </w:r>
      <w:r w:rsidR="00347E1A" w:rsidRPr="00FD1610">
        <w:rPr>
          <w:rFonts w:ascii="Times New Roman" w:hAnsi="Times New Roman"/>
          <w:i w:val="0"/>
          <w:szCs w:val="28"/>
          <w:lang w:eastAsia="zh-TW"/>
        </w:rPr>
        <w:t>就是</w:t>
      </w:r>
      <w:r w:rsidR="009368CE" w:rsidRPr="00FD1610">
        <w:rPr>
          <w:rFonts w:ascii="Times New Roman" w:hAnsi="Times New Roman"/>
          <w:i w:val="0"/>
          <w:szCs w:val="28"/>
          <w:lang w:eastAsia="zh-TW"/>
        </w:rPr>
        <w:t>和別人</w:t>
      </w:r>
      <w:r w:rsidR="009F424C" w:rsidRPr="00FD1610">
        <w:rPr>
          <w:rFonts w:ascii="Times New Roman" w:hAnsi="Times New Roman"/>
          <w:i w:val="0"/>
          <w:szCs w:val="28"/>
          <w:lang w:eastAsia="zh-TW"/>
        </w:rPr>
        <w:t>共同</w:t>
      </w:r>
      <w:r w:rsidRPr="00FD1610">
        <w:rPr>
          <w:rFonts w:ascii="Times New Roman" w:hAnsi="Times New Roman"/>
          <w:i w:val="0"/>
          <w:szCs w:val="28"/>
          <w:lang w:eastAsia="zh-HK"/>
        </w:rPr>
        <w:t>破壞社會安寧</w:t>
      </w:r>
      <w:r w:rsidR="002B63AF" w:rsidRPr="00FD1610">
        <w:rPr>
          <w:rFonts w:ascii="Times New Roman" w:hAnsi="Times New Roman"/>
          <w:i w:val="0"/>
          <w:szCs w:val="28"/>
          <w:lang w:eastAsia="zh-TW"/>
        </w:rPr>
        <w:t>及</w:t>
      </w:r>
      <w:r w:rsidRPr="00FD1610">
        <w:rPr>
          <w:rFonts w:ascii="Times New Roman" w:hAnsi="Times New Roman"/>
          <w:i w:val="0"/>
          <w:szCs w:val="28"/>
          <w:lang w:eastAsia="zh-HK"/>
        </w:rPr>
        <w:t>有意圖地參</w:t>
      </w:r>
      <w:r w:rsidR="00FD1610" w:rsidRPr="00FD1610">
        <w:rPr>
          <w:rFonts w:ascii="Times New Roman" w:hAnsi="Times New Roman"/>
          <w:i w:val="0"/>
          <w:szCs w:val="28"/>
          <w:lang w:eastAsia="zh-TW"/>
        </w:rPr>
        <w:t>與</w:t>
      </w:r>
      <w:r w:rsidRPr="00FD1610">
        <w:rPr>
          <w:rFonts w:ascii="Times New Roman" w:hAnsi="Times New Roman"/>
          <w:i w:val="0"/>
          <w:szCs w:val="28"/>
          <w:lang w:eastAsia="zh-HK"/>
        </w:rPr>
        <w:t>了</w:t>
      </w:r>
      <w:r w:rsidR="00FD1610" w:rsidRPr="00FD1610">
        <w:rPr>
          <w:rFonts w:ascii="Times New Roman" w:hAnsi="Times New Roman"/>
          <w:i w:val="0"/>
          <w:szCs w:val="28"/>
          <w:lang w:eastAsia="zh-TW"/>
        </w:rPr>
        <w:t>‘</w:t>
      </w:r>
      <w:r w:rsidRPr="00FD1610">
        <w:rPr>
          <w:rFonts w:ascii="Times New Roman" w:hAnsi="Times New Roman"/>
          <w:i w:val="0"/>
          <w:szCs w:val="28"/>
          <w:lang w:eastAsia="zh-HK"/>
        </w:rPr>
        <w:t>暴動</w:t>
      </w:r>
      <w:r w:rsidR="00FD1610" w:rsidRPr="00FD1610">
        <w:rPr>
          <w:rFonts w:ascii="Times New Roman" w:hAnsi="Times New Roman"/>
          <w:i w:val="0"/>
          <w:szCs w:val="28"/>
          <w:lang w:eastAsia="zh-TW"/>
        </w:rPr>
        <w:t>’</w:t>
      </w:r>
      <w:r w:rsidR="00105CEB" w:rsidRPr="00FD1610">
        <w:rPr>
          <w:rFonts w:ascii="Times New Roman" w:hAnsi="Times New Roman"/>
          <w:i w:val="0"/>
          <w:szCs w:val="28"/>
          <w:lang w:eastAsia="zh-TW"/>
        </w:rPr>
        <w:t>；</w:t>
      </w:r>
      <w:r w:rsidR="00D446F1" w:rsidRPr="00FD1610">
        <w:rPr>
          <w:rFonts w:ascii="Times New Roman" w:hAnsi="Times New Roman"/>
          <w:i w:val="0"/>
          <w:szCs w:val="28"/>
          <w:lang w:eastAsia="zh-TW"/>
        </w:rPr>
        <w:t>然而</w:t>
      </w:r>
      <w:r w:rsidR="00D446F1" w:rsidRPr="00FD1610">
        <w:rPr>
          <w:rFonts w:ascii="Times New Roman" w:hAnsi="Times New Roman"/>
          <w:i w:val="0"/>
          <w:szCs w:val="28"/>
          <w:lang w:eastAsia="zh-TW"/>
        </w:rPr>
        <w:t>‘</w:t>
      </w:r>
      <w:r w:rsidR="00D446F1" w:rsidRPr="00FD1610">
        <w:rPr>
          <w:rFonts w:ascii="Times New Roman" w:hAnsi="Times New Roman"/>
          <w:i w:val="0"/>
          <w:szCs w:val="28"/>
          <w:lang w:eastAsia="zh-TW"/>
        </w:rPr>
        <w:t>付</w:t>
      </w:r>
      <w:r w:rsidR="00D446F1" w:rsidRPr="00FD1610">
        <w:rPr>
          <w:rFonts w:ascii="Times New Roman" w:hAnsi="Times New Roman"/>
          <w:i w:val="0"/>
          <w:szCs w:val="28"/>
          <w:lang w:eastAsia="zh-TW"/>
        </w:rPr>
        <w:t>’</w:t>
      </w:r>
      <w:r w:rsidRPr="00FD1610">
        <w:rPr>
          <w:rFonts w:ascii="Times New Roman" w:hAnsi="Times New Roman"/>
          <w:i w:val="0"/>
          <w:szCs w:val="28"/>
          <w:lang w:eastAsia="zh-HK"/>
        </w:rPr>
        <w:t>的傷</w:t>
      </w:r>
      <w:r w:rsidR="00D54C88" w:rsidRPr="00FD1610">
        <w:rPr>
          <w:rFonts w:ascii="Times New Roman" w:hAnsi="Times New Roman"/>
          <w:i w:val="0"/>
          <w:szCs w:val="28"/>
          <w:lang w:eastAsia="zh-TW"/>
        </w:rPr>
        <w:t>勢</w:t>
      </w:r>
      <w:r w:rsidRPr="00FD1610">
        <w:rPr>
          <w:rFonts w:ascii="Times New Roman" w:hAnsi="Times New Roman"/>
          <w:i w:val="0"/>
          <w:szCs w:val="28"/>
          <w:lang w:eastAsia="zh-HK"/>
        </w:rPr>
        <w:t>不</w:t>
      </w:r>
      <w:r w:rsidR="00D446F1" w:rsidRPr="00FD1610">
        <w:rPr>
          <w:rFonts w:ascii="Times New Roman" w:hAnsi="Times New Roman"/>
          <w:i w:val="0"/>
          <w:szCs w:val="28"/>
          <w:lang w:eastAsia="zh-TW"/>
        </w:rPr>
        <w:t>算</w:t>
      </w:r>
      <w:r w:rsidRPr="00FD1610">
        <w:rPr>
          <w:rFonts w:ascii="Times New Roman" w:hAnsi="Times New Roman"/>
          <w:i w:val="0"/>
          <w:szCs w:val="28"/>
          <w:lang w:eastAsia="zh-HK"/>
        </w:rPr>
        <w:t>「嚴</w:t>
      </w:r>
      <w:r w:rsidRPr="00FD1610">
        <w:rPr>
          <w:rFonts w:ascii="Times New Roman" w:hAnsi="Times New Roman"/>
          <w:i w:val="0"/>
          <w:szCs w:val="28"/>
          <w:lang w:eastAsia="zh-TW"/>
        </w:rPr>
        <w:t>重</w:t>
      </w:r>
      <w:r w:rsidRPr="00FD1610">
        <w:rPr>
          <w:rFonts w:ascii="Times New Roman" w:hAnsi="Times New Roman"/>
          <w:i w:val="0"/>
          <w:szCs w:val="28"/>
          <w:lang w:eastAsia="zh-HK"/>
        </w:rPr>
        <w:t>傷</w:t>
      </w:r>
      <w:r w:rsidRPr="00FD1610">
        <w:rPr>
          <w:rFonts w:ascii="Times New Roman" w:hAnsi="Times New Roman"/>
          <w:i w:val="0"/>
          <w:szCs w:val="28"/>
          <w:lang w:eastAsia="zh-TW"/>
        </w:rPr>
        <w:t>害</w:t>
      </w:r>
      <w:r w:rsidRPr="00FD1610">
        <w:rPr>
          <w:rFonts w:ascii="Times New Roman" w:hAnsi="Times New Roman"/>
          <w:i w:val="0"/>
          <w:szCs w:val="28"/>
          <w:lang w:eastAsia="zh-HK"/>
        </w:rPr>
        <w:t>」</w:t>
      </w:r>
      <w:r w:rsidRPr="00FD1610">
        <w:rPr>
          <w:rFonts w:ascii="Times New Roman" w:hAnsi="Times New Roman"/>
          <w:i w:val="0"/>
          <w:szCs w:val="28"/>
          <w:lang w:eastAsia="zh-TW"/>
        </w:rPr>
        <w:t>，</w:t>
      </w:r>
      <w:r w:rsidRPr="00FD1610">
        <w:rPr>
          <w:rFonts w:ascii="Times New Roman" w:hAnsi="Times New Roman"/>
          <w:i w:val="0"/>
          <w:szCs w:val="28"/>
          <w:lang w:eastAsia="zh-HK"/>
        </w:rPr>
        <w:t>所以控罪</w:t>
      </w:r>
      <w:r w:rsidR="00AD0BC6" w:rsidRPr="00FD1610">
        <w:rPr>
          <w:rFonts w:ascii="Times New Roman" w:hAnsi="Times New Roman"/>
          <w:i w:val="0"/>
          <w:szCs w:val="28"/>
          <w:lang w:eastAsia="zh-TW"/>
        </w:rPr>
        <w:t>5</w:t>
      </w:r>
      <w:r w:rsidR="00FD1610" w:rsidRPr="00FD1610">
        <w:rPr>
          <w:rFonts w:ascii="Times New Roman" w:hAnsi="Times New Roman"/>
          <w:i w:val="0"/>
          <w:szCs w:val="28"/>
          <w:lang w:eastAsia="zh-TW"/>
        </w:rPr>
        <w:t>只能</w:t>
      </w:r>
      <w:r w:rsidRPr="00FD1610">
        <w:rPr>
          <w:rFonts w:ascii="Times New Roman" w:hAnsi="Times New Roman"/>
          <w:i w:val="0"/>
          <w:szCs w:val="28"/>
          <w:lang w:eastAsia="zh-HK"/>
        </w:rPr>
        <w:t>改</w:t>
      </w:r>
      <w:r w:rsidR="00FD1610" w:rsidRPr="00FD1610">
        <w:rPr>
          <w:rFonts w:ascii="Times New Roman" w:hAnsi="Times New Roman"/>
          <w:i w:val="0"/>
          <w:szCs w:val="28"/>
          <w:lang w:eastAsia="zh-TW"/>
        </w:rPr>
        <w:t>以</w:t>
      </w:r>
      <w:r w:rsidR="00FD1610" w:rsidRPr="00FD1610">
        <w:rPr>
          <w:rFonts w:ascii="Times New Roman" w:hAnsi="Times New Roman"/>
          <w:i w:val="0"/>
          <w:szCs w:val="28"/>
          <w:lang w:eastAsia="zh-TW"/>
        </w:rPr>
        <w:t>‘</w:t>
      </w:r>
      <w:r w:rsidRPr="00FD1610">
        <w:rPr>
          <w:rFonts w:ascii="Times New Roman" w:hAnsi="Times New Roman"/>
          <w:i w:val="0"/>
          <w:szCs w:val="28"/>
          <w:lang w:eastAsia="zh-HK"/>
        </w:rPr>
        <w:t>襲</w:t>
      </w:r>
      <w:r w:rsidRPr="00FD1610">
        <w:rPr>
          <w:rFonts w:ascii="Times New Roman" w:hAnsi="Times New Roman"/>
          <w:i w:val="0"/>
          <w:szCs w:val="28"/>
          <w:lang w:eastAsia="zh-TW"/>
        </w:rPr>
        <w:t>擊</w:t>
      </w:r>
      <w:r w:rsidRPr="00FD1610">
        <w:rPr>
          <w:rFonts w:ascii="Times New Roman" w:hAnsi="Times New Roman"/>
          <w:i w:val="0"/>
          <w:szCs w:val="28"/>
          <w:lang w:eastAsia="zh-HK"/>
        </w:rPr>
        <w:t>致造成身</w:t>
      </w:r>
      <w:r w:rsidRPr="00FD1610">
        <w:rPr>
          <w:rFonts w:ascii="Times New Roman" w:hAnsi="Times New Roman"/>
          <w:i w:val="0"/>
          <w:szCs w:val="28"/>
          <w:lang w:eastAsia="zh-TW"/>
        </w:rPr>
        <w:t>體</w:t>
      </w:r>
      <w:r w:rsidRPr="00FD1610">
        <w:rPr>
          <w:rFonts w:ascii="Times New Roman" w:hAnsi="Times New Roman"/>
          <w:i w:val="0"/>
          <w:szCs w:val="28"/>
          <w:lang w:eastAsia="zh-HK"/>
        </w:rPr>
        <w:t>傷害</w:t>
      </w:r>
      <w:r w:rsidR="00FD1610" w:rsidRPr="00FD1610">
        <w:rPr>
          <w:rFonts w:ascii="Times New Roman" w:hAnsi="Times New Roman"/>
          <w:i w:val="0"/>
          <w:szCs w:val="28"/>
          <w:lang w:eastAsia="zh-TW"/>
        </w:rPr>
        <w:t>’</w:t>
      </w:r>
      <w:r w:rsidR="00FD1610" w:rsidRPr="00FD1610">
        <w:rPr>
          <w:rFonts w:ascii="Times New Roman" w:hAnsi="Times New Roman"/>
          <w:i w:val="0"/>
          <w:szCs w:val="28"/>
          <w:lang w:eastAsia="zh-TW"/>
        </w:rPr>
        <w:t>罪入罪</w:t>
      </w:r>
      <w:r w:rsidR="00D45E26" w:rsidRPr="00FD1610">
        <w:rPr>
          <w:rFonts w:ascii="Times New Roman" w:hAnsi="Times New Roman"/>
          <w:i w:val="0"/>
          <w:lang w:val="en-US" w:eastAsia="zh-TW"/>
        </w:rPr>
        <w:t>。</w:t>
      </w:r>
    </w:p>
    <w:p w:rsidR="00066C35" w:rsidRPr="00430B89" w:rsidRDefault="009368CE" w:rsidP="00066C35">
      <w:pPr>
        <w:pStyle w:val="para"/>
        <w:keepNext/>
        <w:numPr>
          <w:ilvl w:val="0"/>
          <w:numId w:val="0"/>
        </w:numPr>
        <w:tabs>
          <w:tab w:val="left" w:pos="720"/>
        </w:tabs>
        <w:spacing w:before="0" w:after="360"/>
        <w:ind w:left="720" w:hanging="720"/>
        <w:rPr>
          <w:i/>
          <w:lang w:val="en-US"/>
        </w:rPr>
      </w:pPr>
      <w:r>
        <w:rPr>
          <w:rFonts w:hint="eastAsia"/>
          <w:i/>
          <w:szCs w:val="28"/>
        </w:rPr>
        <w:t>原審</w:t>
      </w:r>
      <w:r w:rsidR="00066C35" w:rsidRPr="00430B89">
        <w:rPr>
          <w:i/>
          <w:szCs w:val="28"/>
          <w:lang w:eastAsia="zh-HK"/>
        </w:rPr>
        <w:t>判刑</w:t>
      </w:r>
    </w:p>
    <w:p w:rsidR="00D45E26" w:rsidRPr="00424FDB" w:rsidRDefault="00066C35" w:rsidP="005705F8">
      <w:pPr>
        <w:pStyle w:val="ar-heading1"/>
        <w:keepNext w:val="0"/>
        <w:widowControl w:val="0"/>
        <w:numPr>
          <w:ilvl w:val="0"/>
          <w:numId w:val="5"/>
        </w:numPr>
        <w:spacing w:before="0" w:after="520"/>
        <w:ind w:firstLine="0"/>
        <w:jc w:val="both"/>
        <w:rPr>
          <w:rFonts w:ascii="Times New Roman" w:hAnsi="Times New Roman"/>
          <w:i w:val="0"/>
          <w:lang w:val="en-US" w:eastAsia="zh-TW"/>
        </w:rPr>
      </w:pPr>
      <w:r w:rsidRPr="00424FDB">
        <w:rPr>
          <w:rFonts w:ascii="Times New Roman" w:hAnsi="Times New Roman"/>
          <w:i w:val="0"/>
          <w:szCs w:val="28"/>
          <w:lang w:eastAsia="zh-HK"/>
        </w:rPr>
        <w:t>申</w:t>
      </w:r>
      <w:r w:rsidRPr="00424FDB">
        <w:rPr>
          <w:rFonts w:ascii="Times New Roman" w:hAnsi="Times New Roman"/>
          <w:i w:val="0"/>
          <w:szCs w:val="28"/>
          <w:lang w:eastAsia="zh-TW"/>
        </w:rPr>
        <w:t>請</w:t>
      </w:r>
      <w:r w:rsidRPr="00424FDB">
        <w:rPr>
          <w:rFonts w:ascii="Times New Roman" w:hAnsi="Times New Roman"/>
          <w:i w:val="0"/>
          <w:szCs w:val="28"/>
          <w:lang w:eastAsia="zh-HK"/>
        </w:rPr>
        <w:t>人判</w:t>
      </w:r>
      <w:r w:rsidRPr="00424FDB">
        <w:rPr>
          <w:rFonts w:ascii="Times New Roman" w:hAnsi="Times New Roman"/>
          <w:i w:val="0"/>
          <w:szCs w:val="28"/>
          <w:lang w:eastAsia="zh-TW"/>
        </w:rPr>
        <w:t>刑</w:t>
      </w:r>
      <w:r w:rsidRPr="00424FDB">
        <w:rPr>
          <w:rFonts w:ascii="Times New Roman" w:hAnsi="Times New Roman"/>
          <w:i w:val="0"/>
          <w:szCs w:val="28"/>
          <w:lang w:eastAsia="zh-HK"/>
        </w:rPr>
        <w:t>時</w:t>
      </w:r>
      <w:r w:rsidRPr="00424FDB">
        <w:rPr>
          <w:rFonts w:ascii="Times New Roman" w:hAnsi="Times New Roman"/>
          <w:i w:val="0"/>
          <w:szCs w:val="28"/>
          <w:lang w:eastAsia="zh-TW"/>
        </w:rPr>
        <w:t>25</w:t>
      </w:r>
      <w:r w:rsidRPr="00424FDB">
        <w:rPr>
          <w:rFonts w:ascii="Times New Roman" w:hAnsi="Times New Roman"/>
          <w:i w:val="0"/>
          <w:szCs w:val="28"/>
          <w:lang w:eastAsia="zh-HK"/>
        </w:rPr>
        <w:t>歲</w:t>
      </w:r>
      <w:r w:rsidRPr="00424FDB">
        <w:rPr>
          <w:rFonts w:ascii="Times New Roman" w:hAnsi="Times New Roman"/>
          <w:i w:val="0"/>
          <w:szCs w:val="28"/>
          <w:lang w:eastAsia="zh-TW"/>
        </w:rPr>
        <w:t>，</w:t>
      </w:r>
      <w:r w:rsidRPr="00424FDB">
        <w:rPr>
          <w:rFonts w:ascii="Times New Roman" w:hAnsi="Times New Roman"/>
          <w:i w:val="0"/>
          <w:szCs w:val="28"/>
          <w:lang w:eastAsia="zh-HK"/>
        </w:rPr>
        <w:t>中三程</w:t>
      </w:r>
      <w:r w:rsidRPr="00424FDB">
        <w:rPr>
          <w:rFonts w:ascii="Times New Roman" w:hAnsi="Times New Roman"/>
          <w:i w:val="0"/>
          <w:szCs w:val="28"/>
          <w:lang w:eastAsia="zh-TW"/>
        </w:rPr>
        <w:t>度，</w:t>
      </w:r>
      <w:r w:rsidRPr="00424FDB">
        <w:rPr>
          <w:rFonts w:ascii="Times New Roman" w:hAnsi="Times New Roman"/>
          <w:i w:val="0"/>
          <w:szCs w:val="28"/>
          <w:lang w:eastAsia="zh-HK"/>
        </w:rPr>
        <w:t>已婚</w:t>
      </w:r>
      <w:r w:rsidRPr="00424FDB">
        <w:rPr>
          <w:rFonts w:ascii="Times New Roman" w:hAnsi="Times New Roman"/>
          <w:i w:val="0"/>
          <w:szCs w:val="28"/>
          <w:lang w:eastAsia="zh-TW"/>
        </w:rPr>
        <w:t>，</w:t>
      </w:r>
      <w:r w:rsidRPr="00424FDB">
        <w:rPr>
          <w:rFonts w:ascii="Times New Roman" w:hAnsi="Times New Roman"/>
          <w:i w:val="0"/>
          <w:szCs w:val="28"/>
          <w:lang w:eastAsia="zh-HK"/>
        </w:rPr>
        <w:t>被捕時無業</w:t>
      </w:r>
      <w:r w:rsidRPr="00424FDB">
        <w:rPr>
          <w:rFonts w:ascii="Times New Roman" w:hAnsi="Times New Roman"/>
          <w:i w:val="0"/>
          <w:szCs w:val="28"/>
          <w:lang w:eastAsia="zh-TW"/>
        </w:rPr>
        <w:t>。</w:t>
      </w:r>
      <w:r w:rsidR="00C2142A" w:rsidRPr="00424FDB">
        <w:rPr>
          <w:rFonts w:ascii="Times New Roman" w:hAnsi="Times New Roman" w:hint="eastAsia"/>
          <w:i w:val="0"/>
          <w:szCs w:val="28"/>
          <w:lang w:eastAsia="zh-TW"/>
        </w:rPr>
        <w:t>辯方在</w:t>
      </w:r>
      <w:r w:rsidRPr="00424FDB">
        <w:rPr>
          <w:rFonts w:ascii="Times New Roman" w:hAnsi="Times New Roman"/>
          <w:i w:val="0"/>
          <w:szCs w:val="28"/>
          <w:lang w:eastAsia="zh-HK"/>
        </w:rPr>
        <w:t>求情時側重</w:t>
      </w:r>
      <w:r w:rsidR="00C2142A" w:rsidRPr="00424FDB">
        <w:rPr>
          <w:rFonts w:ascii="Times New Roman" w:hAnsi="Times New Roman" w:hint="eastAsia"/>
          <w:i w:val="0"/>
          <w:szCs w:val="28"/>
          <w:lang w:eastAsia="zh-TW"/>
        </w:rPr>
        <w:t>申請人的</w:t>
      </w:r>
      <w:r w:rsidRPr="00424FDB">
        <w:rPr>
          <w:rFonts w:ascii="Times New Roman" w:hAnsi="Times New Roman"/>
          <w:i w:val="0"/>
          <w:szCs w:val="28"/>
          <w:lang w:eastAsia="zh-HK"/>
        </w:rPr>
        <w:t>個人背</w:t>
      </w:r>
      <w:r w:rsidRPr="00424FDB">
        <w:rPr>
          <w:rFonts w:ascii="Times New Roman" w:hAnsi="Times New Roman"/>
          <w:i w:val="0"/>
          <w:szCs w:val="28"/>
          <w:lang w:eastAsia="zh-TW"/>
        </w:rPr>
        <w:t>景，</w:t>
      </w:r>
      <w:r w:rsidRPr="00424FDB">
        <w:rPr>
          <w:rFonts w:ascii="Times New Roman" w:hAnsi="Times New Roman"/>
          <w:i w:val="0"/>
          <w:szCs w:val="28"/>
          <w:lang w:eastAsia="zh-HK"/>
        </w:rPr>
        <w:t>指她</w:t>
      </w:r>
      <w:r w:rsidR="00D715AD">
        <w:rPr>
          <w:rFonts w:ascii="Times New Roman" w:hAnsi="Times New Roman" w:hint="eastAsia"/>
          <w:i w:val="0"/>
          <w:szCs w:val="28"/>
          <w:lang w:eastAsia="zh-TW"/>
        </w:rPr>
        <w:t>的</w:t>
      </w:r>
      <w:r w:rsidRPr="00424FDB">
        <w:rPr>
          <w:rFonts w:ascii="Times New Roman" w:hAnsi="Times New Roman"/>
          <w:i w:val="0"/>
          <w:szCs w:val="28"/>
          <w:lang w:eastAsia="zh-HK"/>
        </w:rPr>
        <w:t>腦疾</w:t>
      </w:r>
      <w:r w:rsidR="00407B5E" w:rsidRPr="00424FDB">
        <w:rPr>
          <w:rFonts w:ascii="Times New Roman" w:hAnsi="Times New Roman" w:hint="eastAsia"/>
          <w:i w:val="0"/>
          <w:szCs w:val="28"/>
          <w:lang w:eastAsia="zh-TW"/>
        </w:rPr>
        <w:t>會</w:t>
      </w:r>
      <w:r w:rsidRPr="00424FDB">
        <w:rPr>
          <w:rFonts w:ascii="Times New Roman" w:hAnsi="Times New Roman"/>
          <w:i w:val="0"/>
          <w:szCs w:val="28"/>
          <w:lang w:eastAsia="zh-HK"/>
        </w:rPr>
        <w:t>令她</w:t>
      </w:r>
      <w:r w:rsidR="00D715AD">
        <w:rPr>
          <w:rFonts w:ascii="Times New Roman" w:hAnsi="Times New Roman" w:hint="eastAsia"/>
          <w:i w:val="0"/>
          <w:szCs w:val="28"/>
          <w:lang w:eastAsia="zh-TW"/>
        </w:rPr>
        <w:t>較</w:t>
      </w:r>
      <w:r w:rsidRPr="00424FDB">
        <w:rPr>
          <w:rFonts w:ascii="Times New Roman" w:hAnsi="Times New Roman"/>
          <w:i w:val="0"/>
          <w:szCs w:val="28"/>
          <w:lang w:eastAsia="zh-HK"/>
        </w:rPr>
        <w:t>常人魯</w:t>
      </w:r>
      <w:r w:rsidRPr="00424FDB">
        <w:rPr>
          <w:rFonts w:ascii="Times New Roman" w:hAnsi="Times New Roman"/>
          <w:i w:val="0"/>
          <w:szCs w:val="28"/>
          <w:lang w:eastAsia="zh-TW"/>
        </w:rPr>
        <w:t>莽</w:t>
      </w:r>
      <w:r w:rsidRPr="00424FDB">
        <w:rPr>
          <w:rFonts w:ascii="Times New Roman" w:hAnsi="Times New Roman"/>
          <w:i w:val="0"/>
          <w:szCs w:val="28"/>
          <w:lang w:eastAsia="zh-HK"/>
        </w:rPr>
        <w:t>衝動</w:t>
      </w:r>
      <w:r w:rsidRPr="00424FDB">
        <w:rPr>
          <w:rFonts w:ascii="Times New Roman" w:hAnsi="Times New Roman"/>
          <w:i w:val="0"/>
          <w:szCs w:val="28"/>
          <w:lang w:eastAsia="zh-TW"/>
        </w:rPr>
        <w:t>，</w:t>
      </w:r>
      <w:r w:rsidR="00D715AD">
        <w:rPr>
          <w:rFonts w:ascii="Times New Roman" w:hAnsi="Times New Roman" w:hint="eastAsia"/>
          <w:i w:val="0"/>
          <w:szCs w:val="28"/>
          <w:lang w:eastAsia="zh-TW"/>
        </w:rPr>
        <w:t>再者就是</w:t>
      </w:r>
      <w:r w:rsidRPr="00424FDB">
        <w:rPr>
          <w:rFonts w:ascii="Times New Roman" w:hAnsi="Times New Roman"/>
          <w:i w:val="0"/>
          <w:szCs w:val="28"/>
          <w:lang w:eastAsia="zh-HK"/>
        </w:rPr>
        <w:t>病情會</w:t>
      </w:r>
      <w:r w:rsidR="00407B5E" w:rsidRPr="00424FDB">
        <w:rPr>
          <w:rFonts w:ascii="Times New Roman" w:hAnsi="Times New Roman" w:hint="eastAsia"/>
          <w:i w:val="0"/>
          <w:szCs w:val="28"/>
          <w:lang w:eastAsia="zh-TW"/>
        </w:rPr>
        <w:t>對</w:t>
      </w:r>
      <w:r w:rsidRPr="00424FDB">
        <w:rPr>
          <w:rFonts w:ascii="Times New Roman" w:hAnsi="Times New Roman"/>
          <w:i w:val="0"/>
          <w:szCs w:val="28"/>
          <w:lang w:eastAsia="zh-HK"/>
        </w:rPr>
        <w:t>她</w:t>
      </w:r>
      <w:r w:rsidR="00407B5E" w:rsidRPr="00424FDB">
        <w:rPr>
          <w:rFonts w:ascii="Times New Roman" w:hAnsi="Times New Roman" w:hint="eastAsia"/>
          <w:i w:val="0"/>
          <w:szCs w:val="28"/>
          <w:lang w:eastAsia="zh-TW"/>
        </w:rPr>
        <w:t>的</w:t>
      </w:r>
      <w:r w:rsidRPr="00424FDB">
        <w:rPr>
          <w:rFonts w:ascii="Times New Roman" w:hAnsi="Times New Roman"/>
          <w:i w:val="0"/>
          <w:szCs w:val="28"/>
          <w:lang w:eastAsia="zh-HK"/>
        </w:rPr>
        <w:t>監獄生</w:t>
      </w:r>
      <w:r w:rsidRPr="00424FDB">
        <w:rPr>
          <w:rFonts w:ascii="Times New Roman" w:hAnsi="Times New Roman"/>
          <w:i w:val="0"/>
          <w:szCs w:val="28"/>
          <w:lang w:eastAsia="zh-TW"/>
        </w:rPr>
        <w:t>活</w:t>
      </w:r>
      <w:r w:rsidRPr="00424FDB">
        <w:rPr>
          <w:rFonts w:ascii="Times New Roman" w:hAnsi="Times New Roman"/>
          <w:i w:val="0"/>
          <w:szCs w:val="28"/>
          <w:lang w:eastAsia="zh-HK"/>
        </w:rPr>
        <w:t>造成負</w:t>
      </w:r>
      <w:r w:rsidRPr="00424FDB">
        <w:rPr>
          <w:rFonts w:ascii="Times New Roman" w:hAnsi="Times New Roman"/>
          <w:i w:val="0"/>
          <w:szCs w:val="28"/>
          <w:lang w:eastAsia="zh-TW"/>
        </w:rPr>
        <w:t>擔</w:t>
      </w:r>
      <w:r w:rsidR="00D45E26" w:rsidRPr="00424FDB">
        <w:rPr>
          <w:rFonts w:ascii="Times New Roman" w:hAnsi="Times New Roman"/>
          <w:i w:val="0"/>
          <w:lang w:val="en-US" w:eastAsia="zh-TW"/>
        </w:rPr>
        <w:t>。</w:t>
      </w:r>
    </w:p>
    <w:p w:rsidR="00D45E26" w:rsidRPr="00C7236A" w:rsidRDefault="00407B5E" w:rsidP="00D45E26">
      <w:pPr>
        <w:pStyle w:val="ar-heading1"/>
        <w:keepNext w:val="0"/>
        <w:widowControl w:val="0"/>
        <w:numPr>
          <w:ilvl w:val="0"/>
          <w:numId w:val="5"/>
        </w:numPr>
        <w:spacing w:before="0" w:after="520"/>
        <w:ind w:firstLine="0"/>
        <w:jc w:val="both"/>
        <w:rPr>
          <w:rFonts w:ascii="Times New Roman" w:hAnsi="Times New Roman"/>
          <w:i w:val="0"/>
          <w:lang w:val="en-US" w:eastAsia="zh-TW"/>
        </w:rPr>
      </w:pPr>
      <w:r w:rsidRPr="00C7236A">
        <w:rPr>
          <w:rFonts w:ascii="Times New Roman" w:hAnsi="Times New Roman"/>
          <w:i w:val="0"/>
          <w:szCs w:val="28"/>
          <w:lang w:eastAsia="zh-HK"/>
        </w:rPr>
        <w:t>就</w:t>
      </w:r>
      <w:r w:rsidR="00D715AD" w:rsidRPr="00C7236A">
        <w:rPr>
          <w:rFonts w:ascii="Times New Roman" w:hAnsi="Times New Roman"/>
          <w:i w:val="0"/>
          <w:szCs w:val="28"/>
          <w:lang w:eastAsia="zh-TW"/>
        </w:rPr>
        <w:t>‘</w:t>
      </w:r>
      <w:r w:rsidR="00066C35" w:rsidRPr="00C7236A">
        <w:rPr>
          <w:rFonts w:ascii="Times New Roman" w:hAnsi="Times New Roman"/>
          <w:i w:val="0"/>
          <w:szCs w:val="28"/>
          <w:lang w:eastAsia="zh-HK"/>
        </w:rPr>
        <w:t>非</w:t>
      </w:r>
      <w:r w:rsidR="00066C35" w:rsidRPr="00C7236A">
        <w:rPr>
          <w:rFonts w:ascii="Times New Roman" w:hAnsi="Times New Roman"/>
          <w:i w:val="0"/>
          <w:szCs w:val="28"/>
          <w:lang w:eastAsia="zh-TW"/>
        </w:rPr>
        <w:t>法</w:t>
      </w:r>
      <w:r w:rsidR="00066C35" w:rsidRPr="00C7236A">
        <w:rPr>
          <w:rFonts w:ascii="Times New Roman" w:hAnsi="Times New Roman"/>
          <w:i w:val="0"/>
          <w:szCs w:val="28"/>
          <w:lang w:eastAsia="zh-HK"/>
        </w:rPr>
        <w:t>禁錮</w:t>
      </w:r>
      <w:r w:rsidR="00D715AD" w:rsidRPr="00C7236A">
        <w:rPr>
          <w:rFonts w:ascii="Times New Roman" w:hAnsi="Times New Roman"/>
          <w:i w:val="0"/>
          <w:szCs w:val="28"/>
          <w:lang w:eastAsia="zh-TW"/>
        </w:rPr>
        <w:t>’</w:t>
      </w:r>
      <w:r w:rsidR="00A536CE">
        <w:rPr>
          <w:rFonts w:ascii="Times New Roman" w:hAnsi="Times New Roman" w:hint="eastAsia"/>
          <w:i w:val="0"/>
          <w:szCs w:val="28"/>
          <w:lang w:eastAsia="zh-TW"/>
        </w:rPr>
        <w:t>罪</w:t>
      </w:r>
      <w:r w:rsidR="00066C35" w:rsidRPr="00C7236A">
        <w:rPr>
          <w:rFonts w:ascii="Times New Roman" w:hAnsi="Times New Roman"/>
          <w:i w:val="0"/>
          <w:szCs w:val="28"/>
          <w:lang w:eastAsia="zh-TW"/>
        </w:rPr>
        <w:t>，</w:t>
      </w:r>
      <w:r w:rsidR="00066C35" w:rsidRPr="00C7236A">
        <w:rPr>
          <w:rFonts w:ascii="Times New Roman" w:hAnsi="Times New Roman"/>
          <w:i w:val="0"/>
          <w:szCs w:val="28"/>
          <w:lang w:eastAsia="zh-HK"/>
        </w:rPr>
        <w:t>原審法官</w:t>
      </w:r>
      <w:r w:rsidR="00C7236A" w:rsidRPr="00C7236A">
        <w:rPr>
          <w:rFonts w:ascii="Times New Roman" w:hAnsi="Times New Roman"/>
          <w:i w:val="0"/>
          <w:szCs w:val="28"/>
          <w:lang w:eastAsia="zh-TW"/>
        </w:rPr>
        <w:t>裁定</w:t>
      </w:r>
      <w:r w:rsidR="00B04D5D" w:rsidRPr="00C7236A">
        <w:rPr>
          <w:rFonts w:ascii="Times New Roman" w:hAnsi="Times New Roman"/>
          <w:i w:val="0"/>
          <w:szCs w:val="28"/>
          <w:lang w:eastAsia="zh-TW"/>
        </w:rPr>
        <w:t>：</w:t>
      </w:r>
      <w:r w:rsidR="00C7236A" w:rsidRPr="00C7236A">
        <w:rPr>
          <w:rFonts w:ascii="Times New Roman" w:hAnsi="Times New Roman"/>
          <w:i w:val="0"/>
          <w:szCs w:val="28"/>
          <w:lang w:eastAsia="zh-TW"/>
        </w:rPr>
        <w:t>此罪</w:t>
      </w:r>
      <w:r w:rsidR="008D7E52" w:rsidRPr="00C7236A">
        <w:rPr>
          <w:rFonts w:ascii="Times New Roman" w:hAnsi="Times New Roman"/>
          <w:i w:val="0"/>
          <w:szCs w:val="28"/>
          <w:lang w:eastAsia="zh-TW"/>
        </w:rPr>
        <w:t>雖</w:t>
      </w:r>
      <w:r w:rsidR="00C7236A" w:rsidRPr="00C7236A">
        <w:rPr>
          <w:rFonts w:ascii="Times New Roman" w:hAnsi="Times New Roman"/>
          <w:i w:val="0"/>
          <w:szCs w:val="28"/>
          <w:lang w:eastAsia="zh-TW"/>
        </w:rPr>
        <w:t>然沒有上訴法庭的</w:t>
      </w:r>
      <w:r w:rsidR="00066C35" w:rsidRPr="00C7236A">
        <w:rPr>
          <w:rFonts w:ascii="Times New Roman" w:hAnsi="Times New Roman"/>
          <w:i w:val="0"/>
          <w:szCs w:val="28"/>
          <w:lang w:eastAsia="zh-HK"/>
        </w:rPr>
        <w:t>量刑指引</w:t>
      </w:r>
      <w:r w:rsidR="006166FC" w:rsidRPr="00C7236A">
        <w:rPr>
          <w:rFonts w:ascii="Times New Roman" w:hAnsi="Times New Roman"/>
          <w:i w:val="0"/>
          <w:szCs w:val="28"/>
          <w:lang w:eastAsia="zh-TW"/>
        </w:rPr>
        <w:t>，但</w:t>
      </w:r>
      <w:r w:rsidR="00066C35" w:rsidRPr="00C7236A">
        <w:rPr>
          <w:rFonts w:ascii="Times New Roman" w:hAnsi="Times New Roman"/>
          <w:i w:val="0"/>
          <w:szCs w:val="28"/>
          <w:lang w:eastAsia="zh-HK"/>
        </w:rPr>
        <w:t>本案</w:t>
      </w:r>
      <w:r w:rsidR="00217FE8" w:rsidRPr="00C7236A">
        <w:rPr>
          <w:rFonts w:ascii="Times New Roman" w:hAnsi="Times New Roman"/>
          <w:i w:val="0"/>
          <w:szCs w:val="28"/>
          <w:lang w:eastAsia="zh-TW"/>
        </w:rPr>
        <w:t>的</w:t>
      </w:r>
      <w:r w:rsidR="00066C35" w:rsidRPr="00C7236A">
        <w:rPr>
          <w:rFonts w:ascii="Times New Roman" w:hAnsi="Times New Roman"/>
          <w:i w:val="0"/>
          <w:szCs w:val="28"/>
          <w:lang w:eastAsia="zh-HK"/>
        </w:rPr>
        <w:t>案情</w:t>
      </w:r>
      <w:r w:rsidR="008D7E52" w:rsidRPr="00C7236A">
        <w:rPr>
          <w:rFonts w:ascii="Times New Roman" w:hAnsi="Times New Roman"/>
          <w:i w:val="0"/>
          <w:szCs w:val="28"/>
          <w:lang w:eastAsia="zh-TW"/>
        </w:rPr>
        <w:t>實屬</w:t>
      </w:r>
      <w:r w:rsidR="00066C35" w:rsidRPr="00C7236A">
        <w:rPr>
          <w:rFonts w:ascii="Times New Roman" w:hAnsi="Times New Roman"/>
          <w:i w:val="0"/>
          <w:szCs w:val="28"/>
          <w:lang w:eastAsia="zh-HK"/>
        </w:rPr>
        <w:t>嚴</w:t>
      </w:r>
      <w:r w:rsidR="00066C35" w:rsidRPr="00C7236A">
        <w:rPr>
          <w:rFonts w:ascii="Times New Roman" w:hAnsi="Times New Roman"/>
          <w:i w:val="0"/>
          <w:szCs w:val="28"/>
          <w:lang w:eastAsia="zh-TW"/>
        </w:rPr>
        <w:t>重</w:t>
      </w:r>
      <w:r w:rsidR="006166FC" w:rsidRPr="00C7236A">
        <w:rPr>
          <w:rFonts w:ascii="Times New Roman" w:hAnsi="Times New Roman"/>
          <w:i w:val="0"/>
          <w:szCs w:val="28"/>
          <w:lang w:eastAsia="zh-TW"/>
        </w:rPr>
        <w:t>；</w:t>
      </w:r>
      <w:r w:rsidR="00217FE8" w:rsidRPr="00C7236A">
        <w:rPr>
          <w:rFonts w:ascii="Times New Roman" w:hAnsi="Times New Roman"/>
          <w:i w:val="0"/>
          <w:szCs w:val="28"/>
          <w:lang w:eastAsia="zh-TW"/>
        </w:rPr>
        <w:t>‘</w:t>
      </w:r>
      <w:r w:rsidR="00217FE8" w:rsidRPr="00C7236A">
        <w:rPr>
          <w:rFonts w:ascii="Times New Roman" w:hAnsi="Times New Roman"/>
          <w:i w:val="0"/>
          <w:szCs w:val="28"/>
          <w:lang w:eastAsia="zh-TW"/>
        </w:rPr>
        <w:t>付</w:t>
      </w:r>
      <w:r w:rsidR="00217FE8" w:rsidRPr="00C7236A">
        <w:rPr>
          <w:rFonts w:ascii="Times New Roman" w:hAnsi="Times New Roman"/>
          <w:i w:val="0"/>
          <w:szCs w:val="28"/>
          <w:lang w:eastAsia="zh-TW"/>
        </w:rPr>
        <w:t>’</w:t>
      </w:r>
      <w:r w:rsidR="00066C35" w:rsidRPr="00C7236A">
        <w:rPr>
          <w:rFonts w:ascii="Times New Roman" w:hAnsi="Times New Roman"/>
          <w:i w:val="0"/>
          <w:szCs w:val="28"/>
          <w:lang w:eastAsia="zh-HK"/>
        </w:rPr>
        <w:t>被禁錮</w:t>
      </w:r>
      <w:r w:rsidR="00066C35" w:rsidRPr="00C7236A">
        <w:rPr>
          <w:rFonts w:ascii="Times New Roman" w:hAnsi="Times New Roman"/>
          <w:i w:val="0"/>
          <w:szCs w:val="28"/>
          <w:lang w:eastAsia="zh-HK"/>
        </w:rPr>
        <w:t>50</w:t>
      </w:r>
      <w:r w:rsidR="00066C35" w:rsidRPr="00C7236A">
        <w:rPr>
          <w:rFonts w:ascii="Times New Roman" w:hAnsi="Times New Roman"/>
          <w:i w:val="0"/>
          <w:szCs w:val="28"/>
          <w:lang w:eastAsia="zh-HK"/>
        </w:rPr>
        <w:t>分</w:t>
      </w:r>
      <w:r w:rsidR="00066C35" w:rsidRPr="00C7236A">
        <w:rPr>
          <w:rFonts w:ascii="Times New Roman" w:hAnsi="Times New Roman"/>
          <w:i w:val="0"/>
          <w:szCs w:val="28"/>
          <w:lang w:eastAsia="zh-TW"/>
        </w:rPr>
        <w:t>鐘，</w:t>
      </w:r>
      <w:r w:rsidR="00066C35" w:rsidRPr="00C7236A">
        <w:rPr>
          <w:rFonts w:ascii="Times New Roman" w:hAnsi="Times New Roman"/>
          <w:i w:val="0"/>
          <w:szCs w:val="28"/>
          <w:lang w:eastAsia="zh-HK"/>
        </w:rPr>
        <w:t>期間被多人</w:t>
      </w:r>
      <w:r w:rsidR="00C7236A" w:rsidRPr="00C7236A">
        <w:rPr>
          <w:rFonts w:ascii="Times New Roman" w:hAnsi="Times New Roman"/>
          <w:i w:val="0"/>
          <w:szCs w:val="28"/>
          <w:lang w:eastAsia="zh-TW"/>
        </w:rPr>
        <w:t>多番</w:t>
      </w:r>
      <w:r w:rsidR="00066C35" w:rsidRPr="00C7236A">
        <w:rPr>
          <w:rFonts w:ascii="Times New Roman" w:hAnsi="Times New Roman"/>
          <w:i w:val="0"/>
          <w:szCs w:val="28"/>
          <w:lang w:eastAsia="zh-HK"/>
        </w:rPr>
        <w:t>侮</w:t>
      </w:r>
      <w:r w:rsidR="00066C35" w:rsidRPr="00C7236A">
        <w:rPr>
          <w:rFonts w:ascii="Times New Roman" w:hAnsi="Times New Roman"/>
          <w:i w:val="0"/>
          <w:szCs w:val="28"/>
          <w:lang w:eastAsia="zh-TW"/>
        </w:rPr>
        <w:t>辱</w:t>
      </w:r>
      <w:r w:rsidR="00066C35" w:rsidRPr="00C7236A">
        <w:rPr>
          <w:rFonts w:ascii="Times New Roman" w:hAnsi="Times New Roman"/>
          <w:i w:val="0"/>
          <w:szCs w:val="28"/>
          <w:lang w:eastAsia="zh-HK"/>
        </w:rPr>
        <w:t>、謾</w:t>
      </w:r>
      <w:r w:rsidR="00066C35" w:rsidRPr="00C7236A">
        <w:rPr>
          <w:rFonts w:ascii="Times New Roman" w:hAnsi="Times New Roman"/>
          <w:i w:val="0"/>
          <w:szCs w:val="28"/>
          <w:lang w:eastAsia="zh-TW"/>
        </w:rPr>
        <w:t>罵</w:t>
      </w:r>
      <w:r w:rsidR="00D04D4B" w:rsidRPr="00C7236A">
        <w:rPr>
          <w:rFonts w:ascii="Times New Roman" w:hAnsi="Times New Roman"/>
          <w:i w:val="0"/>
          <w:szCs w:val="28"/>
          <w:lang w:eastAsia="zh-TW"/>
        </w:rPr>
        <w:t>和</w:t>
      </w:r>
      <w:r w:rsidR="00066C35" w:rsidRPr="00C7236A">
        <w:rPr>
          <w:rFonts w:ascii="Times New Roman" w:hAnsi="Times New Roman"/>
          <w:i w:val="0"/>
          <w:szCs w:val="28"/>
          <w:lang w:eastAsia="zh-HK"/>
        </w:rPr>
        <w:t>毆打</w:t>
      </w:r>
      <w:r w:rsidR="00217FE8" w:rsidRPr="00C7236A">
        <w:rPr>
          <w:rFonts w:ascii="Times New Roman" w:hAnsi="Times New Roman"/>
          <w:i w:val="0"/>
          <w:szCs w:val="28"/>
          <w:lang w:eastAsia="zh-TW"/>
        </w:rPr>
        <w:t>；</w:t>
      </w:r>
      <w:r w:rsidR="00066C35" w:rsidRPr="00C7236A">
        <w:rPr>
          <w:rFonts w:ascii="Times New Roman" w:hAnsi="Times New Roman"/>
          <w:i w:val="0"/>
          <w:szCs w:val="28"/>
          <w:lang w:eastAsia="zh-HK"/>
        </w:rPr>
        <w:t>申</w:t>
      </w:r>
      <w:r w:rsidR="00066C35" w:rsidRPr="00C7236A">
        <w:rPr>
          <w:rFonts w:ascii="Times New Roman" w:hAnsi="Times New Roman"/>
          <w:i w:val="0"/>
          <w:szCs w:val="28"/>
          <w:lang w:eastAsia="zh-TW"/>
        </w:rPr>
        <w:t>請</w:t>
      </w:r>
      <w:r w:rsidR="00066C35" w:rsidRPr="00C7236A">
        <w:rPr>
          <w:rFonts w:ascii="Times New Roman" w:hAnsi="Times New Roman"/>
          <w:i w:val="0"/>
          <w:szCs w:val="28"/>
          <w:lang w:eastAsia="zh-HK"/>
        </w:rPr>
        <w:t>人夥</w:t>
      </w:r>
      <w:r w:rsidR="00066C35" w:rsidRPr="00C7236A">
        <w:rPr>
          <w:rFonts w:ascii="Times New Roman" w:hAnsi="Times New Roman"/>
          <w:i w:val="0"/>
          <w:szCs w:val="28"/>
          <w:lang w:eastAsia="zh-TW"/>
        </w:rPr>
        <w:t>同</w:t>
      </w:r>
      <w:r w:rsidR="00C7236A" w:rsidRPr="00C7236A">
        <w:rPr>
          <w:rFonts w:ascii="Times New Roman" w:hAnsi="Times New Roman"/>
          <w:i w:val="0"/>
          <w:szCs w:val="28"/>
          <w:lang w:eastAsia="zh-TW"/>
        </w:rPr>
        <w:t>別人</w:t>
      </w:r>
      <w:r w:rsidR="00066C35" w:rsidRPr="00C7236A">
        <w:rPr>
          <w:rFonts w:ascii="Times New Roman" w:hAnsi="Times New Roman"/>
          <w:i w:val="0"/>
          <w:szCs w:val="28"/>
          <w:lang w:eastAsia="zh-HK"/>
        </w:rPr>
        <w:t>行事</w:t>
      </w:r>
      <w:r w:rsidR="00066C35" w:rsidRPr="00C7236A">
        <w:rPr>
          <w:rFonts w:ascii="Times New Roman" w:hAnsi="Times New Roman"/>
          <w:i w:val="0"/>
          <w:szCs w:val="28"/>
          <w:lang w:eastAsia="zh-TW"/>
        </w:rPr>
        <w:t>，</w:t>
      </w:r>
      <w:r w:rsidR="00066C35" w:rsidRPr="00C7236A">
        <w:rPr>
          <w:rFonts w:ascii="Times New Roman" w:hAnsi="Times New Roman"/>
          <w:i w:val="0"/>
          <w:szCs w:val="28"/>
          <w:lang w:eastAsia="zh-HK"/>
        </w:rPr>
        <w:t>不但令</w:t>
      </w:r>
      <w:r w:rsidR="005705F8" w:rsidRPr="00C7236A">
        <w:rPr>
          <w:rFonts w:ascii="Times New Roman" w:hAnsi="Times New Roman"/>
          <w:i w:val="0"/>
          <w:szCs w:val="28"/>
          <w:lang w:eastAsia="zh-TW"/>
        </w:rPr>
        <w:t>‘</w:t>
      </w:r>
      <w:r w:rsidR="005705F8" w:rsidRPr="00C7236A">
        <w:rPr>
          <w:rFonts w:ascii="Times New Roman" w:hAnsi="Times New Roman"/>
          <w:i w:val="0"/>
          <w:szCs w:val="28"/>
          <w:lang w:eastAsia="zh-TW"/>
        </w:rPr>
        <w:t>付</w:t>
      </w:r>
      <w:r w:rsidR="005705F8" w:rsidRPr="00C7236A">
        <w:rPr>
          <w:rFonts w:ascii="Times New Roman" w:hAnsi="Times New Roman"/>
          <w:i w:val="0"/>
          <w:szCs w:val="28"/>
          <w:lang w:eastAsia="zh-TW"/>
        </w:rPr>
        <w:t>’</w:t>
      </w:r>
      <w:r w:rsidR="00066C35" w:rsidRPr="00C7236A">
        <w:rPr>
          <w:rFonts w:ascii="Times New Roman" w:hAnsi="Times New Roman"/>
          <w:i w:val="0"/>
          <w:szCs w:val="28"/>
          <w:lang w:eastAsia="zh-HK"/>
        </w:rPr>
        <w:t>受</w:t>
      </w:r>
      <w:r w:rsidR="00066C35" w:rsidRPr="00C7236A">
        <w:rPr>
          <w:rFonts w:ascii="Times New Roman" w:hAnsi="Times New Roman"/>
          <w:i w:val="0"/>
          <w:szCs w:val="28"/>
          <w:lang w:eastAsia="zh-TW"/>
        </w:rPr>
        <w:t>傷</w:t>
      </w:r>
      <w:r w:rsidR="005705F8" w:rsidRPr="00C7236A">
        <w:rPr>
          <w:rFonts w:ascii="Times New Roman" w:hAnsi="Times New Roman"/>
          <w:i w:val="0"/>
          <w:szCs w:val="28"/>
          <w:lang w:eastAsia="zh-TW"/>
        </w:rPr>
        <w:t>，而且</w:t>
      </w:r>
      <w:r w:rsidR="00066C35" w:rsidRPr="00C7236A">
        <w:rPr>
          <w:rFonts w:ascii="Times New Roman" w:hAnsi="Times New Roman"/>
          <w:i w:val="0"/>
          <w:szCs w:val="28"/>
          <w:lang w:eastAsia="zh-HK"/>
        </w:rPr>
        <w:t>也令他損</w:t>
      </w:r>
      <w:r w:rsidR="00066C35" w:rsidRPr="00C7236A">
        <w:rPr>
          <w:rFonts w:ascii="Times New Roman" w:hAnsi="Times New Roman"/>
          <w:i w:val="0"/>
          <w:szCs w:val="28"/>
          <w:lang w:eastAsia="zh-TW"/>
        </w:rPr>
        <w:t>失</w:t>
      </w:r>
      <w:r w:rsidR="00066C35" w:rsidRPr="00C7236A">
        <w:rPr>
          <w:rFonts w:ascii="Times New Roman" w:hAnsi="Times New Roman"/>
          <w:i w:val="0"/>
          <w:szCs w:val="28"/>
          <w:lang w:eastAsia="zh-HK"/>
        </w:rPr>
        <w:t>財物</w:t>
      </w:r>
      <w:r w:rsidR="005705F8" w:rsidRPr="00C7236A">
        <w:rPr>
          <w:rFonts w:ascii="Times New Roman" w:hAnsi="Times New Roman"/>
          <w:i w:val="0"/>
          <w:szCs w:val="28"/>
          <w:lang w:eastAsia="zh-TW"/>
        </w:rPr>
        <w:t>；</w:t>
      </w:r>
      <w:r w:rsidR="00C7236A" w:rsidRPr="00C7236A">
        <w:rPr>
          <w:rFonts w:ascii="Times New Roman" w:hAnsi="Times New Roman"/>
          <w:i w:val="0"/>
          <w:szCs w:val="28"/>
          <w:lang w:eastAsia="zh-TW"/>
        </w:rPr>
        <w:t>縱觀一切因素</w:t>
      </w:r>
      <w:r w:rsidR="005705F8" w:rsidRPr="00C7236A">
        <w:rPr>
          <w:rFonts w:ascii="Times New Roman" w:hAnsi="Times New Roman"/>
          <w:i w:val="0"/>
          <w:szCs w:val="28"/>
          <w:lang w:eastAsia="zh-TW"/>
        </w:rPr>
        <w:t>，</w:t>
      </w:r>
      <w:r w:rsidR="00C7236A" w:rsidRPr="00C7236A">
        <w:rPr>
          <w:rFonts w:ascii="Times New Roman" w:hAnsi="Times New Roman"/>
          <w:i w:val="0"/>
          <w:szCs w:val="28"/>
          <w:lang w:eastAsia="zh-TW"/>
        </w:rPr>
        <w:t>此罪的</w:t>
      </w:r>
      <w:r w:rsidR="00066C35" w:rsidRPr="00C7236A">
        <w:rPr>
          <w:rFonts w:ascii="Times New Roman" w:hAnsi="Times New Roman"/>
          <w:i w:val="0"/>
          <w:szCs w:val="28"/>
          <w:lang w:eastAsia="zh-HK"/>
        </w:rPr>
        <w:t>量刑基準</w:t>
      </w:r>
      <w:r w:rsidR="005705F8" w:rsidRPr="00C7236A">
        <w:rPr>
          <w:rFonts w:ascii="Times New Roman" w:hAnsi="Times New Roman"/>
          <w:i w:val="0"/>
          <w:szCs w:val="28"/>
          <w:lang w:eastAsia="zh-TW"/>
        </w:rPr>
        <w:t>應</w:t>
      </w:r>
      <w:r w:rsidR="0033281F" w:rsidRPr="00C7236A">
        <w:rPr>
          <w:rFonts w:ascii="Times New Roman" w:hAnsi="Times New Roman"/>
          <w:i w:val="0"/>
          <w:szCs w:val="28"/>
          <w:lang w:eastAsia="zh-TW"/>
        </w:rPr>
        <w:t>為</w:t>
      </w:r>
      <w:r w:rsidR="00C7236A" w:rsidRPr="00C7236A">
        <w:rPr>
          <w:rFonts w:ascii="Times New Roman" w:hAnsi="Times New Roman"/>
          <w:i w:val="0"/>
          <w:szCs w:val="28"/>
          <w:lang w:eastAsia="zh-TW"/>
        </w:rPr>
        <w:t>入獄</w:t>
      </w:r>
      <w:r w:rsidR="00066C35" w:rsidRPr="00C7236A">
        <w:rPr>
          <w:rFonts w:ascii="Times New Roman" w:hAnsi="Times New Roman"/>
          <w:i w:val="0"/>
          <w:szCs w:val="28"/>
          <w:lang w:eastAsia="zh-TW"/>
        </w:rPr>
        <w:t>12</w:t>
      </w:r>
      <w:r w:rsidR="00066C35" w:rsidRPr="00C7236A">
        <w:rPr>
          <w:rFonts w:ascii="Times New Roman" w:hAnsi="Times New Roman"/>
          <w:i w:val="0"/>
          <w:szCs w:val="28"/>
          <w:lang w:eastAsia="zh-HK"/>
        </w:rPr>
        <w:t>個月</w:t>
      </w:r>
      <w:r w:rsidR="00066C35" w:rsidRPr="00C7236A">
        <w:rPr>
          <w:rFonts w:ascii="Times New Roman" w:hAnsi="Times New Roman"/>
          <w:i w:val="0"/>
          <w:szCs w:val="28"/>
          <w:lang w:eastAsia="zh-TW"/>
        </w:rPr>
        <w:t>，</w:t>
      </w:r>
      <w:r w:rsidR="00066C35" w:rsidRPr="00C7236A">
        <w:rPr>
          <w:rFonts w:ascii="Times New Roman" w:hAnsi="Times New Roman"/>
          <w:i w:val="0"/>
          <w:szCs w:val="28"/>
          <w:lang w:eastAsia="zh-HK"/>
        </w:rPr>
        <w:t>申</w:t>
      </w:r>
      <w:r w:rsidR="00066C35" w:rsidRPr="00C7236A">
        <w:rPr>
          <w:rFonts w:ascii="Times New Roman" w:hAnsi="Times New Roman"/>
          <w:i w:val="0"/>
          <w:szCs w:val="28"/>
          <w:lang w:eastAsia="zh-TW"/>
        </w:rPr>
        <w:t>請</w:t>
      </w:r>
      <w:r w:rsidR="00066C35" w:rsidRPr="00C7236A">
        <w:rPr>
          <w:rFonts w:ascii="Times New Roman" w:hAnsi="Times New Roman"/>
          <w:i w:val="0"/>
          <w:szCs w:val="28"/>
          <w:lang w:eastAsia="zh-HK"/>
        </w:rPr>
        <w:t>人</w:t>
      </w:r>
      <w:r w:rsidR="0033281F" w:rsidRPr="00C7236A">
        <w:rPr>
          <w:rFonts w:ascii="Times New Roman" w:hAnsi="Times New Roman"/>
          <w:i w:val="0"/>
          <w:szCs w:val="28"/>
          <w:lang w:eastAsia="zh-TW"/>
        </w:rPr>
        <w:t>有</w:t>
      </w:r>
      <w:r w:rsidR="00066C35" w:rsidRPr="00C7236A">
        <w:rPr>
          <w:rFonts w:ascii="Times New Roman" w:hAnsi="Times New Roman"/>
          <w:i w:val="0"/>
          <w:szCs w:val="28"/>
          <w:lang w:eastAsia="zh-HK"/>
        </w:rPr>
        <w:t>腦</w:t>
      </w:r>
      <w:r w:rsidR="002734BA">
        <w:rPr>
          <w:rFonts w:ascii="Times New Roman" w:hAnsi="Times New Roman" w:hint="eastAsia"/>
          <w:i w:val="0"/>
          <w:szCs w:val="28"/>
          <w:lang w:eastAsia="zh-TW"/>
        </w:rPr>
        <w:t>疾</w:t>
      </w:r>
      <w:r w:rsidR="0033281F" w:rsidRPr="00C7236A">
        <w:rPr>
          <w:rFonts w:ascii="Times New Roman" w:hAnsi="Times New Roman"/>
          <w:i w:val="0"/>
          <w:szCs w:val="28"/>
          <w:lang w:eastAsia="zh-TW"/>
        </w:rPr>
        <w:t>，</w:t>
      </w:r>
      <w:r w:rsidR="00066C35" w:rsidRPr="00C7236A">
        <w:rPr>
          <w:rFonts w:ascii="Times New Roman" w:hAnsi="Times New Roman"/>
          <w:i w:val="0"/>
          <w:szCs w:val="28"/>
          <w:lang w:eastAsia="zh-HK"/>
        </w:rPr>
        <w:t>酌</w:t>
      </w:r>
      <w:r w:rsidR="00066C35" w:rsidRPr="00C7236A">
        <w:rPr>
          <w:rFonts w:ascii="Times New Roman" w:hAnsi="Times New Roman"/>
          <w:i w:val="0"/>
          <w:szCs w:val="28"/>
          <w:lang w:eastAsia="zh-TW"/>
        </w:rPr>
        <w:t>情</w:t>
      </w:r>
      <w:r w:rsidR="00066C35" w:rsidRPr="00C7236A">
        <w:rPr>
          <w:rFonts w:ascii="Times New Roman" w:hAnsi="Times New Roman"/>
          <w:i w:val="0"/>
          <w:szCs w:val="28"/>
          <w:lang w:eastAsia="zh-HK"/>
        </w:rPr>
        <w:t>扣</w:t>
      </w:r>
      <w:r w:rsidR="00066C35" w:rsidRPr="00C7236A">
        <w:rPr>
          <w:rFonts w:ascii="Times New Roman" w:hAnsi="Times New Roman"/>
          <w:i w:val="0"/>
          <w:szCs w:val="28"/>
          <w:lang w:eastAsia="zh-TW"/>
        </w:rPr>
        <w:t>減</w:t>
      </w:r>
      <w:r w:rsidR="0033281F" w:rsidRPr="00C7236A">
        <w:rPr>
          <w:rFonts w:ascii="Times New Roman" w:hAnsi="Times New Roman"/>
          <w:i w:val="0"/>
          <w:szCs w:val="28"/>
          <w:lang w:eastAsia="zh-TW"/>
        </w:rPr>
        <w:t>四分一</w:t>
      </w:r>
      <w:r w:rsidR="00066C35" w:rsidRPr="00C7236A">
        <w:rPr>
          <w:rFonts w:ascii="Times New Roman" w:hAnsi="Times New Roman"/>
          <w:i w:val="0"/>
          <w:szCs w:val="28"/>
          <w:lang w:eastAsia="zh-TW"/>
        </w:rPr>
        <w:t>，</w:t>
      </w:r>
      <w:r w:rsidR="00066C35" w:rsidRPr="00C7236A">
        <w:rPr>
          <w:rFonts w:ascii="Times New Roman" w:hAnsi="Times New Roman"/>
          <w:i w:val="0"/>
          <w:szCs w:val="28"/>
          <w:lang w:eastAsia="zh-HK"/>
        </w:rPr>
        <w:t>刑期</w:t>
      </w:r>
      <w:r w:rsidR="0033281F" w:rsidRPr="00C7236A">
        <w:rPr>
          <w:rFonts w:ascii="Times New Roman" w:hAnsi="Times New Roman"/>
          <w:i w:val="0"/>
          <w:szCs w:val="28"/>
          <w:lang w:eastAsia="zh-TW"/>
        </w:rPr>
        <w:t>就下調</w:t>
      </w:r>
      <w:r w:rsidR="008D7E52" w:rsidRPr="00C7236A">
        <w:rPr>
          <w:rFonts w:ascii="Times New Roman" w:hAnsi="Times New Roman"/>
          <w:i w:val="0"/>
          <w:szCs w:val="28"/>
          <w:lang w:eastAsia="zh-TW"/>
        </w:rPr>
        <w:t>至</w:t>
      </w:r>
      <w:r w:rsidR="00066C35" w:rsidRPr="00C7236A">
        <w:rPr>
          <w:rFonts w:ascii="Times New Roman" w:hAnsi="Times New Roman"/>
          <w:i w:val="0"/>
          <w:szCs w:val="28"/>
          <w:lang w:eastAsia="zh-TW"/>
        </w:rPr>
        <w:t>9</w:t>
      </w:r>
      <w:r w:rsidR="00066C35" w:rsidRPr="00C7236A">
        <w:rPr>
          <w:rFonts w:ascii="Times New Roman" w:hAnsi="Times New Roman"/>
          <w:i w:val="0"/>
          <w:szCs w:val="28"/>
          <w:lang w:eastAsia="zh-HK"/>
        </w:rPr>
        <w:t>個月</w:t>
      </w:r>
      <w:r w:rsidR="00D45E26" w:rsidRPr="00C7236A">
        <w:rPr>
          <w:rFonts w:ascii="Times New Roman" w:hAnsi="Times New Roman"/>
          <w:i w:val="0"/>
          <w:lang w:val="en-US" w:eastAsia="zh-TW"/>
        </w:rPr>
        <w:t>。</w:t>
      </w:r>
    </w:p>
    <w:p w:rsidR="00D45E26" w:rsidRPr="00B051F9" w:rsidRDefault="00066C35" w:rsidP="009F5D3C">
      <w:pPr>
        <w:pStyle w:val="ar-heading1"/>
        <w:keepNext w:val="0"/>
        <w:numPr>
          <w:ilvl w:val="0"/>
          <w:numId w:val="5"/>
        </w:numPr>
        <w:spacing w:before="0" w:after="520"/>
        <w:ind w:firstLine="0"/>
        <w:jc w:val="both"/>
        <w:rPr>
          <w:rFonts w:ascii="Times New Roman" w:hAnsi="Times New Roman"/>
          <w:i w:val="0"/>
          <w:lang w:val="en-US" w:eastAsia="zh-TW"/>
        </w:rPr>
      </w:pPr>
      <w:r w:rsidRPr="00B051F9">
        <w:rPr>
          <w:rFonts w:ascii="Times New Roman" w:hAnsi="Times New Roman"/>
          <w:i w:val="0"/>
          <w:szCs w:val="28"/>
          <w:lang w:eastAsia="zh-HK"/>
        </w:rPr>
        <w:t>就</w:t>
      </w:r>
      <w:r w:rsidR="00C7236A" w:rsidRPr="00B051F9">
        <w:rPr>
          <w:rFonts w:ascii="Times New Roman" w:hAnsi="Times New Roman"/>
          <w:i w:val="0"/>
          <w:szCs w:val="28"/>
          <w:lang w:eastAsia="zh-TW"/>
        </w:rPr>
        <w:t>‘</w:t>
      </w:r>
      <w:r w:rsidRPr="00B051F9">
        <w:rPr>
          <w:rFonts w:ascii="Times New Roman" w:hAnsi="Times New Roman"/>
          <w:i w:val="0"/>
          <w:szCs w:val="28"/>
          <w:lang w:eastAsia="zh-HK"/>
        </w:rPr>
        <w:t>暴動</w:t>
      </w:r>
      <w:r w:rsidR="00C7236A" w:rsidRPr="00B051F9">
        <w:rPr>
          <w:rFonts w:ascii="Times New Roman" w:hAnsi="Times New Roman"/>
          <w:i w:val="0"/>
          <w:szCs w:val="28"/>
          <w:lang w:eastAsia="zh-TW"/>
        </w:rPr>
        <w:t>’</w:t>
      </w:r>
      <w:r w:rsidR="00A536CE">
        <w:rPr>
          <w:rFonts w:ascii="Times New Roman" w:hAnsi="Times New Roman" w:hint="eastAsia"/>
          <w:i w:val="0"/>
          <w:szCs w:val="28"/>
          <w:lang w:eastAsia="zh-TW"/>
        </w:rPr>
        <w:t>罪</w:t>
      </w:r>
      <w:r w:rsidRPr="00B051F9">
        <w:rPr>
          <w:rFonts w:ascii="Times New Roman" w:hAnsi="Times New Roman"/>
          <w:i w:val="0"/>
          <w:szCs w:val="28"/>
          <w:lang w:eastAsia="zh-TW"/>
        </w:rPr>
        <w:t>，</w:t>
      </w:r>
      <w:r w:rsidRPr="00B051F9">
        <w:rPr>
          <w:rFonts w:ascii="Times New Roman" w:hAnsi="Times New Roman"/>
          <w:i w:val="0"/>
          <w:szCs w:val="28"/>
          <w:lang w:eastAsia="zh-HK"/>
        </w:rPr>
        <w:t>原審法官</w:t>
      </w:r>
      <w:r w:rsidR="00C7236A" w:rsidRPr="00B051F9">
        <w:rPr>
          <w:rFonts w:ascii="Times New Roman" w:hAnsi="Times New Roman"/>
          <w:i w:val="0"/>
          <w:szCs w:val="28"/>
          <w:lang w:eastAsia="zh-TW"/>
        </w:rPr>
        <w:t>裁定</w:t>
      </w:r>
      <w:r w:rsidR="00D04D4B" w:rsidRPr="00B051F9">
        <w:rPr>
          <w:rFonts w:ascii="Times New Roman" w:hAnsi="Times New Roman"/>
          <w:i w:val="0"/>
          <w:szCs w:val="28"/>
          <w:lang w:eastAsia="zh-TW"/>
        </w:rPr>
        <w:t>：</w:t>
      </w:r>
      <w:r w:rsidRPr="00B051F9">
        <w:rPr>
          <w:rFonts w:ascii="Times New Roman" w:hAnsi="Times New Roman"/>
          <w:szCs w:val="28"/>
          <w:lang w:eastAsia="zh-HK"/>
        </w:rPr>
        <w:t>梁天琦</w:t>
      </w:r>
      <w:r w:rsidR="00C7236A" w:rsidRPr="00B051F9">
        <w:rPr>
          <w:rFonts w:ascii="Times New Roman" w:hAnsi="Times New Roman"/>
          <w:i w:val="0"/>
          <w:szCs w:val="28"/>
          <w:lang w:eastAsia="zh-TW"/>
        </w:rPr>
        <w:t>案</w:t>
      </w:r>
      <w:r w:rsidR="00967FA7" w:rsidRPr="00B051F9">
        <w:rPr>
          <w:rFonts w:ascii="Times New Roman" w:hAnsi="Times New Roman"/>
          <w:i w:val="0"/>
          <w:szCs w:val="28"/>
          <w:lang w:eastAsia="zh-TW"/>
        </w:rPr>
        <w:t>所辨識的量刑原則和十二個考慮因素適用</w:t>
      </w:r>
      <w:r w:rsidRPr="00B051F9">
        <w:rPr>
          <w:rStyle w:val="FootnoteReference"/>
          <w:i w:val="0"/>
          <w:szCs w:val="28"/>
        </w:rPr>
        <w:footnoteReference w:id="3"/>
      </w:r>
      <w:r w:rsidR="005720AC" w:rsidRPr="00B051F9">
        <w:rPr>
          <w:rFonts w:ascii="Times New Roman" w:hAnsi="Times New Roman"/>
          <w:i w:val="0"/>
          <w:szCs w:val="28"/>
          <w:lang w:eastAsia="zh-TW"/>
        </w:rPr>
        <w:t>；</w:t>
      </w:r>
      <w:r w:rsidR="00657393" w:rsidRPr="00B051F9">
        <w:rPr>
          <w:rFonts w:ascii="Times New Roman" w:hAnsi="Times New Roman"/>
          <w:i w:val="0"/>
          <w:szCs w:val="28"/>
          <w:lang w:eastAsia="zh-TW"/>
        </w:rPr>
        <w:t>本案的</w:t>
      </w:r>
      <w:r w:rsidRPr="00B051F9">
        <w:rPr>
          <w:rFonts w:ascii="Times New Roman" w:hAnsi="Times New Roman"/>
          <w:i w:val="0"/>
          <w:szCs w:val="28"/>
          <w:lang w:eastAsia="zh-HK"/>
        </w:rPr>
        <w:t>暴</w:t>
      </w:r>
      <w:r w:rsidRPr="00B051F9">
        <w:rPr>
          <w:rFonts w:ascii="Times New Roman" w:hAnsi="Times New Roman"/>
          <w:i w:val="0"/>
          <w:szCs w:val="28"/>
          <w:lang w:eastAsia="zh-TW"/>
        </w:rPr>
        <w:t>動</w:t>
      </w:r>
      <w:r w:rsidR="00657393" w:rsidRPr="00B051F9">
        <w:rPr>
          <w:rFonts w:ascii="Times New Roman" w:hAnsi="Times New Roman"/>
          <w:i w:val="0"/>
          <w:szCs w:val="28"/>
          <w:lang w:eastAsia="zh-TW"/>
        </w:rPr>
        <w:t>沒有</w:t>
      </w:r>
      <w:r w:rsidRPr="00B051F9">
        <w:rPr>
          <w:rFonts w:ascii="Times New Roman" w:hAnsi="Times New Roman"/>
          <w:i w:val="0"/>
          <w:szCs w:val="28"/>
          <w:lang w:eastAsia="zh-HK"/>
        </w:rPr>
        <w:t>預謀</w:t>
      </w:r>
      <w:r w:rsidR="00C7236A" w:rsidRPr="00B051F9">
        <w:rPr>
          <w:rFonts w:ascii="Times New Roman" w:hAnsi="Times New Roman"/>
          <w:i w:val="0"/>
          <w:szCs w:val="28"/>
          <w:lang w:eastAsia="zh-TW"/>
        </w:rPr>
        <w:t>，</w:t>
      </w:r>
      <w:r w:rsidRPr="00B051F9">
        <w:rPr>
          <w:rFonts w:ascii="Times New Roman" w:hAnsi="Times New Roman"/>
          <w:i w:val="0"/>
          <w:szCs w:val="28"/>
          <w:lang w:eastAsia="zh-HK"/>
        </w:rPr>
        <w:t>參</w:t>
      </w:r>
      <w:r w:rsidRPr="00B051F9">
        <w:rPr>
          <w:rFonts w:ascii="Times New Roman" w:hAnsi="Times New Roman"/>
          <w:i w:val="0"/>
          <w:szCs w:val="28"/>
          <w:lang w:eastAsia="zh-TW"/>
        </w:rPr>
        <w:t>與</w:t>
      </w:r>
      <w:r w:rsidRPr="00B051F9">
        <w:rPr>
          <w:rFonts w:ascii="Times New Roman" w:hAnsi="Times New Roman"/>
          <w:i w:val="0"/>
          <w:szCs w:val="28"/>
          <w:lang w:eastAsia="zh-HK"/>
        </w:rPr>
        <w:t>人數約</w:t>
      </w:r>
      <w:r w:rsidRPr="00B051F9">
        <w:rPr>
          <w:rFonts w:ascii="Times New Roman" w:hAnsi="Times New Roman"/>
          <w:i w:val="0"/>
          <w:szCs w:val="28"/>
          <w:lang w:eastAsia="zh-TW"/>
        </w:rPr>
        <w:t>40</w:t>
      </w:r>
      <w:r w:rsidR="00C7236A" w:rsidRPr="00B051F9">
        <w:rPr>
          <w:rFonts w:ascii="Times New Roman" w:hAnsi="Times New Roman"/>
          <w:i w:val="0"/>
          <w:szCs w:val="28"/>
          <w:lang w:eastAsia="zh-TW"/>
        </w:rPr>
        <w:t>，</w:t>
      </w:r>
      <w:r w:rsidRPr="00B051F9">
        <w:rPr>
          <w:rFonts w:ascii="Times New Roman" w:hAnsi="Times New Roman"/>
          <w:i w:val="0"/>
          <w:szCs w:val="28"/>
          <w:lang w:eastAsia="zh-HK"/>
        </w:rPr>
        <w:lastRenderedPageBreak/>
        <w:t>沒有使用武</w:t>
      </w:r>
      <w:r w:rsidRPr="00B051F9">
        <w:rPr>
          <w:rFonts w:ascii="Times New Roman" w:hAnsi="Times New Roman"/>
          <w:i w:val="0"/>
          <w:szCs w:val="28"/>
          <w:lang w:eastAsia="zh-TW"/>
        </w:rPr>
        <w:t>器</w:t>
      </w:r>
      <w:r w:rsidR="00C7236A" w:rsidRPr="00B051F9">
        <w:rPr>
          <w:rFonts w:ascii="Times New Roman" w:hAnsi="Times New Roman"/>
          <w:i w:val="0"/>
          <w:szCs w:val="28"/>
          <w:lang w:eastAsia="zh-TW"/>
        </w:rPr>
        <w:t>，但</w:t>
      </w:r>
      <w:r w:rsidRPr="00B051F9">
        <w:rPr>
          <w:rFonts w:ascii="Times New Roman" w:hAnsi="Times New Roman"/>
          <w:i w:val="0"/>
          <w:szCs w:val="28"/>
          <w:lang w:eastAsia="zh-HK"/>
        </w:rPr>
        <w:t>歷時</w:t>
      </w:r>
      <w:r w:rsidRPr="00B051F9">
        <w:rPr>
          <w:rFonts w:ascii="Times New Roman" w:hAnsi="Times New Roman"/>
          <w:i w:val="0"/>
          <w:szCs w:val="28"/>
          <w:lang w:eastAsia="zh-TW"/>
        </w:rPr>
        <w:t>50</w:t>
      </w:r>
      <w:r w:rsidRPr="00B051F9">
        <w:rPr>
          <w:rFonts w:ascii="Times New Roman" w:hAnsi="Times New Roman"/>
          <w:i w:val="0"/>
          <w:szCs w:val="28"/>
          <w:lang w:eastAsia="zh-HK"/>
        </w:rPr>
        <w:t>分</w:t>
      </w:r>
      <w:r w:rsidR="00C874BC" w:rsidRPr="00B051F9">
        <w:rPr>
          <w:rFonts w:ascii="Times New Roman" w:hAnsi="Times New Roman"/>
          <w:i w:val="0"/>
          <w:szCs w:val="28"/>
          <w:lang w:eastAsia="zh-TW"/>
        </w:rPr>
        <w:t>鐘</w:t>
      </w:r>
      <w:r w:rsidR="00C7236A" w:rsidRPr="00B051F9">
        <w:rPr>
          <w:rFonts w:ascii="Times New Roman" w:hAnsi="Times New Roman"/>
          <w:i w:val="0"/>
          <w:szCs w:val="28"/>
          <w:lang w:eastAsia="zh-TW"/>
        </w:rPr>
        <w:t>，</w:t>
      </w:r>
      <w:r w:rsidRPr="00B051F9">
        <w:rPr>
          <w:rFonts w:ascii="Times New Roman" w:hAnsi="Times New Roman"/>
          <w:i w:val="0"/>
          <w:szCs w:val="28"/>
          <w:lang w:eastAsia="zh-HK"/>
        </w:rPr>
        <w:t>即</w:t>
      </w:r>
      <w:r w:rsidRPr="00B051F9">
        <w:rPr>
          <w:rFonts w:ascii="Times New Roman" w:hAnsi="Times New Roman"/>
          <w:i w:val="0"/>
          <w:szCs w:val="28"/>
          <w:lang w:eastAsia="zh-TW"/>
        </w:rPr>
        <w:t>使</w:t>
      </w:r>
      <w:r w:rsidR="00C7236A" w:rsidRPr="00B051F9">
        <w:rPr>
          <w:rFonts w:ascii="Times New Roman" w:hAnsi="Times New Roman"/>
          <w:i w:val="0"/>
          <w:szCs w:val="28"/>
          <w:lang w:eastAsia="zh-TW"/>
        </w:rPr>
        <w:t>有</w:t>
      </w:r>
      <w:r w:rsidRPr="00B051F9">
        <w:rPr>
          <w:rFonts w:ascii="Times New Roman" w:hAnsi="Times New Roman"/>
          <w:i w:val="0"/>
          <w:szCs w:val="28"/>
          <w:lang w:eastAsia="zh-HK"/>
        </w:rPr>
        <w:t>人嘗</w:t>
      </w:r>
      <w:r w:rsidRPr="00B051F9">
        <w:rPr>
          <w:rFonts w:ascii="Times New Roman" w:hAnsi="Times New Roman"/>
          <w:i w:val="0"/>
          <w:szCs w:val="28"/>
          <w:lang w:eastAsia="zh-TW"/>
        </w:rPr>
        <w:t>試</w:t>
      </w:r>
      <w:r w:rsidRPr="00B051F9">
        <w:rPr>
          <w:rFonts w:ascii="Times New Roman" w:hAnsi="Times New Roman"/>
          <w:i w:val="0"/>
          <w:szCs w:val="28"/>
          <w:lang w:eastAsia="zh-HK"/>
        </w:rPr>
        <w:t>勸</w:t>
      </w:r>
      <w:r w:rsidR="00C7236A" w:rsidRPr="00B051F9">
        <w:rPr>
          <w:rFonts w:ascii="Times New Roman" w:hAnsi="Times New Roman"/>
          <w:i w:val="0"/>
          <w:szCs w:val="28"/>
          <w:lang w:eastAsia="zh-TW"/>
        </w:rPr>
        <w:t>阻</w:t>
      </w:r>
      <w:r w:rsidR="0076205F" w:rsidRPr="00B051F9">
        <w:rPr>
          <w:rFonts w:ascii="Times New Roman" w:hAnsi="Times New Roman"/>
          <w:i w:val="0"/>
          <w:szCs w:val="28"/>
          <w:lang w:eastAsia="zh-TW"/>
        </w:rPr>
        <w:t>，</w:t>
      </w:r>
      <w:r w:rsidRPr="00B051F9">
        <w:rPr>
          <w:rFonts w:ascii="Times New Roman" w:hAnsi="Times New Roman"/>
          <w:i w:val="0"/>
          <w:szCs w:val="28"/>
          <w:lang w:eastAsia="zh-HK"/>
        </w:rPr>
        <w:t>但參</w:t>
      </w:r>
      <w:r w:rsidRPr="00B051F9">
        <w:rPr>
          <w:rFonts w:ascii="Times New Roman" w:hAnsi="Times New Roman"/>
          <w:i w:val="0"/>
          <w:szCs w:val="28"/>
          <w:lang w:eastAsia="zh-TW"/>
        </w:rPr>
        <w:t>與</w:t>
      </w:r>
      <w:r w:rsidRPr="00B051F9">
        <w:rPr>
          <w:rFonts w:ascii="Times New Roman" w:hAnsi="Times New Roman"/>
          <w:i w:val="0"/>
          <w:szCs w:val="28"/>
          <w:lang w:eastAsia="zh-HK"/>
        </w:rPr>
        <w:t>者</w:t>
      </w:r>
      <w:r w:rsidR="00C7236A" w:rsidRPr="00B051F9">
        <w:rPr>
          <w:rFonts w:ascii="Times New Roman" w:hAnsi="Times New Roman"/>
          <w:i w:val="0"/>
          <w:szCs w:val="28"/>
          <w:lang w:eastAsia="zh-TW"/>
        </w:rPr>
        <w:t>不但沒有停止</w:t>
      </w:r>
      <w:r w:rsidR="002734BA">
        <w:rPr>
          <w:rFonts w:ascii="Times New Roman" w:hAnsi="Times New Roman" w:hint="eastAsia"/>
          <w:i w:val="0"/>
          <w:szCs w:val="28"/>
          <w:lang w:eastAsia="zh-TW"/>
        </w:rPr>
        <w:t>反而</w:t>
      </w:r>
      <w:r w:rsidR="00C874BC" w:rsidRPr="00B051F9">
        <w:rPr>
          <w:rFonts w:ascii="Times New Roman" w:hAnsi="Times New Roman"/>
          <w:i w:val="0"/>
          <w:szCs w:val="28"/>
          <w:lang w:eastAsia="zh-TW"/>
        </w:rPr>
        <w:t>對</w:t>
      </w:r>
      <w:r w:rsidR="00C874BC" w:rsidRPr="00B051F9">
        <w:rPr>
          <w:rFonts w:ascii="Times New Roman" w:hAnsi="Times New Roman"/>
          <w:i w:val="0"/>
          <w:szCs w:val="28"/>
          <w:lang w:eastAsia="zh-TW"/>
        </w:rPr>
        <w:t>‘</w:t>
      </w:r>
      <w:r w:rsidR="00C874BC" w:rsidRPr="00B051F9">
        <w:rPr>
          <w:rFonts w:ascii="Times New Roman" w:hAnsi="Times New Roman"/>
          <w:i w:val="0"/>
          <w:szCs w:val="28"/>
          <w:lang w:eastAsia="zh-TW"/>
        </w:rPr>
        <w:t>付</w:t>
      </w:r>
      <w:r w:rsidR="00C874BC" w:rsidRPr="00B051F9">
        <w:rPr>
          <w:rFonts w:ascii="Times New Roman" w:hAnsi="Times New Roman"/>
          <w:i w:val="0"/>
          <w:szCs w:val="28"/>
          <w:lang w:eastAsia="zh-TW"/>
        </w:rPr>
        <w:t>’</w:t>
      </w:r>
      <w:r w:rsidRPr="00B051F9">
        <w:rPr>
          <w:rFonts w:ascii="Times New Roman" w:hAnsi="Times New Roman"/>
          <w:i w:val="0"/>
          <w:szCs w:val="28"/>
          <w:lang w:eastAsia="zh-HK"/>
        </w:rPr>
        <w:t>暴打兩分</w:t>
      </w:r>
      <w:r w:rsidRPr="00B051F9">
        <w:rPr>
          <w:rFonts w:ascii="Times New Roman" w:hAnsi="Times New Roman"/>
          <w:i w:val="0"/>
          <w:szCs w:val="28"/>
          <w:lang w:eastAsia="zh-TW"/>
        </w:rPr>
        <w:t>鐘</w:t>
      </w:r>
      <w:r w:rsidR="00C874BC" w:rsidRPr="00B051F9">
        <w:rPr>
          <w:rFonts w:ascii="Times New Roman" w:hAnsi="Times New Roman"/>
          <w:i w:val="0"/>
          <w:szCs w:val="28"/>
          <w:lang w:eastAsia="zh-TW"/>
        </w:rPr>
        <w:t>；</w:t>
      </w:r>
      <w:r w:rsidRPr="00B051F9">
        <w:rPr>
          <w:rFonts w:ascii="Times New Roman" w:hAnsi="Times New Roman"/>
          <w:i w:val="0"/>
          <w:szCs w:val="28"/>
          <w:lang w:eastAsia="zh-HK"/>
        </w:rPr>
        <w:t>暴</w:t>
      </w:r>
      <w:r w:rsidRPr="00B051F9">
        <w:rPr>
          <w:rFonts w:ascii="Times New Roman" w:hAnsi="Times New Roman"/>
          <w:i w:val="0"/>
          <w:szCs w:val="28"/>
          <w:lang w:eastAsia="zh-TW"/>
        </w:rPr>
        <w:t>動</w:t>
      </w:r>
      <w:r w:rsidRPr="00B051F9">
        <w:rPr>
          <w:rFonts w:ascii="Times New Roman" w:hAnsi="Times New Roman"/>
          <w:i w:val="0"/>
          <w:szCs w:val="28"/>
          <w:lang w:eastAsia="zh-HK"/>
        </w:rPr>
        <w:t>在</w:t>
      </w:r>
      <w:r w:rsidR="00B051F9" w:rsidRPr="00B051F9">
        <w:rPr>
          <w:rFonts w:ascii="Times New Roman" w:hAnsi="Times New Roman"/>
          <w:i w:val="0"/>
          <w:szCs w:val="28"/>
          <w:lang w:eastAsia="zh-TW"/>
        </w:rPr>
        <w:t>具地標性的</w:t>
      </w:r>
      <w:r w:rsidRPr="00B051F9">
        <w:rPr>
          <w:rFonts w:ascii="Times New Roman" w:hAnsi="Times New Roman"/>
          <w:i w:val="0"/>
          <w:szCs w:val="28"/>
          <w:lang w:eastAsia="zh-HK"/>
        </w:rPr>
        <w:t>香</w:t>
      </w:r>
      <w:r w:rsidRPr="00B051F9">
        <w:rPr>
          <w:rFonts w:ascii="Times New Roman" w:hAnsi="Times New Roman"/>
          <w:i w:val="0"/>
          <w:szCs w:val="28"/>
          <w:lang w:eastAsia="zh-TW"/>
        </w:rPr>
        <w:t>港</w:t>
      </w:r>
      <w:r w:rsidRPr="00B051F9">
        <w:rPr>
          <w:rFonts w:ascii="Times New Roman" w:hAnsi="Times New Roman"/>
          <w:i w:val="0"/>
          <w:szCs w:val="28"/>
          <w:lang w:eastAsia="zh-HK"/>
        </w:rPr>
        <w:t>國</w:t>
      </w:r>
      <w:r w:rsidRPr="00B051F9">
        <w:rPr>
          <w:rFonts w:ascii="Times New Roman" w:hAnsi="Times New Roman"/>
          <w:i w:val="0"/>
          <w:szCs w:val="28"/>
          <w:lang w:eastAsia="zh-TW"/>
        </w:rPr>
        <w:t>際</w:t>
      </w:r>
      <w:r w:rsidRPr="00B051F9">
        <w:rPr>
          <w:rFonts w:ascii="Times New Roman" w:hAnsi="Times New Roman"/>
          <w:i w:val="0"/>
          <w:szCs w:val="28"/>
          <w:lang w:eastAsia="zh-HK"/>
        </w:rPr>
        <w:t>機場發生</w:t>
      </w:r>
      <w:r w:rsidRPr="00B051F9">
        <w:rPr>
          <w:rFonts w:ascii="Times New Roman" w:hAnsi="Times New Roman"/>
          <w:i w:val="0"/>
          <w:szCs w:val="28"/>
          <w:lang w:eastAsia="zh-TW"/>
        </w:rPr>
        <w:t>，</w:t>
      </w:r>
      <w:r w:rsidRPr="00B051F9">
        <w:rPr>
          <w:rFonts w:ascii="Times New Roman" w:hAnsi="Times New Roman"/>
          <w:i w:val="0"/>
          <w:szCs w:val="28"/>
          <w:lang w:eastAsia="zh-HK"/>
        </w:rPr>
        <w:t>令香</w:t>
      </w:r>
      <w:r w:rsidRPr="00B051F9">
        <w:rPr>
          <w:rFonts w:ascii="Times New Roman" w:hAnsi="Times New Roman"/>
          <w:i w:val="0"/>
          <w:szCs w:val="28"/>
          <w:lang w:eastAsia="zh-TW"/>
        </w:rPr>
        <w:t>港</w:t>
      </w:r>
      <w:r w:rsidRPr="00B051F9">
        <w:rPr>
          <w:rFonts w:ascii="Times New Roman" w:hAnsi="Times New Roman"/>
          <w:i w:val="0"/>
          <w:szCs w:val="28"/>
          <w:lang w:eastAsia="zh-HK"/>
        </w:rPr>
        <w:t>蒙</w:t>
      </w:r>
      <w:r w:rsidRPr="00B051F9">
        <w:rPr>
          <w:rFonts w:ascii="Times New Roman" w:hAnsi="Times New Roman"/>
          <w:i w:val="0"/>
          <w:szCs w:val="28"/>
          <w:lang w:eastAsia="zh-TW"/>
        </w:rPr>
        <w:t>羞，</w:t>
      </w:r>
      <w:r w:rsidR="00326AC9" w:rsidRPr="00B051F9">
        <w:rPr>
          <w:rFonts w:ascii="Times New Roman" w:hAnsi="Times New Roman"/>
          <w:i w:val="0"/>
          <w:szCs w:val="28"/>
          <w:lang w:eastAsia="zh-HK"/>
        </w:rPr>
        <w:t>對社群</w:t>
      </w:r>
      <w:r w:rsidRPr="00B051F9">
        <w:rPr>
          <w:rFonts w:ascii="Times New Roman" w:hAnsi="Times New Roman"/>
          <w:i w:val="0"/>
          <w:szCs w:val="28"/>
          <w:lang w:eastAsia="zh-HK"/>
        </w:rPr>
        <w:t>影</w:t>
      </w:r>
      <w:r w:rsidRPr="00B051F9">
        <w:rPr>
          <w:rFonts w:ascii="Times New Roman" w:hAnsi="Times New Roman"/>
          <w:i w:val="0"/>
          <w:szCs w:val="28"/>
          <w:lang w:eastAsia="zh-TW"/>
        </w:rPr>
        <w:t>響</w:t>
      </w:r>
      <w:r w:rsidRPr="00B051F9">
        <w:rPr>
          <w:rFonts w:ascii="Times New Roman" w:hAnsi="Times New Roman"/>
          <w:i w:val="0"/>
          <w:szCs w:val="28"/>
          <w:lang w:eastAsia="zh-HK"/>
        </w:rPr>
        <w:t>甚深</w:t>
      </w:r>
      <w:r w:rsidR="00326AC9" w:rsidRPr="00B051F9">
        <w:rPr>
          <w:rFonts w:ascii="Times New Roman" w:hAnsi="Times New Roman"/>
          <w:i w:val="0"/>
          <w:szCs w:val="28"/>
          <w:lang w:eastAsia="zh-TW"/>
        </w:rPr>
        <w:t>；</w:t>
      </w:r>
      <w:r w:rsidRPr="00B051F9">
        <w:rPr>
          <w:rFonts w:ascii="Times New Roman" w:hAnsi="Times New Roman"/>
          <w:i w:val="0"/>
          <w:szCs w:val="28"/>
          <w:lang w:eastAsia="zh-HK"/>
        </w:rPr>
        <w:t>現場有大量示</w:t>
      </w:r>
      <w:r w:rsidRPr="00B051F9">
        <w:rPr>
          <w:rFonts w:ascii="Times New Roman" w:hAnsi="Times New Roman"/>
          <w:i w:val="0"/>
          <w:szCs w:val="28"/>
          <w:lang w:eastAsia="zh-TW"/>
        </w:rPr>
        <w:t>威</w:t>
      </w:r>
      <w:r w:rsidRPr="00B051F9">
        <w:rPr>
          <w:rFonts w:ascii="Times New Roman" w:hAnsi="Times New Roman"/>
          <w:i w:val="0"/>
          <w:szCs w:val="28"/>
          <w:lang w:eastAsia="zh-HK"/>
        </w:rPr>
        <w:t>者</w:t>
      </w:r>
      <w:r w:rsidRPr="00B051F9">
        <w:rPr>
          <w:rFonts w:ascii="Times New Roman" w:hAnsi="Times New Roman"/>
          <w:i w:val="0"/>
          <w:szCs w:val="28"/>
          <w:lang w:eastAsia="zh-TW"/>
        </w:rPr>
        <w:t>，</w:t>
      </w:r>
      <w:r w:rsidRPr="00B051F9">
        <w:rPr>
          <w:rFonts w:ascii="Times New Roman" w:hAnsi="Times New Roman"/>
          <w:i w:val="0"/>
          <w:szCs w:val="28"/>
          <w:lang w:eastAsia="zh-HK"/>
        </w:rPr>
        <w:t>情</w:t>
      </w:r>
      <w:r w:rsidRPr="00B051F9">
        <w:rPr>
          <w:rFonts w:ascii="Times New Roman" w:hAnsi="Times New Roman"/>
          <w:i w:val="0"/>
          <w:szCs w:val="28"/>
          <w:lang w:eastAsia="zh-TW"/>
        </w:rPr>
        <w:t>緒</w:t>
      </w:r>
      <w:r w:rsidR="00326AC9" w:rsidRPr="00B051F9">
        <w:rPr>
          <w:rFonts w:ascii="Times New Roman" w:hAnsi="Times New Roman"/>
          <w:i w:val="0"/>
          <w:szCs w:val="28"/>
          <w:lang w:eastAsia="zh-TW"/>
        </w:rPr>
        <w:t>或會</w:t>
      </w:r>
      <w:r w:rsidRPr="00B051F9">
        <w:rPr>
          <w:rFonts w:ascii="Times New Roman" w:hAnsi="Times New Roman"/>
          <w:i w:val="0"/>
          <w:szCs w:val="28"/>
          <w:lang w:eastAsia="zh-HK"/>
        </w:rPr>
        <w:t>被挑</w:t>
      </w:r>
      <w:r w:rsidRPr="00B051F9">
        <w:rPr>
          <w:rFonts w:ascii="Times New Roman" w:hAnsi="Times New Roman"/>
          <w:i w:val="0"/>
          <w:szCs w:val="28"/>
          <w:lang w:eastAsia="zh-TW"/>
        </w:rPr>
        <w:t>撥</w:t>
      </w:r>
      <w:r w:rsidRPr="00B051F9">
        <w:rPr>
          <w:rFonts w:ascii="Times New Roman" w:hAnsi="Times New Roman"/>
          <w:i w:val="0"/>
          <w:szCs w:val="28"/>
          <w:lang w:eastAsia="zh-HK"/>
        </w:rPr>
        <w:t>而變得激動</w:t>
      </w:r>
      <w:r w:rsidRPr="00B051F9">
        <w:rPr>
          <w:rFonts w:ascii="Times New Roman" w:hAnsi="Times New Roman"/>
          <w:i w:val="0"/>
          <w:szCs w:val="28"/>
          <w:lang w:eastAsia="zh-TW"/>
        </w:rPr>
        <w:t>，</w:t>
      </w:r>
      <w:r w:rsidR="00146FDF" w:rsidRPr="00B051F9">
        <w:rPr>
          <w:rFonts w:ascii="Times New Roman" w:hAnsi="Times New Roman"/>
          <w:i w:val="0"/>
          <w:szCs w:val="28"/>
          <w:lang w:eastAsia="zh-TW"/>
        </w:rPr>
        <w:t>令</w:t>
      </w:r>
      <w:r w:rsidRPr="00B051F9">
        <w:rPr>
          <w:rFonts w:ascii="Times New Roman" w:hAnsi="Times New Roman"/>
          <w:i w:val="0"/>
          <w:szCs w:val="28"/>
          <w:lang w:eastAsia="zh-HK"/>
        </w:rPr>
        <w:t>情</w:t>
      </w:r>
      <w:r w:rsidRPr="00B051F9">
        <w:rPr>
          <w:rFonts w:ascii="Times New Roman" w:hAnsi="Times New Roman"/>
          <w:i w:val="0"/>
          <w:szCs w:val="28"/>
          <w:lang w:eastAsia="zh-TW"/>
        </w:rPr>
        <w:t>況</w:t>
      </w:r>
      <w:r w:rsidRPr="00B051F9">
        <w:rPr>
          <w:rFonts w:ascii="Times New Roman" w:hAnsi="Times New Roman"/>
          <w:i w:val="0"/>
          <w:szCs w:val="28"/>
          <w:lang w:eastAsia="zh-HK"/>
        </w:rPr>
        <w:t>失控</w:t>
      </w:r>
      <w:r w:rsidR="00146FDF" w:rsidRPr="00B051F9">
        <w:rPr>
          <w:rFonts w:ascii="Times New Roman" w:hAnsi="Times New Roman"/>
          <w:i w:val="0"/>
          <w:szCs w:val="28"/>
          <w:lang w:eastAsia="zh-TW"/>
        </w:rPr>
        <w:t>；</w:t>
      </w:r>
      <w:r w:rsidRPr="00B051F9">
        <w:rPr>
          <w:rFonts w:ascii="Times New Roman" w:hAnsi="Times New Roman"/>
          <w:i w:val="0"/>
          <w:szCs w:val="28"/>
          <w:lang w:eastAsia="zh-HK"/>
        </w:rPr>
        <w:t>參</w:t>
      </w:r>
      <w:r w:rsidRPr="00B051F9">
        <w:rPr>
          <w:rFonts w:ascii="Times New Roman" w:hAnsi="Times New Roman"/>
          <w:i w:val="0"/>
          <w:szCs w:val="28"/>
          <w:lang w:eastAsia="zh-TW"/>
        </w:rPr>
        <w:t>與</w:t>
      </w:r>
      <w:r w:rsidRPr="00B051F9">
        <w:rPr>
          <w:rFonts w:ascii="Times New Roman" w:hAnsi="Times New Roman"/>
          <w:i w:val="0"/>
          <w:szCs w:val="28"/>
          <w:lang w:eastAsia="zh-HK"/>
        </w:rPr>
        <w:t>暴動者的行</w:t>
      </w:r>
      <w:r w:rsidRPr="00B051F9">
        <w:rPr>
          <w:rFonts w:ascii="Times New Roman" w:hAnsi="Times New Roman"/>
          <w:i w:val="0"/>
          <w:szCs w:val="28"/>
          <w:lang w:eastAsia="zh-TW"/>
        </w:rPr>
        <w:t>為</w:t>
      </w:r>
      <w:r w:rsidR="00146FDF" w:rsidRPr="00B051F9">
        <w:rPr>
          <w:rFonts w:ascii="Times New Roman" w:hAnsi="Times New Roman"/>
          <w:i w:val="0"/>
          <w:szCs w:val="28"/>
          <w:lang w:eastAsia="zh-TW"/>
        </w:rPr>
        <w:t>，</w:t>
      </w:r>
      <w:r w:rsidRPr="00B051F9">
        <w:rPr>
          <w:rFonts w:ascii="Times New Roman" w:hAnsi="Times New Roman"/>
          <w:i w:val="0"/>
          <w:szCs w:val="28"/>
          <w:lang w:eastAsia="zh-HK"/>
        </w:rPr>
        <w:t>對公共秩</w:t>
      </w:r>
      <w:r w:rsidRPr="00B051F9">
        <w:rPr>
          <w:rFonts w:ascii="Times New Roman" w:hAnsi="Times New Roman"/>
          <w:i w:val="0"/>
          <w:szCs w:val="28"/>
          <w:lang w:eastAsia="zh-TW"/>
        </w:rPr>
        <w:t>序</w:t>
      </w:r>
      <w:r w:rsidRPr="00B051F9">
        <w:rPr>
          <w:rFonts w:ascii="Times New Roman" w:hAnsi="Times New Roman"/>
          <w:i w:val="0"/>
          <w:szCs w:val="28"/>
          <w:lang w:eastAsia="zh-HK"/>
        </w:rPr>
        <w:t>和社</w:t>
      </w:r>
      <w:r w:rsidRPr="00B051F9">
        <w:rPr>
          <w:rFonts w:ascii="Times New Roman" w:hAnsi="Times New Roman"/>
          <w:i w:val="0"/>
          <w:szCs w:val="28"/>
          <w:lang w:eastAsia="zh-TW"/>
        </w:rPr>
        <w:t>會</w:t>
      </w:r>
      <w:r w:rsidRPr="00B051F9">
        <w:rPr>
          <w:rFonts w:ascii="Times New Roman" w:hAnsi="Times New Roman"/>
          <w:i w:val="0"/>
          <w:szCs w:val="28"/>
          <w:lang w:eastAsia="zh-HK"/>
        </w:rPr>
        <w:t>安寧造成嚴</w:t>
      </w:r>
      <w:r w:rsidRPr="00B051F9">
        <w:rPr>
          <w:rFonts w:ascii="Times New Roman" w:hAnsi="Times New Roman"/>
          <w:i w:val="0"/>
          <w:szCs w:val="28"/>
          <w:lang w:eastAsia="zh-TW"/>
        </w:rPr>
        <w:t>重</w:t>
      </w:r>
      <w:r w:rsidRPr="00B051F9">
        <w:rPr>
          <w:rFonts w:ascii="Times New Roman" w:hAnsi="Times New Roman"/>
          <w:i w:val="0"/>
          <w:szCs w:val="28"/>
          <w:lang w:eastAsia="zh-HK"/>
        </w:rPr>
        <w:t>和逼</w:t>
      </w:r>
      <w:r w:rsidRPr="00B051F9">
        <w:rPr>
          <w:rFonts w:ascii="Times New Roman" w:hAnsi="Times New Roman"/>
          <w:i w:val="0"/>
          <w:szCs w:val="28"/>
          <w:lang w:eastAsia="zh-TW"/>
        </w:rPr>
        <w:t>切</w:t>
      </w:r>
      <w:r w:rsidRPr="00B051F9">
        <w:rPr>
          <w:rFonts w:ascii="Times New Roman" w:hAnsi="Times New Roman"/>
          <w:i w:val="0"/>
          <w:szCs w:val="28"/>
          <w:lang w:eastAsia="zh-HK"/>
        </w:rPr>
        <w:t>的威</w:t>
      </w:r>
      <w:r w:rsidRPr="00B051F9">
        <w:rPr>
          <w:rFonts w:ascii="Times New Roman" w:hAnsi="Times New Roman"/>
          <w:i w:val="0"/>
          <w:szCs w:val="28"/>
          <w:lang w:eastAsia="zh-TW"/>
        </w:rPr>
        <w:t>脅</w:t>
      </w:r>
      <w:r w:rsidR="00146FDF" w:rsidRPr="00B051F9">
        <w:rPr>
          <w:rFonts w:ascii="Times New Roman" w:hAnsi="Times New Roman"/>
          <w:i w:val="0"/>
          <w:szCs w:val="28"/>
          <w:lang w:eastAsia="zh-TW"/>
        </w:rPr>
        <w:t>；</w:t>
      </w:r>
      <w:r w:rsidRPr="00B051F9">
        <w:rPr>
          <w:rFonts w:ascii="Times New Roman" w:hAnsi="Times New Roman"/>
          <w:i w:val="0"/>
          <w:szCs w:val="28"/>
          <w:lang w:eastAsia="zh-HK"/>
        </w:rPr>
        <w:t>參</w:t>
      </w:r>
      <w:r w:rsidRPr="00B051F9">
        <w:rPr>
          <w:rFonts w:ascii="Times New Roman" w:hAnsi="Times New Roman"/>
          <w:i w:val="0"/>
          <w:szCs w:val="28"/>
          <w:lang w:eastAsia="zh-TW"/>
        </w:rPr>
        <w:t>與</w:t>
      </w:r>
      <w:r w:rsidRPr="00B051F9">
        <w:rPr>
          <w:rFonts w:ascii="Times New Roman" w:hAnsi="Times New Roman"/>
          <w:i w:val="0"/>
          <w:szCs w:val="28"/>
          <w:lang w:eastAsia="zh-HK"/>
        </w:rPr>
        <w:t>者在犯案時戴上口罩</w:t>
      </w:r>
      <w:r w:rsidRPr="00B051F9">
        <w:rPr>
          <w:rFonts w:ascii="Times New Roman" w:hAnsi="Times New Roman"/>
          <w:i w:val="0"/>
          <w:szCs w:val="28"/>
          <w:lang w:eastAsia="zh-TW"/>
        </w:rPr>
        <w:t>，</w:t>
      </w:r>
      <w:r w:rsidRPr="00B051F9">
        <w:rPr>
          <w:rFonts w:ascii="Times New Roman" w:hAnsi="Times New Roman"/>
          <w:i w:val="0"/>
          <w:szCs w:val="28"/>
          <w:lang w:eastAsia="zh-HK"/>
        </w:rPr>
        <w:t>增</w:t>
      </w:r>
      <w:r w:rsidRPr="00B051F9">
        <w:rPr>
          <w:rFonts w:ascii="Times New Roman" w:hAnsi="Times New Roman"/>
          <w:i w:val="0"/>
          <w:szCs w:val="28"/>
          <w:lang w:eastAsia="zh-TW"/>
        </w:rPr>
        <w:t>加</w:t>
      </w:r>
      <w:r w:rsidRPr="00B051F9">
        <w:rPr>
          <w:rFonts w:ascii="Times New Roman" w:hAnsi="Times New Roman"/>
          <w:i w:val="0"/>
          <w:szCs w:val="28"/>
          <w:lang w:eastAsia="zh-HK"/>
        </w:rPr>
        <w:t>了調</w:t>
      </w:r>
      <w:r w:rsidRPr="00B051F9">
        <w:rPr>
          <w:rFonts w:ascii="Times New Roman" w:hAnsi="Times New Roman"/>
          <w:i w:val="0"/>
          <w:szCs w:val="28"/>
          <w:lang w:eastAsia="zh-TW"/>
        </w:rPr>
        <w:t>查</w:t>
      </w:r>
      <w:r w:rsidRPr="00B051F9">
        <w:rPr>
          <w:rFonts w:ascii="Times New Roman" w:hAnsi="Times New Roman"/>
          <w:i w:val="0"/>
          <w:szCs w:val="28"/>
          <w:lang w:eastAsia="zh-HK"/>
        </w:rPr>
        <w:t>的難度</w:t>
      </w:r>
      <w:r w:rsidRPr="00B051F9">
        <w:rPr>
          <w:rFonts w:ascii="Times New Roman" w:hAnsi="Times New Roman"/>
          <w:i w:val="0"/>
          <w:szCs w:val="28"/>
          <w:lang w:eastAsia="zh-TW"/>
        </w:rPr>
        <w:t>，</w:t>
      </w:r>
      <w:r w:rsidRPr="00B051F9">
        <w:rPr>
          <w:rFonts w:ascii="Times New Roman" w:hAnsi="Times New Roman"/>
          <w:i w:val="0"/>
          <w:szCs w:val="28"/>
          <w:lang w:eastAsia="zh-HK"/>
        </w:rPr>
        <w:t>是加刑因</w:t>
      </w:r>
      <w:r w:rsidRPr="00B051F9">
        <w:rPr>
          <w:rFonts w:ascii="Times New Roman" w:hAnsi="Times New Roman"/>
          <w:i w:val="0"/>
          <w:szCs w:val="28"/>
          <w:lang w:eastAsia="zh-TW"/>
        </w:rPr>
        <w:t>素</w:t>
      </w:r>
      <w:r w:rsidR="00146FDF" w:rsidRPr="00B051F9">
        <w:rPr>
          <w:rFonts w:ascii="Times New Roman" w:hAnsi="Times New Roman"/>
          <w:i w:val="0"/>
          <w:szCs w:val="28"/>
          <w:lang w:eastAsia="zh-TW"/>
        </w:rPr>
        <w:t>；</w:t>
      </w:r>
      <w:r w:rsidR="003A3C42" w:rsidRPr="00B051F9">
        <w:rPr>
          <w:rFonts w:ascii="Times New Roman" w:hAnsi="Times New Roman"/>
          <w:i w:val="0"/>
          <w:szCs w:val="28"/>
          <w:lang w:eastAsia="zh-TW"/>
        </w:rPr>
        <w:t>總體而言</w:t>
      </w:r>
      <w:r w:rsidRPr="00B051F9">
        <w:rPr>
          <w:rFonts w:ascii="Times New Roman" w:hAnsi="Times New Roman"/>
          <w:i w:val="0"/>
          <w:szCs w:val="28"/>
          <w:lang w:eastAsia="zh-TW"/>
        </w:rPr>
        <w:t>，</w:t>
      </w:r>
      <w:r w:rsidR="003A3C42" w:rsidRPr="00B051F9">
        <w:rPr>
          <w:rFonts w:ascii="Times New Roman" w:hAnsi="Times New Roman"/>
          <w:i w:val="0"/>
          <w:szCs w:val="28"/>
          <w:lang w:eastAsia="zh-TW"/>
        </w:rPr>
        <w:t>本</w:t>
      </w:r>
      <w:r w:rsidRPr="00B051F9">
        <w:rPr>
          <w:rFonts w:ascii="Times New Roman" w:hAnsi="Times New Roman"/>
          <w:i w:val="0"/>
          <w:szCs w:val="28"/>
          <w:lang w:eastAsia="zh-TW"/>
        </w:rPr>
        <w:t>案</w:t>
      </w:r>
      <w:r w:rsidR="003A3C42" w:rsidRPr="00B051F9">
        <w:rPr>
          <w:rFonts w:ascii="Times New Roman" w:hAnsi="Times New Roman"/>
          <w:i w:val="0"/>
          <w:szCs w:val="28"/>
          <w:lang w:eastAsia="zh-TW"/>
        </w:rPr>
        <w:t>屬於</w:t>
      </w:r>
      <w:r w:rsidR="00B051F9" w:rsidRPr="00B051F9">
        <w:rPr>
          <w:rFonts w:ascii="Times New Roman" w:hAnsi="Times New Roman"/>
          <w:i w:val="0"/>
          <w:szCs w:val="28"/>
          <w:lang w:eastAsia="zh-TW"/>
        </w:rPr>
        <w:t>「</w:t>
      </w:r>
      <w:r w:rsidRPr="00B051F9">
        <w:rPr>
          <w:rFonts w:ascii="Times New Roman" w:hAnsi="Times New Roman"/>
          <w:i w:val="0"/>
          <w:szCs w:val="28"/>
          <w:lang w:eastAsia="zh-HK"/>
        </w:rPr>
        <w:t>中度罪責</w:t>
      </w:r>
      <w:r w:rsidR="00B051F9" w:rsidRPr="00B051F9">
        <w:rPr>
          <w:rFonts w:ascii="Times New Roman" w:hAnsi="Times New Roman"/>
          <w:i w:val="0"/>
          <w:szCs w:val="28"/>
          <w:lang w:eastAsia="zh-TW"/>
        </w:rPr>
        <w:t>」</w:t>
      </w:r>
      <w:r w:rsidRPr="00B051F9">
        <w:rPr>
          <w:rFonts w:ascii="Times New Roman" w:hAnsi="Times New Roman"/>
          <w:i w:val="0"/>
          <w:szCs w:val="28"/>
          <w:lang w:eastAsia="zh-TW"/>
        </w:rPr>
        <w:t>，</w:t>
      </w:r>
      <w:r w:rsidRPr="00B051F9">
        <w:rPr>
          <w:rFonts w:ascii="Times New Roman" w:hAnsi="Times New Roman"/>
          <w:i w:val="0"/>
          <w:szCs w:val="28"/>
          <w:lang w:eastAsia="zh-HK"/>
        </w:rPr>
        <w:t>量刑基準</w:t>
      </w:r>
      <w:r w:rsidR="00B051F9" w:rsidRPr="00B051F9">
        <w:rPr>
          <w:rFonts w:ascii="Times New Roman" w:hAnsi="Times New Roman"/>
          <w:i w:val="0"/>
          <w:szCs w:val="28"/>
          <w:lang w:eastAsia="zh-TW"/>
        </w:rPr>
        <w:t>應為</w:t>
      </w:r>
      <w:r w:rsidRPr="00B051F9">
        <w:rPr>
          <w:rFonts w:ascii="Times New Roman" w:hAnsi="Times New Roman"/>
          <w:i w:val="0"/>
          <w:szCs w:val="28"/>
          <w:lang w:eastAsia="zh-TW"/>
        </w:rPr>
        <w:t>5</w:t>
      </w:r>
      <w:r w:rsidRPr="00B051F9">
        <w:rPr>
          <w:rFonts w:ascii="Times New Roman" w:hAnsi="Times New Roman"/>
          <w:i w:val="0"/>
          <w:szCs w:val="28"/>
          <w:lang w:eastAsia="zh-HK"/>
        </w:rPr>
        <w:t>至</w:t>
      </w:r>
      <w:r w:rsidRPr="00B051F9">
        <w:rPr>
          <w:rFonts w:ascii="Times New Roman" w:hAnsi="Times New Roman"/>
          <w:i w:val="0"/>
          <w:szCs w:val="28"/>
          <w:lang w:eastAsia="zh-TW"/>
        </w:rPr>
        <w:t>6</w:t>
      </w:r>
      <w:r w:rsidRPr="00B051F9">
        <w:rPr>
          <w:rFonts w:ascii="Times New Roman" w:hAnsi="Times New Roman"/>
          <w:i w:val="0"/>
          <w:szCs w:val="28"/>
          <w:lang w:eastAsia="zh-HK"/>
        </w:rPr>
        <w:t>年監禁</w:t>
      </w:r>
      <w:r w:rsidR="003A3C42" w:rsidRPr="00B051F9">
        <w:rPr>
          <w:rFonts w:ascii="Times New Roman" w:hAnsi="Times New Roman"/>
          <w:i w:val="0"/>
          <w:szCs w:val="28"/>
          <w:lang w:eastAsia="zh-TW"/>
        </w:rPr>
        <w:t>；</w:t>
      </w:r>
      <w:r w:rsidRPr="00B051F9">
        <w:rPr>
          <w:rFonts w:ascii="Times New Roman" w:hAnsi="Times New Roman"/>
          <w:i w:val="0"/>
          <w:szCs w:val="28"/>
          <w:lang w:eastAsia="zh-HK"/>
        </w:rPr>
        <w:t>申</w:t>
      </w:r>
      <w:r w:rsidRPr="00B051F9">
        <w:rPr>
          <w:rFonts w:ascii="Times New Roman" w:hAnsi="Times New Roman"/>
          <w:i w:val="0"/>
          <w:szCs w:val="28"/>
          <w:lang w:eastAsia="zh-TW"/>
        </w:rPr>
        <w:t>請</w:t>
      </w:r>
      <w:r w:rsidRPr="00B051F9">
        <w:rPr>
          <w:rFonts w:ascii="Times New Roman" w:hAnsi="Times New Roman"/>
          <w:i w:val="0"/>
          <w:szCs w:val="28"/>
          <w:lang w:eastAsia="zh-HK"/>
        </w:rPr>
        <w:t>人有</w:t>
      </w:r>
      <w:r w:rsidR="003A3C42" w:rsidRPr="00B051F9">
        <w:rPr>
          <w:rFonts w:ascii="Times New Roman" w:hAnsi="Times New Roman"/>
          <w:i w:val="0"/>
          <w:szCs w:val="28"/>
          <w:lang w:eastAsia="zh-TW"/>
        </w:rPr>
        <w:t>六</w:t>
      </w:r>
      <w:r w:rsidRPr="00B051F9">
        <w:rPr>
          <w:rFonts w:ascii="Times New Roman" w:hAnsi="Times New Roman"/>
          <w:i w:val="0"/>
          <w:szCs w:val="28"/>
          <w:lang w:eastAsia="zh-HK"/>
        </w:rPr>
        <w:t>項</w:t>
      </w:r>
      <w:r w:rsidR="003A3C42" w:rsidRPr="00B051F9">
        <w:rPr>
          <w:rFonts w:ascii="Times New Roman" w:hAnsi="Times New Roman"/>
          <w:i w:val="0"/>
          <w:szCs w:val="28"/>
          <w:lang w:eastAsia="zh-TW"/>
        </w:rPr>
        <w:t>前科</w:t>
      </w:r>
      <w:r w:rsidRPr="00B051F9">
        <w:rPr>
          <w:rFonts w:ascii="Times New Roman" w:hAnsi="Times New Roman"/>
          <w:i w:val="0"/>
          <w:szCs w:val="28"/>
          <w:lang w:eastAsia="zh-TW"/>
        </w:rPr>
        <w:t>，</w:t>
      </w:r>
      <w:r w:rsidRPr="00B051F9">
        <w:rPr>
          <w:rFonts w:ascii="Times New Roman" w:hAnsi="Times New Roman"/>
          <w:i w:val="0"/>
          <w:szCs w:val="28"/>
          <w:lang w:eastAsia="zh-HK"/>
        </w:rPr>
        <w:t>在</w:t>
      </w:r>
      <w:r w:rsidRPr="00B051F9">
        <w:rPr>
          <w:rFonts w:ascii="Times New Roman" w:hAnsi="Times New Roman"/>
          <w:i w:val="0"/>
          <w:szCs w:val="28"/>
          <w:lang w:eastAsia="zh-TW"/>
        </w:rPr>
        <w:t>2019</w:t>
      </w:r>
      <w:r w:rsidRPr="00B051F9">
        <w:rPr>
          <w:rFonts w:ascii="Times New Roman" w:hAnsi="Times New Roman"/>
          <w:i w:val="0"/>
          <w:szCs w:val="28"/>
          <w:lang w:eastAsia="zh-HK"/>
        </w:rPr>
        <w:t>年</w:t>
      </w:r>
      <w:r w:rsidRPr="00B051F9">
        <w:rPr>
          <w:rFonts w:ascii="Times New Roman" w:hAnsi="Times New Roman"/>
          <w:i w:val="0"/>
          <w:szCs w:val="28"/>
          <w:lang w:eastAsia="zh-TW"/>
        </w:rPr>
        <w:t>11</w:t>
      </w:r>
      <w:r w:rsidRPr="00B051F9">
        <w:rPr>
          <w:rFonts w:ascii="Times New Roman" w:hAnsi="Times New Roman"/>
          <w:i w:val="0"/>
          <w:szCs w:val="28"/>
          <w:lang w:eastAsia="zh-HK"/>
        </w:rPr>
        <w:t>月</w:t>
      </w:r>
      <w:r w:rsidR="003A3C42" w:rsidRPr="00B051F9">
        <w:rPr>
          <w:rFonts w:ascii="Times New Roman" w:hAnsi="Times New Roman"/>
          <w:i w:val="0"/>
          <w:szCs w:val="28"/>
          <w:lang w:eastAsia="zh-TW"/>
        </w:rPr>
        <w:t>更</w:t>
      </w:r>
      <w:r w:rsidR="00B051F9" w:rsidRPr="00B051F9">
        <w:rPr>
          <w:rFonts w:ascii="Times New Roman" w:hAnsi="Times New Roman"/>
          <w:i w:val="0"/>
          <w:szCs w:val="28"/>
          <w:lang w:eastAsia="zh-TW"/>
        </w:rPr>
        <w:t>同</w:t>
      </w:r>
      <w:r w:rsidRPr="00B051F9">
        <w:rPr>
          <w:rFonts w:ascii="Times New Roman" w:hAnsi="Times New Roman"/>
          <w:i w:val="0"/>
          <w:szCs w:val="28"/>
          <w:lang w:eastAsia="zh-HK"/>
        </w:rPr>
        <w:t>因</w:t>
      </w:r>
      <w:r w:rsidR="00B051F9" w:rsidRPr="00B051F9">
        <w:rPr>
          <w:rFonts w:ascii="Times New Roman" w:hAnsi="Times New Roman"/>
          <w:i w:val="0"/>
          <w:szCs w:val="28"/>
          <w:lang w:eastAsia="zh-TW"/>
        </w:rPr>
        <w:t>‘</w:t>
      </w:r>
      <w:r w:rsidRPr="00B051F9">
        <w:rPr>
          <w:rFonts w:ascii="Times New Roman" w:hAnsi="Times New Roman"/>
          <w:i w:val="0"/>
          <w:szCs w:val="28"/>
          <w:lang w:eastAsia="zh-HK"/>
        </w:rPr>
        <w:t>暴</w:t>
      </w:r>
      <w:r w:rsidRPr="00B051F9">
        <w:rPr>
          <w:rFonts w:ascii="Times New Roman" w:hAnsi="Times New Roman"/>
          <w:i w:val="0"/>
          <w:szCs w:val="28"/>
          <w:lang w:eastAsia="zh-TW"/>
        </w:rPr>
        <w:t>動</w:t>
      </w:r>
      <w:r w:rsidR="00B051F9" w:rsidRPr="00B051F9">
        <w:rPr>
          <w:rFonts w:ascii="Times New Roman" w:hAnsi="Times New Roman"/>
          <w:i w:val="0"/>
          <w:szCs w:val="28"/>
          <w:lang w:eastAsia="zh-TW"/>
        </w:rPr>
        <w:t>’</w:t>
      </w:r>
      <w:r w:rsidRPr="00B051F9">
        <w:rPr>
          <w:rFonts w:ascii="Times New Roman" w:hAnsi="Times New Roman"/>
          <w:i w:val="0"/>
          <w:szCs w:val="28"/>
          <w:lang w:eastAsia="zh-HK"/>
        </w:rPr>
        <w:t>罪</w:t>
      </w:r>
      <w:r w:rsidR="003A3C42" w:rsidRPr="00B051F9">
        <w:rPr>
          <w:rFonts w:ascii="Times New Roman" w:hAnsi="Times New Roman"/>
          <w:i w:val="0"/>
          <w:szCs w:val="28"/>
          <w:lang w:eastAsia="zh-TW"/>
        </w:rPr>
        <w:t>而</w:t>
      </w:r>
      <w:r w:rsidRPr="00B051F9">
        <w:rPr>
          <w:rFonts w:ascii="Times New Roman" w:hAnsi="Times New Roman"/>
          <w:i w:val="0"/>
          <w:szCs w:val="28"/>
          <w:lang w:eastAsia="zh-HK"/>
        </w:rPr>
        <w:t>被判</w:t>
      </w:r>
      <w:r w:rsidR="00277ED3" w:rsidRPr="00B051F9">
        <w:rPr>
          <w:rFonts w:ascii="Times New Roman" w:hAnsi="Times New Roman"/>
          <w:i w:val="0"/>
          <w:szCs w:val="28"/>
          <w:lang w:eastAsia="zh-TW"/>
        </w:rPr>
        <w:t>入獄</w:t>
      </w:r>
      <w:r w:rsidRPr="00B051F9">
        <w:rPr>
          <w:rFonts w:ascii="Times New Roman" w:hAnsi="Times New Roman"/>
          <w:i w:val="0"/>
          <w:szCs w:val="28"/>
          <w:lang w:eastAsia="zh-TW"/>
        </w:rPr>
        <w:t>46</w:t>
      </w:r>
      <w:r w:rsidRPr="00B051F9">
        <w:rPr>
          <w:rFonts w:ascii="Times New Roman" w:hAnsi="Times New Roman"/>
          <w:i w:val="0"/>
          <w:szCs w:val="28"/>
          <w:lang w:eastAsia="zh-HK"/>
        </w:rPr>
        <w:t>個月</w:t>
      </w:r>
      <w:r w:rsidRPr="00B051F9">
        <w:rPr>
          <w:rFonts w:ascii="Times New Roman" w:hAnsi="Times New Roman"/>
          <w:i w:val="0"/>
          <w:szCs w:val="28"/>
          <w:lang w:eastAsia="zh-TW"/>
        </w:rPr>
        <w:t>，</w:t>
      </w:r>
      <w:r w:rsidRPr="00B051F9">
        <w:rPr>
          <w:rFonts w:ascii="Times New Roman" w:hAnsi="Times New Roman"/>
          <w:i w:val="0"/>
          <w:szCs w:val="28"/>
          <w:lang w:eastAsia="zh-HK"/>
        </w:rPr>
        <w:t>所以此罪的量刑基準</w:t>
      </w:r>
      <w:r w:rsidR="00B051F9" w:rsidRPr="00B051F9">
        <w:rPr>
          <w:rFonts w:ascii="Times New Roman" w:hAnsi="Times New Roman"/>
          <w:i w:val="0"/>
          <w:szCs w:val="28"/>
          <w:lang w:eastAsia="zh-TW"/>
        </w:rPr>
        <w:t>須</w:t>
      </w:r>
      <w:r w:rsidRPr="00B051F9">
        <w:rPr>
          <w:rFonts w:ascii="Times New Roman" w:hAnsi="Times New Roman"/>
          <w:i w:val="0"/>
          <w:szCs w:val="28"/>
          <w:lang w:eastAsia="zh-HK"/>
        </w:rPr>
        <w:t>被提高至</w:t>
      </w:r>
      <w:r w:rsidRPr="00B051F9">
        <w:rPr>
          <w:rFonts w:ascii="Times New Roman" w:hAnsi="Times New Roman"/>
          <w:i w:val="0"/>
          <w:szCs w:val="28"/>
          <w:lang w:eastAsia="zh-TW"/>
        </w:rPr>
        <w:t>5</w:t>
      </w:r>
      <w:r w:rsidRPr="00B051F9">
        <w:rPr>
          <w:rFonts w:ascii="Times New Roman" w:hAnsi="Times New Roman"/>
          <w:i w:val="0"/>
          <w:szCs w:val="28"/>
          <w:lang w:eastAsia="zh-HK"/>
        </w:rPr>
        <w:t>年</w:t>
      </w:r>
      <w:r w:rsidRPr="00B051F9">
        <w:rPr>
          <w:rFonts w:ascii="Times New Roman" w:hAnsi="Times New Roman"/>
          <w:i w:val="0"/>
          <w:szCs w:val="28"/>
          <w:lang w:eastAsia="zh-TW"/>
        </w:rPr>
        <w:t>9</w:t>
      </w:r>
      <w:r w:rsidRPr="00B051F9">
        <w:rPr>
          <w:rFonts w:ascii="Times New Roman" w:hAnsi="Times New Roman"/>
          <w:i w:val="0"/>
          <w:szCs w:val="28"/>
          <w:lang w:eastAsia="zh-HK"/>
        </w:rPr>
        <w:t>個月</w:t>
      </w:r>
      <w:r w:rsidR="00277ED3" w:rsidRPr="00B051F9">
        <w:rPr>
          <w:rFonts w:ascii="Times New Roman" w:hAnsi="Times New Roman"/>
          <w:i w:val="0"/>
          <w:szCs w:val="28"/>
          <w:lang w:eastAsia="zh-TW"/>
        </w:rPr>
        <w:t>；</w:t>
      </w:r>
      <w:r w:rsidRPr="00B051F9">
        <w:rPr>
          <w:rFonts w:ascii="Times New Roman" w:hAnsi="Times New Roman"/>
          <w:i w:val="0"/>
          <w:szCs w:val="28"/>
          <w:lang w:eastAsia="zh-HK"/>
        </w:rPr>
        <w:t>經酌</w:t>
      </w:r>
      <w:r w:rsidRPr="00B051F9">
        <w:rPr>
          <w:rFonts w:ascii="Times New Roman" w:hAnsi="Times New Roman"/>
          <w:i w:val="0"/>
          <w:szCs w:val="28"/>
          <w:lang w:eastAsia="zh-TW"/>
        </w:rPr>
        <w:t>情</w:t>
      </w:r>
      <w:r w:rsidRPr="00B051F9">
        <w:rPr>
          <w:rFonts w:ascii="Times New Roman" w:hAnsi="Times New Roman"/>
          <w:i w:val="0"/>
          <w:szCs w:val="28"/>
          <w:lang w:eastAsia="zh-HK"/>
        </w:rPr>
        <w:t>扣</w:t>
      </w:r>
      <w:r w:rsidRPr="00B051F9">
        <w:rPr>
          <w:rFonts w:ascii="Times New Roman" w:hAnsi="Times New Roman"/>
          <w:i w:val="0"/>
          <w:szCs w:val="28"/>
          <w:lang w:eastAsia="zh-TW"/>
        </w:rPr>
        <w:t>減</w:t>
      </w:r>
      <w:r w:rsidR="00277ED3" w:rsidRPr="00B051F9">
        <w:rPr>
          <w:rFonts w:ascii="Times New Roman" w:hAnsi="Times New Roman"/>
          <w:i w:val="0"/>
          <w:szCs w:val="28"/>
          <w:lang w:eastAsia="zh-TW"/>
        </w:rPr>
        <w:t>四分一</w:t>
      </w:r>
      <w:r w:rsidRPr="00B051F9">
        <w:rPr>
          <w:rFonts w:ascii="Times New Roman" w:hAnsi="Times New Roman"/>
          <w:i w:val="0"/>
          <w:szCs w:val="28"/>
          <w:lang w:eastAsia="zh-HK"/>
        </w:rPr>
        <w:t>後</w:t>
      </w:r>
      <w:r w:rsidR="00277ED3" w:rsidRPr="00B051F9">
        <w:rPr>
          <w:rFonts w:ascii="Times New Roman" w:hAnsi="Times New Roman"/>
          <w:i w:val="0"/>
          <w:szCs w:val="28"/>
          <w:lang w:eastAsia="zh-TW"/>
        </w:rPr>
        <w:t>，</w:t>
      </w:r>
      <w:r w:rsidR="00B051F9" w:rsidRPr="00B051F9">
        <w:rPr>
          <w:rFonts w:ascii="Times New Roman" w:hAnsi="Times New Roman"/>
          <w:i w:val="0"/>
          <w:szCs w:val="28"/>
          <w:lang w:eastAsia="zh-TW"/>
        </w:rPr>
        <w:t>最終</w:t>
      </w:r>
      <w:r w:rsidRPr="00B051F9">
        <w:rPr>
          <w:rFonts w:ascii="Times New Roman" w:hAnsi="Times New Roman"/>
          <w:i w:val="0"/>
          <w:szCs w:val="28"/>
          <w:lang w:eastAsia="zh-HK"/>
        </w:rPr>
        <w:t>刑</w:t>
      </w:r>
      <w:r w:rsidRPr="00B051F9">
        <w:rPr>
          <w:rFonts w:ascii="Times New Roman" w:hAnsi="Times New Roman"/>
          <w:i w:val="0"/>
          <w:szCs w:val="28"/>
          <w:lang w:eastAsia="zh-TW"/>
        </w:rPr>
        <w:t>期</w:t>
      </w:r>
      <w:r w:rsidR="00277ED3" w:rsidRPr="00B051F9">
        <w:rPr>
          <w:rFonts w:ascii="Times New Roman" w:hAnsi="Times New Roman"/>
          <w:i w:val="0"/>
          <w:szCs w:val="28"/>
          <w:lang w:eastAsia="zh-TW"/>
        </w:rPr>
        <w:t>就</w:t>
      </w:r>
      <w:r w:rsidR="00B051F9" w:rsidRPr="00B051F9">
        <w:rPr>
          <w:rFonts w:ascii="Times New Roman" w:hAnsi="Times New Roman"/>
          <w:i w:val="0"/>
          <w:szCs w:val="28"/>
          <w:lang w:eastAsia="zh-TW"/>
        </w:rPr>
        <w:t>是</w:t>
      </w:r>
      <w:r w:rsidRPr="00B051F9">
        <w:rPr>
          <w:rFonts w:ascii="Times New Roman" w:hAnsi="Times New Roman"/>
          <w:i w:val="0"/>
          <w:szCs w:val="28"/>
          <w:lang w:eastAsia="zh-TW"/>
        </w:rPr>
        <w:t>51</w:t>
      </w:r>
      <w:r w:rsidRPr="00B051F9">
        <w:rPr>
          <w:rFonts w:ascii="Times New Roman" w:hAnsi="Times New Roman"/>
          <w:i w:val="0"/>
          <w:szCs w:val="28"/>
          <w:lang w:eastAsia="zh-HK"/>
        </w:rPr>
        <w:t>個月</w:t>
      </w:r>
      <w:r w:rsidR="00D45E26" w:rsidRPr="00B051F9">
        <w:rPr>
          <w:rFonts w:ascii="Times New Roman" w:hAnsi="Times New Roman"/>
          <w:i w:val="0"/>
          <w:lang w:val="en-US" w:eastAsia="zh-TW"/>
        </w:rPr>
        <w:t>。</w:t>
      </w:r>
    </w:p>
    <w:p w:rsidR="00D45E26" w:rsidRPr="00A536CE" w:rsidRDefault="00651049" w:rsidP="00D45E26">
      <w:pPr>
        <w:pStyle w:val="ar-heading1"/>
        <w:keepNext w:val="0"/>
        <w:widowControl w:val="0"/>
        <w:numPr>
          <w:ilvl w:val="0"/>
          <w:numId w:val="5"/>
        </w:numPr>
        <w:spacing w:before="0" w:after="520"/>
        <w:ind w:firstLine="0"/>
        <w:jc w:val="both"/>
        <w:rPr>
          <w:rFonts w:ascii="Times New Roman" w:hAnsi="Times New Roman"/>
          <w:i w:val="0"/>
          <w:lang w:val="en-US" w:eastAsia="zh-TW"/>
        </w:rPr>
      </w:pPr>
      <w:r w:rsidRPr="00A536CE">
        <w:rPr>
          <w:rFonts w:ascii="Times New Roman" w:hAnsi="Times New Roman"/>
          <w:i w:val="0"/>
          <w:szCs w:val="28"/>
          <w:lang w:eastAsia="zh-HK"/>
        </w:rPr>
        <w:t>就</w:t>
      </w:r>
      <w:r w:rsidRPr="00A536CE">
        <w:rPr>
          <w:rFonts w:ascii="Times New Roman" w:hAnsi="Times New Roman"/>
          <w:i w:val="0"/>
          <w:szCs w:val="28"/>
          <w:lang w:eastAsia="zh-TW"/>
        </w:rPr>
        <w:t>‘</w:t>
      </w:r>
      <w:r w:rsidR="00A536CE" w:rsidRPr="00A536CE">
        <w:rPr>
          <w:rFonts w:ascii="Times New Roman" w:hAnsi="Times New Roman"/>
          <w:i w:val="0"/>
          <w:szCs w:val="28"/>
          <w:lang w:eastAsia="zh-TW"/>
        </w:rPr>
        <w:t>襲擊</w:t>
      </w:r>
      <w:r w:rsidR="00066C35" w:rsidRPr="00A536CE">
        <w:rPr>
          <w:rFonts w:ascii="Times New Roman" w:hAnsi="Times New Roman"/>
          <w:i w:val="0"/>
          <w:szCs w:val="28"/>
          <w:lang w:eastAsia="zh-HK"/>
        </w:rPr>
        <w:t>致造成身</w:t>
      </w:r>
      <w:r w:rsidR="00066C35" w:rsidRPr="00A536CE">
        <w:rPr>
          <w:rFonts w:ascii="Times New Roman" w:hAnsi="Times New Roman"/>
          <w:i w:val="0"/>
          <w:szCs w:val="28"/>
          <w:lang w:eastAsia="zh-TW"/>
        </w:rPr>
        <w:t>體</w:t>
      </w:r>
      <w:r w:rsidR="00066C35" w:rsidRPr="00A536CE">
        <w:rPr>
          <w:rFonts w:ascii="Times New Roman" w:hAnsi="Times New Roman"/>
          <w:i w:val="0"/>
          <w:szCs w:val="28"/>
          <w:lang w:eastAsia="zh-HK"/>
        </w:rPr>
        <w:t>傷害</w:t>
      </w:r>
      <w:r w:rsidRPr="00A536CE">
        <w:rPr>
          <w:rFonts w:ascii="Times New Roman" w:hAnsi="Times New Roman"/>
          <w:i w:val="0"/>
          <w:szCs w:val="28"/>
          <w:lang w:eastAsia="zh-TW"/>
        </w:rPr>
        <w:t>’</w:t>
      </w:r>
      <w:r w:rsidR="00066C35" w:rsidRPr="00A536CE">
        <w:rPr>
          <w:rFonts w:ascii="Times New Roman" w:hAnsi="Times New Roman"/>
          <w:i w:val="0"/>
          <w:szCs w:val="28"/>
          <w:lang w:eastAsia="zh-HK"/>
        </w:rPr>
        <w:t>罪</w:t>
      </w:r>
      <w:r w:rsidR="00066C35" w:rsidRPr="00A536CE">
        <w:rPr>
          <w:rFonts w:ascii="Times New Roman" w:hAnsi="Times New Roman"/>
          <w:i w:val="0"/>
          <w:szCs w:val="28"/>
          <w:lang w:eastAsia="zh-TW"/>
        </w:rPr>
        <w:t>，</w:t>
      </w:r>
      <w:r w:rsidR="009E2769" w:rsidRPr="00A536CE">
        <w:rPr>
          <w:rFonts w:ascii="Times New Roman" w:hAnsi="Times New Roman"/>
          <w:i w:val="0"/>
          <w:szCs w:val="28"/>
          <w:lang w:eastAsia="zh-TW"/>
        </w:rPr>
        <w:t>原審法官</w:t>
      </w:r>
      <w:r w:rsidR="00A536CE" w:rsidRPr="00A536CE">
        <w:rPr>
          <w:rFonts w:ascii="Times New Roman" w:hAnsi="Times New Roman"/>
          <w:i w:val="0"/>
          <w:szCs w:val="28"/>
          <w:lang w:eastAsia="zh-TW"/>
        </w:rPr>
        <w:t>裁定</w:t>
      </w:r>
      <w:r w:rsidR="009E2769" w:rsidRPr="00A536CE">
        <w:rPr>
          <w:rFonts w:ascii="Times New Roman" w:hAnsi="Times New Roman"/>
          <w:i w:val="0"/>
          <w:szCs w:val="28"/>
          <w:lang w:eastAsia="zh-TW"/>
        </w:rPr>
        <w:t>：</w:t>
      </w:r>
      <w:r w:rsidR="002734BA">
        <w:rPr>
          <w:rFonts w:ascii="Times New Roman" w:hAnsi="Times New Roman" w:hint="eastAsia"/>
          <w:i w:val="0"/>
          <w:szCs w:val="28"/>
          <w:lang w:eastAsia="zh-TW"/>
        </w:rPr>
        <w:t>此罪的情節嚴重，</w:t>
      </w:r>
      <w:r w:rsidR="009E2769" w:rsidRPr="00A536CE">
        <w:rPr>
          <w:rFonts w:ascii="Times New Roman" w:hAnsi="Times New Roman"/>
          <w:i w:val="0"/>
          <w:szCs w:val="28"/>
          <w:lang w:eastAsia="zh-TW"/>
        </w:rPr>
        <w:t>曾</w:t>
      </w:r>
      <w:r w:rsidR="002734BA">
        <w:rPr>
          <w:rFonts w:ascii="Times New Roman" w:hAnsi="Times New Roman" w:hint="eastAsia"/>
          <w:i w:val="0"/>
          <w:szCs w:val="28"/>
          <w:lang w:eastAsia="zh-TW"/>
        </w:rPr>
        <w:t>有多人</w:t>
      </w:r>
      <w:r w:rsidR="00066C35" w:rsidRPr="00A536CE">
        <w:rPr>
          <w:rFonts w:ascii="Times New Roman" w:hAnsi="Times New Roman"/>
          <w:i w:val="0"/>
          <w:szCs w:val="28"/>
          <w:lang w:eastAsia="zh-HK"/>
        </w:rPr>
        <w:t>以不同角</w:t>
      </w:r>
      <w:r w:rsidR="00066C35" w:rsidRPr="00A536CE">
        <w:rPr>
          <w:rFonts w:ascii="Times New Roman" w:hAnsi="Times New Roman"/>
          <w:i w:val="0"/>
          <w:szCs w:val="28"/>
          <w:lang w:eastAsia="zh-TW"/>
        </w:rPr>
        <w:t>色</w:t>
      </w:r>
      <w:r w:rsidR="002734BA">
        <w:rPr>
          <w:rFonts w:ascii="Times New Roman" w:hAnsi="Times New Roman" w:hint="eastAsia"/>
          <w:i w:val="0"/>
          <w:szCs w:val="28"/>
          <w:lang w:eastAsia="zh-TW"/>
        </w:rPr>
        <w:t>參與</w:t>
      </w:r>
      <w:r w:rsidR="00066C35" w:rsidRPr="00A536CE">
        <w:rPr>
          <w:rFonts w:ascii="Times New Roman" w:hAnsi="Times New Roman"/>
          <w:i w:val="0"/>
          <w:szCs w:val="28"/>
          <w:lang w:eastAsia="zh-HK"/>
        </w:rPr>
        <w:t>襲</w:t>
      </w:r>
      <w:r w:rsidR="00066C35" w:rsidRPr="00A536CE">
        <w:rPr>
          <w:rFonts w:ascii="Times New Roman" w:hAnsi="Times New Roman"/>
          <w:i w:val="0"/>
          <w:szCs w:val="28"/>
          <w:lang w:eastAsia="zh-TW"/>
        </w:rPr>
        <w:t>擊</w:t>
      </w:r>
      <w:r w:rsidR="009E2769" w:rsidRPr="00A536CE">
        <w:rPr>
          <w:rFonts w:ascii="Times New Roman" w:hAnsi="Times New Roman"/>
          <w:i w:val="0"/>
          <w:szCs w:val="28"/>
          <w:lang w:eastAsia="zh-TW"/>
        </w:rPr>
        <w:t>‘</w:t>
      </w:r>
      <w:r w:rsidR="009E2769" w:rsidRPr="00A536CE">
        <w:rPr>
          <w:rFonts w:ascii="Times New Roman" w:hAnsi="Times New Roman"/>
          <w:i w:val="0"/>
          <w:szCs w:val="28"/>
          <w:lang w:eastAsia="zh-TW"/>
        </w:rPr>
        <w:t>付</w:t>
      </w:r>
      <w:r w:rsidR="009E2769" w:rsidRPr="00A536CE">
        <w:rPr>
          <w:rFonts w:ascii="Times New Roman" w:hAnsi="Times New Roman"/>
          <w:i w:val="0"/>
          <w:szCs w:val="28"/>
          <w:lang w:eastAsia="zh-TW"/>
        </w:rPr>
        <w:t>’</w:t>
      </w:r>
      <w:r w:rsidR="007E621B" w:rsidRPr="00A536CE">
        <w:rPr>
          <w:rFonts w:ascii="Times New Roman" w:hAnsi="Times New Roman"/>
          <w:i w:val="0"/>
          <w:szCs w:val="28"/>
          <w:lang w:eastAsia="zh-TW"/>
        </w:rPr>
        <w:t>；</w:t>
      </w:r>
      <w:r w:rsidR="00066C35" w:rsidRPr="00A536CE">
        <w:rPr>
          <w:rFonts w:ascii="Times New Roman" w:hAnsi="Times New Roman"/>
          <w:i w:val="0"/>
          <w:szCs w:val="28"/>
          <w:lang w:eastAsia="zh-HK"/>
        </w:rPr>
        <w:t>申</w:t>
      </w:r>
      <w:r w:rsidR="00066C35" w:rsidRPr="00A536CE">
        <w:rPr>
          <w:rFonts w:ascii="Times New Roman" w:hAnsi="Times New Roman"/>
          <w:i w:val="0"/>
          <w:szCs w:val="28"/>
          <w:lang w:eastAsia="zh-TW"/>
        </w:rPr>
        <w:t>請</w:t>
      </w:r>
      <w:r w:rsidR="00066C35" w:rsidRPr="00A536CE">
        <w:rPr>
          <w:rFonts w:ascii="Times New Roman" w:hAnsi="Times New Roman"/>
          <w:i w:val="0"/>
          <w:szCs w:val="28"/>
          <w:lang w:eastAsia="zh-HK"/>
        </w:rPr>
        <w:t>人聯同另一人將</w:t>
      </w:r>
      <w:r w:rsidR="007E621B" w:rsidRPr="00A536CE">
        <w:rPr>
          <w:rFonts w:ascii="Times New Roman" w:hAnsi="Times New Roman"/>
          <w:i w:val="0"/>
          <w:szCs w:val="28"/>
          <w:lang w:eastAsia="zh-TW"/>
        </w:rPr>
        <w:t>‘</w:t>
      </w:r>
      <w:r w:rsidR="007E621B" w:rsidRPr="00A536CE">
        <w:rPr>
          <w:rFonts w:ascii="Times New Roman" w:hAnsi="Times New Roman"/>
          <w:i w:val="0"/>
          <w:szCs w:val="28"/>
          <w:lang w:eastAsia="zh-TW"/>
        </w:rPr>
        <w:t>付</w:t>
      </w:r>
      <w:r w:rsidR="007E621B" w:rsidRPr="00A536CE">
        <w:rPr>
          <w:rFonts w:ascii="Times New Roman" w:hAnsi="Times New Roman"/>
          <w:i w:val="0"/>
          <w:szCs w:val="28"/>
          <w:lang w:eastAsia="zh-TW"/>
        </w:rPr>
        <w:t>’</w:t>
      </w:r>
      <w:r w:rsidR="00066C35" w:rsidRPr="00A536CE">
        <w:rPr>
          <w:rFonts w:ascii="Times New Roman" w:hAnsi="Times New Roman"/>
          <w:i w:val="0"/>
          <w:szCs w:val="28"/>
          <w:lang w:eastAsia="zh-HK"/>
        </w:rPr>
        <w:t>拉走</w:t>
      </w:r>
      <w:r w:rsidR="00066C35" w:rsidRPr="00A536CE">
        <w:rPr>
          <w:rFonts w:ascii="Times New Roman" w:hAnsi="Times New Roman"/>
          <w:i w:val="0"/>
          <w:szCs w:val="28"/>
          <w:lang w:eastAsia="zh-TW"/>
        </w:rPr>
        <w:t>，</w:t>
      </w:r>
      <w:r w:rsidR="00A536CE" w:rsidRPr="00A536CE">
        <w:rPr>
          <w:rFonts w:ascii="Times New Roman" w:hAnsi="Times New Roman"/>
          <w:i w:val="0"/>
          <w:szCs w:val="28"/>
          <w:lang w:eastAsia="zh-HK"/>
        </w:rPr>
        <w:t>引發</w:t>
      </w:r>
      <w:r w:rsidR="00A536CE" w:rsidRPr="00A536CE">
        <w:rPr>
          <w:rFonts w:ascii="Times New Roman" w:hAnsi="Times New Roman"/>
          <w:i w:val="0"/>
          <w:szCs w:val="28"/>
          <w:lang w:eastAsia="zh-TW"/>
        </w:rPr>
        <w:t>‘</w:t>
      </w:r>
      <w:r w:rsidR="00A536CE" w:rsidRPr="00A536CE">
        <w:rPr>
          <w:rFonts w:ascii="Times New Roman" w:hAnsi="Times New Roman"/>
          <w:i w:val="0"/>
          <w:szCs w:val="28"/>
          <w:lang w:eastAsia="zh-TW"/>
        </w:rPr>
        <w:t>付</w:t>
      </w:r>
      <w:r w:rsidR="00A536CE" w:rsidRPr="00A536CE">
        <w:rPr>
          <w:rFonts w:ascii="Times New Roman" w:hAnsi="Times New Roman"/>
          <w:i w:val="0"/>
          <w:szCs w:val="28"/>
          <w:lang w:eastAsia="zh-TW"/>
        </w:rPr>
        <w:t>’</w:t>
      </w:r>
      <w:r w:rsidR="00066C35" w:rsidRPr="00A536CE">
        <w:rPr>
          <w:rFonts w:ascii="Times New Roman" w:hAnsi="Times New Roman"/>
          <w:i w:val="0"/>
          <w:szCs w:val="28"/>
          <w:lang w:eastAsia="zh-HK"/>
        </w:rPr>
        <w:t>被其</w:t>
      </w:r>
      <w:r w:rsidR="00066C35" w:rsidRPr="00A536CE">
        <w:rPr>
          <w:rFonts w:ascii="Times New Roman" w:hAnsi="Times New Roman"/>
          <w:i w:val="0"/>
          <w:szCs w:val="28"/>
          <w:lang w:eastAsia="zh-TW"/>
        </w:rPr>
        <w:t>他</w:t>
      </w:r>
      <w:r w:rsidR="00066C35" w:rsidRPr="00A536CE">
        <w:rPr>
          <w:rFonts w:ascii="Times New Roman" w:hAnsi="Times New Roman"/>
          <w:i w:val="0"/>
          <w:szCs w:val="28"/>
          <w:lang w:eastAsia="zh-HK"/>
        </w:rPr>
        <w:t>人毆打約兩分鐘</w:t>
      </w:r>
      <w:r w:rsidR="007E621B" w:rsidRPr="00A536CE">
        <w:rPr>
          <w:rFonts w:ascii="Times New Roman" w:hAnsi="Times New Roman"/>
          <w:i w:val="0"/>
          <w:szCs w:val="28"/>
          <w:lang w:eastAsia="zh-TW"/>
        </w:rPr>
        <w:t>；凡此種種皆</w:t>
      </w:r>
      <w:r w:rsidR="00A536CE" w:rsidRPr="00A536CE">
        <w:rPr>
          <w:rFonts w:ascii="Times New Roman" w:hAnsi="Times New Roman"/>
          <w:i w:val="0"/>
          <w:szCs w:val="28"/>
          <w:lang w:eastAsia="zh-TW"/>
        </w:rPr>
        <w:t>顯示</w:t>
      </w:r>
      <w:r w:rsidR="007E621B" w:rsidRPr="00A536CE">
        <w:rPr>
          <w:rFonts w:ascii="Times New Roman" w:hAnsi="Times New Roman"/>
          <w:i w:val="0"/>
          <w:szCs w:val="28"/>
          <w:lang w:eastAsia="zh-TW"/>
        </w:rPr>
        <w:t>本罪須</w:t>
      </w:r>
      <w:r w:rsidR="00A536CE" w:rsidRPr="00A536CE">
        <w:rPr>
          <w:rFonts w:ascii="Times New Roman" w:hAnsi="Times New Roman"/>
          <w:i w:val="0"/>
          <w:szCs w:val="28"/>
          <w:lang w:eastAsia="zh-TW"/>
        </w:rPr>
        <w:t>處以</w:t>
      </w:r>
      <w:r w:rsidR="00066C35" w:rsidRPr="00A536CE">
        <w:rPr>
          <w:rFonts w:ascii="Times New Roman" w:hAnsi="Times New Roman"/>
          <w:i w:val="0"/>
          <w:szCs w:val="28"/>
          <w:lang w:eastAsia="zh-HK"/>
        </w:rPr>
        <w:t>一阻嚇</w:t>
      </w:r>
      <w:r w:rsidR="003378A7" w:rsidRPr="00A536CE">
        <w:rPr>
          <w:rFonts w:ascii="Times New Roman" w:hAnsi="Times New Roman"/>
          <w:i w:val="0"/>
          <w:szCs w:val="28"/>
          <w:lang w:eastAsia="zh-TW"/>
        </w:rPr>
        <w:t>性</w:t>
      </w:r>
      <w:r w:rsidR="00066C35" w:rsidRPr="00A536CE">
        <w:rPr>
          <w:rFonts w:ascii="Times New Roman" w:hAnsi="Times New Roman"/>
          <w:i w:val="0"/>
          <w:szCs w:val="28"/>
          <w:lang w:eastAsia="zh-HK"/>
        </w:rPr>
        <w:t>刑</w:t>
      </w:r>
      <w:r w:rsidR="00066C35" w:rsidRPr="00A536CE">
        <w:rPr>
          <w:rFonts w:ascii="Times New Roman" w:hAnsi="Times New Roman"/>
          <w:i w:val="0"/>
          <w:szCs w:val="28"/>
          <w:lang w:eastAsia="zh-TW"/>
        </w:rPr>
        <w:t>罰，</w:t>
      </w:r>
      <w:r w:rsidR="00066C35" w:rsidRPr="00A536CE">
        <w:rPr>
          <w:rFonts w:ascii="Times New Roman" w:hAnsi="Times New Roman"/>
          <w:i w:val="0"/>
          <w:szCs w:val="28"/>
          <w:lang w:eastAsia="zh-HK"/>
        </w:rPr>
        <w:t>合適的量刑基</w:t>
      </w:r>
      <w:r w:rsidR="00066C35" w:rsidRPr="00A536CE">
        <w:rPr>
          <w:rFonts w:ascii="Times New Roman" w:hAnsi="Times New Roman"/>
          <w:i w:val="0"/>
          <w:szCs w:val="28"/>
          <w:lang w:eastAsia="zh-TW"/>
        </w:rPr>
        <w:t>準</w:t>
      </w:r>
      <w:r w:rsidR="003378A7" w:rsidRPr="00A536CE">
        <w:rPr>
          <w:rFonts w:ascii="Times New Roman" w:hAnsi="Times New Roman"/>
          <w:i w:val="0"/>
          <w:szCs w:val="28"/>
          <w:lang w:eastAsia="zh-TW"/>
        </w:rPr>
        <w:t>因此</w:t>
      </w:r>
      <w:r w:rsidR="00066C35" w:rsidRPr="00A536CE">
        <w:rPr>
          <w:rFonts w:ascii="Times New Roman" w:hAnsi="Times New Roman"/>
          <w:i w:val="0"/>
          <w:szCs w:val="28"/>
          <w:lang w:eastAsia="zh-HK"/>
        </w:rPr>
        <w:t>是</w:t>
      </w:r>
      <w:r w:rsidR="00A536CE" w:rsidRPr="00A536CE">
        <w:rPr>
          <w:rFonts w:ascii="Times New Roman" w:hAnsi="Times New Roman"/>
          <w:i w:val="0"/>
          <w:szCs w:val="28"/>
          <w:lang w:eastAsia="zh-TW"/>
        </w:rPr>
        <w:t>入獄</w:t>
      </w:r>
      <w:r w:rsidR="00066C35" w:rsidRPr="00A536CE">
        <w:rPr>
          <w:rFonts w:ascii="Times New Roman" w:hAnsi="Times New Roman"/>
          <w:i w:val="0"/>
          <w:szCs w:val="28"/>
          <w:lang w:eastAsia="zh-TW"/>
        </w:rPr>
        <w:t>12</w:t>
      </w:r>
      <w:r w:rsidR="00066C35" w:rsidRPr="00A536CE">
        <w:rPr>
          <w:rFonts w:ascii="Times New Roman" w:hAnsi="Times New Roman"/>
          <w:i w:val="0"/>
          <w:szCs w:val="28"/>
          <w:lang w:eastAsia="zh-HK"/>
        </w:rPr>
        <w:t>個月</w:t>
      </w:r>
      <w:r w:rsidR="003378A7" w:rsidRPr="00A536CE">
        <w:rPr>
          <w:rFonts w:ascii="Times New Roman" w:hAnsi="Times New Roman"/>
          <w:i w:val="0"/>
          <w:szCs w:val="28"/>
          <w:lang w:eastAsia="zh-TW"/>
        </w:rPr>
        <w:t>；</w:t>
      </w:r>
      <w:r w:rsidR="00066C35" w:rsidRPr="00A536CE">
        <w:rPr>
          <w:rFonts w:ascii="Times New Roman" w:hAnsi="Times New Roman"/>
          <w:i w:val="0"/>
          <w:szCs w:val="28"/>
          <w:lang w:eastAsia="zh-HK"/>
        </w:rPr>
        <w:t>經酌</w:t>
      </w:r>
      <w:r w:rsidR="00066C35" w:rsidRPr="00A536CE">
        <w:rPr>
          <w:rFonts w:ascii="Times New Roman" w:hAnsi="Times New Roman"/>
          <w:i w:val="0"/>
          <w:szCs w:val="28"/>
          <w:lang w:eastAsia="zh-TW"/>
        </w:rPr>
        <w:t>情</w:t>
      </w:r>
      <w:r w:rsidR="00066C35" w:rsidRPr="00A536CE">
        <w:rPr>
          <w:rFonts w:ascii="Times New Roman" w:hAnsi="Times New Roman"/>
          <w:i w:val="0"/>
          <w:szCs w:val="28"/>
          <w:lang w:eastAsia="zh-HK"/>
        </w:rPr>
        <w:t>扣</w:t>
      </w:r>
      <w:r w:rsidR="00066C35" w:rsidRPr="00A536CE">
        <w:rPr>
          <w:rFonts w:ascii="Times New Roman" w:hAnsi="Times New Roman"/>
          <w:i w:val="0"/>
          <w:szCs w:val="28"/>
          <w:lang w:eastAsia="zh-TW"/>
        </w:rPr>
        <w:t>減</w:t>
      </w:r>
      <w:r w:rsidR="003378A7" w:rsidRPr="00A536CE">
        <w:rPr>
          <w:rFonts w:ascii="Times New Roman" w:hAnsi="Times New Roman"/>
          <w:i w:val="0"/>
          <w:szCs w:val="28"/>
          <w:lang w:eastAsia="zh-TW"/>
        </w:rPr>
        <w:t>四分一，</w:t>
      </w:r>
      <w:r w:rsidR="00A536CE" w:rsidRPr="00A536CE">
        <w:rPr>
          <w:rFonts w:ascii="Times New Roman" w:hAnsi="Times New Roman"/>
          <w:i w:val="0"/>
          <w:szCs w:val="28"/>
          <w:lang w:eastAsia="zh-TW"/>
        </w:rPr>
        <w:t>最終</w:t>
      </w:r>
      <w:r w:rsidR="00066C35" w:rsidRPr="00A536CE">
        <w:rPr>
          <w:rFonts w:ascii="Times New Roman" w:hAnsi="Times New Roman"/>
          <w:i w:val="0"/>
          <w:szCs w:val="28"/>
          <w:lang w:eastAsia="zh-HK"/>
        </w:rPr>
        <w:t>刑</w:t>
      </w:r>
      <w:r w:rsidR="00066C35" w:rsidRPr="00A536CE">
        <w:rPr>
          <w:rFonts w:ascii="Times New Roman" w:hAnsi="Times New Roman"/>
          <w:i w:val="0"/>
          <w:szCs w:val="28"/>
          <w:lang w:eastAsia="zh-TW"/>
        </w:rPr>
        <w:t>期</w:t>
      </w:r>
      <w:r w:rsidR="003378A7" w:rsidRPr="00A536CE">
        <w:rPr>
          <w:rFonts w:ascii="Times New Roman" w:hAnsi="Times New Roman"/>
          <w:i w:val="0"/>
          <w:szCs w:val="28"/>
          <w:lang w:eastAsia="zh-TW"/>
        </w:rPr>
        <w:t>就下調至</w:t>
      </w:r>
      <w:r w:rsidR="00066C35" w:rsidRPr="00A536CE">
        <w:rPr>
          <w:rFonts w:ascii="Times New Roman" w:hAnsi="Times New Roman"/>
          <w:i w:val="0"/>
          <w:szCs w:val="28"/>
          <w:lang w:eastAsia="zh-TW"/>
        </w:rPr>
        <w:t>9</w:t>
      </w:r>
      <w:r w:rsidR="00066C35" w:rsidRPr="00A536CE">
        <w:rPr>
          <w:rFonts w:ascii="Times New Roman" w:hAnsi="Times New Roman"/>
          <w:i w:val="0"/>
          <w:szCs w:val="28"/>
          <w:lang w:eastAsia="zh-HK"/>
        </w:rPr>
        <w:t>個月</w:t>
      </w:r>
      <w:r w:rsidR="00D45E26" w:rsidRPr="00A536CE">
        <w:rPr>
          <w:rFonts w:ascii="Times New Roman" w:hAnsi="Times New Roman"/>
          <w:i w:val="0"/>
          <w:lang w:val="en-US" w:eastAsia="zh-TW"/>
        </w:rPr>
        <w:t>。</w:t>
      </w:r>
    </w:p>
    <w:p w:rsidR="00D45E26" w:rsidRPr="00424FDB" w:rsidRDefault="00066C35" w:rsidP="00D45E26">
      <w:pPr>
        <w:pStyle w:val="ar-heading1"/>
        <w:keepNext w:val="0"/>
        <w:widowControl w:val="0"/>
        <w:numPr>
          <w:ilvl w:val="0"/>
          <w:numId w:val="5"/>
        </w:numPr>
        <w:spacing w:before="0" w:after="520"/>
        <w:ind w:firstLine="0"/>
        <w:jc w:val="both"/>
        <w:rPr>
          <w:rFonts w:ascii="Times New Roman" w:hAnsi="Times New Roman"/>
          <w:i w:val="0"/>
          <w:lang w:val="en-US" w:eastAsia="zh-TW"/>
        </w:rPr>
      </w:pPr>
      <w:r w:rsidRPr="00424FDB">
        <w:rPr>
          <w:rFonts w:ascii="Times New Roman" w:hAnsi="Times New Roman"/>
          <w:i w:val="0"/>
          <w:szCs w:val="28"/>
          <w:lang w:eastAsia="zh-HK"/>
        </w:rPr>
        <w:t>原審法官認</w:t>
      </w:r>
      <w:r w:rsidRPr="00424FDB">
        <w:rPr>
          <w:rFonts w:ascii="Times New Roman" w:hAnsi="Times New Roman"/>
          <w:i w:val="0"/>
          <w:szCs w:val="28"/>
          <w:lang w:eastAsia="zh-TW"/>
        </w:rPr>
        <w:t>為</w:t>
      </w:r>
      <w:r w:rsidR="00FE2638">
        <w:rPr>
          <w:rFonts w:ascii="Times New Roman" w:hAnsi="Times New Roman" w:hint="eastAsia"/>
          <w:i w:val="0"/>
          <w:szCs w:val="28"/>
          <w:lang w:eastAsia="zh-TW"/>
        </w:rPr>
        <w:t>，有關三罪有相當</w:t>
      </w:r>
      <w:r w:rsidRPr="00424FDB">
        <w:rPr>
          <w:rFonts w:ascii="Times New Roman" w:hAnsi="Times New Roman"/>
          <w:i w:val="0"/>
          <w:szCs w:val="28"/>
          <w:lang w:eastAsia="zh-HK"/>
        </w:rPr>
        <w:t>重疊</w:t>
      </w:r>
      <w:r w:rsidRPr="00424FDB">
        <w:rPr>
          <w:rFonts w:ascii="Times New Roman" w:hAnsi="Times New Roman"/>
          <w:i w:val="0"/>
          <w:szCs w:val="28"/>
          <w:lang w:eastAsia="zh-TW"/>
        </w:rPr>
        <w:t>，</w:t>
      </w:r>
      <w:r w:rsidRPr="00424FDB">
        <w:rPr>
          <w:rFonts w:ascii="Times New Roman" w:hAnsi="Times New Roman"/>
          <w:i w:val="0"/>
          <w:szCs w:val="28"/>
          <w:lang w:eastAsia="zh-HK"/>
        </w:rPr>
        <w:t>所有刑</w:t>
      </w:r>
      <w:r w:rsidRPr="00424FDB">
        <w:rPr>
          <w:rFonts w:ascii="Times New Roman" w:hAnsi="Times New Roman"/>
          <w:i w:val="0"/>
          <w:szCs w:val="28"/>
          <w:lang w:eastAsia="zh-TW"/>
        </w:rPr>
        <w:t>期</w:t>
      </w:r>
      <w:r w:rsidR="00A536CE">
        <w:rPr>
          <w:rFonts w:ascii="Times New Roman" w:hAnsi="Times New Roman" w:hint="eastAsia"/>
          <w:i w:val="0"/>
          <w:szCs w:val="28"/>
          <w:lang w:eastAsia="zh-TW"/>
        </w:rPr>
        <w:t>理</w:t>
      </w:r>
      <w:r w:rsidR="00FE2638">
        <w:rPr>
          <w:rFonts w:ascii="Times New Roman" w:hAnsi="Times New Roman" w:hint="eastAsia"/>
          <w:i w:val="0"/>
          <w:szCs w:val="28"/>
          <w:lang w:eastAsia="zh-TW"/>
        </w:rPr>
        <w:t>應</w:t>
      </w:r>
      <w:r w:rsidRPr="00424FDB">
        <w:rPr>
          <w:rFonts w:ascii="Times New Roman" w:hAnsi="Times New Roman"/>
          <w:i w:val="0"/>
          <w:szCs w:val="28"/>
          <w:lang w:eastAsia="zh-HK"/>
        </w:rPr>
        <w:t>同期執行</w:t>
      </w:r>
      <w:r w:rsidRPr="00424FDB">
        <w:rPr>
          <w:rFonts w:ascii="Times New Roman" w:hAnsi="Times New Roman"/>
          <w:i w:val="0"/>
          <w:szCs w:val="28"/>
          <w:lang w:eastAsia="zh-TW"/>
        </w:rPr>
        <w:t>，</w:t>
      </w:r>
      <w:r w:rsidR="00FE2638">
        <w:rPr>
          <w:rFonts w:ascii="Times New Roman" w:hAnsi="Times New Roman" w:hint="eastAsia"/>
          <w:i w:val="0"/>
          <w:szCs w:val="28"/>
          <w:lang w:eastAsia="zh-TW"/>
        </w:rPr>
        <w:t>即合共</w:t>
      </w:r>
      <w:r w:rsidRPr="00424FDB">
        <w:rPr>
          <w:rFonts w:ascii="Times New Roman" w:hAnsi="Times New Roman"/>
          <w:i w:val="0"/>
          <w:szCs w:val="28"/>
          <w:lang w:eastAsia="zh-TW"/>
        </w:rPr>
        <w:t>51</w:t>
      </w:r>
      <w:r w:rsidRPr="00424FDB">
        <w:rPr>
          <w:rFonts w:ascii="Times New Roman" w:hAnsi="Times New Roman"/>
          <w:i w:val="0"/>
          <w:szCs w:val="28"/>
          <w:lang w:eastAsia="zh-HK"/>
        </w:rPr>
        <w:t>個月</w:t>
      </w:r>
      <w:r w:rsidRPr="00424FDB">
        <w:rPr>
          <w:rFonts w:ascii="Times New Roman" w:hAnsi="Times New Roman"/>
          <w:i w:val="0"/>
          <w:szCs w:val="28"/>
          <w:lang w:eastAsia="zh-TW"/>
        </w:rPr>
        <w:t>（</w:t>
      </w:r>
      <w:r w:rsidRPr="00424FDB">
        <w:rPr>
          <w:rFonts w:ascii="Times New Roman" w:hAnsi="Times New Roman"/>
          <w:i w:val="0"/>
          <w:szCs w:val="28"/>
          <w:lang w:eastAsia="zh-TW"/>
        </w:rPr>
        <w:t>4</w:t>
      </w:r>
      <w:r w:rsidRPr="00424FDB">
        <w:rPr>
          <w:rFonts w:ascii="Times New Roman" w:hAnsi="Times New Roman"/>
          <w:i w:val="0"/>
          <w:szCs w:val="28"/>
          <w:lang w:eastAsia="zh-HK"/>
        </w:rPr>
        <w:t>年</w:t>
      </w:r>
      <w:r w:rsidRPr="00424FDB">
        <w:rPr>
          <w:rFonts w:ascii="Times New Roman" w:hAnsi="Times New Roman"/>
          <w:i w:val="0"/>
          <w:szCs w:val="28"/>
          <w:lang w:eastAsia="zh-TW"/>
        </w:rPr>
        <w:t>3</w:t>
      </w:r>
      <w:r w:rsidRPr="00424FDB">
        <w:rPr>
          <w:rFonts w:ascii="Times New Roman" w:hAnsi="Times New Roman"/>
          <w:i w:val="0"/>
          <w:szCs w:val="28"/>
          <w:lang w:eastAsia="zh-HK"/>
        </w:rPr>
        <w:t>個月</w:t>
      </w:r>
      <w:r w:rsidRPr="00424FDB">
        <w:rPr>
          <w:rFonts w:ascii="Times New Roman" w:hAnsi="Times New Roman"/>
          <w:i w:val="0"/>
          <w:szCs w:val="28"/>
          <w:lang w:eastAsia="zh-TW"/>
        </w:rPr>
        <w:t>），</w:t>
      </w:r>
      <w:r w:rsidR="00FE2638">
        <w:rPr>
          <w:rFonts w:ascii="Times New Roman" w:hAnsi="Times New Roman" w:hint="eastAsia"/>
          <w:i w:val="0"/>
          <w:szCs w:val="28"/>
          <w:lang w:eastAsia="zh-TW"/>
        </w:rPr>
        <w:t>但</w:t>
      </w:r>
      <w:r w:rsidRPr="00424FDB">
        <w:rPr>
          <w:rFonts w:ascii="Times New Roman" w:hAnsi="Times New Roman"/>
          <w:i w:val="0"/>
          <w:szCs w:val="28"/>
          <w:lang w:eastAsia="zh-HK"/>
        </w:rPr>
        <w:t>當中的</w:t>
      </w:r>
      <w:r w:rsidRPr="00424FDB">
        <w:rPr>
          <w:rFonts w:ascii="Times New Roman" w:hAnsi="Times New Roman"/>
          <w:i w:val="0"/>
          <w:szCs w:val="28"/>
          <w:lang w:eastAsia="zh-TW"/>
        </w:rPr>
        <w:t>3</w:t>
      </w:r>
      <w:r w:rsidRPr="00424FDB">
        <w:rPr>
          <w:rFonts w:ascii="Times New Roman" w:hAnsi="Times New Roman"/>
          <w:i w:val="0"/>
          <w:szCs w:val="28"/>
          <w:lang w:eastAsia="zh-HK"/>
        </w:rPr>
        <w:t>年</w:t>
      </w:r>
      <w:r w:rsidR="00FE2638">
        <w:rPr>
          <w:rFonts w:ascii="Times New Roman" w:hAnsi="Times New Roman" w:hint="eastAsia"/>
          <w:i w:val="0"/>
          <w:szCs w:val="28"/>
          <w:lang w:eastAsia="zh-TW"/>
        </w:rPr>
        <w:t>須</w:t>
      </w:r>
      <w:r w:rsidRPr="00424FDB">
        <w:rPr>
          <w:rFonts w:ascii="Times New Roman" w:hAnsi="Times New Roman"/>
          <w:i w:val="0"/>
          <w:szCs w:val="28"/>
          <w:lang w:eastAsia="zh-HK"/>
        </w:rPr>
        <w:t>與申</w:t>
      </w:r>
      <w:r w:rsidRPr="00424FDB">
        <w:rPr>
          <w:rFonts w:ascii="Times New Roman" w:hAnsi="Times New Roman"/>
          <w:i w:val="0"/>
          <w:szCs w:val="28"/>
          <w:lang w:eastAsia="zh-TW"/>
        </w:rPr>
        <w:t>請</w:t>
      </w:r>
      <w:r w:rsidRPr="00424FDB">
        <w:rPr>
          <w:rFonts w:ascii="Times New Roman" w:hAnsi="Times New Roman"/>
          <w:i w:val="0"/>
          <w:szCs w:val="28"/>
          <w:lang w:eastAsia="zh-HK"/>
        </w:rPr>
        <w:t>人</w:t>
      </w:r>
      <w:r w:rsidR="00A536CE">
        <w:rPr>
          <w:rFonts w:ascii="Times New Roman" w:hAnsi="Times New Roman" w:hint="eastAsia"/>
          <w:i w:val="0"/>
          <w:szCs w:val="28"/>
          <w:lang w:eastAsia="zh-TW"/>
        </w:rPr>
        <w:t>的另案</w:t>
      </w:r>
      <w:r w:rsidRPr="00424FDB">
        <w:rPr>
          <w:rFonts w:ascii="Times New Roman" w:hAnsi="Times New Roman"/>
          <w:i w:val="0"/>
          <w:szCs w:val="28"/>
          <w:lang w:eastAsia="zh-HK"/>
        </w:rPr>
        <w:t>在服刑</w:t>
      </w:r>
      <w:r w:rsidRPr="00424FDB">
        <w:rPr>
          <w:rFonts w:ascii="Times New Roman" w:hAnsi="Times New Roman"/>
          <w:i w:val="0"/>
          <w:szCs w:val="28"/>
          <w:lang w:eastAsia="zh-TW"/>
        </w:rPr>
        <w:t>期</w:t>
      </w:r>
      <w:r w:rsidRPr="00424FDB">
        <w:rPr>
          <w:rFonts w:ascii="Times New Roman" w:hAnsi="Times New Roman"/>
          <w:i w:val="0"/>
          <w:szCs w:val="28"/>
          <w:lang w:eastAsia="zh-HK"/>
        </w:rPr>
        <w:t>分期執行</w:t>
      </w:r>
      <w:r w:rsidR="00D45E26" w:rsidRPr="00424FDB">
        <w:rPr>
          <w:rFonts w:ascii="Times New Roman" w:hAnsi="Times New Roman"/>
          <w:i w:val="0"/>
          <w:lang w:val="en-US" w:eastAsia="zh-TW"/>
        </w:rPr>
        <w:t>。</w:t>
      </w:r>
    </w:p>
    <w:p w:rsidR="00066C35" w:rsidRDefault="00440B0A" w:rsidP="00066C35">
      <w:pPr>
        <w:pStyle w:val="para"/>
        <w:keepNext/>
        <w:numPr>
          <w:ilvl w:val="0"/>
          <w:numId w:val="0"/>
        </w:numPr>
        <w:tabs>
          <w:tab w:val="left" w:pos="720"/>
        </w:tabs>
        <w:spacing w:before="0" w:after="360"/>
        <w:ind w:left="720" w:hanging="720"/>
        <w:rPr>
          <w:i/>
          <w:szCs w:val="28"/>
          <w:lang w:val="en-US"/>
        </w:rPr>
      </w:pPr>
      <w:r>
        <w:rPr>
          <w:rFonts w:hint="eastAsia"/>
          <w:i/>
          <w:szCs w:val="28"/>
          <w:lang w:val="en-US"/>
        </w:rPr>
        <w:t>上訴理由</w:t>
      </w:r>
    </w:p>
    <w:p w:rsidR="00D45E26" w:rsidRDefault="00066C35" w:rsidP="00D45E26">
      <w:pPr>
        <w:pStyle w:val="ar-heading1"/>
        <w:keepNext w:val="0"/>
        <w:widowControl w:val="0"/>
        <w:numPr>
          <w:ilvl w:val="0"/>
          <w:numId w:val="5"/>
        </w:numPr>
        <w:spacing w:before="0" w:after="520"/>
        <w:ind w:firstLine="0"/>
        <w:jc w:val="both"/>
        <w:rPr>
          <w:rFonts w:ascii="Times New Roman" w:hAnsi="Times New Roman"/>
          <w:i w:val="0"/>
          <w:lang w:val="en-US" w:eastAsia="zh-TW"/>
        </w:rPr>
      </w:pPr>
      <w:r w:rsidRPr="00430B89">
        <w:rPr>
          <w:rFonts w:ascii="Times New Roman" w:hAnsi="Times New Roman"/>
          <w:i w:val="0"/>
          <w:szCs w:val="28"/>
          <w:lang w:val="en-US" w:eastAsia="zh-HK"/>
        </w:rPr>
        <w:t>申</w:t>
      </w:r>
      <w:r w:rsidRPr="00430B89">
        <w:rPr>
          <w:rFonts w:ascii="Times New Roman" w:hAnsi="Times New Roman"/>
          <w:i w:val="0"/>
          <w:szCs w:val="28"/>
          <w:lang w:val="en-US" w:eastAsia="zh-TW"/>
        </w:rPr>
        <w:t>請</w:t>
      </w:r>
      <w:r w:rsidRPr="00430B89">
        <w:rPr>
          <w:rFonts w:ascii="Times New Roman" w:hAnsi="Times New Roman"/>
          <w:i w:val="0"/>
          <w:szCs w:val="28"/>
          <w:lang w:val="en-US" w:eastAsia="zh-HK"/>
        </w:rPr>
        <w:t>人</w:t>
      </w:r>
      <w:r w:rsidR="00B21E96">
        <w:rPr>
          <w:rFonts w:ascii="Times New Roman" w:hAnsi="Times New Roman" w:hint="eastAsia"/>
          <w:i w:val="0"/>
          <w:szCs w:val="28"/>
          <w:lang w:val="en-US" w:eastAsia="zh-TW"/>
        </w:rPr>
        <w:t>先後</w:t>
      </w:r>
      <w:r w:rsidR="00B21E96" w:rsidRPr="003F53D8">
        <w:rPr>
          <w:rFonts w:hint="eastAsia"/>
          <w:i w:val="0"/>
          <w:szCs w:val="28"/>
          <w:lang w:val="en-US" w:eastAsia="zh-TW"/>
        </w:rPr>
        <w:t>向</w:t>
      </w:r>
      <w:r w:rsidR="003F53D8" w:rsidRPr="003F53D8">
        <w:rPr>
          <w:rFonts w:hint="eastAsia"/>
          <w:i w:val="0"/>
          <w:szCs w:val="28"/>
          <w:lang w:val="en-US" w:eastAsia="zh-HK"/>
        </w:rPr>
        <w:t>法</w:t>
      </w:r>
      <w:r w:rsidR="003F53D8" w:rsidRPr="003F53D8">
        <w:rPr>
          <w:rFonts w:hint="eastAsia"/>
          <w:i w:val="0"/>
          <w:szCs w:val="28"/>
          <w:lang w:val="en-US" w:eastAsia="zh-TW"/>
        </w:rPr>
        <w:t>庭</w:t>
      </w:r>
      <w:r w:rsidR="00B21E96" w:rsidRPr="003F53D8">
        <w:rPr>
          <w:rFonts w:hint="eastAsia"/>
          <w:i w:val="0"/>
          <w:szCs w:val="28"/>
          <w:lang w:val="en-US" w:eastAsia="zh-TW"/>
        </w:rPr>
        <w:t>存檔</w:t>
      </w:r>
      <w:r w:rsidR="00B21E96">
        <w:rPr>
          <w:rFonts w:ascii="Times New Roman" w:hAnsi="Times New Roman" w:hint="eastAsia"/>
          <w:i w:val="0"/>
          <w:szCs w:val="28"/>
          <w:lang w:val="en-US" w:eastAsia="zh-TW"/>
        </w:rPr>
        <w:t>過</w:t>
      </w:r>
      <w:r w:rsidRPr="00430B89">
        <w:rPr>
          <w:rFonts w:ascii="Times New Roman" w:hAnsi="Times New Roman"/>
          <w:i w:val="0"/>
          <w:szCs w:val="28"/>
          <w:lang w:val="en-US" w:eastAsia="zh-HK"/>
        </w:rPr>
        <w:t>六份書</w:t>
      </w:r>
      <w:r w:rsidRPr="00430B89">
        <w:rPr>
          <w:rFonts w:ascii="Times New Roman" w:hAnsi="Times New Roman"/>
          <w:i w:val="0"/>
          <w:szCs w:val="28"/>
          <w:lang w:val="en-US" w:eastAsia="zh-TW"/>
        </w:rPr>
        <w:t>面</w:t>
      </w:r>
      <w:r w:rsidRPr="00430B89">
        <w:rPr>
          <w:rFonts w:ascii="Times New Roman" w:hAnsi="Times New Roman"/>
          <w:i w:val="0"/>
          <w:szCs w:val="28"/>
          <w:lang w:val="en-US" w:eastAsia="zh-HK"/>
        </w:rPr>
        <w:t>陳詞</w:t>
      </w:r>
      <w:r w:rsidR="003974C5">
        <w:rPr>
          <w:rFonts w:ascii="Times New Roman" w:hAnsi="Times New Roman" w:hint="eastAsia"/>
          <w:i w:val="0"/>
          <w:szCs w:val="28"/>
          <w:lang w:val="en-US" w:eastAsia="zh-TW"/>
        </w:rPr>
        <w:t>。</w:t>
      </w:r>
      <w:r w:rsidR="003F53D8">
        <w:rPr>
          <w:rFonts w:ascii="Times New Roman" w:hAnsi="Times New Roman"/>
          <w:i w:val="0"/>
          <w:szCs w:val="28"/>
          <w:lang w:val="en-US" w:eastAsia="zh-HK"/>
        </w:rPr>
        <w:t>經</w:t>
      </w:r>
      <w:r w:rsidR="003F53D8" w:rsidRPr="003F53D8">
        <w:rPr>
          <w:rFonts w:hint="eastAsia"/>
          <w:i w:val="0"/>
          <w:szCs w:val="28"/>
          <w:lang w:val="en-US" w:eastAsia="zh-HK"/>
        </w:rPr>
        <w:t>疏</w:t>
      </w:r>
      <w:r w:rsidRPr="003F53D8">
        <w:rPr>
          <w:i w:val="0"/>
          <w:szCs w:val="28"/>
          <w:lang w:val="en-US" w:eastAsia="zh-HK"/>
        </w:rPr>
        <w:t>理</w:t>
      </w:r>
      <w:r w:rsidRPr="00430B89">
        <w:rPr>
          <w:rFonts w:ascii="Times New Roman" w:hAnsi="Times New Roman"/>
          <w:i w:val="0"/>
          <w:szCs w:val="28"/>
          <w:lang w:val="en-US" w:eastAsia="zh-HK"/>
        </w:rPr>
        <w:t>後</w:t>
      </w:r>
      <w:r w:rsidRPr="00430B89">
        <w:rPr>
          <w:rFonts w:ascii="Times New Roman" w:hAnsi="Times New Roman"/>
          <w:i w:val="0"/>
          <w:szCs w:val="28"/>
          <w:lang w:val="en-US" w:eastAsia="zh-TW"/>
        </w:rPr>
        <w:t>，</w:t>
      </w:r>
      <w:r w:rsidR="003974C5">
        <w:rPr>
          <w:rFonts w:ascii="Times New Roman" w:hAnsi="Times New Roman" w:hint="eastAsia"/>
          <w:i w:val="0"/>
          <w:szCs w:val="28"/>
          <w:lang w:val="en-US" w:eastAsia="zh-TW"/>
        </w:rPr>
        <w:t>她的上訴</w:t>
      </w:r>
      <w:r w:rsidR="00200427">
        <w:rPr>
          <w:rFonts w:ascii="Times New Roman" w:hAnsi="Times New Roman" w:hint="eastAsia"/>
          <w:i w:val="0"/>
          <w:szCs w:val="28"/>
          <w:lang w:val="en-US" w:eastAsia="zh-TW"/>
        </w:rPr>
        <w:t>理由</w:t>
      </w:r>
      <w:r w:rsidR="003974C5">
        <w:rPr>
          <w:rFonts w:ascii="Times New Roman" w:hAnsi="Times New Roman" w:hint="eastAsia"/>
          <w:i w:val="0"/>
          <w:szCs w:val="28"/>
          <w:lang w:val="en-US" w:eastAsia="zh-TW"/>
        </w:rPr>
        <w:t>可撮要</w:t>
      </w:r>
      <w:r w:rsidRPr="00430B89">
        <w:rPr>
          <w:rFonts w:ascii="Times New Roman" w:hAnsi="Times New Roman"/>
          <w:i w:val="0"/>
          <w:szCs w:val="28"/>
          <w:lang w:val="en-US" w:eastAsia="zh-HK"/>
        </w:rPr>
        <w:t>如下</w:t>
      </w:r>
      <w:r w:rsidR="00440B0A">
        <w:rPr>
          <w:rFonts w:ascii="Times New Roman" w:hAnsi="Times New Roman" w:hint="eastAsia"/>
          <w:i w:val="0"/>
          <w:lang w:val="en-US" w:eastAsia="zh-TW"/>
        </w:rPr>
        <w:t>。</w:t>
      </w:r>
    </w:p>
    <w:p w:rsidR="00440B0A" w:rsidRPr="00430B89" w:rsidRDefault="00440B0A" w:rsidP="00D45E26">
      <w:pPr>
        <w:pStyle w:val="ar-heading1"/>
        <w:keepNext w:val="0"/>
        <w:widowControl w:val="0"/>
        <w:numPr>
          <w:ilvl w:val="0"/>
          <w:numId w:val="5"/>
        </w:numPr>
        <w:spacing w:before="0" w:after="520"/>
        <w:ind w:firstLine="0"/>
        <w:jc w:val="both"/>
        <w:rPr>
          <w:rFonts w:ascii="Times New Roman" w:hAnsi="Times New Roman"/>
          <w:i w:val="0"/>
          <w:lang w:val="en-US" w:eastAsia="zh-TW"/>
        </w:rPr>
      </w:pPr>
      <w:r>
        <w:rPr>
          <w:rFonts w:ascii="Times New Roman" w:hAnsi="Times New Roman" w:hint="eastAsia"/>
          <w:i w:val="0"/>
          <w:lang w:val="en-US"/>
        </w:rPr>
        <w:lastRenderedPageBreak/>
        <w:t>針對定罪</w:t>
      </w:r>
      <w:r>
        <w:rPr>
          <w:rFonts w:ascii="Times New Roman" w:hAnsi="Times New Roman" w:hint="eastAsia"/>
          <w:i w:val="0"/>
          <w:kern w:val="2"/>
          <w:szCs w:val="28"/>
          <w:lang w:val="en-US"/>
        </w:rPr>
        <w:t>：</w:t>
      </w:r>
    </w:p>
    <w:p w:rsidR="00066C35" w:rsidRPr="00430B89" w:rsidRDefault="009F5D3C" w:rsidP="009F5D3C">
      <w:pPr>
        <w:pStyle w:val="Quotation"/>
        <w:tabs>
          <w:tab w:val="clear" w:pos="1872"/>
          <w:tab w:val="clear" w:pos="2304"/>
        </w:tabs>
        <w:spacing w:line="360" w:lineRule="auto"/>
        <w:ind w:right="656" w:hanging="720"/>
        <w:rPr>
          <w:sz w:val="28"/>
          <w:szCs w:val="28"/>
          <w:lang w:eastAsia="zh-TW"/>
        </w:rPr>
      </w:pPr>
      <w:r>
        <w:rPr>
          <w:rFonts w:hint="eastAsia"/>
          <w:sz w:val="28"/>
          <w:szCs w:val="28"/>
          <w:lang w:eastAsia="zh-TW"/>
        </w:rPr>
        <w:t>(</w:t>
      </w:r>
      <w:r w:rsidR="00200427">
        <w:rPr>
          <w:rFonts w:hint="eastAsia"/>
          <w:sz w:val="28"/>
          <w:szCs w:val="28"/>
          <w:lang w:eastAsia="zh-TW"/>
        </w:rPr>
        <w:t>一</w:t>
      </w:r>
      <w:r>
        <w:rPr>
          <w:rFonts w:hint="eastAsia"/>
          <w:sz w:val="28"/>
          <w:szCs w:val="28"/>
          <w:lang w:eastAsia="zh-TW"/>
        </w:rPr>
        <w:t>)</w:t>
      </w:r>
      <w:r>
        <w:rPr>
          <w:rFonts w:hint="eastAsia"/>
          <w:sz w:val="28"/>
          <w:szCs w:val="28"/>
          <w:lang w:eastAsia="zh-TW"/>
        </w:rPr>
        <w:tab/>
      </w:r>
      <w:r w:rsidR="00617193" w:rsidRPr="00430B89">
        <w:rPr>
          <w:sz w:val="28"/>
          <w:szCs w:val="28"/>
          <w:lang w:eastAsia="zh-TW"/>
        </w:rPr>
        <w:t>申請人沒有連同其他人計劃破壞任何物品</w:t>
      </w:r>
      <w:r w:rsidR="0034019D" w:rsidRPr="0034019D">
        <w:rPr>
          <w:rFonts w:ascii="宋体" w:hAnsi="宋体" w:hint="eastAsia"/>
          <w:sz w:val="28"/>
          <w:szCs w:val="28"/>
          <w:lang w:eastAsia="zh-TW"/>
        </w:rPr>
        <w:t>及</w:t>
      </w:r>
      <w:r w:rsidR="0034019D" w:rsidRPr="0034019D">
        <w:rPr>
          <w:rFonts w:ascii="宋体" w:hAnsi="宋体" w:hint="eastAsia"/>
          <w:sz w:val="28"/>
          <w:szCs w:val="28"/>
          <w:lang w:eastAsia="zh-HK"/>
        </w:rPr>
        <w:t>或使用</w:t>
      </w:r>
      <w:r w:rsidR="00617193" w:rsidRPr="00430B89">
        <w:rPr>
          <w:sz w:val="28"/>
          <w:szCs w:val="28"/>
          <w:lang w:eastAsia="zh-TW"/>
        </w:rPr>
        <w:t>武器</w:t>
      </w:r>
      <w:r w:rsidR="00621C6C">
        <w:rPr>
          <w:rFonts w:hint="eastAsia"/>
          <w:sz w:val="28"/>
          <w:szCs w:val="28"/>
          <w:lang w:eastAsia="zh-TW"/>
        </w:rPr>
        <w:t>。</w:t>
      </w:r>
    </w:p>
    <w:p w:rsidR="00066C35" w:rsidRPr="00430B89" w:rsidRDefault="009F5D3C" w:rsidP="009F5D3C">
      <w:pPr>
        <w:pStyle w:val="Quotation"/>
        <w:tabs>
          <w:tab w:val="clear" w:pos="1872"/>
          <w:tab w:val="clear" w:pos="2304"/>
        </w:tabs>
        <w:spacing w:line="360" w:lineRule="auto"/>
        <w:ind w:right="656" w:hanging="720"/>
        <w:rPr>
          <w:sz w:val="28"/>
          <w:szCs w:val="28"/>
          <w:lang w:eastAsia="zh-TW"/>
        </w:rPr>
      </w:pPr>
      <w:r>
        <w:rPr>
          <w:rFonts w:hint="eastAsia"/>
          <w:sz w:val="28"/>
          <w:szCs w:val="28"/>
          <w:lang w:eastAsia="zh-TW"/>
        </w:rPr>
        <w:t>(</w:t>
      </w:r>
      <w:r w:rsidR="00200427">
        <w:rPr>
          <w:rFonts w:hint="eastAsia"/>
          <w:sz w:val="28"/>
          <w:szCs w:val="28"/>
          <w:lang w:eastAsia="zh-TW"/>
        </w:rPr>
        <w:t>二</w:t>
      </w:r>
      <w:r>
        <w:rPr>
          <w:rFonts w:hint="eastAsia"/>
          <w:sz w:val="28"/>
          <w:szCs w:val="28"/>
          <w:lang w:eastAsia="zh-TW"/>
        </w:rPr>
        <w:t>)</w:t>
      </w:r>
      <w:r>
        <w:rPr>
          <w:sz w:val="28"/>
          <w:szCs w:val="28"/>
          <w:lang w:eastAsia="zh-TW"/>
        </w:rPr>
        <w:tab/>
      </w:r>
      <w:r w:rsidR="00617193" w:rsidRPr="00430B89">
        <w:rPr>
          <w:sz w:val="28"/>
          <w:szCs w:val="28"/>
          <w:lang w:eastAsia="zh-TW"/>
        </w:rPr>
        <w:t>控方須證明她有連同其他人計劃或煽動他人破壞社會安寧</w:t>
      </w:r>
      <w:r w:rsidR="00621C6C">
        <w:rPr>
          <w:rFonts w:hint="eastAsia"/>
          <w:sz w:val="28"/>
          <w:szCs w:val="28"/>
          <w:lang w:eastAsia="zh-TW"/>
        </w:rPr>
        <w:t>。</w:t>
      </w:r>
    </w:p>
    <w:p w:rsidR="00066C35" w:rsidRPr="00430B89" w:rsidRDefault="009F5D3C" w:rsidP="009F5D3C">
      <w:pPr>
        <w:pStyle w:val="Quotation"/>
        <w:tabs>
          <w:tab w:val="clear" w:pos="1872"/>
          <w:tab w:val="clear" w:pos="2304"/>
        </w:tabs>
        <w:spacing w:line="360" w:lineRule="auto"/>
        <w:ind w:right="656" w:hanging="720"/>
        <w:rPr>
          <w:sz w:val="28"/>
          <w:szCs w:val="28"/>
          <w:lang w:eastAsia="zh-TW"/>
        </w:rPr>
      </w:pPr>
      <w:r>
        <w:rPr>
          <w:rFonts w:hint="eastAsia"/>
          <w:sz w:val="28"/>
          <w:szCs w:val="28"/>
          <w:lang w:eastAsia="zh-TW"/>
        </w:rPr>
        <w:t>(</w:t>
      </w:r>
      <w:r w:rsidR="00200427">
        <w:rPr>
          <w:rFonts w:hint="eastAsia"/>
          <w:sz w:val="28"/>
          <w:szCs w:val="28"/>
          <w:lang w:eastAsia="zh-TW"/>
        </w:rPr>
        <w:t>三</w:t>
      </w:r>
      <w:r>
        <w:rPr>
          <w:rFonts w:hint="eastAsia"/>
          <w:sz w:val="28"/>
          <w:szCs w:val="28"/>
          <w:lang w:eastAsia="zh-TW"/>
        </w:rPr>
        <w:t>)</w:t>
      </w:r>
      <w:r>
        <w:rPr>
          <w:rFonts w:hint="eastAsia"/>
          <w:sz w:val="28"/>
          <w:szCs w:val="28"/>
          <w:lang w:eastAsia="zh-TW"/>
        </w:rPr>
        <w:tab/>
      </w:r>
      <w:r w:rsidR="00617193" w:rsidRPr="00430B89">
        <w:rPr>
          <w:sz w:val="28"/>
          <w:szCs w:val="28"/>
          <w:lang w:eastAsia="zh-TW"/>
        </w:rPr>
        <w:t>她獨自</w:t>
      </w:r>
      <w:r w:rsidR="00022F81">
        <w:rPr>
          <w:rFonts w:hint="eastAsia"/>
          <w:sz w:val="28"/>
          <w:szCs w:val="28"/>
          <w:lang w:eastAsia="zh-TW"/>
        </w:rPr>
        <w:t>去</w:t>
      </w:r>
      <w:r w:rsidR="00617193" w:rsidRPr="00430B89">
        <w:rPr>
          <w:sz w:val="28"/>
          <w:szCs w:val="28"/>
          <w:lang w:eastAsia="zh-TW"/>
        </w:rPr>
        <w:t>到機場，不認識在場</w:t>
      </w:r>
      <w:r w:rsidR="00022F81">
        <w:rPr>
          <w:rFonts w:hint="eastAsia"/>
          <w:sz w:val="28"/>
          <w:szCs w:val="28"/>
          <w:lang w:eastAsia="zh-TW"/>
        </w:rPr>
        <w:t>的任何</w:t>
      </w:r>
      <w:r w:rsidR="00617193" w:rsidRPr="00430B89">
        <w:rPr>
          <w:sz w:val="28"/>
          <w:szCs w:val="28"/>
          <w:lang w:eastAsia="zh-TW"/>
        </w:rPr>
        <w:t>人，不可能發起破壞機場</w:t>
      </w:r>
      <w:r w:rsidR="00621C6C">
        <w:rPr>
          <w:rFonts w:hint="eastAsia"/>
          <w:sz w:val="28"/>
          <w:szCs w:val="28"/>
          <w:lang w:eastAsia="zh-TW"/>
        </w:rPr>
        <w:t>。</w:t>
      </w:r>
    </w:p>
    <w:p w:rsidR="00066C35" w:rsidRPr="00251485" w:rsidRDefault="009F5D3C" w:rsidP="009F5D3C">
      <w:pPr>
        <w:pStyle w:val="Quotation"/>
        <w:tabs>
          <w:tab w:val="clear" w:pos="1872"/>
          <w:tab w:val="clear" w:pos="2304"/>
        </w:tabs>
        <w:spacing w:line="360" w:lineRule="auto"/>
        <w:ind w:right="656" w:hanging="720"/>
        <w:rPr>
          <w:rFonts w:eastAsia="PMingLiU"/>
          <w:sz w:val="28"/>
          <w:szCs w:val="28"/>
          <w:lang w:eastAsia="zh-TW"/>
        </w:rPr>
      </w:pPr>
      <w:r>
        <w:rPr>
          <w:rFonts w:hint="eastAsia"/>
          <w:sz w:val="28"/>
          <w:szCs w:val="28"/>
          <w:lang w:eastAsia="zh-TW"/>
        </w:rPr>
        <w:t>(</w:t>
      </w:r>
      <w:r w:rsidR="00200427">
        <w:rPr>
          <w:rFonts w:hint="eastAsia"/>
          <w:sz w:val="28"/>
          <w:szCs w:val="28"/>
          <w:lang w:eastAsia="zh-TW"/>
        </w:rPr>
        <w:t>四</w:t>
      </w:r>
      <w:r>
        <w:rPr>
          <w:rFonts w:hint="eastAsia"/>
          <w:sz w:val="28"/>
          <w:szCs w:val="28"/>
          <w:lang w:eastAsia="zh-TW"/>
        </w:rPr>
        <w:t>)</w:t>
      </w:r>
      <w:r>
        <w:rPr>
          <w:rFonts w:hint="eastAsia"/>
          <w:sz w:val="28"/>
          <w:szCs w:val="28"/>
          <w:lang w:eastAsia="zh-TW"/>
        </w:rPr>
        <w:tab/>
      </w:r>
      <w:r w:rsidR="00617193" w:rsidRPr="00430B89">
        <w:rPr>
          <w:sz w:val="28"/>
          <w:szCs w:val="28"/>
          <w:lang w:eastAsia="zh-TW"/>
        </w:rPr>
        <w:t>當天她只有兩條索帶</w:t>
      </w:r>
      <w:r w:rsidR="00022F81">
        <w:rPr>
          <w:rFonts w:hint="eastAsia"/>
          <w:sz w:val="28"/>
          <w:szCs w:val="28"/>
          <w:lang w:eastAsia="zh-TW"/>
        </w:rPr>
        <w:t>和</w:t>
      </w:r>
      <w:r w:rsidR="00617193" w:rsidRPr="00430B89">
        <w:rPr>
          <w:sz w:val="28"/>
          <w:szCs w:val="28"/>
          <w:lang w:eastAsia="zh-TW"/>
        </w:rPr>
        <w:t>口罩，沒有可能導致</w:t>
      </w:r>
      <w:r w:rsidR="00022F81">
        <w:rPr>
          <w:rFonts w:hint="eastAsia"/>
          <w:sz w:val="28"/>
          <w:szCs w:val="28"/>
          <w:lang w:eastAsia="zh-TW"/>
        </w:rPr>
        <w:t>‘付’受</w:t>
      </w:r>
      <w:r w:rsidR="00621C6C">
        <w:rPr>
          <w:sz w:val="28"/>
          <w:szCs w:val="28"/>
          <w:lang w:eastAsia="zh-TW"/>
        </w:rPr>
        <w:t>嚴重傷害</w:t>
      </w:r>
      <w:r w:rsidR="00621C6C">
        <w:rPr>
          <w:rFonts w:hint="eastAsia"/>
          <w:sz w:val="28"/>
          <w:szCs w:val="28"/>
          <w:lang w:eastAsia="zh-TW"/>
        </w:rPr>
        <w:t>。</w:t>
      </w:r>
    </w:p>
    <w:p w:rsidR="00617193" w:rsidRPr="00430B89" w:rsidRDefault="009F5D3C" w:rsidP="009F5D3C">
      <w:pPr>
        <w:pStyle w:val="Quotation"/>
        <w:tabs>
          <w:tab w:val="clear" w:pos="1872"/>
          <w:tab w:val="clear" w:pos="2304"/>
        </w:tabs>
        <w:spacing w:line="360" w:lineRule="auto"/>
        <w:ind w:right="656" w:hanging="720"/>
        <w:rPr>
          <w:sz w:val="28"/>
          <w:szCs w:val="28"/>
          <w:lang w:eastAsia="zh-TW"/>
        </w:rPr>
      </w:pPr>
      <w:r>
        <w:rPr>
          <w:rFonts w:hint="eastAsia"/>
          <w:sz w:val="28"/>
          <w:szCs w:val="28"/>
          <w:lang w:eastAsia="zh-TW"/>
        </w:rPr>
        <w:t>(</w:t>
      </w:r>
      <w:r w:rsidR="00200427">
        <w:rPr>
          <w:rFonts w:hint="eastAsia"/>
          <w:sz w:val="28"/>
          <w:szCs w:val="28"/>
          <w:lang w:eastAsia="zh-TW"/>
        </w:rPr>
        <w:t>五</w:t>
      </w:r>
      <w:r>
        <w:rPr>
          <w:rFonts w:hint="eastAsia"/>
          <w:sz w:val="28"/>
          <w:szCs w:val="28"/>
          <w:lang w:eastAsia="zh-TW"/>
        </w:rPr>
        <w:t>)</w:t>
      </w:r>
      <w:r>
        <w:rPr>
          <w:rFonts w:hint="eastAsia"/>
          <w:sz w:val="28"/>
          <w:szCs w:val="28"/>
          <w:lang w:eastAsia="zh-TW"/>
        </w:rPr>
        <w:tab/>
      </w:r>
      <w:r w:rsidR="00617193" w:rsidRPr="00430B89">
        <w:rPr>
          <w:sz w:val="28"/>
          <w:szCs w:val="28"/>
          <w:lang w:eastAsia="zh-TW"/>
        </w:rPr>
        <w:t>她有長期病患，不可能非法禁錮</w:t>
      </w:r>
      <w:r w:rsidR="00022F81">
        <w:rPr>
          <w:rFonts w:hint="eastAsia"/>
          <w:sz w:val="28"/>
          <w:szCs w:val="28"/>
          <w:lang w:eastAsia="zh-TW"/>
        </w:rPr>
        <w:t>‘付’</w:t>
      </w:r>
      <w:r w:rsidR="00621C6C">
        <w:rPr>
          <w:rFonts w:hint="eastAsia"/>
          <w:sz w:val="28"/>
          <w:szCs w:val="28"/>
          <w:lang w:eastAsia="zh-TW"/>
        </w:rPr>
        <w:t>。</w:t>
      </w:r>
    </w:p>
    <w:p w:rsidR="00617193" w:rsidRPr="00621C6C" w:rsidRDefault="009F5D3C" w:rsidP="009F5D3C">
      <w:pPr>
        <w:pStyle w:val="Quotation"/>
        <w:tabs>
          <w:tab w:val="clear" w:pos="1872"/>
          <w:tab w:val="clear" w:pos="2304"/>
        </w:tabs>
        <w:spacing w:line="360" w:lineRule="auto"/>
        <w:ind w:right="656" w:hanging="720"/>
        <w:rPr>
          <w:rFonts w:eastAsia="PMingLiU"/>
          <w:sz w:val="28"/>
          <w:szCs w:val="28"/>
          <w:lang w:eastAsia="zh-TW"/>
        </w:rPr>
      </w:pPr>
      <w:r>
        <w:rPr>
          <w:rFonts w:hint="eastAsia"/>
          <w:sz w:val="28"/>
          <w:szCs w:val="28"/>
          <w:lang w:eastAsia="zh-TW"/>
        </w:rPr>
        <w:t>(</w:t>
      </w:r>
      <w:r w:rsidR="00200427">
        <w:rPr>
          <w:rFonts w:hint="eastAsia"/>
          <w:sz w:val="28"/>
          <w:szCs w:val="28"/>
          <w:lang w:eastAsia="zh-TW"/>
        </w:rPr>
        <w:t>六</w:t>
      </w:r>
      <w:r>
        <w:rPr>
          <w:rFonts w:hint="eastAsia"/>
          <w:sz w:val="28"/>
          <w:szCs w:val="28"/>
          <w:lang w:eastAsia="zh-TW"/>
        </w:rPr>
        <w:t>)</w:t>
      </w:r>
      <w:r>
        <w:rPr>
          <w:rFonts w:hint="eastAsia"/>
          <w:sz w:val="28"/>
          <w:szCs w:val="28"/>
          <w:lang w:eastAsia="zh-TW"/>
        </w:rPr>
        <w:tab/>
      </w:r>
      <w:r w:rsidR="00022F81">
        <w:rPr>
          <w:sz w:val="28"/>
          <w:szCs w:val="28"/>
          <w:lang w:eastAsia="zh-TW"/>
        </w:rPr>
        <w:t>控方須證明她煽動他人非法禁錮</w:t>
      </w:r>
      <w:r w:rsidR="00022F81">
        <w:rPr>
          <w:rFonts w:hint="eastAsia"/>
          <w:sz w:val="28"/>
          <w:szCs w:val="28"/>
          <w:lang w:eastAsia="zh-TW"/>
        </w:rPr>
        <w:t>和</w:t>
      </w:r>
      <w:r w:rsidR="00617193" w:rsidRPr="00430B89">
        <w:rPr>
          <w:sz w:val="28"/>
          <w:szCs w:val="28"/>
          <w:lang w:eastAsia="zh-TW"/>
        </w:rPr>
        <w:t>襲擊</w:t>
      </w:r>
      <w:r w:rsidR="00022F81">
        <w:rPr>
          <w:rFonts w:hint="eastAsia"/>
          <w:sz w:val="28"/>
          <w:szCs w:val="28"/>
          <w:lang w:eastAsia="zh-TW"/>
        </w:rPr>
        <w:t>‘付’</w:t>
      </w:r>
      <w:r w:rsidR="00617193" w:rsidRPr="00430B89">
        <w:rPr>
          <w:sz w:val="28"/>
          <w:szCs w:val="28"/>
          <w:lang w:eastAsia="zh-TW"/>
        </w:rPr>
        <w:t>致</w:t>
      </w:r>
      <w:r w:rsidR="00022F81">
        <w:rPr>
          <w:rFonts w:hint="eastAsia"/>
          <w:sz w:val="28"/>
          <w:szCs w:val="28"/>
          <w:lang w:eastAsia="zh-TW"/>
        </w:rPr>
        <w:t>受</w:t>
      </w:r>
      <w:r w:rsidR="00621C6C">
        <w:rPr>
          <w:sz w:val="28"/>
          <w:szCs w:val="28"/>
          <w:lang w:eastAsia="zh-TW"/>
        </w:rPr>
        <w:t>嚴重傷害</w:t>
      </w:r>
      <w:r w:rsidR="00621C6C">
        <w:rPr>
          <w:rFonts w:hint="eastAsia"/>
          <w:sz w:val="28"/>
          <w:szCs w:val="28"/>
          <w:lang w:eastAsia="zh-TW"/>
        </w:rPr>
        <w:t>。</w:t>
      </w:r>
    </w:p>
    <w:p w:rsidR="00617193" w:rsidRPr="00430B89" w:rsidRDefault="009F5D3C" w:rsidP="009F5D3C">
      <w:pPr>
        <w:pStyle w:val="Quotation"/>
        <w:tabs>
          <w:tab w:val="clear" w:pos="1872"/>
          <w:tab w:val="clear" w:pos="2304"/>
        </w:tabs>
        <w:spacing w:line="360" w:lineRule="auto"/>
        <w:ind w:right="656" w:hanging="720"/>
        <w:rPr>
          <w:sz w:val="28"/>
          <w:szCs w:val="28"/>
          <w:lang w:eastAsia="zh-TW"/>
        </w:rPr>
      </w:pPr>
      <w:r>
        <w:rPr>
          <w:rFonts w:hint="eastAsia"/>
          <w:sz w:val="28"/>
          <w:szCs w:val="28"/>
          <w:lang w:eastAsia="zh-TW"/>
        </w:rPr>
        <w:t>(</w:t>
      </w:r>
      <w:r w:rsidR="00200427">
        <w:rPr>
          <w:rFonts w:hint="eastAsia"/>
          <w:sz w:val="28"/>
          <w:szCs w:val="28"/>
          <w:lang w:eastAsia="zh-TW"/>
        </w:rPr>
        <w:t>七</w:t>
      </w:r>
      <w:r>
        <w:rPr>
          <w:rFonts w:hint="eastAsia"/>
          <w:sz w:val="28"/>
          <w:szCs w:val="28"/>
          <w:lang w:eastAsia="zh-TW"/>
        </w:rPr>
        <w:t>)</w:t>
      </w:r>
      <w:r>
        <w:rPr>
          <w:rFonts w:hint="eastAsia"/>
          <w:sz w:val="28"/>
          <w:szCs w:val="28"/>
          <w:lang w:eastAsia="zh-TW"/>
        </w:rPr>
        <w:tab/>
      </w:r>
      <w:r w:rsidR="00022F81">
        <w:rPr>
          <w:rFonts w:hint="eastAsia"/>
          <w:sz w:val="28"/>
          <w:szCs w:val="28"/>
          <w:lang w:eastAsia="zh-TW"/>
        </w:rPr>
        <w:t>一名叫「</w:t>
      </w:r>
      <w:r w:rsidR="00617193" w:rsidRPr="00430B89">
        <w:rPr>
          <w:sz w:val="28"/>
          <w:szCs w:val="28"/>
          <w:lang w:eastAsia="zh-TW"/>
        </w:rPr>
        <w:t>曹任文</w:t>
      </w:r>
      <w:r w:rsidR="00022F81">
        <w:rPr>
          <w:rFonts w:hint="eastAsia"/>
          <w:sz w:val="28"/>
          <w:szCs w:val="28"/>
          <w:lang w:eastAsia="zh-TW"/>
        </w:rPr>
        <w:t>」的</w:t>
      </w:r>
      <w:r w:rsidR="00617193" w:rsidRPr="00430B89">
        <w:rPr>
          <w:sz w:val="28"/>
          <w:szCs w:val="28"/>
          <w:lang w:eastAsia="zh-TW"/>
        </w:rPr>
        <w:t>律師沒有理會她</w:t>
      </w:r>
      <w:r w:rsidR="00022F81">
        <w:rPr>
          <w:rFonts w:hint="eastAsia"/>
          <w:sz w:val="28"/>
          <w:szCs w:val="28"/>
          <w:lang w:eastAsia="zh-TW"/>
        </w:rPr>
        <w:t>個人</w:t>
      </w:r>
      <w:r w:rsidR="00617193" w:rsidRPr="00430B89">
        <w:rPr>
          <w:sz w:val="28"/>
          <w:szCs w:val="28"/>
          <w:lang w:eastAsia="zh-TW"/>
        </w:rPr>
        <w:t>的意願、要求她不認罪</w:t>
      </w:r>
      <w:r w:rsidR="00022F81">
        <w:rPr>
          <w:rFonts w:hint="eastAsia"/>
          <w:sz w:val="28"/>
          <w:szCs w:val="28"/>
          <w:lang w:eastAsia="zh-TW"/>
        </w:rPr>
        <w:t>和</w:t>
      </w:r>
      <w:r w:rsidR="00617193" w:rsidRPr="00430B89">
        <w:rPr>
          <w:sz w:val="28"/>
          <w:szCs w:val="28"/>
          <w:lang w:eastAsia="zh-TW"/>
        </w:rPr>
        <w:t>一直拒絕讓她</w:t>
      </w:r>
      <w:r w:rsidR="00022F81">
        <w:rPr>
          <w:rFonts w:hint="eastAsia"/>
          <w:sz w:val="28"/>
          <w:szCs w:val="28"/>
          <w:lang w:eastAsia="zh-TW"/>
        </w:rPr>
        <w:t>在原審</w:t>
      </w:r>
      <w:r w:rsidR="00617193" w:rsidRPr="00430B89">
        <w:rPr>
          <w:sz w:val="28"/>
          <w:szCs w:val="28"/>
          <w:lang w:eastAsia="zh-TW"/>
        </w:rPr>
        <w:t>出庭作供</w:t>
      </w:r>
      <w:r w:rsidR="00621C6C">
        <w:rPr>
          <w:rFonts w:hint="eastAsia"/>
          <w:sz w:val="28"/>
          <w:szCs w:val="28"/>
          <w:lang w:eastAsia="zh-TW"/>
        </w:rPr>
        <w:t>。</w:t>
      </w:r>
    </w:p>
    <w:p w:rsidR="00066C35" w:rsidRPr="00430B89" w:rsidRDefault="009F5D3C" w:rsidP="009F5D3C">
      <w:pPr>
        <w:pStyle w:val="Quotation"/>
        <w:tabs>
          <w:tab w:val="clear" w:pos="1872"/>
          <w:tab w:val="clear" w:pos="2304"/>
        </w:tabs>
        <w:spacing w:after="520" w:line="360" w:lineRule="auto"/>
        <w:ind w:right="656" w:hanging="720"/>
        <w:rPr>
          <w:sz w:val="28"/>
          <w:szCs w:val="28"/>
          <w:lang w:eastAsia="zh-TW"/>
        </w:rPr>
      </w:pPr>
      <w:r>
        <w:rPr>
          <w:rFonts w:hint="eastAsia"/>
          <w:sz w:val="28"/>
          <w:szCs w:val="28"/>
          <w:lang w:eastAsia="zh-TW"/>
        </w:rPr>
        <w:t>(</w:t>
      </w:r>
      <w:r w:rsidR="00200427">
        <w:rPr>
          <w:rFonts w:hint="eastAsia"/>
          <w:sz w:val="28"/>
          <w:szCs w:val="28"/>
          <w:lang w:eastAsia="zh-TW"/>
        </w:rPr>
        <w:t>八</w:t>
      </w:r>
      <w:r>
        <w:rPr>
          <w:rFonts w:hint="eastAsia"/>
          <w:sz w:val="28"/>
          <w:szCs w:val="28"/>
          <w:lang w:eastAsia="zh-TW"/>
        </w:rPr>
        <w:t>)</w:t>
      </w:r>
      <w:r>
        <w:rPr>
          <w:rFonts w:hint="eastAsia"/>
          <w:sz w:val="28"/>
          <w:szCs w:val="28"/>
          <w:lang w:eastAsia="zh-TW"/>
        </w:rPr>
        <w:tab/>
      </w:r>
      <w:r w:rsidR="00617193" w:rsidRPr="00430B89">
        <w:rPr>
          <w:sz w:val="28"/>
          <w:szCs w:val="28"/>
          <w:lang w:eastAsia="zh-TW"/>
        </w:rPr>
        <w:t>醫生專家</w:t>
      </w:r>
      <w:r w:rsidR="00022F81">
        <w:rPr>
          <w:rFonts w:hint="eastAsia"/>
          <w:sz w:val="28"/>
          <w:szCs w:val="28"/>
          <w:lang w:eastAsia="zh-TW"/>
        </w:rPr>
        <w:t>也</w:t>
      </w:r>
      <w:r w:rsidR="00617193" w:rsidRPr="00430B89">
        <w:rPr>
          <w:sz w:val="28"/>
          <w:szCs w:val="28"/>
          <w:lang w:eastAsia="zh-TW"/>
        </w:rPr>
        <w:t>拒絕讓她出庭作供，但她已對此醫生專家是誰沒有太大印象</w:t>
      </w:r>
      <w:r w:rsidR="00066C35" w:rsidRPr="00430B89">
        <w:rPr>
          <w:sz w:val="28"/>
          <w:szCs w:val="28"/>
          <w:lang w:eastAsia="zh-TW"/>
        </w:rPr>
        <w:t>。</w:t>
      </w:r>
    </w:p>
    <w:p w:rsidR="00617193" w:rsidRPr="00430B89" w:rsidRDefault="00440B0A" w:rsidP="00617193">
      <w:pPr>
        <w:pStyle w:val="ar-heading1"/>
        <w:keepNext w:val="0"/>
        <w:numPr>
          <w:ilvl w:val="0"/>
          <w:numId w:val="5"/>
        </w:numPr>
        <w:spacing w:before="0"/>
        <w:ind w:right="26" w:firstLine="0"/>
        <w:jc w:val="both"/>
        <w:rPr>
          <w:rFonts w:ascii="Times New Roman" w:hAnsi="Times New Roman"/>
          <w:i w:val="0"/>
          <w:szCs w:val="28"/>
          <w:lang w:eastAsia="zh-TW"/>
        </w:rPr>
      </w:pPr>
      <w:r>
        <w:rPr>
          <w:rFonts w:ascii="Times New Roman" w:hAnsi="Times New Roman" w:hint="eastAsia"/>
          <w:i w:val="0"/>
          <w:szCs w:val="28"/>
          <w:lang w:val="en-US" w:eastAsia="zh-TW"/>
        </w:rPr>
        <w:t>至於</w:t>
      </w:r>
      <w:r w:rsidR="00617193" w:rsidRPr="00430B89">
        <w:rPr>
          <w:rFonts w:ascii="Times New Roman" w:hAnsi="Times New Roman"/>
          <w:i w:val="0"/>
          <w:szCs w:val="28"/>
          <w:lang w:val="en-US" w:eastAsia="zh-HK"/>
        </w:rPr>
        <w:t>刑</w:t>
      </w:r>
      <w:r w:rsidR="00617193" w:rsidRPr="00430B89">
        <w:rPr>
          <w:rFonts w:ascii="Times New Roman" w:hAnsi="Times New Roman"/>
          <w:i w:val="0"/>
          <w:szCs w:val="28"/>
          <w:lang w:val="en-US" w:eastAsia="zh-TW"/>
        </w:rPr>
        <w:t>期，</w:t>
      </w:r>
      <w:r w:rsidR="00617193" w:rsidRPr="00430B89">
        <w:rPr>
          <w:rFonts w:ascii="Times New Roman" w:hAnsi="Times New Roman"/>
          <w:i w:val="0"/>
          <w:szCs w:val="28"/>
          <w:lang w:val="en-US" w:eastAsia="zh-HK"/>
        </w:rPr>
        <w:t>申</w:t>
      </w:r>
      <w:r w:rsidR="00617193" w:rsidRPr="00430B89">
        <w:rPr>
          <w:rFonts w:ascii="Times New Roman" w:hAnsi="Times New Roman"/>
          <w:i w:val="0"/>
          <w:szCs w:val="28"/>
          <w:lang w:val="en-US" w:eastAsia="zh-TW"/>
        </w:rPr>
        <w:t>請</w:t>
      </w:r>
      <w:r w:rsidR="00617193" w:rsidRPr="00430B89">
        <w:rPr>
          <w:rFonts w:ascii="Times New Roman" w:hAnsi="Times New Roman"/>
          <w:i w:val="0"/>
          <w:szCs w:val="28"/>
          <w:lang w:val="en-US" w:eastAsia="zh-HK"/>
        </w:rPr>
        <w:t>人</w:t>
      </w:r>
      <w:r w:rsidR="007626D2">
        <w:rPr>
          <w:rFonts w:ascii="Times New Roman" w:hAnsi="Times New Roman" w:hint="eastAsia"/>
          <w:i w:val="0"/>
          <w:szCs w:val="28"/>
          <w:lang w:val="en-US" w:eastAsia="zh-TW"/>
        </w:rPr>
        <w:t>則</w:t>
      </w:r>
      <w:r>
        <w:rPr>
          <w:rFonts w:ascii="Times New Roman" w:hAnsi="Times New Roman" w:hint="eastAsia"/>
          <w:i w:val="0"/>
          <w:szCs w:val="28"/>
          <w:lang w:val="en-US" w:eastAsia="zh-TW"/>
        </w:rPr>
        <w:t>認為是</w:t>
      </w:r>
      <w:r w:rsidR="00617193" w:rsidRPr="00430B89">
        <w:rPr>
          <w:rFonts w:ascii="Times New Roman" w:hAnsi="Times New Roman"/>
          <w:i w:val="0"/>
          <w:szCs w:val="28"/>
          <w:lang w:val="en-US" w:eastAsia="zh-HK"/>
        </w:rPr>
        <w:t>「太重」</w:t>
      </w:r>
      <w:r w:rsidR="00617193" w:rsidRPr="00430B89">
        <w:rPr>
          <w:rFonts w:ascii="Times New Roman" w:hAnsi="Times New Roman"/>
          <w:i w:val="0"/>
          <w:szCs w:val="28"/>
          <w:lang w:eastAsia="zh-TW"/>
        </w:rPr>
        <w:t>：</w:t>
      </w:r>
    </w:p>
    <w:p w:rsidR="0074454A" w:rsidRPr="0074454A" w:rsidRDefault="00617193" w:rsidP="0074454A">
      <w:pPr>
        <w:pStyle w:val="Quotation"/>
        <w:numPr>
          <w:ilvl w:val="0"/>
          <w:numId w:val="48"/>
        </w:numPr>
        <w:tabs>
          <w:tab w:val="clear" w:pos="1872"/>
          <w:tab w:val="clear" w:pos="2304"/>
        </w:tabs>
        <w:spacing w:line="360" w:lineRule="auto"/>
        <w:ind w:right="386"/>
        <w:rPr>
          <w:rFonts w:eastAsia="PMingLiU"/>
          <w:sz w:val="28"/>
          <w:szCs w:val="28"/>
          <w:lang w:eastAsia="zh-TW"/>
        </w:rPr>
      </w:pPr>
      <w:r w:rsidRPr="00A027E7">
        <w:rPr>
          <w:sz w:val="28"/>
          <w:szCs w:val="28"/>
          <w:lang w:eastAsia="zh-TW"/>
        </w:rPr>
        <w:t>她沒有攻擊性武器</w:t>
      </w:r>
      <w:r w:rsidR="00440B0A" w:rsidRPr="00A027E7">
        <w:rPr>
          <w:sz w:val="28"/>
          <w:szCs w:val="28"/>
          <w:lang w:eastAsia="zh-TW"/>
        </w:rPr>
        <w:t>或會</w:t>
      </w:r>
      <w:r w:rsidRPr="00A027E7">
        <w:rPr>
          <w:sz w:val="28"/>
          <w:szCs w:val="28"/>
          <w:lang w:eastAsia="zh-TW"/>
        </w:rPr>
        <w:t>令人嚴重受傷</w:t>
      </w:r>
      <w:r w:rsidR="00440B0A" w:rsidRPr="00A027E7">
        <w:rPr>
          <w:sz w:val="28"/>
          <w:szCs w:val="28"/>
          <w:lang w:eastAsia="zh-TW"/>
        </w:rPr>
        <w:t>甚至死亡的物品。</w:t>
      </w:r>
    </w:p>
    <w:p w:rsidR="00617193" w:rsidRPr="00A027E7" w:rsidRDefault="009F5D3C" w:rsidP="009F5D3C">
      <w:pPr>
        <w:pStyle w:val="Quotation"/>
        <w:tabs>
          <w:tab w:val="clear" w:pos="1872"/>
          <w:tab w:val="clear" w:pos="2304"/>
        </w:tabs>
        <w:spacing w:line="360" w:lineRule="auto"/>
        <w:ind w:right="386" w:hanging="720"/>
        <w:rPr>
          <w:sz w:val="28"/>
          <w:szCs w:val="28"/>
          <w:lang w:eastAsia="zh-TW"/>
        </w:rPr>
      </w:pPr>
      <w:r>
        <w:rPr>
          <w:rFonts w:hint="eastAsia"/>
          <w:sz w:val="28"/>
          <w:szCs w:val="28"/>
          <w:lang w:eastAsia="zh-TW"/>
        </w:rPr>
        <w:t>(</w:t>
      </w:r>
      <w:r w:rsidR="00440B0A" w:rsidRPr="00A027E7">
        <w:rPr>
          <w:sz w:val="28"/>
          <w:szCs w:val="28"/>
          <w:lang w:eastAsia="zh-TW"/>
        </w:rPr>
        <w:t>二</w:t>
      </w:r>
      <w:r>
        <w:rPr>
          <w:rFonts w:hint="eastAsia"/>
          <w:sz w:val="28"/>
          <w:szCs w:val="28"/>
          <w:lang w:eastAsia="zh-TW"/>
        </w:rPr>
        <w:t>)</w:t>
      </w:r>
      <w:r>
        <w:rPr>
          <w:rFonts w:hint="eastAsia"/>
          <w:sz w:val="28"/>
          <w:szCs w:val="28"/>
          <w:lang w:eastAsia="zh-TW"/>
        </w:rPr>
        <w:tab/>
      </w:r>
      <w:r w:rsidR="00617193" w:rsidRPr="00A027E7">
        <w:rPr>
          <w:sz w:val="28"/>
          <w:szCs w:val="28"/>
          <w:lang w:eastAsia="zh-TW"/>
        </w:rPr>
        <w:t>她沒有煽動他人管有攻擊性武器</w:t>
      </w:r>
      <w:r w:rsidR="00440B0A" w:rsidRPr="00A027E7">
        <w:rPr>
          <w:sz w:val="28"/>
          <w:szCs w:val="28"/>
          <w:lang w:eastAsia="zh-TW"/>
        </w:rPr>
        <w:t>。</w:t>
      </w:r>
    </w:p>
    <w:p w:rsidR="00617193" w:rsidRPr="00A027E7" w:rsidRDefault="009F5D3C" w:rsidP="009F5D3C">
      <w:pPr>
        <w:pStyle w:val="Quotation"/>
        <w:tabs>
          <w:tab w:val="clear" w:pos="1872"/>
          <w:tab w:val="clear" w:pos="2304"/>
        </w:tabs>
        <w:spacing w:line="360" w:lineRule="auto"/>
        <w:ind w:right="386" w:hanging="720"/>
        <w:rPr>
          <w:sz w:val="28"/>
          <w:szCs w:val="28"/>
          <w:lang w:eastAsia="zh-TW"/>
        </w:rPr>
      </w:pPr>
      <w:r>
        <w:rPr>
          <w:rFonts w:hint="eastAsia"/>
          <w:sz w:val="28"/>
          <w:szCs w:val="28"/>
          <w:lang w:eastAsia="zh-TW"/>
        </w:rPr>
        <w:lastRenderedPageBreak/>
        <w:t>(</w:t>
      </w:r>
      <w:r w:rsidR="00A027E7" w:rsidRPr="00A027E7">
        <w:rPr>
          <w:sz w:val="28"/>
          <w:szCs w:val="28"/>
          <w:lang w:eastAsia="zh-TW"/>
        </w:rPr>
        <w:t>三</w:t>
      </w:r>
      <w:r>
        <w:rPr>
          <w:rFonts w:hint="eastAsia"/>
          <w:sz w:val="28"/>
          <w:szCs w:val="28"/>
          <w:lang w:eastAsia="zh-TW"/>
        </w:rPr>
        <w:t>)</w:t>
      </w:r>
      <w:r>
        <w:rPr>
          <w:rFonts w:hint="eastAsia"/>
          <w:sz w:val="28"/>
          <w:szCs w:val="28"/>
          <w:lang w:eastAsia="zh-TW"/>
        </w:rPr>
        <w:tab/>
      </w:r>
      <w:r w:rsidR="00440B0A" w:rsidRPr="00A027E7">
        <w:rPr>
          <w:sz w:val="28"/>
          <w:szCs w:val="28"/>
          <w:lang w:eastAsia="zh-TW"/>
        </w:rPr>
        <w:t>她沒有計劃，也沒有</w:t>
      </w:r>
      <w:r w:rsidR="00617193" w:rsidRPr="00A027E7">
        <w:rPr>
          <w:sz w:val="28"/>
          <w:szCs w:val="28"/>
          <w:lang w:eastAsia="zh-TW"/>
        </w:rPr>
        <w:t>煽動他人到機場破壞社會安寧</w:t>
      </w:r>
      <w:r w:rsidR="00440B0A" w:rsidRPr="00A027E7">
        <w:rPr>
          <w:sz w:val="28"/>
          <w:szCs w:val="28"/>
          <w:lang w:eastAsia="zh-TW"/>
        </w:rPr>
        <w:t>。</w:t>
      </w:r>
    </w:p>
    <w:p w:rsidR="00617193" w:rsidRPr="00A027E7" w:rsidRDefault="009F5D3C" w:rsidP="009F5D3C">
      <w:pPr>
        <w:pStyle w:val="Quotation"/>
        <w:tabs>
          <w:tab w:val="clear" w:pos="1872"/>
          <w:tab w:val="clear" w:pos="2304"/>
        </w:tabs>
        <w:spacing w:line="360" w:lineRule="auto"/>
        <w:ind w:right="386" w:hanging="720"/>
        <w:rPr>
          <w:sz w:val="28"/>
          <w:szCs w:val="28"/>
          <w:lang w:eastAsia="zh-TW"/>
        </w:rPr>
      </w:pPr>
      <w:r>
        <w:rPr>
          <w:rFonts w:hint="eastAsia"/>
          <w:sz w:val="28"/>
          <w:szCs w:val="28"/>
          <w:lang w:eastAsia="zh-TW"/>
        </w:rPr>
        <w:t>(</w:t>
      </w:r>
      <w:r w:rsidR="00A027E7" w:rsidRPr="00A027E7">
        <w:rPr>
          <w:sz w:val="28"/>
          <w:szCs w:val="28"/>
          <w:lang w:eastAsia="zh-TW"/>
        </w:rPr>
        <w:t>四</w:t>
      </w:r>
      <w:r>
        <w:rPr>
          <w:rFonts w:hint="eastAsia"/>
          <w:sz w:val="28"/>
          <w:szCs w:val="28"/>
          <w:lang w:eastAsia="zh-TW"/>
        </w:rPr>
        <w:t>)</w:t>
      </w:r>
      <w:r>
        <w:rPr>
          <w:rFonts w:hint="eastAsia"/>
          <w:sz w:val="28"/>
          <w:szCs w:val="28"/>
          <w:lang w:eastAsia="zh-TW"/>
        </w:rPr>
        <w:tab/>
      </w:r>
      <w:r w:rsidR="00617193" w:rsidRPr="00A027E7">
        <w:rPr>
          <w:sz w:val="28"/>
          <w:szCs w:val="28"/>
          <w:lang w:eastAsia="zh-TW"/>
        </w:rPr>
        <w:t>她沒有計劃、</w:t>
      </w:r>
      <w:r w:rsidR="00440B0A" w:rsidRPr="00A027E7">
        <w:rPr>
          <w:sz w:val="28"/>
          <w:szCs w:val="28"/>
          <w:lang w:eastAsia="zh-TW"/>
        </w:rPr>
        <w:t>也沒有</w:t>
      </w:r>
      <w:r w:rsidR="00617193" w:rsidRPr="00A027E7">
        <w:rPr>
          <w:sz w:val="28"/>
          <w:szCs w:val="28"/>
          <w:lang w:eastAsia="zh-TW"/>
        </w:rPr>
        <w:t>煽動他人到機場非法禁錮</w:t>
      </w:r>
      <w:r w:rsidR="00440B0A" w:rsidRPr="00A027E7">
        <w:rPr>
          <w:sz w:val="28"/>
          <w:szCs w:val="28"/>
          <w:lang w:eastAsia="zh-TW"/>
        </w:rPr>
        <w:t>‘</w:t>
      </w:r>
      <w:r w:rsidR="00440B0A" w:rsidRPr="00A027E7">
        <w:rPr>
          <w:sz w:val="28"/>
          <w:szCs w:val="28"/>
          <w:lang w:eastAsia="zh-TW"/>
        </w:rPr>
        <w:t>付</w:t>
      </w:r>
      <w:r w:rsidR="00440B0A" w:rsidRPr="00A027E7">
        <w:rPr>
          <w:sz w:val="28"/>
          <w:szCs w:val="28"/>
          <w:lang w:eastAsia="zh-TW"/>
        </w:rPr>
        <w:t>’</w:t>
      </w:r>
      <w:r w:rsidR="00440B0A" w:rsidRPr="00A027E7">
        <w:rPr>
          <w:sz w:val="28"/>
          <w:szCs w:val="28"/>
          <w:lang w:eastAsia="zh-TW"/>
        </w:rPr>
        <w:t>。</w:t>
      </w:r>
    </w:p>
    <w:p w:rsidR="00617193" w:rsidRPr="00A027E7" w:rsidRDefault="009F5D3C" w:rsidP="009F5D3C">
      <w:pPr>
        <w:pStyle w:val="Quotation"/>
        <w:tabs>
          <w:tab w:val="clear" w:pos="1872"/>
          <w:tab w:val="clear" w:pos="2304"/>
        </w:tabs>
        <w:spacing w:line="360" w:lineRule="auto"/>
        <w:ind w:right="386" w:hanging="720"/>
        <w:rPr>
          <w:rFonts w:eastAsia="PMingLiU"/>
          <w:sz w:val="28"/>
          <w:szCs w:val="28"/>
          <w:lang w:eastAsia="zh-TW"/>
        </w:rPr>
      </w:pPr>
      <w:r>
        <w:rPr>
          <w:rFonts w:hint="eastAsia"/>
          <w:sz w:val="28"/>
          <w:szCs w:val="28"/>
          <w:lang w:eastAsia="zh-TW"/>
        </w:rPr>
        <w:t>(</w:t>
      </w:r>
      <w:r w:rsidR="00A027E7" w:rsidRPr="00A027E7">
        <w:rPr>
          <w:sz w:val="28"/>
          <w:szCs w:val="28"/>
          <w:lang w:eastAsia="zh-TW"/>
        </w:rPr>
        <w:t>五</w:t>
      </w:r>
      <w:r>
        <w:rPr>
          <w:rFonts w:hint="eastAsia"/>
          <w:sz w:val="28"/>
          <w:szCs w:val="28"/>
          <w:lang w:eastAsia="zh-TW"/>
        </w:rPr>
        <w:t>)</w:t>
      </w:r>
      <w:r>
        <w:rPr>
          <w:rFonts w:hint="eastAsia"/>
          <w:sz w:val="28"/>
          <w:szCs w:val="28"/>
          <w:lang w:eastAsia="zh-TW"/>
        </w:rPr>
        <w:tab/>
      </w:r>
      <w:r w:rsidR="00A027E7" w:rsidRPr="00A027E7">
        <w:rPr>
          <w:sz w:val="28"/>
          <w:szCs w:val="28"/>
          <w:lang w:eastAsia="zh-TW"/>
        </w:rPr>
        <w:t>參與</w:t>
      </w:r>
      <w:r w:rsidR="00440B0A" w:rsidRPr="00A027E7">
        <w:rPr>
          <w:sz w:val="28"/>
          <w:szCs w:val="28"/>
          <w:lang w:eastAsia="zh-TW"/>
        </w:rPr>
        <w:t>犯案的人沒有組織。</w:t>
      </w:r>
    </w:p>
    <w:p w:rsidR="00617193" w:rsidRPr="00A027E7" w:rsidRDefault="009F5D3C" w:rsidP="009F5D3C">
      <w:pPr>
        <w:pStyle w:val="Quotation"/>
        <w:tabs>
          <w:tab w:val="clear" w:pos="1872"/>
          <w:tab w:val="clear" w:pos="2304"/>
        </w:tabs>
        <w:spacing w:line="360" w:lineRule="auto"/>
        <w:ind w:right="386" w:hanging="720"/>
        <w:rPr>
          <w:sz w:val="28"/>
          <w:szCs w:val="28"/>
          <w:lang w:eastAsia="zh-TW"/>
        </w:rPr>
      </w:pPr>
      <w:r>
        <w:rPr>
          <w:rFonts w:hint="eastAsia"/>
          <w:sz w:val="28"/>
          <w:szCs w:val="28"/>
          <w:lang w:eastAsia="zh-TW"/>
        </w:rPr>
        <w:t>(</w:t>
      </w:r>
      <w:r w:rsidR="00A027E7" w:rsidRPr="00A027E7">
        <w:rPr>
          <w:sz w:val="28"/>
          <w:szCs w:val="28"/>
          <w:lang w:eastAsia="zh-TW"/>
        </w:rPr>
        <w:t>六</w:t>
      </w:r>
      <w:r>
        <w:rPr>
          <w:rFonts w:hint="eastAsia"/>
          <w:sz w:val="28"/>
          <w:szCs w:val="28"/>
          <w:lang w:eastAsia="zh-TW"/>
        </w:rPr>
        <w:t>)</w:t>
      </w:r>
      <w:r>
        <w:rPr>
          <w:rFonts w:hint="eastAsia"/>
          <w:sz w:val="28"/>
          <w:szCs w:val="28"/>
          <w:lang w:eastAsia="zh-TW"/>
        </w:rPr>
        <w:tab/>
      </w:r>
      <w:r w:rsidR="00617193" w:rsidRPr="00A027E7">
        <w:rPr>
          <w:sz w:val="28"/>
          <w:szCs w:val="28"/>
          <w:lang w:eastAsia="zh-TW"/>
        </w:rPr>
        <w:t>她的「腦部不正常」</w:t>
      </w:r>
      <w:r w:rsidR="00440B0A" w:rsidRPr="00A027E7">
        <w:rPr>
          <w:sz w:val="28"/>
          <w:szCs w:val="28"/>
          <w:lang w:eastAsia="zh-TW"/>
        </w:rPr>
        <w:t>和</w:t>
      </w:r>
      <w:r w:rsidR="00617193" w:rsidRPr="00A027E7">
        <w:rPr>
          <w:sz w:val="28"/>
          <w:szCs w:val="28"/>
          <w:lang w:eastAsia="zh-TW"/>
        </w:rPr>
        <w:t>「智商低」</w:t>
      </w:r>
      <w:r w:rsidR="00440B0A" w:rsidRPr="00A027E7">
        <w:rPr>
          <w:sz w:val="28"/>
          <w:szCs w:val="28"/>
          <w:lang w:eastAsia="zh-TW"/>
        </w:rPr>
        <w:t>。</w:t>
      </w:r>
    </w:p>
    <w:p w:rsidR="00617193" w:rsidRPr="00A027E7" w:rsidRDefault="009F5D3C" w:rsidP="009F5D3C">
      <w:pPr>
        <w:pStyle w:val="Quotation"/>
        <w:tabs>
          <w:tab w:val="clear" w:pos="1872"/>
          <w:tab w:val="clear" w:pos="2304"/>
        </w:tabs>
        <w:spacing w:line="360" w:lineRule="auto"/>
        <w:ind w:right="386" w:hanging="720"/>
        <w:rPr>
          <w:sz w:val="28"/>
          <w:szCs w:val="28"/>
          <w:lang w:eastAsia="zh-TW"/>
        </w:rPr>
      </w:pPr>
      <w:r>
        <w:rPr>
          <w:rFonts w:hint="eastAsia"/>
          <w:sz w:val="28"/>
          <w:szCs w:val="28"/>
          <w:lang w:eastAsia="zh-TW"/>
        </w:rPr>
        <w:t>(</w:t>
      </w:r>
      <w:r w:rsidR="00A027E7" w:rsidRPr="00A027E7">
        <w:rPr>
          <w:sz w:val="28"/>
          <w:szCs w:val="28"/>
          <w:lang w:eastAsia="zh-TW"/>
        </w:rPr>
        <w:t>七</w:t>
      </w:r>
      <w:r>
        <w:rPr>
          <w:rFonts w:hint="eastAsia"/>
          <w:sz w:val="28"/>
          <w:szCs w:val="28"/>
          <w:lang w:eastAsia="zh-TW"/>
        </w:rPr>
        <w:t>)</w:t>
      </w:r>
      <w:r>
        <w:rPr>
          <w:rFonts w:hint="eastAsia"/>
          <w:sz w:val="28"/>
          <w:szCs w:val="28"/>
          <w:lang w:eastAsia="zh-TW"/>
        </w:rPr>
        <w:tab/>
      </w:r>
      <w:r w:rsidR="00617193" w:rsidRPr="00A027E7">
        <w:rPr>
          <w:sz w:val="28"/>
          <w:szCs w:val="28"/>
          <w:lang w:eastAsia="zh-TW"/>
        </w:rPr>
        <w:t>她明白本案的嚴重性，感到後悔，</w:t>
      </w:r>
      <w:r w:rsidR="00440B0A" w:rsidRPr="00A027E7">
        <w:rPr>
          <w:sz w:val="28"/>
          <w:szCs w:val="28"/>
          <w:lang w:eastAsia="zh-TW"/>
        </w:rPr>
        <w:t>保證</w:t>
      </w:r>
      <w:r w:rsidR="00617193" w:rsidRPr="00A027E7">
        <w:rPr>
          <w:sz w:val="28"/>
          <w:szCs w:val="28"/>
          <w:lang w:eastAsia="zh-TW"/>
        </w:rPr>
        <w:t>不會重犯；</w:t>
      </w:r>
    </w:p>
    <w:p w:rsidR="00617193" w:rsidRPr="00430B89" w:rsidRDefault="009F5D3C" w:rsidP="009F5D3C">
      <w:pPr>
        <w:pStyle w:val="Quotation"/>
        <w:tabs>
          <w:tab w:val="clear" w:pos="1872"/>
          <w:tab w:val="clear" w:pos="2304"/>
        </w:tabs>
        <w:spacing w:after="520" w:line="360" w:lineRule="auto"/>
        <w:ind w:right="386" w:hanging="720"/>
        <w:rPr>
          <w:sz w:val="28"/>
          <w:szCs w:val="28"/>
          <w:lang w:eastAsia="zh-TW"/>
        </w:rPr>
      </w:pPr>
      <w:r>
        <w:rPr>
          <w:rFonts w:hint="eastAsia"/>
          <w:sz w:val="28"/>
          <w:szCs w:val="28"/>
          <w:lang w:eastAsia="zh-TW"/>
        </w:rPr>
        <w:t>(</w:t>
      </w:r>
      <w:r w:rsidR="00A027E7" w:rsidRPr="00A027E7">
        <w:rPr>
          <w:sz w:val="28"/>
          <w:szCs w:val="28"/>
          <w:lang w:eastAsia="zh-TW"/>
        </w:rPr>
        <w:t>八</w:t>
      </w:r>
      <w:r>
        <w:rPr>
          <w:rFonts w:hint="eastAsia"/>
          <w:sz w:val="28"/>
          <w:szCs w:val="28"/>
          <w:lang w:eastAsia="zh-TW"/>
        </w:rPr>
        <w:t>)</w:t>
      </w:r>
      <w:r>
        <w:rPr>
          <w:rFonts w:hint="eastAsia"/>
          <w:sz w:val="28"/>
          <w:szCs w:val="28"/>
          <w:lang w:eastAsia="zh-TW"/>
        </w:rPr>
        <w:tab/>
      </w:r>
      <w:r w:rsidR="00617193" w:rsidRPr="00A027E7">
        <w:rPr>
          <w:sz w:val="28"/>
          <w:szCs w:val="28"/>
          <w:lang w:eastAsia="zh-TW"/>
        </w:rPr>
        <w:t>曹任文律師曾說本案「最重加監一、兩年」。</w:t>
      </w:r>
    </w:p>
    <w:p w:rsidR="0078223E" w:rsidRPr="00430B89" w:rsidRDefault="00AB2B39" w:rsidP="0078223E">
      <w:pPr>
        <w:pStyle w:val="para"/>
        <w:keepNext/>
        <w:numPr>
          <w:ilvl w:val="0"/>
          <w:numId w:val="0"/>
        </w:numPr>
        <w:tabs>
          <w:tab w:val="left" w:pos="720"/>
        </w:tabs>
        <w:spacing w:before="0" w:after="360"/>
        <w:ind w:left="720" w:hanging="720"/>
        <w:rPr>
          <w:i/>
          <w:lang w:val="en-US"/>
        </w:rPr>
      </w:pPr>
      <w:r>
        <w:rPr>
          <w:rFonts w:hint="eastAsia"/>
          <w:i/>
          <w:szCs w:val="28"/>
        </w:rPr>
        <w:t>討論</w:t>
      </w:r>
    </w:p>
    <w:p w:rsidR="00D45E26" w:rsidRPr="00430B89" w:rsidRDefault="00AB2B39" w:rsidP="009F5D3C">
      <w:pPr>
        <w:pStyle w:val="ar-heading1"/>
        <w:keepNext w:val="0"/>
        <w:numPr>
          <w:ilvl w:val="0"/>
          <w:numId w:val="5"/>
        </w:numPr>
        <w:spacing w:before="0" w:after="520"/>
        <w:ind w:firstLine="0"/>
        <w:jc w:val="both"/>
        <w:rPr>
          <w:rFonts w:ascii="Times New Roman" w:hAnsi="Times New Roman"/>
          <w:i w:val="0"/>
          <w:lang w:val="en-US" w:eastAsia="zh-TW"/>
        </w:rPr>
      </w:pPr>
      <w:r>
        <w:rPr>
          <w:rFonts w:ascii="Times New Roman" w:hAnsi="Times New Roman" w:hint="eastAsia"/>
          <w:i w:val="0"/>
          <w:lang w:val="en-US" w:eastAsia="zh-TW"/>
        </w:rPr>
        <w:t>正如答辯方的書面陳詞指出，無論</w:t>
      </w:r>
      <w:r w:rsidR="004166F6">
        <w:rPr>
          <w:rFonts w:ascii="Times New Roman" w:hAnsi="Times New Roman" w:hint="eastAsia"/>
          <w:i w:val="0"/>
          <w:lang w:val="en-US" w:eastAsia="zh-TW"/>
        </w:rPr>
        <w:t>針對</w:t>
      </w:r>
      <w:r>
        <w:rPr>
          <w:rFonts w:ascii="Times New Roman" w:hAnsi="Times New Roman" w:hint="eastAsia"/>
          <w:i w:val="0"/>
          <w:lang w:val="en-US" w:eastAsia="zh-TW"/>
        </w:rPr>
        <w:t>定罪或判刑，申請人提出的所謂上訴理由，</w:t>
      </w:r>
      <w:r w:rsidR="004166F6">
        <w:rPr>
          <w:rFonts w:ascii="Times New Roman" w:hAnsi="Times New Roman" w:hint="eastAsia"/>
          <w:i w:val="0"/>
          <w:lang w:val="en-US" w:eastAsia="zh-TW"/>
        </w:rPr>
        <w:t>均</w:t>
      </w:r>
      <w:r w:rsidR="00251485">
        <w:rPr>
          <w:rFonts w:ascii="Times New Roman" w:hAnsi="Times New Roman" w:hint="eastAsia"/>
          <w:i w:val="0"/>
          <w:lang w:val="en-US" w:eastAsia="zh-TW"/>
        </w:rPr>
        <w:t>屬事實認定的範疇而且跟有關三</w:t>
      </w:r>
      <w:r w:rsidR="00596B0E">
        <w:rPr>
          <w:rFonts w:ascii="Times New Roman" w:hAnsi="Times New Roman" w:hint="eastAsia"/>
          <w:i w:val="0"/>
          <w:lang w:val="en-US" w:eastAsia="zh-TW"/>
        </w:rPr>
        <w:t>項定</w:t>
      </w:r>
      <w:r w:rsidR="00251485">
        <w:rPr>
          <w:rFonts w:ascii="Times New Roman" w:hAnsi="Times New Roman" w:hint="eastAsia"/>
          <w:i w:val="0"/>
          <w:lang w:val="en-US" w:eastAsia="zh-TW"/>
        </w:rPr>
        <w:t>罪的構成根本無關</w:t>
      </w:r>
      <w:r w:rsidR="00D45E26" w:rsidRPr="00430B89">
        <w:rPr>
          <w:rFonts w:ascii="Times New Roman" w:hAnsi="Times New Roman"/>
          <w:i w:val="0"/>
          <w:lang w:val="en-US" w:eastAsia="zh-TW"/>
        </w:rPr>
        <w:t>。</w:t>
      </w:r>
      <w:r w:rsidR="004166F6">
        <w:rPr>
          <w:rFonts w:ascii="Times New Roman" w:hAnsi="Times New Roman" w:hint="eastAsia"/>
          <w:i w:val="0"/>
          <w:lang w:val="en-US" w:eastAsia="zh-TW"/>
        </w:rPr>
        <w:t>例如，三</w:t>
      </w:r>
      <w:r w:rsidR="00596B0E">
        <w:rPr>
          <w:rFonts w:ascii="Times New Roman" w:hAnsi="Times New Roman" w:hint="eastAsia"/>
          <w:i w:val="0"/>
          <w:lang w:val="en-US" w:eastAsia="zh-TW"/>
        </w:rPr>
        <w:t>項定</w:t>
      </w:r>
      <w:r w:rsidR="004166F6">
        <w:rPr>
          <w:rFonts w:ascii="Times New Roman" w:hAnsi="Times New Roman" w:hint="eastAsia"/>
          <w:i w:val="0"/>
          <w:lang w:val="en-US" w:eastAsia="zh-TW"/>
        </w:rPr>
        <w:t>罪不在乎是否有使用武器、也不在乎是否有破壞物品，更不在乎申請人或其他參與者是否有預謀組織計劃及是否</w:t>
      </w:r>
      <w:r w:rsidR="00E614DE">
        <w:rPr>
          <w:rFonts w:ascii="Times New Roman" w:hAnsi="Times New Roman" w:hint="eastAsia"/>
          <w:i w:val="0"/>
          <w:lang w:val="en-US" w:eastAsia="zh-TW"/>
        </w:rPr>
        <w:t>曾</w:t>
      </w:r>
      <w:r w:rsidR="004166F6" w:rsidRPr="00B224E2">
        <w:rPr>
          <w:rFonts w:ascii="Times New Roman" w:hAnsi="Times New Roman"/>
          <w:i w:val="0"/>
          <w:lang w:val="en-US" w:eastAsia="zh-TW"/>
        </w:rPr>
        <w:t>煽動別人加入犯案。</w:t>
      </w:r>
      <w:r w:rsidR="00596B0E" w:rsidRPr="00B224E2">
        <w:rPr>
          <w:rFonts w:ascii="Times New Roman" w:hAnsi="Times New Roman"/>
          <w:i w:val="0"/>
          <w:lang w:val="en-US" w:eastAsia="zh-TW"/>
        </w:rPr>
        <w:t>同樣，原審法官已改判申請人較輕的</w:t>
      </w:r>
      <w:r w:rsidR="00596B0E" w:rsidRPr="00B224E2">
        <w:rPr>
          <w:rFonts w:ascii="Times New Roman" w:hAnsi="Times New Roman"/>
          <w:i w:val="0"/>
          <w:lang w:val="en-US" w:eastAsia="zh-TW"/>
        </w:rPr>
        <w:t>‘</w:t>
      </w:r>
      <w:r w:rsidR="00596B0E" w:rsidRPr="00234791">
        <w:rPr>
          <w:i w:val="0"/>
          <w:lang w:val="en-US" w:eastAsia="zh-TW"/>
        </w:rPr>
        <w:t>襲擊</w:t>
      </w:r>
      <w:r w:rsidR="00234791" w:rsidRPr="00234791">
        <w:rPr>
          <w:rFonts w:hint="eastAsia"/>
          <w:i w:val="0"/>
          <w:lang w:val="en-US" w:eastAsia="zh-HK"/>
        </w:rPr>
        <w:t>致</w:t>
      </w:r>
      <w:r w:rsidR="00596B0E" w:rsidRPr="00234791">
        <w:rPr>
          <w:i w:val="0"/>
          <w:lang w:val="en-US" w:eastAsia="zh-TW"/>
        </w:rPr>
        <w:t>造成</w:t>
      </w:r>
      <w:r w:rsidR="00596B0E" w:rsidRPr="00B224E2">
        <w:rPr>
          <w:rFonts w:ascii="Times New Roman" w:hAnsi="Times New Roman"/>
          <w:i w:val="0"/>
          <w:lang w:val="en-US" w:eastAsia="zh-TW"/>
        </w:rPr>
        <w:t>身體傷害</w:t>
      </w:r>
      <w:r w:rsidR="00596B0E" w:rsidRPr="00B224E2">
        <w:rPr>
          <w:rFonts w:ascii="Times New Roman" w:hAnsi="Times New Roman"/>
          <w:i w:val="0"/>
          <w:lang w:val="en-US" w:eastAsia="zh-TW"/>
        </w:rPr>
        <w:t>’</w:t>
      </w:r>
      <w:r w:rsidR="00596B0E" w:rsidRPr="00B224E2">
        <w:rPr>
          <w:rFonts w:ascii="Times New Roman" w:hAnsi="Times New Roman"/>
          <w:i w:val="0"/>
          <w:lang w:val="en-US" w:eastAsia="zh-TW"/>
        </w:rPr>
        <w:t>罪，所以</w:t>
      </w:r>
      <w:r w:rsidR="00596B0E" w:rsidRPr="00B224E2">
        <w:rPr>
          <w:rFonts w:ascii="Times New Roman" w:hAnsi="Times New Roman"/>
          <w:i w:val="0"/>
          <w:lang w:val="en-US" w:eastAsia="zh-TW"/>
        </w:rPr>
        <w:t>‘</w:t>
      </w:r>
      <w:r w:rsidR="00596B0E" w:rsidRPr="00B224E2">
        <w:rPr>
          <w:rFonts w:ascii="Times New Roman" w:hAnsi="Times New Roman"/>
          <w:i w:val="0"/>
          <w:lang w:val="en-US" w:eastAsia="zh-TW"/>
        </w:rPr>
        <w:t>付</w:t>
      </w:r>
      <w:r w:rsidR="00596B0E" w:rsidRPr="00B224E2">
        <w:rPr>
          <w:rFonts w:ascii="Times New Roman" w:hAnsi="Times New Roman"/>
          <w:i w:val="0"/>
          <w:lang w:val="en-US" w:eastAsia="zh-TW"/>
        </w:rPr>
        <w:t>’</w:t>
      </w:r>
      <w:r w:rsidR="00596B0E" w:rsidRPr="00B224E2">
        <w:rPr>
          <w:rFonts w:ascii="Times New Roman" w:hAnsi="Times New Roman"/>
          <w:i w:val="0"/>
          <w:lang w:val="en-US" w:eastAsia="zh-TW"/>
        </w:rPr>
        <w:t>是否受到嚴重傷害其</w:t>
      </w:r>
      <w:r w:rsidR="00596B0E" w:rsidRPr="00EE082D">
        <w:rPr>
          <w:i w:val="0"/>
          <w:lang w:val="en-US" w:eastAsia="zh-TW"/>
        </w:rPr>
        <w:t>實</w:t>
      </w:r>
      <w:r w:rsidR="00EE082D" w:rsidRPr="00EE082D">
        <w:rPr>
          <w:rFonts w:hint="eastAsia"/>
          <w:i w:val="0"/>
          <w:lang w:val="en-US" w:eastAsia="zh-HK"/>
        </w:rPr>
        <w:t>亦</w:t>
      </w:r>
      <w:r w:rsidR="00596B0E" w:rsidRPr="00B224E2">
        <w:rPr>
          <w:rFonts w:ascii="Times New Roman" w:hAnsi="Times New Roman"/>
          <w:i w:val="0"/>
          <w:lang w:val="en-US" w:eastAsia="zh-TW"/>
        </w:rPr>
        <w:t>已無關。</w:t>
      </w:r>
      <w:r w:rsidR="00E614DE" w:rsidRPr="00B224E2">
        <w:rPr>
          <w:rFonts w:ascii="Times New Roman" w:hAnsi="Times New Roman"/>
          <w:i w:val="0"/>
          <w:lang w:val="en-US" w:eastAsia="zh-TW"/>
        </w:rPr>
        <w:t>至於申請人的</w:t>
      </w:r>
      <w:r w:rsidR="00F765BD" w:rsidRPr="00B224E2">
        <w:rPr>
          <w:rFonts w:ascii="Times New Roman" w:hAnsi="Times New Roman"/>
          <w:i w:val="0"/>
          <w:lang w:val="en-US" w:eastAsia="zh-TW"/>
        </w:rPr>
        <w:t>腦疾</w:t>
      </w:r>
      <w:r w:rsidR="00E614DE" w:rsidRPr="00B224E2">
        <w:rPr>
          <w:rFonts w:ascii="Times New Roman" w:hAnsi="Times New Roman"/>
          <w:i w:val="0"/>
          <w:lang w:val="en-US" w:eastAsia="zh-TW"/>
        </w:rPr>
        <w:t>，</w:t>
      </w:r>
      <w:r w:rsidR="00F765BD" w:rsidRPr="00B224E2">
        <w:rPr>
          <w:rFonts w:ascii="Times New Roman" w:hAnsi="Times New Roman"/>
          <w:i w:val="0"/>
          <w:lang w:val="en-US" w:eastAsia="zh-TW"/>
        </w:rPr>
        <w:t>包括現場錄影</w:t>
      </w:r>
      <w:r w:rsidR="00624FAF">
        <w:rPr>
          <w:rFonts w:ascii="Times New Roman" w:hAnsi="Times New Roman" w:hint="eastAsia"/>
          <w:i w:val="0"/>
          <w:lang w:val="en-US" w:eastAsia="zh-TW"/>
        </w:rPr>
        <w:t>和警誡供詞在內的各種證據皆顯示，案發時申請人完全知道</w:t>
      </w:r>
      <w:r w:rsidR="00624FAF" w:rsidRPr="00624FAF">
        <w:rPr>
          <w:rFonts w:hint="eastAsia"/>
          <w:i w:val="0"/>
          <w:lang w:val="en-US" w:eastAsia="zh-TW"/>
        </w:rPr>
        <w:t>自己</w:t>
      </w:r>
      <w:r w:rsidR="00624FAF" w:rsidRPr="00624FAF">
        <w:rPr>
          <w:rFonts w:hint="eastAsia"/>
          <w:i w:val="0"/>
          <w:lang w:val="en-US" w:eastAsia="zh-HK"/>
        </w:rPr>
        <w:t>在</w:t>
      </w:r>
      <w:r w:rsidR="00F765BD" w:rsidRPr="00624FAF">
        <w:rPr>
          <w:rFonts w:hint="eastAsia"/>
          <w:i w:val="0"/>
          <w:lang w:val="en-US" w:eastAsia="zh-TW"/>
        </w:rPr>
        <w:t>所</w:t>
      </w:r>
      <w:r w:rsidR="00F765BD">
        <w:rPr>
          <w:rFonts w:ascii="Times New Roman" w:hAnsi="Times New Roman" w:hint="eastAsia"/>
          <w:i w:val="0"/>
          <w:lang w:val="en-US" w:eastAsia="zh-TW"/>
        </w:rPr>
        <w:t>作何事，這是毫無疑問的，所以對申請人也沒有絲毫幫助。原審法官因</w:t>
      </w:r>
      <w:r w:rsidR="00594180">
        <w:rPr>
          <w:rFonts w:ascii="Times New Roman" w:hAnsi="Times New Roman" w:hint="eastAsia"/>
          <w:i w:val="0"/>
          <w:lang w:val="en-US" w:eastAsia="zh-TW"/>
        </w:rPr>
        <w:t>應</w:t>
      </w:r>
      <w:r w:rsidR="00F765BD">
        <w:rPr>
          <w:rFonts w:ascii="Times New Roman" w:hAnsi="Times New Roman" w:hint="eastAsia"/>
          <w:i w:val="0"/>
          <w:lang w:val="en-US" w:eastAsia="zh-TW"/>
        </w:rPr>
        <w:t>申請人的病而把各項刑期酌情下調</w:t>
      </w:r>
      <w:r w:rsidR="00594180">
        <w:rPr>
          <w:rFonts w:ascii="Times New Roman" w:hAnsi="Times New Roman" w:hint="eastAsia"/>
          <w:i w:val="0"/>
          <w:lang w:val="en-US" w:eastAsia="zh-TW"/>
        </w:rPr>
        <w:t>，申請人就更沒有投訴的理由。</w:t>
      </w:r>
    </w:p>
    <w:p w:rsidR="00D45E26" w:rsidRPr="00596B0E" w:rsidRDefault="00594180" w:rsidP="00D45E26">
      <w:pPr>
        <w:pStyle w:val="ar-heading1"/>
        <w:keepNext w:val="0"/>
        <w:widowControl w:val="0"/>
        <w:numPr>
          <w:ilvl w:val="0"/>
          <w:numId w:val="5"/>
        </w:numPr>
        <w:spacing w:before="0" w:after="520"/>
        <w:ind w:firstLine="0"/>
        <w:jc w:val="both"/>
        <w:rPr>
          <w:rFonts w:ascii="Times New Roman" w:hAnsi="Times New Roman"/>
          <w:i w:val="0"/>
          <w:lang w:val="en-US" w:eastAsia="zh-TW"/>
        </w:rPr>
      </w:pPr>
      <w:r w:rsidRPr="00596B0E">
        <w:rPr>
          <w:rFonts w:ascii="Times New Roman" w:hAnsi="Times New Roman" w:hint="eastAsia"/>
          <w:i w:val="0"/>
          <w:lang w:val="en-US" w:eastAsia="zh-TW"/>
        </w:rPr>
        <w:t>為求完備，本庭會特別指出，根據</w:t>
      </w:r>
      <w:r w:rsidRPr="00596B0E">
        <w:rPr>
          <w:rFonts w:ascii="Times New Roman" w:hAnsi="Times New Roman"/>
          <w:i w:val="0"/>
          <w:szCs w:val="28"/>
          <w:lang w:eastAsia="zh-HK"/>
        </w:rPr>
        <w:t>法</w:t>
      </w:r>
      <w:r w:rsidRPr="00596B0E">
        <w:rPr>
          <w:rFonts w:ascii="Times New Roman" w:hAnsi="Times New Roman"/>
          <w:i w:val="0"/>
          <w:szCs w:val="28"/>
          <w:lang w:eastAsia="zh-TW"/>
        </w:rPr>
        <w:t>庭</w:t>
      </w:r>
      <w:r w:rsidRPr="00596B0E">
        <w:rPr>
          <w:rFonts w:ascii="Times New Roman" w:hAnsi="Times New Roman"/>
          <w:i w:val="0"/>
          <w:szCs w:val="28"/>
          <w:lang w:eastAsia="zh-HK"/>
        </w:rPr>
        <w:t>紀</w:t>
      </w:r>
      <w:r w:rsidRPr="00596B0E">
        <w:rPr>
          <w:rFonts w:ascii="Times New Roman" w:hAnsi="Times New Roman"/>
          <w:i w:val="0"/>
          <w:szCs w:val="28"/>
          <w:lang w:eastAsia="zh-TW"/>
        </w:rPr>
        <w:t>錄，</w:t>
      </w:r>
      <w:r w:rsidRPr="00596B0E">
        <w:rPr>
          <w:rFonts w:ascii="Times New Roman" w:hAnsi="Times New Roman" w:hint="eastAsia"/>
          <w:i w:val="0"/>
          <w:szCs w:val="28"/>
          <w:lang w:eastAsia="zh-TW"/>
        </w:rPr>
        <w:t>在原審時代表申請人的</w:t>
      </w:r>
      <w:r w:rsidRPr="00596B0E">
        <w:rPr>
          <w:rFonts w:ascii="Times New Roman" w:hAnsi="Times New Roman"/>
          <w:i w:val="0"/>
          <w:szCs w:val="28"/>
          <w:lang w:eastAsia="zh-TW"/>
        </w:rPr>
        <w:t>，</w:t>
      </w:r>
      <w:r w:rsidRPr="00596B0E">
        <w:rPr>
          <w:rFonts w:ascii="Times New Roman" w:hAnsi="Times New Roman" w:hint="eastAsia"/>
          <w:i w:val="0"/>
          <w:szCs w:val="28"/>
          <w:lang w:eastAsia="zh-TW"/>
        </w:rPr>
        <w:t>是由</w:t>
      </w:r>
      <w:r w:rsidRPr="00596B0E">
        <w:rPr>
          <w:rFonts w:ascii="Times New Roman" w:hAnsi="Times New Roman"/>
          <w:i w:val="0"/>
          <w:szCs w:val="28"/>
          <w:lang w:eastAsia="zh-TW"/>
        </w:rPr>
        <w:t>法援委派</w:t>
      </w:r>
      <w:r w:rsidRPr="00596B0E">
        <w:rPr>
          <w:rFonts w:ascii="Times New Roman" w:hAnsi="Times New Roman" w:hint="eastAsia"/>
          <w:i w:val="0"/>
          <w:szCs w:val="28"/>
          <w:lang w:eastAsia="zh-TW"/>
        </w:rPr>
        <w:t>的</w:t>
      </w:r>
      <w:r w:rsidRPr="00596B0E">
        <w:rPr>
          <w:rFonts w:ascii="Times New Roman" w:hAnsi="Times New Roman"/>
          <w:i w:val="0"/>
          <w:szCs w:val="28"/>
          <w:lang w:eastAsia="zh-HK"/>
        </w:rPr>
        <w:t>劉汝琛律師</w:t>
      </w:r>
      <w:r w:rsidRPr="00596B0E">
        <w:rPr>
          <w:rFonts w:ascii="Times New Roman" w:hAnsi="Times New Roman" w:hint="eastAsia"/>
          <w:i w:val="0"/>
          <w:szCs w:val="28"/>
          <w:lang w:eastAsia="zh-TW"/>
        </w:rPr>
        <w:t>事務所</w:t>
      </w:r>
      <w:r w:rsidRPr="00596B0E">
        <w:rPr>
          <w:rFonts w:ascii="Times New Roman" w:hAnsi="Times New Roman"/>
          <w:i w:val="0"/>
          <w:szCs w:val="28"/>
          <w:lang w:eastAsia="zh-TW"/>
        </w:rPr>
        <w:t>，</w:t>
      </w:r>
      <w:r w:rsidRPr="00596B0E">
        <w:rPr>
          <w:rFonts w:ascii="Times New Roman" w:hAnsi="Times New Roman" w:hint="eastAsia"/>
          <w:i w:val="0"/>
          <w:szCs w:val="28"/>
          <w:lang w:eastAsia="zh-TW"/>
        </w:rPr>
        <w:t>及由該所</w:t>
      </w:r>
      <w:r w:rsidRPr="00596B0E">
        <w:rPr>
          <w:rFonts w:ascii="Times New Roman" w:hAnsi="Times New Roman"/>
          <w:i w:val="0"/>
          <w:szCs w:val="28"/>
          <w:lang w:eastAsia="zh-HK"/>
        </w:rPr>
        <w:t>延聘</w:t>
      </w:r>
      <w:r w:rsidRPr="00596B0E">
        <w:rPr>
          <w:rFonts w:ascii="Times New Roman" w:hAnsi="Times New Roman" w:hint="eastAsia"/>
          <w:i w:val="0"/>
          <w:szCs w:val="28"/>
          <w:lang w:eastAsia="zh-TW"/>
        </w:rPr>
        <w:t>的</w:t>
      </w:r>
      <w:r w:rsidRPr="00596B0E">
        <w:rPr>
          <w:rFonts w:ascii="Times New Roman" w:hAnsi="Times New Roman"/>
          <w:i w:val="0"/>
          <w:szCs w:val="28"/>
          <w:lang w:eastAsia="zh-HK"/>
        </w:rPr>
        <w:t>陳偉彥大律師</w:t>
      </w:r>
      <w:r w:rsidRPr="00596B0E">
        <w:rPr>
          <w:rFonts w:ascii="Times New Roman" w:hAnsi="Times New Roman" w:hint="eastAsia"/>
          <w:i w:val="0"/>
          <w:szCs w:val="28"/>
          <w:lang w:eastAsia="zh-TW"/>
        </w:rPr>
        <w:t>和</w:t>
      </w:r>
      <w:r w:rsidRPr="00596B0E">
        <w:rPr>
          <w:rFonts w:ascii="Times New Roman" w:hAnsi="Times New Roman"/>
          <w:i w:val="0"/>
          <w:szCs w:val="28"/>
          <w:lang w:eastAsia="zh-HK"/>
        </w:rPr>
        <w:t>黃思希大律</w:t>
      </w:r>
      <w:r w:rsidRPr="00596B0E">
        <w:rPr>
          <w:rFonts w:ascii="Times New Roman" w:hAnsi="Times New Roman"/>
          <w:i w:val="0"/>
          <w:szCs w:val="28"/>
          <w:lang w:eastAsia="zh-TW"/>
        </w:rPr>
        <w:t>師。</w:t>
      </w:r>
      <w:r w:rsidRPr="00596B0E">
        <w:rPr>
          <w:rFonts w:ascii="Times New Roman" w:hAnsi="Times New Roman" w:hint="eastAsia"/>
          <w:i w:val="0"/>
          <w:szCs w:val="28"/>
          <w:lang w:eastAsia="zh-TW"/>
        </w:rPr>
        <w:t>至於</w:t>
      </w:r>
      <w:r w:rsidRPr="00596B0E">
        <w:rPr>
          <w:rFonts w:ascii="Times New Roman" w:hAnsi="Times New Roman"/>
          <w:i w:val="0"/>
          <w:szCs w:val="28"/>
          <w:lang w:eastAsia="zh-HK"/>
        </w:rPr>
        <w:t>曹任文律</w:t>
      </w:r>
      <w:r w:rsidRPr="00596B0E">
        <w:rPr>
          <w:rFonts w:ascii="Times New Roman" w:hAnsi="Times New Roman"/>
          <w:i w:val="0"/>
          <w:szCs w:val="28"/>
          <w:lang w:eastAsia="zh-TW"/>
        </w:rPr>
        <w:t>師</w:t>
      </w:r>
      <w:r w:rsidRPr="00596B0E">
        <w:rPr>
          <w:rFonts w:ascii="Times New Roman" w:hAnsi="Times New Roman" w:hint="eastAsia"/>
          <w:i w:val="0"/>
          <w:szCs w:val="28"/>
          <w:lang w:eastAsia="zh-TW"/>
        </w:rPr>
        <w:t>，他雖然</w:t>
      </w:r>
      <w:r w:rsidRPr="00596B0E">
        <w:rPr>
          <w:rFonts w:ascii="Times New Roman" w:hAnsi="Times New Roman"/>
          <w:i w:val="0"/>
          <w:szCs w:val="28"/>
          <w:lang w:eastAsia="zh-HK"/>
        </w:rPr>
        <w:t>是劉汝</w:t>
      </w:r>
      <w:r w:rsidRPr="00596B0E">
        <w:rPr>
          <w:rFonts w:ascii="Times New Roman" w:hAnsi="Times New Roman"/>
          <w:i w:val="0"/>
          <w:szCs w:val="28"/>
          <w:lang w:eastAsia="zh-HK"/>
        </w:rPr>
        <w:lastRenderedPageBreak/>
        <w:t>琛律師</w:t>
      </w:r>
      <w:r w:rsidRPr="00596B0E">
        <w:rPr>
          <w:rFonts w:ascii="Times New Roman" w:hAnsi="Times New Roman" w:hint="eastAsia"/>
          <w:i w:val="0"/>
          <w:szCs w:val="28"/>
          <w:lang w:eastAsia="zh-TW"/>
        </w:rPr>
        <w:t>事務所</w:t>
      </w:r>
      <w:r w:rsidRPr="00596B0E">
        <w:rPr>
          <w:rFonts w:ascii="Times New Roman" w:hAnsi="Times New Roman"/>
          <w:i w:val="0"/>
          <w:szCs w:val="28"/>
          <w:lang w:eastAsia="zh-HK"/>
        </w:rPr>
        <w:t>的一員</w:t>
      </w:r>
      <w:r w:rsidRPr="00596B0E">
        <w:rPr>
          <w:rFonts w:ascii="Times New Roman" w:hAnsi="Times New Roman"/>
          <w:i w:val="0"/>
          <w:szCs w:val="28"/>
          <w:lang w:eastAsia="zh-TW"/>
        </w:rPr>
        <w:t>，</w:t>
      </w:r>
      <w:r w:rsidRPr="00596B0E">
        <w:rPr>
          <w:rFonts w:ascii="Times New Roman" w:hAnsi="Times New Roman"/>
          <w:i w:val="0"/>
          <w:szCs w:val="28"/>
          <w:lang w:eastAsia="zh-HK"/>
        </w:rPr>
        <w:t>並</w:t>
      </w:r>
      <w:r w:rsidRPr="00596B0E">
        <w:rPr>
          <w:rFonts w:ascii="Times New Roman" w:hAnsi="Times New Roman" w:hint="eastAsia"/>
          <w:i w:val="0"/>
          <w:szCs w:val="28"/>
          <w:lang w:eastAsia="zh-TW"/>
        </w:rPr>
        <w:t>且</w:t>
      </w:r>
      <w:r w:rsidRPr="00596B0E">
        <w:rPr>
          <w:rFonts w:ascii="Times New Roman" w:hAnsi="Times New Roman"/>
          <w:i w:val="0"/>
          <w:szCs w:val="28"/>
          <w:lang w:eastAsia="zh-HK"/>
        </w:rPr>
        <w:t>於</w:t>
      </w:r>
      <w:r w:rsidRPr="00596B0E">
        <w:rPr>
          <w:rFonts w:ascii="Times New Roman" w:hAnsi="Times New Roman" w:hint="eastAsia"/>
          <w:i w:val="0"/>
          <w:szCs w:val="28"/>
          <w:lang w:eastAsia="zh-TW"/>
        </w:rPr>
        <w:t>案件</w:t>
      </w:r>
      <w:r w:rsidRPr="00596B0E">
        <w:rPr>
          <w:rFonts w:ascii="Times New Roman" w:hAnsi="Times New Roman"/>
          <w:i w:val="0"/>
          <w:szCs w:val="28"/>
          <w:lang w:eastAsia="zh-HK"/>
        </w:rPr>
        <w:t>提訊</w:t>
      </w:r>
      <w:r w:rsidRPr="00596B0E">
        <w:rPr>
          <w:rFonts w:ascii="Times New Roman" w:hAnsi="Times New Roman" w:hint="eastAsia"/>
          <w:i w:val="0"/>
          <w:szCs w:val="28"/>
          <w:lang w:eastAsia="zh-TW"/>
        </w:rPr>
        <w:t>和</w:t>
      </w:r>
      <w:r w:rsidRPr="00596B0E">
        <w:rPr>
          <w:rFonts w:ascii="Times New Roman" w:hAnsi="Times New Roman"/>
          <w:i w:val="0"/>
          <w:szCs w:val="28"/>
          <w:lang w:eastAsia="zh-HK"/>
        </w:rPr>
        <w:t>審前覆</w:t>
      </w:r>
      <w:r w:rsidRPr="00596B0E">
        <w:rPr>
          <w:rFonts w:ascii="Times New Roman" w:hAnsi="Times New Roman"/>
          <w:i w:val="0"/>
          <w:szCs w:val="28"/>
          <w:lang w:eastAsia="zh-TW"/>
        </w:rPr>
        <w:t>核</w:t>
      </w:r>
      <w:r w:rsidRPr="00596B0E">
        <w:rPr>
          <w:rFonts w:ascii="Times New Roman" w:hAnsi="Times New Roman"/>
          <w:i w:val="0"/>
          <w:szCs w:val="28"/>
          <w:lang w:eastAsia="zh-HK"/>
        </w:rPr>
        <w:t>代</w:t>
      </w:r>
      <w:r w:rsidRPr="00596B0E">
        <w:rPr>
          <w:rFonts w:ascii="Times New Roman" w:hAnsi="Times New Roman"/>
          <w:i w:val="0"/>
          <w:szCs w:val="28"/>
          <w:lang w:eastAsia="zh-TW"/>
        </w:rPr>
        <w:t>表</w:t>
      </w:r>
      <w:r w:rsidRPr="00596B0E">
        <w:rPr>
          <w:rFonts w:ascii="Times New Roman" w:hAnsi="Times New Roman" w:hint="eastAsia"/>
          <w:i w:val="0"/>
          <w:szCs w:val="28"/>
          <w:lang w:eastAsia="zh-TW"/>
        </w:rPr>
        <w:t>過</w:t>
      </w:r>
      <w:r w:rsidRPr="00596B0E">
        <w:rPr>
          <w:rFonts w:ascii="Times New Roman" w:hAnsi="Times New Roman"/>
          <w:i w:val="0"/>
          <w:szCs w:val="28"/>
          <w:lang w:eastAsia="zh-HK"/>
        </w:rPr>
        <w:t>申</w:t>
      </w:r>
      <w:r w:rsidRPr="00596B0E">
        <w:rPr>
          <w:rFonts w:ascii="Times New Roman" w:hAnsi="Times New Roman"/>
          <w:i w:val="0"/>
          <w:szCs w:val="28"/>
          <w:lang w:eastAsia="zh-TW"/>
        </w:rPr>
        <w:t>請</w:t>
      </w:r>
      <w:r w:rsidRPr="00596B0E">
        <w:rPr>
          <w:rFonts w:ascii="Times New Roman" w:hAnsi="Times New Roman"/>
          <w:i w:val="0"/>
          <w:szCs w:val="28"/>
          <w:lang w:eastAsia="zh-HK"/>
        </w:rPr>
        <w:t>人</w:t>
      </w:r>
      <w:r w:rsidRPr="00596B0E">
        <w:rPr>
          <w:rFonts w:ascii="Times New Roman" w:hAnsi="Times New Roman" w:hint="eastAsia"/>
          <w:i w:val="0"/>
          <w:szCs w:val="28"/>
          <w:lang w:eastAsia="zh-TW"/>
        </w:rPr>
        <w:t>出庭，卻沒有在其後的法律程序有任何角色。再說，</w:t>
      </w:r>
      <w:r w:rsidR="00CB620A" w:rsidRPr="00596B0E">
        <w:rPr>
          <w:rFonts w:ascii="Times New Roman" w:hAnsi="Times New Roman" w:hint="eastAsia"/>
          <w:i w:val="0"/>
          <w:szCs w:val="28"/>
          <w:lang w:eastAsia="zh-TW"/>
        </w:rPr>
        <w:t>假設曹律師真的曾力勸申請人不要認罪和不要作供</w:t>
      </w:r>
      <w:r w:rsidRPr="00596B0E">
        <w:rPr>
          <w:rFonts w:ascii="Times New Roman" w:hAnsi="Times New Roman" w:hint="eastAsia"/>
          <w:i w:val="0"/>
          <w:szCs w:val="28"/>
          <w:lang w:eastAsia="zh-TW"/>
        </w:rPr>
        <w:t>，</w:t>
      </w:r>
      <w:r w:rsidR="00CB620A" w:rsidRPr="00596B0E">
        <w:rPr>
          <w:rFonts w:ascii="Times New Roman" w:hAnsi="Times New Roman" w:hint="eastAsia"/>
          <w:i w:val="0"/>
          <w:szCs w:val="28"/>
          <w:lang w:eastAsia="zh-TW"/>
        </w:rPr>
        <w:t>而且其說服力之大能令申請人在其他律師大律師</w:t>
      </w:r>
      <w:r w:rsidR="00EB4501">
        <w:rPr>
          <w:rFonts w:ascii="Times New Roman" w:hAnsi="Times New Roman" w:hint="eastAsia"/>
          <w:i w:val="0"/>
          <w:szCs w:val="28"/>
          <w:lang w:eastAsia="zh-TW"/>
        </w:rPr>
        <w:t>接辦本案後仍然</w:t>
      </w:r>
      <w:r w:rsidR="0045438B">
        <w:rPr>
          <w:rFonts w:ascii="Times New Roman" w:hAnsi="Times New Roman" w:hint="eastAsia"/>
          <w:i w:val="0"/>
          <w:szCs w:val="28"/>
          <w:lang w:eastAsia="zh-TW"/>
        </w:rPr>
        <w:t>堅持不認罪和不作供的意向，</w:t>
      </w:r>
      <w:r w:rsidR="0045438B" w:rsidRPr="0045438B">
        <w:rPr>
          <w:rFonts w:hint="eastAsia"/>
          <w:i w:val="0"/>
          <w:szCs w:val="28"/>
          <w:lang w:eastAsia="zh-TW"/>
        </w:rPr>
        <w:t>但</w:t>
      </w:r>
      <w:r w:rsidR="0045438B" w:rsidRPr="0045438B">
        <w:rPr>
          <w:rFonts w:hint="eastAsia"/>
          <w:i w:val="0"/>
          <w:szCs w:val="28"/>
          <w:lang w:eastAsia="zh-HK"/>
        </w:rPr>
        <w:t>有</w:t>
      </w:r>
      <w:r w:rsidR="0045438B" w:rsidRPr="0045438B">
        <w:rPr>
          <w:rFonts w:hint="eastAsia"/>
          <w:i w:val="0"/>
          <w:szCs w:val="28"/>
          <w:lang w:eastAsia="zh-TW"/>
        </w:rPr>
        <w:t>關</w:t>
      </w:r>
      <w:r w:rsidR="0045438B" w:rsidRPr="0045438B">
        <w:rPr>
          <w:rFonts w:hint="eastAsia"/>
          <w:i w:val="0"/>
          <w:szCs w:val="28"/>
          <w:lang w:eastAsia="zh-HK"/>
        </w:rPr>
        <w:t>的</w:t>
      </w:r>
      <w:r w:rsidR="0045438B" w:rsidRPr="0045438B">
        <w:rPr>
          <w:rFonts w:hint="eastAsia"/>
          <w:i w:val="0"/>
          <w:szCs w:val="28"/>
          <w:lang w:eastAsia="zh-TW"/>
        </w:rPr>
        <w:t>最終</w:t>
      </w:r>
      <w:r w:rsidR="00CB620A" w:rsidRPr="0045438B">
        <w:rPr>
          <w:rFonts w:hint="eastAsia"/>
          <w:i w:val="0"/>
          <w:szCs w:val="28"/>
          <w:lang w:eastAsia="zh-TW"/>
        </w:rPr>
        <w:t>決定</w:t>
      </w:r>
      <w:r w:rsidR="00CB620A" w:rsidRPr="00596B0E">
        <w:rPr>
          <w:rFonts w:ascii="Times New Roman" w:hAnsi="Times New Roman" w:hint="eastAsia"/>
          <w:i w:val="0"/>
          <w:szCs w:val="28"/>
          <w:lang w:eastAsia="zh-TW"/>
        </w:rPr>
        <w:t>，還是申請人自己的決定，與人無尤</w:t>
      </w:r>
      <w:r w:rsidRPr="00596B0E">
        <w:rPr>
          <w:rFonts w:ascii="Times New Roman" w:hAnsi="Times New Roman"/>
          <w:i w:val="0"/>
          <w:szCs w:val="28"/>
          <w:lang w:eastAsia="zh-TW"/>
        </w:rPr>
        <w:t>。</w:t>
      </w:r>
      <w:r w:rsidR="00CB620A" w:rsidRPr="00596B0E">
        <w:rPr>
          <w:rFonts w:ascii="Times New Roman" w:hAnsi="Times New Roman" w:hint="eastAsia"/>
          <w:i w:val="0"/>
          <w:szCs w:val="28"/>
          <w:lang w:eastAsia="zh-TW"/>
        </w:rPr>
        <w:t>當然</w:t>
      </w:r>
      <w:r w:rsidR="00CB620A" w:rsidRPr="00596B0E">
        <w:rPr>
          <w:rFonts w:ascii="Times New Roman" w:hAnsi="Times New Roman" w:hint="eastAsia"/>
          <w:i w:val="0"/>
          <w:lang w:val="en-US" w:eastAsia="zh-TW"/>
        </w:rPr>
        <w:t>，在本庭的詢問下，申請人</w:t>
      </w:r>
      <w:r w:rsidR="00EB4501">
        <w:rPr>
          <w:rFonts w:ascii="Times New Roman" w:hAnsi="Times New Roman" w:hint="eastAsia"/>
          <w:i w:val="0"/>
          <w:lang w:val="en-US" w:eastAsia="zh-TW"/>
        </w:rPr>
        <w:t>也</w:t>
      </w:r>
      <w:r w:rsidR="00CB620A" w:rsidRPr="00596B0E">
        <w:rPr>
          <w:rFonts w:ascii="Times New Roman" w:hAnsi="Times New Roman" w:hint="eastAsia"/>
          <w:i w:val="0"/>
          <w:lang w:val="en-US" w:eastAsia="zh-TW"/>
        </w:rPr>
        <w:t>直認，她現在力指曹律師不是，用意是</w:t>
      </w:r>
      <w:r w:rsidR="00596B0E" w:rsidRPr="00596B0E">
        <w:rPr>
          <w:rFonts w:ascii="Times New Roman" w:hAnsi="Times New Roman" w:hint="eastAsia"/>
          <w:i w:val="0"/>
          <w:lang w:val="en-US" w:eastAsia="zh-TW"/>
        </w:rPr>
        <w:t>希望本庭把她視作在</w:t>
      </w:r>
      <w:r w:rsidR="00CB620A" w:rsidRPr="00596B0E">
        <w:rPr>
          <w:rFonts w:ascii="Times New Roman" w:hAnsi="Times New Roman" w:hint="eastAsia"/>
          <w:i w:val="0"/>
          <w:lang w:val="en-US" w:eastAsia="zh-TW"/>
        </w:rPr>
        <w:t>原審時</w:t>
      </w:r>
      <w:r w:rsidR="00596B0E" w:rsidRPr="00596B0E">
        <w:rPr>
          <w:rFonts w:ascii="Times New Roman" w:hAnsi="Times New Roman" w:hint="eastAsia"/>
          <w:i w:val="0"/>
          <w:lang w:val="en-US" w:eastAsia="zh-TW"/>
        </w:rPr>
        <w:t>認罪，給她減掉大部分刑期而已</w:t>
      </w:r>
      <w:r w:rsidR="00D45E26" w:rsidRPr="00596B0E">
        <w:rPr>
          <w:rFonts w:ascii="Times New Roman" w:hAnsi="Times New Roman"/>
          <w:i w:val="0"/>
          <w:lang w:val="en-US" w:eastAsia="zh-TW"/>
        </w:rPr>
        <w:t>。</w:t>
      </w:r>
    </w:p>
    <w:p w:rsidR="00D45E26" w:rsidRPr="00430B89" w:rsidRDefault="00225552" w:rsidP="00D45E26">
      <w:pPr>
        <w:pStyle w:val="ar-heading1"/>
        <w:keepNext w:val="0"/>
        <w:widowControl w:val="0"/>
        <w:numPr>
          <w:ilvl w:val="0"/>
          <w:numId w:val="5"/>
        </w:numPr>
        <w:spacing w:before="0" w:after="520"/>
        <w:ind w:firstLine="0"/>
        <w:jc w:val="both"/>
        <w:rPr>
          <w:rFonts w:ascii="Times New Roman" w:hAnsi="Times New Roman"/>
          <w:i w:val="0"/>
          <w:lang w:val="en-US" w:eastAsia="zh-TW"/>
        </w:rPr>
      </w:pPr>
      <w:r>
        <w:rPr>
          <w:rFonts w:ascii="Times New Roman" w:hAnsi="Times New Roman" w:hint="eastAsia"/>
          <w:i w:val="0"/>
          <w:lang w:val="en-US" w:eastAsia="zh-TW"/>
        </w:rPr>
        <w:t>總括而言，</w:t>
      </w:r>
      <w:r w:rsidR="00815BC5">
        <w:rPr>
          <w:rFonts w:ascii="Times New Roman" w:hAnsi="Times New Roman" w:hint="eastAsia"/>
          <w:i w:val="0"/>
          <w:lang w:val="en-US" w:eastAsia="zh-TW"/>
        </w:rPr>
        <w:t>申請人的上訴理由，沒有一項是合理可供辯</w:t>
      </w:r>
      <w:r w:rsidR="00815BC5" w:rsidRPr="00DB4006">
        <w:rPr>
          <w:rFonts w:hint="eastAsia"/>
          <w:i w:val="0"/>
          <w:lang w:val="en-US" w:eastAsia="zh-TW"/>
        </w:rPr>
        <w:t>的</w:t>
      </w:r>
      <w:r w:rsidR="00DB4006" w:rsidRPr="00DB4006">
        <w:rPr>
          <w:rFonts w:hint="eastAsia"/>
          <w:i w:val="0"/>
          <w:lang w:val="en-US" w:eastAsia="zh-HK"/>
        </w:rPr>
        <w:t>理由</w:t>
      </w:r>
      <w:r w:rsidR="00D45E26" w:rsidRPr="00430B89">
        <w:rPr>
          <w:rFonts w:ascii="Times New Roman" w:hAnsi="Times New Roman"/>
          <w:i w:val="0"/>
          <w:lang w:val="en-US" w:eastAsia="zh-TW"/>
        </w:rPr>
        <w:t>。</w:t>
      </w:r>
      <w:r w:rsidR="00815BC5">
        <w:rPr>
          <w:rFonts w:ascii="Times New Roman" w:hAnsi="Times New Roman" w:hint="eastAsia"/>
          <w:i w:val="0"/>
          <w:lang w:val="en-US" w:eastAsia="zh-TW"/>
        </w:rPr>
        <w:t>倒過來，本庭已小心審閱過原審法官的《裁</w:t>
      </w:r>
      <w:r w:rsidR="00735984">
        <w:rPr>
          <w:rFonts w:ascii="Times New Roman" w:hAnsi="Times New Roman" w:hint="eastAsia"/>
          <w:i w:val="0"/>
          <w:lang w:val="en-US" w:eastAsia="zh-TW"/>
        </w:rPr>
        <w:t>決理由書》和《判刑理由書》，認為他在本案的事實認定和法律適用皆</w:t>
      </w:r>
      <w:r w:rsidR="00815BC5" w:rsidRPr="00735984">
        <w:rPr>
          <w:rFonts w:hint="eastAsia"/>
          <w:i w:val="0"/>
          <w:lang w:val="en-US" w:eastAsia="zh-TW"/>
        </w:rPr>
        <w:t>正確</w:t>
      </w:r>
      <w:r w:rsidR="00735984" w:rsidRPr="00735984">
        <w:rPr>
          <w:rFonts w:hint="eastAsia"/>
          <w:i w:val="0"/>
          <w:lang w:val="en-US" w:eastAsia="zh-HK"/>
        </w:rPr>
        <w:t>無誤</w:t>
      </w:r>
      <w:r w:rsidR="00815BC5">
        <w:rPr>
          <w:rFonts w:ascii="Times New Roman" w:hAnsi="Times New Roman" w:hint="eastAsia"/>
          <w:i w:val="0"/>
          <w:lang w:val="en-US" w:eastAsia="zh-TW"/>
        </w:rPr>
        <w:t>，</w:t>
      </w:r>
      <w:r w:rsidR="00815BC5" w:rsidRPr="00B94EA5">
        <w:rPr>
          <w:rFonts w:hint="eastAsia"/>
          <w:i w:val="0"/>
          <w:lang w:val="en-US" w:eastAsia="zh-TW"/>
        </w:rPr>
        <w:t>沒有</w:t>
      </w:r>
      <w:r w:rsidR="00B94EA5" w:rsidRPr="00B94EA5">
        <w:rPr>
          <w:rFonts w:hint="eastAsia"/>
          <w:i w:val="0"/>
          <w:lang w:val="en-US" w:eastAsia="zh-HK"/>
        </w:rPr>
        <w:t>任</w:t>
      </w:r>
      <w:r w:rsidR="00B94EA5" w:rsidRPr="00B94EA5">
        <w:rPr>
          <w:rFonts w:hint="eastAsia"/>
          <w:i w:val="0"/>
          <w:lang w:val="en-US" w:eastAsia="zh-TW"/>
        </w:rPr>
        <w:t>何</w:t>
      </w:r>
      <w:r w:rsidR="00815BC5" w:rsidRPr="00B94EA5">
        <w:rPr>
          <w:rFonts w:hint="eastAsia"/>
          <w:i w:val="0"/>
          <w:lang w:val="en-US" w:eastAsia="zh-TW"/>
        </w:rPr>
        <w:t>推翻</w:t>
      </w:r>
      <w:r w:rsidR="00815BC5">
        <w:rPr>
          <w:rFonts w:ascii="Times New Roman" w:hAnsi="Times New Roman" w:hint="eastAsia"/>
          <w:i w:val="0"/>
          <w:lang w:val="en-US" w:eastAsia="zh-TW"/>
        </w:rPr>
        <w:t>其原審定罪裁決或原審判刑的理由。</w:t>
      </w:r>
    </w:p>
    <w:p w:rsidR="00D45E26" w:rsidRPr="009F5D3C" w:rsidRDefault="00815BC5" w:rsidP="009F5D3C">
      <w:pPr>
        <w:pStyle w:val="para"/>
        <w:keepNext/>
        <w:numPr>
          <w:ilvl w:val="0"/>
          <w:numId w:val="0"/>
        </w:numPr>
        <w:tabs>
          <w:tab w:val="left" w:pos="720"/>
        </w:tabs>
        <w:spacing w:before="0" w:after="360"/>
        <w:ind w:left="720" w:hanging="720"/>
        <w:rPr>
          <w:i/>
          <w:szCs w:val="28"/>
        </w:rPr>
      </w:pPr>
      <w:r w:rsidRPr="009F5D3C">
        <w:rPr>
          <w:rFonts w:hint="eastAsia"/>
          <w:i/>
          <w:szCs w:val="28"/>
        </w:rPr>
        <w:t>判決</w:t>
      </w:r>
    </w:p>
    <w:p w:rsidR="00D45E26" w:rsidRPr="009F5D3C" w:rsidRDefault="00815BC5" w:rsidP="009F5D3C">
      <w:pPr>
        <w:pStyle w:val="ar-heading1"/>
        <w:keepNext w:val="0"/>
        <w:numPr>
          <w:ilvl w:val="0"/>
          <w:numId w:val="5"/>
        </w:numPr>
        <w:spacing w:before="0" w:after="520"/>
        <w:ind w:firstLine="0"/>
        <w:jc w:val="both"/>
        <w:rPr>
          <w:rFonts w:ascii="Times New Roman" w:hAnsi="Times New Roman"/>
          <w:i w:val="0"/>
          <w:lang w:val="en-US" w:eastAsia="zh-TW"/>
        </w:rPr>
      </w:pPr>
      <w:r>
        <w:rPr>
          <w:rFonts w:ascii="Times New Roman" w:hAnsi="Times New Roman" w:hint="eastAsia"/>
          <w:i w:val="0"/>
          <w:lang w:val="en-US" w:eastAsia="zh-TW"/>
        </w:rPr>
        <w:t>本庭駁回申請人的</w:t>
      </w:r>
      <w:r w:rsidRPr="00C82ED1">
        <w:rPr>
          <w:rFonts w:hint="eastAsia"/>
          <w:i w:val="0"/>
          <w:lang w:val="en-US" w:eastAsia="zh-TW"/>
        </w:rPr>
        <w:t>兩項</w:t>
      </w:r>
      <w:r w:rsidR="00C82ED1" w:rsidRPr="00C82ED1">
        <w:rPr>
          <w:rFonts w:hint="eastAsia"/>
          <w:i w:val="0"/>
          <w:lang w:val="en-US" w:eastAsia="zh-HK"/>
        </w:rPr>
        <w:t>更新</w:t>
      </w:r>
      <w:r w:rsidRPr="00C82ED1">
        <w:rPr>
          <w:rFonts w:hint="eastAsia"/>
          <w:i w:val="0"/>
          <w:lang w:val="en-US" w:eastAsia="zh-TW"/>
        </w:rPr>
        <w:t>上訴</w:t>
      </w:r>
      <w:r>
        <w:rPr>
          <w:rFonts w:ascii="Times New Roman" w:hAnsi="Times New Roman" w:hint="eastAsia"/>
          <w:i w:val="0"/>
          <w:lang w:val="en-US" w:eastAsia="zh-TW"/>
        </w:rPr>
        <w:t>許可申請，並同時駁回她的上訴</w:t>
      </w:r>
      <w:r w:rsidR="00D45E26" w:rsidRPr="00430B89">
        <w:rPr>
          <w:rFonts w:ascii="Times New Roman" w:hAnsi="Times New Roman"/>
          <w:i w:val="0"/>
          <w:lang w:val="en-US" w:eastAsia="zh-TW"/>
        </w:rPr>
        <w:t>。</w:t>
      </w:r>
      <w:r w:rsidR="003524F0" w:rsidRPr="003524F0">
        <w:rPr>
          <w:rFonts w:hint="eastAsia"/>
          <w:i w:val="0"/>
          <w:lang w:val="en-US" w:eastAsia="zh-TW"/>
        </w:rPr>
        <w:t>本案的定罪</w:t>
      </w:r>
      <w:r w:rsidR="003524F0" w:rsidRPr="003524F0">
        <w:rPr>
          <w:rFonts w:hint="eastAsia"/>
          <w:i w:val="0"/>
          <w:lang w:val="en-US" w:eastAsia="zh-HK"/>
        </w:rPr>
        <w:t>與</w:t>
      </w:r>
      <w:r w:rsidRPr="003524F0">
        <w:rPr>
          <w:rFonts w:hint="eastAsia"/>
          <w:i w:val="0"/>
          <w:lang w:val="en-US" w:eastAsia="zh-TW"/>
        </w:rPr>
        <w:t>判刑維持</w:t>
      </w:r>
      <w:r>
        <w:rPr>
          <w:rFonts w:ascii="Times New Roman" w:hAnsi="Times New Roman" w:hint="eastAsia"/>
          <w:i w:val="0"/>
          <w:lang w:val="en-US" w:eastAsia="zh-TW"/>
        </w:rPr>
        <w:t>。</w:t>
      </w:r>
    </w:p>
    <w:p w:rsidR="009F5D3C" w:rsidRDefault="009F5D3C" w:rsidP="009F5D3C">
      <w:pPr>
        <w:pStyle w:val="ar-heading1"/>
        <w:keepNext w:val="0"/>
        <w:spacing w:before="0" w:after="520"/>
        <w:jc w:val="both"/>
        <w:rPr>
          <w:rFonts w:ascii="Times New Roman" w:eastAsia="PMingLiU" w:hAnsi="Times New Roman"/>
          <w:i w:val="0"/>
          <w:lang w:val="en-US" w:eastAsia="zh-TW"/>
        </w:rPr>
      </w:pPr>
    </w:p>
    <w:p w:rsidR="009F5D3C" w:rsidRPr="00430B89" w:rsidRDefault="009F5D3C" w:rsidP="009F5D3C">
      <w:pPr>
        <w:pStyle w:val="ar-heading1"/>
        <w:keepNext w:val="0"/>
        <w:spacing w:before="0" w:after="520"/>
        <w:jc w:val="both"/>
        <w:rPr>
          <w:rFonts w:ascii="Times New Roman" w:hAnsi="Times New Roman"/>
          <w:i w:val="0"/>
          <w:szCs w:val="28"/>
          <w:lang w:eastAsia="zh-TW"/>
        </w:rPr>
      </w:pPr>
    </w:p>
    <w:p w:rsidR="009F5D3C" w:rsidRPr="00430B89" w:rsidRDefault="009F5D3C" w:rsidP="009F5D3C">
      <w:pPr>
        <w:pStyle w:val="Final"/>
        <w:tabs>
          <w:tab w:val="clear" w:pos="1440"/>
          <w:tab w:val="clear" w:pos="9072"/>
          <w:tab w:val="center" w:pos="1260"/>
          <w:tab w:val="center" w:pos="7380"/>
        </w:tabs>
        <w:overflowPunct w:val="0"/>
        <w:spacing w:after="0" w:line="240" w:lineRule="auto"/>
        <w:ind w:left="-1080" w:right="-964"/>
        <w:rPr>
          <w:bCs/>
          <w:lang w:eastAsia="zh-TW"/>
        </w:rPr>
      </w:pPr>
      <w:r w:rsidRPr="00430B89">
        <w:rPr>
          <w:bCs/>
          <w:lang w:eastAsia="zh-TW"/>
        </w:rPr>
        <w:tab/>
        <w:t>(</w:t>
      </w:r>
      <w:r w:rsidRPr="00430B89">
        <w:rPr>
          <w:szCs w:val="28"/>
          <w:lang w:eastAsia="zh-HK"/>
        </w:rPr>
        <w:t>彭偉昌</w:t>
      </w:r>
      <w:r w:rsidRPr="00430B89">
        <w:rPr>
          <w:bCs/>
          <w:lang w:eastAsia="zh-TW"/>
        </w:rPr>
        <w:t>)</w:t>
      </w:r>
      <w:r w:rsidRPr="00430B89">
        <w:rPr>
          <w:bCs/>
          <w:lang w:eastAsia="zh-TW"/>
        </w:rPr>
        <w:tab/>
        <w:t>(</w:t>
      </w:r>
      <w:r w:rsidRPr="00430B89">
        <w:rPr>
          <w:lang w:eastAsia="zh-TW"/>
        </w:rPr>
        <w:t>潘敏琦</w:t>
      </w:r>
      <w:r w:rsidRPr="00430B89">
        <w:rPr>
          <w:bCs/>
          <w:lang w:eastAsia="zh-TW"/>
        </w:rPr>
        <w:t>)</w:t>
      </w:r>
      <w:r w:rsidRPr="00430B89">
        <w:rPr>
          <w:bCs/>
          <w:lang w:eastAsia="zh-TW"/>
        </w:rPr>
        <w:tab/>
        <w:t>(</w:t>
      </w:r>
      <w:r w:rsidRPr="00430B89">
        <w:rPr>
          <w:bCs/>
          <w:lang w:eastAsia="zh-HK"/>
        </w:rPr>
        <w:t>彭寶琴</w:t>
      </w:r>
      <w:r w:rsidRPr="00430B89">
        <w:rPr>
          <w:bCs/>
          <w:lang w:eastAsia="zh-TW"/>
        </w:rPr>
        <w:t>)</w:t>
      </w:r>
    </w:p>
    <w:p w:rsidR="009F5D3C" w:rsidRPr="00430B89" w:rsidRDefault="009F5D3C" w:rsidP="009F5D3C">
      <w:pPr>
        <w:pStyle w:val="Final"/>
        <w:tabs>
          <w:tab w:val="clear" w:pos="1440"/>
          <w:tab w:val="clear" w:pos="9072"/>
          <w:tab w:val="center" w:pos="1260"/>
          <w:tab w:val="center" w:pos="7380"/>
        </w:tabs>
        <w:overflowPunct w:val="0"/>
        <w:spacing w:after="0" w:line="240" w:lineRule="auto"/>
        <w:ind w:left="-1080" w:right="-964"/>
        <w:rPr>
          <w:bCs/>
          <w:lang w:eastAsia="zh-TW"/>
        </w:rPr>
      </w:pPr>
      <w:r w:rsidRPr="00430B89">
        <w:rPr>
          <w:lang w:eastAsia="zh-TW"/>
        </w:rPr>
        <w:tab/>
      </w:r>
      <w:r w:rsidRPr="00430B89">
        <w:rPr>
          <w:lang w:eastAsia="zh-TW"/>
        </w:rPr>
        <w:t>高等法</w:t>
      </w:r>
      <w:r w:rsidRPr="00430B89">
        <w:rPr>
          <w:lang w:eastAsia="zh-HK"/>
        </w:rPr>
        <w:t>院</w:t>
      </w:r>
      <w:r w:rsidRPr="00430B89">
        <w:rPr>
          <w:lang w:eastAsia="zh-TW"/>
        </w:rPr>
        <w:t>上訴法庭</w:t>
      </w:r>
      <w:r w:rsidRPr="00430B89">
        <w:rPr>
          <w:szCs w:val="28"/>
          <w:lang w:eastAsia="zh-HK"/>
        </w:rPr>
        <w:t>法官</w:t>
      </w:r>
      <w:r w:rsidRPr="00430B89">
        <w:rPr>
          <w:bCs/>
          <w:lang w:eastAsia="zh-TW"/>
        </w:rPr>
        <w:tab/>
        <w:t xml:space="preserve"> </w:t>
      </w:r>
      <w:r w:rsidRPr="00430B89">
        <w:rPr>
          <w:lang w:eastAsia="zh-TW"/>
        </w:rPr>
        <w:t>高等法</w:t>
      </w:r>
      <w:r w:rsidRPr="00430B89">
        <w:rPr>
          <w:lang w:eastAsia="zh-HK"/>
        </w:rPr>
        <w:t>院</w:t>
      </w:r>
      <w:r w:rsidRPr="00430B89">
        <w:rPr>
          <w:lang w:eastAsia="zh-TW"/>
        </w:rPr>
        <w:t>上訴法庭</w:t>
      </w:r>
      <w:r w:rsidRPr="00430B89">
        <w:rPr>
          <w:szCs w:val="28"/>
          <w:lang w:eastAsia="zh-HK"/>
        </w:rPr>
        <w:t>法官</w:t>
      </w:r>
      <w:r w:rsidRPr="00430B89">
        <w:rPr>
          <w:lang w:eastAsia="zh-TW"/>
        </w:rPr>
        <w:t xml:space="preserve">　</w:t>
      </w:r>
      <w:r w:rsidRPr="00430B89">
        <w:rPr>
          <w:bCs/>
          <w:lang w:eastAsia="zh-TW"/>
        </w:rPr>
        <w:tab/>
      </w:r>
      <w:r w:rsidRPr="00430B89">
        <w:rPr>
          <w:lang w:eastAsia="zh-TW"/>
        </w:rPr>
        <w:t>高等法</w:t>
      </w:r>
      <w:r w:rsidRPr="00430B89">
        <w:rPr>
          <w:lang w:eastAsia="zh-HK"/>
        </w:rPr>
        <w:t>院</w:t>
      </w:r>
      <w:r w:rsidRPr="00430B89">
        <w:rPr>
          <w:lang w:eastAsia="zh-TW"/>
        </w:rPr>
        <w:t>上訴法庭</w:t>
      </w:r>
      <w:r w:rsidRPr="00430B89">
        <w:rPr>
          <w:szCs w:val="28"/>
          <w:lang w:eastAsia="zh-HK"/>
        </w:rPr>
        <w:t>法官</w:t>
      </w:r>
    </w:p>
    <w:p w:rsidR="009F5D3C" w:rsidRPr="00430B89" w:rsidRDefault="009F5D3C" w:rsidP="009F5D3C">
      <w:pPr>
        <w:pStyle w:val="Final"/>
        <w:tabs>
          <w:tab w:val="clear" w:pos="9072"/>
        </w:tabs>
        <w:spacing w:line="240" w:lineRule="auto"/>
        <w:ind w:left="-1080" w:right="-964"/>
        <w:rPr>
          <w:lang w:eastAsia="zh-TW"/>
        </w:rPr>
      </w:pPr>
    </w:p>
    <w:p w:rsidR="009F5D3C" w:rsidRPr="00430B89" w:rsidRDefault="009F5D3C" w:rsidP="009F5D3C">
      <w:pPr>
        <w:pStyle w:val="Final"/>
        <w:spacing w:after="0"/>
        <w:rPr>
          <w:lang w:eastAsia="zh-TW"/>
        </w:rPr>
      </w:pPr>
    </w:p>
    <w:p w:rsidR="009F5D3C" w:rsidRPr="00430B89" w:rsidRDefault="009F5D3C" w:rsidP="009F5D3C">
      <w:pPr>
        <w:pStyle w:val="Final"/>
        <w:tabs>
          <w:tab w:val="clear" w:pos="1440"/>
          <w:tab w:val="clear" w:pos="9072"/>
        </w:tabs>
        <w:spacing w:after="0" w:line="240" w:lineRule="auto"/>
        <w:ind w:left="1440" w:right="-154" w:hanging="1440"/>
        <w:rPr>
          <w:bCs/>
          <w:lang w:eastAsia="zh-TW"/>
        </w:rPr>
      </w:pPr>
      <w:r w:rsidRPr="00430B89">
        <w:rPr>
          <w:bCs/>
          <w:lang w:eastAsia="zh-HK"/>
        </w:rPr>
        <w:lastRenderedPageBreak/>
        <w:t>申請</w:t>
      </w:r>
      <w:r w:rsidRPr="00430B89">
        <w:rPr>
          <w:bCs/>
          <w:lang w:eastAsia="zh-TW"/>
        </w:rPr>
        <w:t>人：</w:t>
      </w:r>
      <w:r w:rsidRPr="00430B89">
        <w:rPr>
          <w:bCs/>
          <w:lang w:eastAsia="zh-TW"/>
        </w:rPr>
        <w:tab/>
      </w:r>
      <w:r w:rsidRPr="00430B89">
        <w:rPr>
          <w:bCs/>
          <w:lang w:eastAsia="zh-TW"/>
        </w:rPr>
        <w:t>無律師代表</w:t>
      </w:r>
      <w:r w:rsidRPr="00430B89">
        <w:rPr>
          <w:bCs/>
          <w:lang w:eastAsia="zh-TW"/>
        </w:rPr>
        <w:t xml:space="preserve">, </w:t>
      </w:r>
      <w:r w:rsidRPr="00430B89">
        <w:rPr>
          <w:bCs/>
          <w:lang w:eastAsia="zh-TW"/>
        </w:rPr>
        <w:t>親自應訊</w:t>
      </w:r>
    </w:p>
    <w:p w:rsidR="009F5D3C" w:rsidRPr="00430B89" w:rsidRDefault="009F5D3C" w:rsidP="009F5D3C">
      <w:pPr>
        <w:pStyle w:val="Final"/>
        <w:tabs>
          <w:tab w:val="clear" w:pos="1440"/>
          <w:tab w:val="clear" w:pos="9072"/>
        </w:tabs>
        <w:spacing w:after="0"/>
        <w:ind w:left="1440" w:right="-154" w:hanging="1440"/>
        <w:rPr>
          <w:bCs/>
          <w:lang w:eastAsia="zh-TW"/>
        </w:rPr>
      </w:pPr>
    </w:p>
    <w:p w:rsidR="009F5D3C" w:rsidRPr="00430B89" w:rsidRDefault="009F5D3C" w:rsidP="009F5D3C">
      <w:pPr>
        <w:pStyle w:val="Final"/>
        <w:tabs>
          <w:tab w:val="clear" w:pos="1440"/>
        </w:tabs>
        <w:spacing w:after="0" w:line="240" w:lineRule="auto"/>
        <w:ind w:left="1440" w:right="-154" w:hanging="1440"/>
        <w:rPr>
          <w:bCs/>
          <w:lang w:eastAsia="zh-TW"/>
        </w:rPr>
      </w:pPr>
      <w:r w:rsidRPr="00430B89">
        <w:rPr>
          <w:bCs/>
          <w:lang w:eastAsia="zh-TW"/>
        </w:rPr>
        <w:t>答辯人：</w:t>
      </w:r>
      <w:r w:rsidRPr="00430B89">
        <w:rPr>
          <w:bCs/>
          <w:lang w:eastAsia="zh-TW"/>
        </w:rPr>
        <w:tab/>
      </w:r>
      <w:r w:rsidRPr="00430B89">
        <w:rPr>
          <w:bCs/>
          <w:lang w:eastAsia="zh-TW"/>
        </w:rPr>
        <w:t>由律政司署理助理刑事檢控專員傅悅耳女士及署理高級檢控官徐倩姿女士代表</w:t>
      </w:r>
    </w:p>
    <w:p w:rsidR="001C2CE8" w:rsidRPr="00430B89" w:rsidRDefault="001C2CE8" w:rsidP="009F5D3C">
      <w:pPr>
        <w:pStyle w:val="ar-heading1"/>
        <w:keepNext w:val="0"/>
        <w:spacing w:before="0" w:after="520"/>
        <w:jc w:val="both"/>
        <w:rPr>
          <w:rFonts w:ascii="Times New Roman" w:hAnsi="Times New Roman"/>
          <w:i w:val="0"/>
          <w:lang w:val="en-US" w:eastAsia="zh-TW"/>
        </w:rPr>
      </w:pPr>
    </w:p>
    <w:sectPr w:rsidR="001C2CE8" w:rsidRPr="00430B89" w:rsidSect="00F90092">
      <w:headerReference w:type="default" r:id="rId8"/>
      <w:headerReference w:type="first" r:id="rId9"/>
      <w:pgSz w:w="11906" w:h="16838" w:code="9"/>
      <w:pgMar w:top="1728" w:right="1800" w:bottom="1584" w:left="1800" w:header="1008" w:footer="720"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68D9" w:rsidRDefault="00D668D9">
      <w:r>
        <w:separator/>
      </w:r>
    </w:p>
  </w:endnote>
  <w:endnote w:type="continuationSeparator" w:id="0">
    <w:p w:rsidR="00D668D9" w:rsidRDefault="00D66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68D9" w:rsidRDefault="00D668D9">
      <w:r>
        <w:separator/>
      </w:r>
    </w:p>
  </w:footnote>
  <w:footnote w:type="continuationSeparator" w:id="0">
    <w:p w:rsidR="00D668D9" w:rsidRDefault="00D668D9">
      <w:r>
        <w:continuationSeparator/>
      </w:r>
    </w:p>
  </w:footnote>
  <w:footnote w:id="1">
    <w:p w:rsidR="00CB620A" w:rsidRPr="003E291A" w:rsidRDefault="00CB620A" w:rsidP="003E291A">
      <w:pPr>
        <w:pStyle w:val="FootnoteText"/>
        <w:ind w:left="720" w:hanging="720"/>
        <w:rPr>
          <w:rStyle w:val="FootnoteReference"/>
          <w:sz w:val="20"/>
          <w:vertAlign w:val="baseline"/>
        </w:rPr>
      </w:pPr>
      <w:r w:rsidRPr="003E291A">
        <w:rPr>
          <w:rStyle w:val="FootnoteReference"/>
          <w:sz w:val="20"/>
        </w:rPr>
        <w:footnoteRef/>
      </w:r>
      <w:r w:rsidRPr="003E291A">
        <w:rPr>
          <w:rStyle w:val="FootnoteReference"/>
          <w:sz w:val="20"/>
        </w:rPr>
        <w:t xml:space="preserve"> </w:t>
      </w:r>
      <w:r w:rsidRPr="003E291A">
        <w:rPr>
          <w:rStyle w:val="FootnoteReference"/>
          <w:sz w:val="20"/>
        </w:rPr>
        <w:tab/>
      </w:r>
      <w:r w:rsidRPr="003E291A">
        <w:rPr>
          <w:rStyle w:val="FootnoteReference"/>
          <w:sz w:val="20"/>
          <w:vertAlign w:val="baseline"/>
        </w:rPr>
        <w:t>原審《裁決理由書》的相關段落。</w:t>
      </w:r>
    </w:p>
  </w:footnote>
  <w:footnote w:id="2">
    <w:p w:rsidR="00CB620A" w:rsidRPr="003E291A" w:rsidRDefault="00CB620A" w:rsidP="003E291A">
      <w:pPr>
        <w:pStyle w:val="FootnoteText"/>
        <w:ind w:left="720" w:hanging="720"/>
        <w:rPr>
          <w:rStyle w:val="FootnoteReference"/>
          <w:sz w:val="20"/>
          <w:vertAlign w:val="baseline"/>
        </w:rPr>
      </w:pPr>
      <w:r w:rsidRPr="003E291A">
        <w:rPr>
          <w:rStyle w:val="FootnoteReference"/>
          <w:sz w:val="20"/>
        </w:rPr>
        <w:footnoteRef/>
      </w:r>
      <w:r w:rsidRPr="003E291A">
        <w:rPr>
          <w:rStyle w:val="FootnoteReference"/>
          <w:sz w:val="20"/>
        </w:rPr>
        <w:t xml:space="preserve"> </w:t>
      </w:r>
      <w:r w:rsidRPr="003E291A">
        <w:rPr>
          <w:rStyle w:val="FootnoteReference"/>
          <w:sz w:val="20"/>
        </w:rPr>
        <w:tab/>
      </w:r>
      <w:r w:rsidRPr="003E291A">
        <w:rPr>
          <w:rStyle w:val="FootnoteReference"/>
          <w:sz w:val="20"/>
          <w:vertAlign w:val="baseline"/>
        </w:rPr>
        <w:t>原審《裁決理由書》的相關段落。</w:t>
      </w:r>
    </w:p>
  </w:footnote>
  <w:footnote w:id="3">
    <w:p w:rsidR="00CB620A" w:rsidRPr="00066C35" w:rsidRDefault="00CB620A" w:rsidP="00066C35">
      <w:pPr>
        <w:pStyle w:val="FootnoteText"/>
        <w:ind w:left="720" w:hanging="720"/>
        <w:rPr>
          <w:rStyle w:val="FootnoteReference"/>
          <w:sz w:val="20"/>
          <w:vertAlign w:val="baseline"/>
          <w:lang w:eastAsia="zh-TW"/>
        </w:rPr>
      </w:pPr>
      <w:r w:rsidRPr="00066C35">
        <w:rPr>
          <w:rStyle w:val="FootnoteReference"/>
          <w:sz w:val="20"/>
        </w:rPr>
        <w:footnoteRef/>
      </w:r>
      <w:r w:rsidRPr="00066C35">
        <w:rPr>
          <w:rStyle w:val="FootnoteReference"/>
          <w:sz w:val="20"/>
          <w:lang w:eastAsia="zh-TW"/>
        </w:rPr>
        <w:t xml:space="preserve"> </w:t>
      </w:r>
      <w:r>
        <w:rPr>
          <w:sz w:val="20"/>
          <w:lang w:eastAsia="zh-TW"/>
        </w:rPr>
        <w:tab/>
      </w:r>
      <w:r w:rsidRPr="007B7731">
        <w:rPr>
          <w:rFonts w:hint="eastAsia"/>
          <w:i/>
          <w:sz w:val="20"/>
          <w:lang w:eastAsia="zh-TW"/>
        </w:rPr>
        <w:t>香港特別行政區</w:t>
      </w:r>
      <w:r>
        <w:rPr>
          <w:rFonts w:hint="eastAsia"/>
          <w:i/>
          <w:sz w:val="20"/>
          <w:lang w:eastAsia="zh-TW"/>
        </w:rPr>
        <w:t xml:space="preserve"> </w:t>
      </w:r>
      <w:r w:rsidRPr="007B7731">
        <w:rPr>
          <w:rFonts w:hint="eastAsia"/>
          <w:i/>
          <w:sz w:val="20"/>
          <w:lang w:eastAsia="zh-TW"/>
        </w:rPr>
        <w:t>訴</w:t>
      </w:r>
      <w:r>
        <w:rPr>
          <w:rFonts w:hint="eastAsia"/>
          <w:i/>
          <w:sz w:val="20"/>
          <w:lang w:eastAsia="zh-TW"/>
        </w:rPr>
        <w:t xml:space="preserve"> </w:t>
      </w:r>
      <w:r w:rsidRPr="007B7731">
        <w:rPr>
          <w:i/>
          <w:sz w:val="20"/>
          <w:lang w:eastAsia="zh-HK"/>
        </w:rPr>
        <w:t>梁天琦</w:t>
      </w:r>
      <w:r>
        <w:rPr>
          <w:rStyle w:val="FootnoteReference"/>
          <w:sz w:val="20"/>
          <w:vertAlign w:val="baseline"/>
          <w:lang w:eastAsia="zh-TW"/>
        </w:rPr>
        <w:t xml:space="preserve"> </w:t>
      </w:r>
      <w:r w:rsidRPr="00066C35">
        <w:rPr>
          <w:rStyle w:val="FootnoteReference"/>
          <w:rFonts w:hint="eastAsia"/>
          <w:sz w:val="20"/>
          <w:vertAlign w:val="baseline"/>
          <w:lang w:eastAsia="zh-TW"/>
        </w:rPr>
        <w:t>[2020] HKCA 275</w:t>
      </w:r>
      <w:r>
        <w:rPr>
          <w:rFonts w:hint="eastAsia"/>
          <w:sz w:val="20"/>
          <w:lang w:eastAsia="zh-T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620A" w:rsidRPr="000A308C" w:rsidRDefault="00CB620A" w:rsidP="000A308C">
    <w:pPr>
      <w:pStyle w:val="Header"/>
      <w:spacing w:after="240"/>
      <w:rPr>
        <w:rFonts w:eastAsia="PMingLiU"/>
        <w:sz w:val="28"/>
        <w:lang w:eastAsia="zh-TW"/>
      </w:rPr>
    </w:pPr>
    <w:r>
      <w:rPr>
        <w:noProof/>
      </w:rPr>
      <mc:AlternateContent>
        <mc:Choice Requires="wps">
          <w:drawing>
            <wp:anchor distT="0" distB="0" distL="114300" distR="114300" simplePos="0" relativeHeight="251657216" behindDoc="0" locked="0" layoutInCell="0" allowOverlap="1">
              <wp:simplePos x="0" y="0"/>
              <wp:positionH relativeFrom="column">
                <wp:posOffset>5974080</wp:posOffset>
              </wp:positionH>
              <wp:positionV relativeFrom="paragraph">
                <wp:posOffset>-15875</wp:posOffset>
              </wp:positionV>
              <wp:extent cx="414020" cy="10058400"/>
              <wp:effectExtent l="0" t="0" r="0" b="0"/>
              <wp:wrapNone/>
              <wp:docPr id="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B620A" w:rsidRDefault="00CB620A" w:rsidP="00417236">
                          <w:pPr>
                            <w:rPr>
                              <w:b/>
                              <w:sz w:val="20"/>
                            </w:rPr>
                          </w:pPr>
                          <w:r>
                            <w:rPr>
                              <w:rFonts w:hint="eastAsia"/>
                              <w:b/>
                              <w:sz w:val="20"/>
                            </w:rPr>
                            <w:t>A</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B</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C</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2"/>
                            <w:rPr>
                              <w:sz w:val="16"/>
                            </w:rPr>
                          </w:pPr>
                          <w:r>
                            <w:rPr>
                              <w:rFonts w:hint="eastAsia"/>
                            </w:rPr>
                            <w:t>D</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E</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F</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G</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H</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I</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J</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K</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L</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M</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N</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O</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P</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Q</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R</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S</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T</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U</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3"/>
                            <w:jc w:val="left"/>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left:0;text-align:left;margin-left:470.4pt;margin-top:-1.25pt;width:32.6pt;height:1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" o:allowincell="f" stroked="f">
              <v:textbox>
                <w:txbxContent>
                  <w:p w:rsidR="00CB620A" w:rsidRDefault="00CB620A" w:rsidP="00417236">
                    <w:pPr>
                      <w:rPr>
                        <w:b/>
                        <w:sz w:val="20"/>
                      </w:rPr>
                    </w:pPr>
                    <w:r>
                      <w:rPr>
                        <w:rFonts w:hint="eastAsia"/>
                        <w:b/>
                        <w:sz w:val="20"/>
                      </w:rPr>
                      <w:t>A</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B</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C</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2"/>
                      <w:rPr>
                        <w:sz w:val="16"/>
                      </w:rPr>
                    </w:pPr>
                    <w:r>
                      <w:rPr>
                        <w:rFonts w:hint="eastAsia"/>
                      </w:rPr>
                      <w:t>D</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E</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F</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G</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H</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I</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J</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K</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L</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M</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N</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O</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P</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Q</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R</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S</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T</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U</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3"/>
                      <w:jc w:val="left"/>
                    </w:pPr>
                    <w:r>
                      <w:rPr>
                        <w:rFonts w:hint="eastAsia"/>
                      </w:rPr>
                      <w:t>V</w:t>
                    </w:r>
                  </w:p>
                </w:txbxContent>
              </v:textbox>
            </v:shape>
          </w:pict>
        </mc:Fallback>
      </mc:AlternateContent>
    </w:r>
    <w:r>
      <w:rPr>
        <w:noProof/>
      </w:rPr>
      <mc:AlternateContent>
        <mc:Choice Requires="wps">
          <w:drawing>
            <wp:anchor distT="0" distB="0" distL="114300" distR="114300" simplePos="0" relativeHeight="251656192" behindDoc="0" locked="0" layoutInCell="0" allowOverlap="1">
              <wp:simplePos x="0" y="0"/>
              <wp:positionH relativeFrom="column">
                <wp:posOffset>-762000</wp:posOffset>
              </wp:positionH>
              <wp:positionV relativeFrom="paragraph">
                <wp:posOffset>-5080</wp:posOffset>
              </wp:positionV>
              <wp:extent cx="342900" cy="9944100"/>
              <wp:effectExtent l="0" t="0" r="0" b="0"/>
              <wp:wrapNone/>
              <wp:docPr id="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9944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B620A" w:rsidRDefault="00CB620A" w:rsidP="00417236">
                          <w:pPr>
                            <w:rPr>
                              <w:b/>
                              <w:sz w:val="20"/>
                            </w:rPr>
                          </w:pPr>
                          <w:r>
                            <w:rPr>
                              <w:rFonts w:hint="eastAsia"/>
                              <w:b/>
                              <w:sz w:val="20"/>
                            </w:rPr>
                            <w:t>A</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B</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C</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2"/>
                            <w:rPr>
                              <w:sz w:val="16"/>
                            </w:rPr>
                          </w:pPr>
                          <w:r>
                            <w:rPr>
                              <w:rFonts w:hint="eastAsia"/>
                            </w:rPr>
                            <w:t>D</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E</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F</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G</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H</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I</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J</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K</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L</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M</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N</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O</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P</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Q</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R</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S</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T</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U</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3"/>
                            <w:jc w:val="left"/>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27" type="#_x0000_t202" style="position:absolute;left:0;text-align:left;margin-left:-60pt;margin-top:-.4pt;width:27pt;height:7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" o:allowincell="f" stroked="f">
              <v:textbox>
                <w:txbxContent>
                  <w:p w:rsidR="00CB620A" w:rsidRDefault="00CB620A" w:rsidP="00417236">
                    <w:pPr>
                      <w:rPr>
                        <w:b/>
                        <w:sz w:val="20"/>
                      </w:rPr>
                    </w:pPr>
                    <w:r>
                      <w:rPr>
                        <w:rFonts w:hint="eastAsia"/>
                        <w:b/>
                        <w:sz w:val="20"/>
                      </w:rPr>
                      <w:t>A</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B</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C</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2"/>
                      <w:rPr>
                        <w:sz w:val="16"/>
                      </w:rPr>
                    </w:pPr>
                    <w:r>
                      <w:rPr>
                        <w:rFonts w:hint="eastAsia"/>
                      </w:rPr>
                      <w:t>D</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E</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F</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G</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H</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I</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J</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K</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L</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M</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N</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O</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P</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Q</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R</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S</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T</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U</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3"/>
                      <w:jc w:val="left"/>
                    </w:pPr>
                    <w:r>
                      <w:rPr>
                        <w:rFonts w:hint="eastAsia"/>
                      </w:rPr>
                      <w:t>V</w:t>
                    </w:r>
                  </w:p>
                </w:txbxContent>
              </v:textbox>
            </v:shape>
          </w:pict>
        </mc:Fallback>
      </mc:AlternateContent>
    </w:r>
    <w:r>
      <w:rPr>
        <w:noProof/>
      </w:rPr>
      <mc:AlternateContent>
        <mc:Choice Requires="wps">
          <w:drawing>
            <wp:anchor distT="0" distB="0" distL="114300" distR="114300" simplePos="0" relativeHeight="251655168" behindDoc="0" locked="0" layoutInCell="0" allowOverlap="1">
              <wp:simplePos x="0" y="0"/>
              <wp:positionH relativeFrom="column">
                <wp:posOffset>-793750</wp:posOffset>
              </wp:positionH>
              <wp:positionV relativeFrom="paragraph">
                <wp:posOffset>-268605</wp:posOffset>
              </wp:positionV>
              <wp:extent cx="571500" cy="297180"/>
              <wp:effectExtent l="0" t="0" r="0" b="0"/>
              <wp:wrapNone/>
              <wp:docPr id="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B620A" w:rsidRPr="00521D13" w:rsidRDefault="00CB620A" w:rsidP="00417236">
                          <w:pPr>
                            <w:rPr>
                              <w:rFonts w:ascii="宋体" w:hAnsi="宋体"/>
                              <w:b/>
                              <w:sz w:val="18"/>
                            </w:rPr>
                          </w:pPr>
                          <w:r w:rsidRPr="00521D13">
                            <w:rPr>
                              <w:rFonts w:ascii="宋体" w:hAnsi="宋体" w:hint="eastAsia"/>
                              <w:b/>
                              <w:sz w:val="18"/>
                            </w:rPr>
                            <w:t>由此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28" type="#_x0000_t202" style="position:absolute;left:0;text-align:left;margin-left:-62.5pt;margin-top:-21.15pt;width:45pt;height:23.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" o:allowincell="f" stroked="f">
              <v:textbox>
                <w:txbxContent>
                  <w:p w:rsidR="00CB620A" w:rsidRPr="00521D13" w:rsidRDefault="00CB620A" w:rsidP="00417236">
                    <w:pPr>
                      <w:rPr>
                        <w:rFonts w:ascii="宋体" w:hAnsi="宋体"/>
                        <w:b/>
                        <w:sz w:val="18"/>
                      </w:rPr>
                    </w:pPr>
                    <w:r w:rsidRPr="00521D13">
                      <w:rPr>
                        <w:rFonts w:ascii="宋体" w:hAnsi="宋体" w:hint="eastAsia"/>
                        <w:b/>
                        <w:sz w:val="18"/>
                      </w:rPr>
                      <w:t>由此</w:t>
                    </w:r>
                  </w:p>
                </w:txbxContent>
              </v:textbox>
            </v:shape>
          </w:pict>
        </mc:Fallback>
      </mc:AlternateContent>
    </w:r>
    <w:r>
      <w:rPr>
        <w:rFonts w:hint="eastAsia"/>
        <w:sz w:val="28"/>
      </w:rPr>
      <w:t xml:space="preserve">- </w:t>
    </w:r>
    <w:r>
      <w:rPr>
        <w:rStyle w:val="PageNumber"/>
        <w:sz w:val="28"/>
      </w:rPr>
      <w:fldChar w:fldCharType="begin"/>
    </w:r>
    <w:r>
      <w:rPr>
        <w:rStyle w:val="PageNumber"/>
        <w:sz w:val="28"/>
      </w:rPr>
      <w:instrText xml:space="preserve"> PAGE </w:instrText>
    </w:r>
    <w:r>
      <w:rPr>
        <w:rStyle w:val="PageNumber"/>
        <w:sz w:val="28"/>
      </w:rPr>
      <w:fldChar w:fldCharType="separate"/>
    </w:r>
    <w:r w:rsidR="0079792F">
      <w:rPr>
        <w:rStyle w:val="PageNumber"/>
        <w:noProof/>
        <w:sz w:val="28"/>
      </w:rPr>
      <w:t>13</w:t>
    </w:r>
    <w:r>
      <w:rPr>
        <w:rStyle w:val="PageNumber"/>
        <w:sz w:val="28"/>
      </w:rPr>
      <w:fldChar w:fldCharType="end"/>
    </w:r>
    <w:r>
      <w:rPr>
        <w:rStyle w:val="PageNumber"/>
        <w:rFonts w:hint="eastAsia"/>
        <w:sz w:val="28"/>
      </w:rPr>
      <w:t xml:space="preserve"> </w:t>
    </w:r>
    <w:r>
      <w:rPr>
        <w:rStyle w:val="PageNumber"/>
        <w:sz w:val="28"/>
      </w:rPr>
      <w: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620A" w:rsidRDefault="00CB620A">
    <w:pPr>
      <w:pStyle w:val="Header"/>
    </w:pPr>
    <w:r>
      <w:rPr>
        <w:noProof/>
      </w:rPr>
      <mc:AlternateContent>
        <mc:Choice Requires="wps">
          <w:drawing>
            <wp:anchor distT="0" distB="0" distL="114300" distR="114300" simplePos="0" relativeHeight="251660288" behindDoc="0" locked="0" layoutInCell="0" allowOverlap="1">
              <wp:simplePos x="0" y="0"/>
              <wp:positionH relativeFrom="column">
                <wp:posOffset>5942330</wp:posOffset>
              </wp:positionH>
              <wp:positionV relativeFrom="paragraph">
                <wp:posOffset>-49530</wp:posOffset>
              </wp:positionV>
              <wp:extent cx="414020" cy="10058400"/>
              <wp:effectExtent l="0" t="0" r="0" b="0"/>
              <wp:wrapNone/>
              <wp:docPr id="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B620A" w:rsidRDefault="00CB620A" w:rsidP="00417236">
                          <w:pPr>
                            <w:rPr>
                              <w:b/>
                              <w:sz w:val="20"/>
                            </w:rPr>
                          </w:pPr>
                          <w:r>
                            <w:rPr>
                              <w:rFonts w:hint="eastAsia"/>
                              <w:b/>
                              <w:sz w:val="20"/>
                            </w:rPr>
                            <w:t>A</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B</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C</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2"/>
                            <w:rPr>
                              <w:sz w:val="16"/>
                            </w:rPr>
                          </w:pPr>
                          <w:r>
                            <w:rPr>
                              <w:rFonts w:hint="eastAsia"/>
                            </w:rPr>
                            <w:t>D</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E</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F</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G</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H</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I</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J</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K</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L</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M</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N</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O</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P</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Q</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R</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S</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T</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U</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3"/>
                            <w:jc w:val="left"/>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 o:spid="_x0000_s1029" type="#_x0000_t202" style="position:absolute;left:0;text-align:left;margin-left:467.9pt;margin-top:-3.9pt;width:32.6pt;height:1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" o:allowincell="f" stroked="f">
              <v:textbox>
                <w:txbxContent>
                  <w:p w:rsidR="00CB620A" w:rsidRDefault="00CB620A" w:rsidP="00417236">
                    <w:pPr>
                      <w:rPr>
                        <w:b/>
                        <w:sz w:val="20"/>
                      </w:rPr>
                    </w:pPr>
                    <w:r>
                      <w:rPr>
                        <w:rFonts w:hint="eastAsia"/>
                        <w:b/>
                        <w:sz w:val="20"/>
                      </w:rPr>
                      <w:t>A</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B</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C</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2"/>
                      <w:rPr>
                        <w:sz w:val="16"/>
                      </w:rPr>
                    </w:pPr>
                    <w:r>
                      <w:rPr>
                        <w:rFonts w:hint="eastAsia"/>
                      </w:rPr>
                      <w:t>D</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E</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F</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G</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H</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I</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J</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K</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L</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M</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N</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O</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P</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Q</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R</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S</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T</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U</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3"/>
                      <w:jc w:val="left"/>
                    </w:pPr>
                    <w:r>
                      <w:rPr>
                        <w:rFonts w:hint="eastAsia"/>
                      </w:rPr>
                      <w:t>V</w:t>
                    </w:r>
                  </w:p>
                </w:txbxContent>
              </v:textbox>
            </v:shap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-819150</wp:posOffset>
              </wp:positionH>
              <wp:positionV relativeFrom="paragraph">
                <wp:posOffset>-382905</wp:posOffset>
              </wp:positionV>
              <wp:extent cx="571500" cy="297180"/>
              <wp:effectExtent l="0" t="0" r="0" b="0"/>
              <wp:wrapNone/>
              <wp:docPr id="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B620A" w:rsidRPr="00521D13" w:rsidRDefault="00CB620A" w:rsidP="00417236">
                          <w:pPr>
                            <w:rPr>
                              <w:rFonts w:ascii="宋体" w:hAnsi="宋体"/>
                              <w:b/>
                              <w:sz w:val="18"/>
                            </w:rPr>
                          </w:pPr>
                          <w:r w:rsidRPr="00521D13">
                            <w:rPr>
                              <w:rFonts w:ascii="宋体" w:hAnsi="宋体" w:hint="eastAsia"/>
                              <w:b/>
                              <w:sz w:val="18"/>
                            </w:rPr>
                            <w:t>由此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0" type="#_x0000_t202" style="position:absolute;left:0;text-align:left;margin-left:-64.5pt;margin-top:-30.15pt;width:45pt;height:23.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" o:allowincell="f" stroked="f">
              <v:textbox>
                <w:txbxContent>
                  <w:p w:rsidR="00CB620A" w:rsidRPr="00521D13" w:rsidRDefault="00CB620A" w:rsidP="00417236">
                    <w:pPr>
                      <w:rPr>
                        <w:rFonts w:ascii="宋体" w:hAnsi="宋体"/>
                        <w:b/>
                        <w:sz w:val="18"/>
                      </w:rPr>
                    </w:pPr>
                    <w:r w:rsidRPr="00521D13">
                      <w:rPr>
                        <w:rFonts w:ascii="宋体" w:hAnsi="宋体" w:hint="eastAsia"/>
                        <w:b/>
                        <w:sz w:val="18"/>
                      </w:rPr>
                      <w:t>由此</w:t>
                    </w:r>
                  </w:p>
                </w:txbxContent>
              </v:textbox>
            </v:shape>
          </w:pict>
        </mc:Fallback>
      </mc:AlternateContent>
    </w:r>
    <w:r>
      <w:rPr>
        <w:noProof/>
      </w:rPr>
      <mc:AlternateContent>
        <mc:Choice Requires="wps">
          <w:drawing>
            <wp:anchor distT="0" distB="0" distL="114300" distR="114300" simplePos="0" relativeHeight="251659264" behindDoc="0" locked="0" layoutInCell="0" allowOverlap="1">
              <wp:simplePos x="0" y="0"/>
              <wp:positionH relativeFrom="column">
                <wp:posOffset>-768350</wp:posOffset>
              </wp:positionH>
              <wp:positionV relativeFrom="paragraph">
                <wp:posOffset>-49530</wp:posOffset>
              </wp:positionV>
              <wp:extent cx="342900" cy="9944100"/>
              <wp:effectExtent l="0" t="0" r="0" b="0"/>
              <wp:wrapNone/>
              <wp:docPr id="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9944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B620A" w:rsidRDefault="00CB620A" w:rsidP="00417236">
                          <w:pPr>
                            <w:rPr>
                              <w:b/>
                              <w:sz w:val="20"/>
                            </w:rPr>
                          </w:pPr>
                          <w:r>
                            <w:rPr>
                              <w:rFonts w:hint="eastAsia"/>
                              <w:b/>
                              <w:sz w:val="20"/>
                            </w:rPr>
                            <w:t>A</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B</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C</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2"/>
                            <w:rPr>
                              <w:sz w:val="16"/>
                            </w:rPr>
                          </w:pPr>
                          <w:r>
                            <w:rPr>
                              <w:rFonts w:hint="eastAsia"/>
                            </w:rPr>
                            <w:t>D</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E</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F</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G</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H</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I</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J</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K</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L</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M</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N</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O</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P</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Q</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R</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S</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T</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U</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3"/>
                            <w:jc w:val="left"/>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31" type="#_x0000_t202" style="position:absolute;left:0;text-align:left;margin-left:-60.5pt;margin-top:-3.9pt;width:27pt;height:7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" o:allowincell="f" stroked="f">
              <v:textbox>
                <w:txbxContent>
                  <w:p w:rsidR="00CB620A" w:rsidRDefault="00CB620A" w:rsidP="00417236">
                    <w:pPr>
                      <w:rPr>
                        <w:b/>
                        <w:sz w:val="20"/>
                      </w:rPr>
                    </w:pPr>
                    <w:r>
                      <w:rPr>
                        <w:rFonts w:hint="eastAsia"/>
                        <w:b/>
                        <w:sz w:val="20"/>
                      </w:rPr>
                      <w:t>A</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B</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C</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2"/>
                      <w:rPr>
                        <w:sz w:val="16"/>
                      </w:rPr>
                    </w:pPr>
                    <w:r>
                      <w:rPr>
                        <w:rFonts w:hint="eastAsia"/>
                      </w:rPr>
                      <w:t>D</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E</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20"/>
                      </w:rPr>
                    </w:pPr>
                    <w:r>
                      <w:rPr>
                        <w:rFonts w:hint="eastAsia"/>
                        <w:b/>
                        <w:sz w:val="20"/>
                      </w:rPr>
                      <w:t>F</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G</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H</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I</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J</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K</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L</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M</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N</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O</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P</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Q</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R</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S</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T</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rPr>
                        <w:b/>
                        <w:sz w:val="16"/>
                      </w:rPr>
                    </w:pPr>
                    <w:r>
                      <w:rPr>
                        <w:rFonts w:hint="eastAsia"/>
                        <w:b/>
                        <w:sz w:val="20"/>
                      </w:rPr>
                      <w:t>U</w:t>
                    </w:r>
                  </w:p>
                  <w:p w:rsidR="00CB620A" w:rsidRDefault="00CB620A" w:rsidP="00417236">
                    <w:pPr>
                      <w:rPr>
                        <w:b/>
                        <w:sz w:val="10"/>
                      </w:rPr>
                    </w:pPr>
                  </w:p>
                  <w:p w:rsidR="00CB620A" w:rsidRDefault="00CB620A" w:rsidP="00417236">
                    <w:pPr>
                      <w:rPr>
                        <w:b/>
                        <w:sz w:val="16"/>
                      </w:rPr>
                    </w:pPr>
                  </w:p>
                  <w:p w:rsidR="00CB620A" w:rsidRDefault="00CB620A" w:rsidP="00417236">
                    <w:pPr>
                      <w:rPr>
                        <w:b/>
                        <w:sz w:val="16"/>
                      </w:rPr>
                    </w:pPr>
                  </w:p>
                  <w:p w:rsidR="00CB620A" w:rsidRDefault="00CB620A" w:rsidP="00417236">
                    <w:pPr>
                      <w:pStyle w:val="Heading3"/>
                      <w:jc w:val="left"/>
                    </w:pPr>
                    <w:r>
                      <w:rPr>
                        <w:rFonts w:hint="eastAsia"/>
                      </w:rPr>
                      <w:t>V</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4F6E11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7292BE1"/>
    <w:multiLevelType w:val="multilevel"/>
    <w:tmpl w:val="DA7C406A"/>
    <w:lvl w:ilvl="0">
      <w:start w:val="1"/>
      <w:numFmt w:val="decimal"/>
      <w:lvlText w:val="%1."/>
      <w:lvlJc w:val="left"/>
      <w:pPr>
        <w:tabs>
          <w:tab w:val="num" w:pos="1797"/>
        </w:tabs>
        <w:ind w:left="0" w:firstLine="360"/>
      </w:pPr>
      <w:rPr>
        <w:rFonts w:ascii="Times New Roman" w:eastAsia="宋体" w:hAnsi="Times New Roman" w:cs="Times New Roman" w:hint="default"/>
        <w:color w:val="auto"/>
      </w:rPr>
    </w:lvl>
    <w:lvl w:ilvl="1">
      <w:start w:val="1"/>
      <w:numFmt w:val="lowerRoman"/>
      <w:lvlText w:val="%2."/>
      <w:lvlJc w:val="right"/>
      <w:pPr>
        <w:tabs>
          <w:tab w:val="num" w:pos="1871"/>
        </w:tabs>
        <w:ind w:left="1871" w:hanging="624"/>
      </w:pPr>
      <w:rPr>
        <w:rFonts w:hint="default"/>
      </w:rPr>
    </w:lvl>
    <w:lvl w:ilvl="2">
      <w:start w:val="1"/>
      <w:numFmt w:val="lowerRoman"/>
      <w:lvlText w:val="%3."/>
      <w:lvlJc w:val="right"/>
      <w:pPr>
        <w:tabs>
          <w:tab w:val="num" w:pos="2325"/>
        </w:tabs>
        <w:ind w:left="2325" w:hanging="17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2" w15:restartNumberingAfterBreak="0">
    <w:nsid w:val="262469AB"/>
    <w:multiLevelType w:val="singleLevel"/>
    <w:tmpl w:val="365A8C62"/>
    <w:lvl w:ilvl="0">
      <w:start w:val="1"/>
      <w:numFmt w:val="decimal"/>
      <w:pStyle w:val="para"/>
      <w:lvlText w:val="%1."/>
      <w:lvlJc w:val="left"/>
      <w:pPr>
        <w:tabs>
          <w:tab w:val="num" w:pos="810"/>
        </w:tabs>
        <w:ind w:left="450" w:firstLine="0"/>
      </w:pPr>
      <w:rPr>
        <w:rFonts w:hint="eastAsia"/>
      </w:rPr>
    </w:lvl>
  </w:abstractNum>
  <w:abstractNum w:abstractNumId="3" w15:restartNumberingAfterBreak="0">
    <w:nsid w:val="2C0574A0"/>
    <w:multiLevelType w:val="hybridMultilevel"/>
    <w:tmpl w:val="954E3DC4"/>
    <w:lvl w:ilvl="0" w:tplc="440858D0">
      <w:start w:val="1"/>
      <w:numFmt w:val="japaneseCounting"/>
      <w:lvlText w:val="（%1）"/>
      <w:lvlJc w:val="left"/>
      <w:pPr>
        <w:ind w:left="3915" w:hanging="855"/>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B480421"/>
    <w:multiLevelType w:val="singleLevel"/>
    <w:tmpl w:val="2FD43C20"/>
    <w:lvl w:ilvl="0">
      <w:start w:val="1"/>
      <w:numFmt w:val="decimal"/>
      <w:pStyle w:val="j-draft"/>
      <w:lvlText w:val="%1."/>
      <w:lvlJc w:val="left"/>
      <w:pPr>
        <w:tabs>
          <w:tab w:val="num" w:pos="360"/>
        </w:tabs>
        <w:ind w:left="0" w:firstLine="0"/>
      </w:pPr>
      <w:rPr>
        <w:rFonts w:hint="eastAsia"/>
        <w:color w:val="auto"/>
        <w:szCs w:val="28"/>
      </w:rPr>
    </w:lvl>
  </w:abstractNum>
  <w:abstractNum w:abstractNumId="5" w15:restartNumberingAfterBreak="0">
    <w:nsid w:val="430D1770"/>
    <w:multiLevelType w:val="hybridMultilevel"/>
    <w:tmpl w:val="C528202E"/>
    <w:lvl w:ilvl="0" w:tplc="D5465FDA">
      <w:start w:val="1"/>
      <w:numFmt w:val="decimal"/>
      <w:pStyle w:val="HangingEn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ADC63E3"/>
    <w:multiLevelType w:val="hybridMultilevel"/>
    <w:tmpl w:val="588A1D06"/>
    <w:lvl w:ilvl="0" w:tplc="BE0E9D48">
      <w:start w:val="2"/>
      <w:numFmt w:val="japaneseCounting"/>
      <w:lvlText w:val="（%1）"/>
      <w:lvlJc w:val="left"/>
      <w:pPr>
        <w:ind w:left="1395" w:hanging="855"/>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689277B1"/>
    <w:multiLevelType w:val="hybridMultilevel"/>
    <w:tmpl w:val="551EDD42"/>
    <w:lvl w:ilvl="0" w:tplc="5538ABE0">
      <w:start w:val="1"/>
      <w:numFmt w:val="japaneseCounting"/>
      <w:lvlText w:val="(%1)"/>
      <w:lvlJc w:val="left"/>
      <w:pPr>
        <w:ind w:left="1180" w:hanging="460"/>
      </w:pPr>
      <w:rPr>
        <w:rFonts w:eastAsia="宋体"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5"/>
  </w:num>
  <w:num w:numId="5">
    <w:abstractNumId w:val="1"/>
  </w:num>
  <w:num w:numId="6">
    <w:abstractNumId w:val="3"/>
  </w:num>
  <w:num w:numId="7">
    <w:abstractNumId w:val="6"/>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bordersDoNotSurroundHeader/>
  <w:bordersDoNotSurroundFooter/>
  <w:activeWritingStyle w:appName="MSWord" w:lang="en-US" w:vendorID="64" w:dllVersion="131078" w:nlCheck="1" w:checkStyle="0"/>
  <w:activeWritingStyle w:appName="MSWord" w:lang="zh-TW" w:vendorID="64" w:dllVersion="131077" w:nlCheck="1" w:checkStyle="1"/>
  <w:activeWritingStyle w:appName="MSWord" w:lang="zh-CN" w:vendorID="64" w:dllVersion="131077" w:nlCheck="1" w:checkStyle="1"/>
  <w:activeWritingStyle w:appName="MSWord" w:lang="zh-HK" w:vendorID="64" w:dllVersion="131077" w:nlCheck="1" w:checkStyle="1"/>
  <w:activeWritingStyle w:appName="MSWord" w:lang="en-GB" w:vendorID="64" w:dllVersion="131078" w:nlCheck="1" w:checkStyle="0"/>
  <w:activeWritingStyle w:appName="MSWord" w:lang="en-HK" w:vendorID="64" w:dllVersion="131078" w:nlCheck="1" w:checkStyle="0"/>
  <w:attachedTemplate r:id="rId1"/>
  <w:defaultTabStop w:val="432"/>
  <w:drawingGridHorizontalSpacing w:val="140"/>
  <w:drawingGridVerticalSpacing w:val="190"/>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B13"/>
    <w:rsid w:val="0000030E"/>
    <w:rsid w:val="00000893"/>
    <w:rsid w:val="00000B9F"/>
    <w:rsid w:val="00001476"/>
    <w:rsid w:val="00001787"/>
    <w:rsid w:val="00001998"/>
    <w:rsid w:val="00001C83"/>
    <w:rsid w:val="0000240E"/>
    <w:rsid w:val="0000251E"/>
    <w:rsid w:val="000025CB"/>
    <w:rsid w:val="0000302B"/>
    <w:rsid w:val="000030A4"/>
    <w:rsid w:val="00003961"/>
    <w:rsid w:val="00003DD2"/>
    <w:rsid w:val="00003DE9"/>
    <w:rsid w:val="00004C3A"/>
    <w:rsid w:val="00004F40"/>
    <w:rsid w:val="000055FF"/>
    <w:rsid w:val="000056F0"/>
    <w:rsid w:val="000058E9"/>
    <w:rsid w:val="00005BD0"/>
    <w:rsid w:val="00005F9D"/>
    <w:rsid w:val="00006359"/>
    <w:rsid w:val="0000696C"/>
    <w:rsid w:val="00006A91"/>
    <w:rsid w:val="00007715"/>
    <w:rsid w:val="00007738"/>
    <w:rsid w:val="000079CD"/>
    <w:rsid w:val="00007B1E"/>
    <w:rsid w:val="00007C90"/>
    <w:rsid w:val="000108FF"/>
    <w:rsid w:val="00011029"/>
    <w:rsid w:val="0001166A"/>
    <w:rsid w:val="00011819"/>
    <w:rsid w:val="00011841"/>
    <w:rsid w:val="00012210"/>
    <w:rsid w:val="00013036"/>
    <w:rsid w:val="000137F0"/>
    <w:rsid w:val="00013D4C"/>
    <w:rsid w:val="00013E51"/>
    <w:rsid w:val="00014349"/>
    <w:rsid w:val="00014397"/>
    <w:rsid w:val="000143FF"/>
    <w:rsid w:val="0001524B"/>
    <w:rsid w:val="00016491"/>
    <w:rsid w:val="00016630"/>
    <w:rsid w:val="00016F5C"/>
    <w:rsid w:val="000176FE"/>
    <w:rsid w:val="000178A5"/>
    <w:rsid w:val="00017EBC"/>
    <w:rsid w:val="0002011E"/>
    <w:rsid w:val="000202B5"/>
    <w:rsid w:val="0002031F"/>
    <w:rsid w:val="00020F2E"/>
    <w:rsid w:val="00021027"/>
    <w:rsid w:val="000213E6"/>
    <w:rsid w:val="00021408"/>
    <w:rsid w:val="00021F37"/>
    <w:rsid w:val="00022184"/>
    <w:rsid w:val="00022404"/>
    <w:rsid w:val="00022718"/>
    <w:rsid w:val="0002273C"/>
    <w:rsid w:val="00022917"/>
    <w:rsid w:val="00022991"/>
    <w:rsid w:val="00022C34"/>
    <w:rsid w:val="00022E07"/>
    <w:rsid w:val="00022E76"/>
    <w:rsid w:val="00022F81"/>
    <w:rsid w:val="0002357B"/>
    <w:rsid w:val="00023D29"/>
    <w:rsid w:val="000241C4"/>
    <w:rsid w:val="00024344"/>
    <w:rsid w:val="0002458C"/>
    <w:rsid w:val="00024ED5"/>
    <w:rsid w:val="00025076"/>
    <w:rsid w:val="00025374"/>
    <w:rsid w:val="000255FB"/>
    <w:rsid w:val="000258A5"/>
    <w:rsid w:val="000258BE"/>
    <w:rsid w:val="00025CFF"/>
    <w:rsid w:val="00025DA6"/>
    <w:rsid w:val="00025E46"/>
    <w:rsid w:val="00026C22"/>
    <w:rsid w:val="00027090"/>
    <w:rsid w:val="00027607"/>
    <w:rsid w:val="0002788A"/>
    <w:rsid w:val="00027C46"/>
    <w:rsid w:val="00027C9F"/>
    <w:rsid w:val="00027CBD"/>
    <w:rsid w:val="00027E1B"/>
    <w:rsid w:val="00030367"/>
    <w:rsid w:val="00030B94"/>
    <w:rsid w:val="00031889"/>
    <w:rsid w:val="00031E2C"/>
    <w:rsid w:val="00031F75"/>
    <w:rsid w:val="000326D6"/>
    <w:rsid w:val="00032BAA"/>
    <w:rsid w:val="00033321"/>
    <w:rsid w:val="000334A7"/>
    <w:rsid w:val="00033B54"/>
    <w:rsid w:val="00033C38"/>
    <w:rsid w:val="00033D46"/>
    <w:rsid w:val="0003458D"/>
    <w:rsid w:val="000347DE"/>
    <w:rsid w:val="00034A5B"/>
    <w:rsid w:val="00034B44"/>
    <w:rsid w:val="000357D2"/>
    <w:rsid w:val="000361FB"/>
    <w:rsid w:val="00036448"/>
    <w:rsid w:val="000365E0"/>
    <w:rsid w:val="00036839"/>
    <w:rsid w:val="00036D95"/>
    <w:rsid w:val="00037719"/>
    <w:rsid w:val="00037DDA"/>
    <w:rsid w:val="00040397"/>
    <w:rsid w:val="00040834"/>
    <w:rsid w:val="00040E91"/>
    <w:rsid w:val="00041164"/>
    <w:rsid w:val="000411B3"/>
    <w:rsid w:val="00041477"/>
    <w:rsid w:val="00041517"/>
    <w:rsid w:val="00041AD8"/>
    <w:rsid w:val="000420E2"/>
    <w:rsid w:val="00042703"/>
    <w:rsid w:val="00042850"/>
    <w:rsid w:val="00042EE1"/>
    <w:rsid w:val="000432F4"/>
    <w:rsid w:val="000439C4"/>
    <w:rsid w:val="00044237"/>
    <w:rsid w:val="000443FC"/>
    <w:rsid w:val="00044451"/>
    <w:rsid w:val="0004465B"/>
    <w:rsid w:val="000447C0"/>
    <w:rsid w:val="00044B4A"/>
    <w:rsid w:val="00044C77"/>
    <w:rsid w:val="00044DDD"/>
    <w:rsid w:val="00045BCF"/>
    <w:rsid w:val="00045EC9"/>
    <w:rsid w:val="00045F21"/>
    <w:rsid w:val="000462EA"/>
    <w:rsid w:val="0004662B"/>
    <w:rsid w:val="000467EE"/>
    <w:rsid w:val="00046A39"/>
    <w:rsid w:val="00046BB5"/>
    <w:rsid w:val="00047F9C"/>
    <w:rsid w:val="00047FE2"/>
    <w:rsid w:val="000501BD"/>
    <w:rsid w:val="0005047F"/>
    <w:rsid w:val="00050850"/>
    <w:rsid w:val="00050B78"/>
    <w:rsid w:val="00050CAE"/>
    <w:rsid w:val="00050E89"/>
    <w:rsid w:val="00050F48"/>
    <w:rsid w:val="0005157A"/>
    <w:rsid w:val="0005186A"/>
    <w:rsid w:val="00051A1B"/>
    <w:rsid w:val="00051BD4"/>
    <w:rsid w:val="00051DBD"/>
    <w:rsid w:val="00051E01"/>
    <w:rsid w:val="00051E3F"/>
    <w:rsid w:val="00051F8E"/>
    <w:rsid w:val="000520A3"/>
    <w:rsid w:val="000520AB"/>
    <w:rsid w:val="0005249A"/>
    <w:rsid w:val="0005266E"/>
    <w:rsid w:val="00052A5F"/>
    <w:rsid w:val="00052E8A"/>
    <w:rsid w:val="00053112"/>
    <w:rsid w:val="00053121"/>
    <w:rsid w:val="000536CF"/>
    <w:rsid w:val="00053A73"/>
    <w:rsid w:val="00054675"/>
    <w:rsid w:val="00054740"/>
    <w:rsid w:val="0005496E"/>
    <w:rsid w:val="00054FEF"/>
    <w:rsid w:val="000552D6"/>
    <w:rsid w:val="000555E0"/>
    <w:rsid w:val="000557AE"/>
    <w:rsid w:val="000557D0"/>
    <w:rsid w:val="000558F5"/>
    <w:rsid w:val="000561AD"/>
    <w:rsid w:val="000564F5"/>
    <w:rsid w:val="00056642"/>
    <w:rsid w:val="00056C0B"/>
    <w:rsid w:val="00056CFB"/>
    <w:rsid w:val="00056EAF"/>
    <w:rsid w:val="0005755E"/>
    <w:rsid w:val="00057C15"/>
    <w:rsid w:val="000602A5"/>
    <w:rsid w:val="0006092D"/>
    <w:rsid w:val="00060B1D"/>
    <w:rsid w:val="00060E9A"/>
    <w:rsid w:val="0006137D"/>
    <w:rsid w:val="00061908"/>
    <w:rsid w:val="00061F02"/>
    <w:rsid w:val="0006258A"/>
    <w:rsid w:val="0006287A"/>
    <w:rsid w:val="00063624"/>
    <w:rsid w:val="0006379E"/>
    <w:rsid w:val="00063F8C"/>
    <w:rsid w:val="000645F4"/>
    <w:rsid w:val="00064BAA"/>
    <w:rsid w:val="00064C0B"/>
    <w:rsid w:val="0006511A"/>
    <w:rsid w:val="00065127"/>
    <w:rsid w:val="00065747"/>
    <w:rsid w:val="00065D3A"/>
    <w:rsid w:val="00066163"/>
    <w:rsid w:val="000663E7"/>
    <w:rsid w:val="000665E7"/>
    <w:rsid w:val="000667E9"/>
    <w:rsid w:val="00066C35"/>
    <w:rsid w:val="0006740F"/>
    <w:rsid w:val="00067423"/>
    <w:rsid w:val="000678F5"/>
    <w:rsid w:val="00070245"/>
    <w:rsid w:val="0007059B"/>
    <w:rsid w:val="00070601"/>
    <w:rsid w:val="00070D1E"/>
    <w:rsid w:val="0007130B"/>
    <w:rsid w:val="00071480"/>
    <w:rsid w:val="00071692"/>
    <w:rsid w:val="00071AE9"/>
    <w:rsid w:val="00071B81"/>
    <w:rsid w:val="00071E6C"/>
    <w:rsid w:val="000726C6"/>
    <w:rsid w:val="00072B6F"/>
    <w:rsid w:val="0007310C"/>
    <w:rsid w:val="00073817"/>
    <w:rsid w:val="00073A49"/>
    <w:rsid w:val="00073BF0"/>
    <w:rsid w:val="00074060"/>
    <w:rsid w:val="000740D8"/>
    <w:rsid w:val="0007450C"/>
    <w:rsid w:val="00074767"/>
    <w:rsid w:val="000749CC"/>
    <w:rsid w:val="00074EC2"/>
    <w:rsid w:val="000752AD"/>
    <w:rsid w:val="00075418"/>
    <w:rsid w:val="00075C88"/>
    <w:rsid w:val="00075F70"/>
    <w:rsid w:val="00076648"/>
    <w:rsid w:val="00076AB0"/>
    <w:rsid w:val="00076F62"/>
    <w:rsid w:val="00077382"/>
    <w:rsid w:val="000774D1"/>
    <w:rsid w:val="00077630"/>
    <w:rsid w:val="00077B11"/>
    <w:rsid w:val="00077D10"/>
    <w:rsid w:val="0008000F"/>
    <w:rsid w:val="00081A04"/>
    <w:rsid w:val="00081D3F"/>
    <w:rsid w:val="00081F1D"/>
    <w:rsid w:val="00082AE9"/>
    <w:rsid w:val="00082BDD"/>
    <w:rsid w:val="00082DDA"/>
    <w:rsid w:val="000830A1"/>
    <w:rsid w:val="000830B9"/>
    <w:rsid w:val="00083C40"/>
    <w:rsid w:val="000847D7"/>
    <w:rsid w:val="00084BBA"/>
    <w:rsid w:val="00084E74"/>
    <w:rsid w:val="00084E8F"/>
    <w:rsid w:val="0008543C"/>
    <w:rsid w:val="00085562"/>
    <w:rsid w:val="000858C3"/>
    <w:rsid w:val="00085942"/>
    <w:rsid w:val="000860CB"/>
    <w:rsid w:val="000860E9"/>
    <w:rsid w:val="00086132"/>
    <w:rsid w:val="00086287"/>
    <w:rsid w:val="000865DC"/>
    <w:rsid w:val="000869C4"/>
    <w:rsid w:val="00087136"/>
    <w:rsid w:val="000872F6"/>
    <w:rsid w:val="0008770F"/>
    <w:rsid w:val="00087F2D"/>
    <w:rsid w:val="0009028F"/>
    <w:rsid w:val="000909FA"/>
    <w:rsid w:val="00090A02"/>
    <w:rsid w:val="00090D07"/>
    <w:rsid w:val="0009154B"/>
    <w:rsid w:val="00091554"/>
    <w:rsid w:val="0009220D"/>
    <w:rsid w:val="0009239D"/>
    <w:rsid w:val="00092682"/>
    <w:rsid w:val="00093654"/>
    <w:rsid w:val="00093A69"/>
    <w:rsid w:val="00093F35"/>
    <w:rsid w:val="00093F3A"/>
    <w:rsid w:val="00094953"/>
    <w:rsid w:val="00094C6B"/>
    <w:rsid w:val="00094EAC"/>
    <w:rsid w:val="0009504F"/>
    <w:rsid w:val="000952E8"/>
    <w:rsid w:val="0009576B"/>
    <w:rsid w:val="0009582C"/>
    <w:rsid w:val="00095ED0"/>
    <w:rsid w:val="000961F7"/>
    <w:rsid w:val="00096679"/>
    <w:rsid w:val="00096EC4"/>
    <w:rsid w:val="00097298"/>
    <w:rsid w:val="000972AA"/>
    <w:rsid w:val="00097366"/>
    <w:rsid w:val="000976D5"/>
    <w:rsid w:val="00097761"/>
    <w:rsid w:val="00097BE5"/>
    <w:rsid w:val="00097D8F"/>
    <w:rsid w:val="000A0023"/>
    <w:rsid w:val="000A049C"/>
    <w:rsid w:val="000A0545"/>
    <w:rsid w:val="000A0812"/>
    <w:rsid w:val="000A0CB8"/>
    <w:rsid w:val="000A14B4"/>
    <w:rsid w:val="000A1B2F"/>
    <w:rsid w:val="000A223F"/>
    <w:rsid w:val="000A24AE"/>
    <w:rsid w:val="000A24C6"/>
    <w:rsid w:val="000A2587"/>
    <w:rsid w:val="000A27C2"/>
    <w:rsid w:val="000A28A3"/>
    <w:rsid w:val="000A2CDA"/>
    <w:rsid w:val="000A2D15"/>
    <w:rsid w:val="000A2ED3"/>
    <w:rsid w:val="000A2F9B"/>
    <w:rsid w:val="000A308C"/>
    <w:rsid w:val="000A32EF"/>
    <w:rsid w:val="000A336F"/>
    <w:rsid w:val="000A34EF"/>
    <w:rsid w:val="000A3DDD"/>
    <w:rsid w:val="000A3F41"/>
    <w:rsid w:val="000A4508"/>
    <w:rsid w:val="000A451A"/>
    <w:rsid w:val="000A484D"/>
    <w:rsid w:val="000A49E6"/>
    <w:rsid w:val="000A4EB2"/>
    <w:rsid w:val="000A4EC3"/>
    <w:rsid w:val="000A4F1A"/>
    <w:rsid w:val="000A56B2"/>
    <w:rsid w:val="000A5798"/>
    <w:rsid w:val="000A5C03"/>
    <w:rsid w:val="000A5C6C"/>
    <w:rsid w:val="000A646E"/>
    <w:rsid w:val="000A666D"/>
    <w:rsid w:val="000A6703"/>
    <w:rsid w:val="000A6AFA"/>
    <w:rsid w:val="000B006D"/>
    <w:rsid w:val="000B017C"/>
    <w:rsid w:val="000B07B6"/>
    <w:rsid w:val="000B0EA3"/>
    <w:rsid w:val="000B0F17"/>
    <w:rsid w:val="000B104F"/>
    <w:rsid w:val="000B1680"/>
    <w:rsid w:val="000B1D13"/>
    <w:rsid w:val="000B1E60"/>
    <w:rsid w:val="000B22A5"/>
    <w:rsid w:val="000B2557"/>
    <w:rsid w:val="000B2F52"/>
    <w:rsid w:val="000B3430"/>
    <w:rsid w:val="000B3431"/>
    <w:rsid w:val="000B35BD"/>
    <w:rsid w:val="000B3F25"/>
    <w:rsid w:val="000B4006"/>
    <w:rsid w:val="000B4357"/>
    <w:rsid w:val="000B46A9"/>
    <w:rsid w:val="000B4B10"/>
    <w:rsid w:val="000B4BCF"/>
    <w:rsid w:val="000B4E02"/>
    <w:rsid w:val="000B5418"/>
    <w:rsid w:val="000B56BD"/>
    <w:rsid w:val="000B63CC"/>
    <w:rsid w:val="000B6456"/>
    <w:rsid w:val="000B6E2E"/>
    <w:rsid w:val="000B7222"/>
    <w:rsid w:val="000B7264"/>
    <w:rsid w:val="000B76CB"/>
    <w:rsid w:val="000B78AB"/>
    <w:rsid w:val="000B7907"/>
    <w:rsid w:val="000B7986"/>
    <w:rsid w:val="000C088A"/>
    <w:rsid w:val="000C0A8D"/>
    <w:rsid w:val="000C0F7D"/>
    <w:rsid w:val="000C1C91"/>
    <w:rsid w:val="000C2529"/>
    <w:rsid w:val="000C2762"/>
    <w:rsid w:val="000C2C38"/>
    <w:rsid w:val="000C3801"/>
    <w:rsid w:val="000C3CD6"/>
    <w:rsid w:val="000C3E53"/>
    <w:rsid w:val="000C3F92"/>
    <w:rsid w:val="000C4149"/>
    <w:rsid w:val="000C4459"/>
    <w:rsid w:val="000C45BE"/>
    <w:rsid w:val="000C45F1"/>
    <w:rsid w:val="000C47F6"/>
    <w:rsid w:val="000C498B"/>
    <w:rsid w:val="000C5449"/>
    <w:rsid w:val="000C599F"/>
    <w:rsid w:val="000C5D00"/>
    <w:rsid w:val="000C5D9A"/>
    <w:rsid w:val="000C6056"/>
    <w:rsid w:val="000C6861"/>
    <w:rsid w:val="000C6C9E"/>
    <w:rsid w:val="000C6E42"/>
    <w:rsid w:val="000C6E4B"/>
    <w:rsid w:val="000C6EB0"/>
    <w:rsid w:val="000C7AA7"/>
    <w:rsid w:val="000C7E5A"/>
    <w:rsid w:val="000C7FEE"/>
    <w:rsid w:val="000D058C"/>
    <w:rsid w:val="000D0607"/>
    <w:rsid w:val="000D06BF"/>
    <w:rsid w:val="000D09DF"/>
    <w:rsid w:val="000D0B28"/>
    <w:rsid w:val="000D0E09"/>
    <w:rsid w:val="000D0F35"/>
    <w:rsid w:val="000D10D6"/>
    <w:rsid w:val="000D122D"/>
    <w:rsid w:val="000D1230"/>
    <w:rsid w:val="000D1460"/>
    <w:rsid w:val="000D1678"/>
    <w:rsid w:val="000D1921"/>
    <w:rsid w:val="000D1FC2"/>
    <w:rsid w:val="000D2159"/>
    <w:rsid w:val="000D23E0"/>
    <w:rsid w:val="000D2AE5"/>
    <w:rsid w:val="000D2BC2"/>
    <w:rsid w:val="000D3276"/>
    <w:rsid w:val="000D32A0"/>
    <w:rsid w:val="000D3A57"/>
    <w:rsid w:val="000D3C68"/>
    <w:rsid w:val="000D45BE"/>
    <w:rsid w:val="000D4A35"/>
    <w:rsid w:val="000D4C7E"/>
    <w:rsid w:val="000D4D98"/>
    <w:rsid w:val="000D4E5C"/>
    <w:rsid w:val="000D4F8E"/>
    <w:rsid w:val="000D5323"/>
    <w:rsid w:val="000D54E9"/>
    <w:rsid w:val="000D55E6"/>
    <w:rsid w:val="000D575E"/>
    <w:rsid w:val="000D5C8C"/>
    <w:rsid w:val="000D6C6F"/>
    <w:rsid w:val="000D6F4E"/>
    <w:rsid w:val="000D6FE4"/>
    <w:rsid w:val="000D70DD"/>
    <w:rsid w:val="000D7220"/>
    <w:rsid w:val="000D7710"/>
    <w:rsid w:val="000E0017"/>
    <w:rsid w:val="000E04C3"/>
    <w:rsid w:val="000E0E87"/>
    <w:rsid w:val="000E1073"/>
    <w:rsid w:val="000E131D"/>
    <w:rsid w:val="000E169C"/>
    <w:rsid w:val="000E19E9"/>
    <w:rsid w:val="000E1AF7"/>
    <w:rsid w:val="000E1D04"/>
    <w:rsid w:val="000E1FCA"/>
    <w:rsid w:val="000E20A4"/>
    <w:rsid w:val="000E2329"/>
    <w:rsid w:val="000E3835"/>
    <w:rsid w:val="000E3CBB"/>
    <w:rsid w:val="000E46F7"/>
    <w:rsid w:val="000E4754"/>
    <w:rsid w:val="000E49CE"/>
    <w:rsid w:val="000E4AFB"/>
    <w:rsid w:val="000E4D21"/>
    <w:rsid w:val="000E4DA6"/>
    <w:rsid w:val="000E4E24"/>
    <w:rsid w:val="000E5409"/>
    <w:rsid w:val="000E5755"/>
    <w:rsid w:val="000E5820"/>
    <w:rsid w:val="000E5885"/>
    <w:rsid w:val="000E58F4"/>
    <w:rsid w:val="000E5AFB"/>
    <w:rsid w:val="000E6545"/>
    <w:rsid w:val="000E6A9A"/>
    <w:rsid w:val="000E6F8A"/>
    <w:rsid w:val="000E742E"/>
    <w:rsid w:val="000E756D"/>
    <w:rsid w:val="000E788E"/>
    <w:rsid w:val="000E7CFA"/>
    <w:rsid w:val="000E7E2C"/>
    <w:rsid w:val="000F0438"/>
    <w:rsid w:val="000F0718"/>
    <w:rsid w:val="000F081E"/>
    <w:rsid w:val="000F08F5"/>
    <w:rsid w:val="000F145A"/>
    <w:rsid w:val="000F1534"/>
    <w:rsid w:val="000F17E8"/>
    <w:rsid w:val="000F196C"/>
    <w:rsid w:val="000F1D6B"/>
    <w:rsid w:val="000F1EA6"/>
    <w:rsid w:val="000F2049"/>
    <w:rsid w:val="000F25C6"/>
    <w:rsid w:val="000F2FDE"/>
    <w:rsid w:val="000F31CD"/>
    <w:rsid w:val="000F3A7A"/>
    <w:rsid w:val="000F3D44"/>
    <w:rsid w:val="000F447B"/>
    <w:rsid w:val="000F49C7"/>
    <w:rsid w:val="000F4A4E"/>
    <w:rsid w:val="000F4BA1"/>
    <w:rsid w:val="000F51D8"/>
    <w:rsid w:val="000F531C"/>
    <w:rsid w:val="000F5527"/>
    <w:rsid w:val="000F5C03"/>
    <w:rsid w:val="000F5C76"/>
    <w:rsid w:val="000F6043"/>
    <w:rsid w:val="000F62A0"/>
    <w:rsid w:val="000F6516"/>
    <w:rsid w:val="000F6C33"/>
    <w:rsid w:val="000F7283"/>
    <w:rsid w:val="000F7936"/>
    <w:rsid w:val="001003A8"/>
    <w:rsid w:val="0010084A"/>
    <w:rsid w:val="00100B8A"/>
    <w:rsid w:val="001011C9"/>
    <w:rsid w:val="00101489"/>
    <w:rsid w:val="0010260C"/>
    <w:rsid w:val="00102B4C"/>
    <w:rsid w:val="00102CB3"/>
    <w:rsid w:val="00102DA3"/>
    <w:rsid w:val="00102EAF"/>
    <w:rsid w:val="001036FA"/>
    <w:rsid w:val="001037EF"/>
    <w:rsid w:val="00103832"/>
    <w:rsid w:val="00103A44"/>
    <w:rsid w:val="00103A4A"/>
    <w:rsid w:val="00104359"/>
    <w:rsid w:val="0010465F"/>
    <w:rsid w:val="001046B0"/>
    <w:rsid w:val="00104B7B"/>
    <w:rsid w:val="0010581E"/>
    <w:rsid w:val="00105B67"/>
    <w:rsid w:val="00105CEB"/>
    <w:rsid w:val="00106513"/>
    <w:rsid w:val="00106E10"/>
    <w:rsid w:val="00107018"/>
    <w:rsid w:val="00107397"/>
    <w:rsid w:val="0010777B"/>
    <w:rsid w:val="001078B1"/>
    <w:rsid w:val="001103A4"/>
    <w:rsid w:val="00110723"/>
    <w:rsid w:val="00110A3F"/>
    <w:rsid w:val="001111D7"/>
    <w:rsid w:val="0011143C"/>
    <w:rsid w:val="001124F1"/>
    <w:rsid w:val="00112611"/>
    <w:rsid w:val="00112C6D"/>
    <w:rsid w:val="00112DDD"/>
    <w:rsid w:val="00113201"/>
    <w:rsid w:val="00113969"/>
    <w:rsid w:val="001139DA"/>
    <w:rsid w:val="00113A15"/>
    <w:rsid w:val="00113C43"/>
    <w:rsid w:val="001143A3"/>
    <w:rsid w:val="00114521"/>
    <w:rsid w:val="001147BA"/>
    <w:rsid w:val="001147BE"/>
    <w:rsid w:val="00114903"/>
    <w:rsid w:val="00115360"/>
    <w:rsid w:val="001155B8"/>
    <w:rsid w:val="001155E2"/>
    <w:rsid w:val="001156BA"/>
    <w:rsid w:val="0011575A"/>
    <w:rsid w:val="001158F9"/>
    <w:rsid w:val="0011595A"/>
    <w:rsid w:val="00115BD8"/>
    <w:rsid w:val="0011618D"/>
    <w:rsid w:val="00116C08"/>
    <w:rsid w:val="001175BA"/>
    <w:rsid w:val="00117665"/>
    <w:rsid w:val="00117C1B"/>
    <w:rsid w:val="0012024E"/>
    <w:rsid w:val="00120284"/>
    <w:rsid w:val="00120526"/>
    <w:rsid w:val="00120654"/>
    <w:rsid w:val="00120DFE"/>
    <w:rsid w:val="001210E0"/>
    <w:rsid w:val="00121626"/>
    <w:rsid w:val="00121791"/>
    <w:rsid w:val="00121796"/>
    <w:rsid w:val="001225CB"/>
    <w:rsid w:val="00122653"/>
    <w:rsid w:val="001228C0"/>
    <w:rsid w:val="001231DE"/>
    <w:rsid w:val="00123652"/>
    <w:rsid w:val="0012373D"/>
    <w:rsid w:val="00123A75"/>
    <w:rsid w:val="00123CF6"/>
    <w:rsid w:val="001242E7"/>
    <w:rsid w:val="001244B5"/>
    <w:rsid w:val="00124566"/>
    <w:rsid w:val="00124826"/>
    <w:rsid w:val="001252D1"/>
    <w:rsid w:val="00125329"/>
    <w:rsid w:val="001254A8"/>
    <w:rsid w:val="001255BA"/>
    <w:rsid w:val="00125667"/>
    <w:rsid w:val="0012588C"/>
    <w:rsid w:val="00125C8C"/>
    <w:rsid w:val="00125FD9"/>
    <w:rsid w:val="00126383"/>
    <w:rsid w:val="0012641F"/>
    <w:rsid w:val="00127215"/>
    <w:rsid w:val="001273D9"/>
    <w:rsid w:val="00127B13"/>
    <w:rsid w:val="00127B64"/>
    <w:rsid w:val="00127C93"/>
    <w:rsid w:val="00130749"/>
    <w:rsid w:val="00130DD7"/>
    <w:rsid w:val="001317EE"/>
    <w:rsid w:val="001325D3"/>
    <w:rsid w:val="00133390"/>
    <w:rsid w:val="00133E40"/>
    <w:rsid w:val="00134417"/>
    <w:rsid w:val="00134439"/>
    <w:rsid w:val="00134594"/>
    <w:rsid w:val="00134A5F"/>
    <w:rsid w:val="00134DDA"/>
    <w:rsid w:val="0013551D"/>
    <w:rsid w:val="0013586E"/>
    <w:rsid w:val="00135C4A"/>
    <w:rsid w:val="00135E06"/>
    <w:rsid w:val="001366C6"/>
    <w:rsid w:val="001368A9"/>
    <w:rsid w:val="00137667"/>
    <w:rsid w:val="0013771C"/>
    <w:rsid w:val="00137ACE"/>
    <w:rsid w:val="00140968"/>
    <w:rsid w:val="00140F43"/>
    <w:rsid w:val="00141545"/>
    <w:rsid w:val="00141999"/>
    <w:rsid w:val="00141C75"/>
    <w:rsid w:val="0014208D"/>
    <w:rsid w:val="001424E9"/>
    <w:rsid w:val="001428CF"/>
    <w:rsid w:val="0014375F"/>
    <w:rsid w:val="00143DA9"/>
    <w:rsid w:val="001442B7"/>
    <w:rsid w:val="00144492"/>
    <w:rsid w:val="00144744"/>
    <w:rsid w:val="001447A0"/>
    <w:rsid w:val="001450E5"/>
    <w:rsid w:val="001454BD"/>
    <w:rsid w:val="00145983"/>
    <w:rsid w:val="001459CC"/>
    <w:rsid w:val="0014617E"/>
    <w:rsid w:val="0014651E"/>
    <w:rsid w:val="00146D83"/>
    <w:rsid w:val="00146FB7"/>
    <w:rsid w:val="00146FDF"/>
    <w:rsid w:val="0014713E"/>
    <w:rsid w:val="00147625"/>
    <w:rsid w:val="0014782A"/>
    <w:rsid w:val="00147993"/>
    <w:rsid w:val="00147A95"/>
    <w:rsid w:val="00147E10"/>
    <w:rsid w:val="0015009B"/>
    <w:rsid w:val="001509F7"/>
    <w:rsid w:val="0015179D"/>
    <w:rsid w:val="001522E6"/>
    <w:rsid w:val="001525DC"/>
    <w:rsid w:val="00152871"/>
    <w:rsid w:val="00152899"/>
    <w:rsid w:val="0015297B"/>
    <w:rsid w:val="00152C49"/>
    <w:rsid w:val="0015311B"/>
    <w:rsid w:val="0015434E"/>
    <w:rsid w:val="00154C4E"/>
    <w:rsid w:val="00155448"/>
    <w:rsid w:val="001562E1"/>
    <w:rsid w:val="0015688C"/>
    <w:rsid w:val="0015754A"/>
    <w:rsid w:val="0015781E"/>
    <w:rsid w:val="00157C21"/>
    <w:rsid w:val="00157DD1"/>
    <w:rsid w:val="0016042A"/>
    <w:rsid w:val="00160E56"/>
    <w:rsid w:val="00161135"/>
    <w:rsid w:val="00161B13"/>
    <w:rsid w:val="00161E8C"/>
    <w:rsid w:val="0016284E"/>
    <w:rsid w:val="00162D3C"/>
    <w:rsid w:val="001635C4"/>
    <w:rsid w:val="00163841"/>
    <w:rsid w:val="00163F5E"/>
    <w:rsid w:val="00164514"/>
    <w:rsid w:val="00164588"/>
    <w:rsid w:val="00164A24"/>
    <w:rsid w:val="00164A67"/>
    <w:rsid w:val="00164BF6"/>
    <w:rsid w:val="00165669"/>
    <w:rsid w:val="00165F54"/>
    <w:rsid w:val="00166147"/>
    <w:rsid w:val="00166774"/>
    <w:rsid w:val="001669E3"/>
    <w:rsid w:val="0016715D"/>
    <w:rsid w:val="001671F1"/>
    <w:rsid w:val="0017002C"/>
    <w:rsid w:val="00170086"/>
    <w:rsid w:val="00170145"/>
    <w:rsid w:val="00170277"/>
    <w:rsid w:val="001704F8"/>
    <w:rsid w:val="00170B2F"/>
    <w:rsid w:val="00171DF2"/>
    <w:rsid w:val="0017216E"/>
    <w:rsid w:val="001721A1"/>
    <w:rsid w:val="0017272D"/>
    <w:rsid w:val="00172769"/>
    <w:rsid w:val="001735F0"/>
    <w:rsid w:val="001736E2"/>
    <w:rsid w:val="00173891"/>
    <w:rsid w:val="00173A53"/>
    <w:rsid w:val="0017402B"/>
    <w:rsid w:val="00174388"/>
    <w:rsid w:val="00174D07"/>
    <w:rsid w:val="00175604"/>
    <w:rsid w:val="001756E2"/>
    <w:rsid w:val="001757A1"/>
    <w:rsid w:val="00175FE9"/>
    <w:rsid w:val="0017608B"/>
    <w:rsid w:val="001760C3"/>
    <w:rsid w:val="0017655B"/>
    <w:rsid w:val="00176934"/>
    <w:rsid w:val="00176DB3"/>
    <w:rsid w:val="00177523"/>
    <w:rsid w:val="00177805"/>
    <w:rsid w:val="00177E3B"/>
    <w:rsid w:val="001802EF"/>
    <w:rsid w:val="00180FA2"/>
    <w:rsid w:val="0018128C"/>
    <w:rsid w:val="00181D33"/>
    <w:rsid w:val="0018209A"/>
    <w:rsid w:val="0018209F"/>
    <w:rsid w:val="001831EE"/>
    <w:rsid w:val="00183666"/>
    <w:rsid w:val="001836B6"/>
    <w:rsid w:val="0018417E"/>
    <w:rsid w:val="00184357"/>
    <w:rsid w:val="001843D2"/>
    <w:rsid w:val="00184845"/>
    <w:rsid w:val="00184A33"/>
    <w:rsid w:val="00184B43"/>
    <w:rsid w:val="00184E0E"/>
    <w:rsid w:val="00184ECE"/>
    <w:rsid w:val="00184F00"/>
    <w:rsid w:val="0018502D"/>
    <w:rsid w:val="0018508A"/>
    <w:rsid w:val="00185CD6"/>
    <w:rsid w:val="00186020"/>
    <w:rsid w:val="00186379"/>
    <w:rsid w:val="0018678F"/>
    <w:rsid w:val="00186C4C"/>
    <w:rsid w:val="001872FA"/>
    <w:rsid w:val="00187604"/>
    <w:rsid w:val="0018783D"/>
    <w:rsid w:val="00187CC5"/>
    <w:rsid w:val="00187D41"/>
    <w:rsid w:val="00187EE8"/>
    <w:rsid w:val="00190549"/>
    <w:rsid w:val="0019071F"/>
    <w:rsid w:val="00190B0F"/>
    <w:rsid w:val="00190D78"/>
    <w:rsid w:val="00190FCA"/>
    <w:rsid w:val="00191122"/>
    <w:rsid w:val="00191542"/>
    <w:rsid w:val="00191703"/>
    <w:rsid w:val="00191E0E"/>
    <w:rsid w:val="00192157"/>
    <w:rsid w:val="001924B8"/>
    <w:rsid w:val="00192A27"/>
    <w:rsid w:val="00192BA6"/>
    <w:rsid w:val="00192CE3"/>
    <w:rsid w:val="00193506"/>
    <w:rsid w:val="00193C77"/>
    <w:rsid w:val="00193E69"/>
    <w:rsid w:val="001940DB"/>
    <w:rsid w:val="00194253"/>
    <w:rsid w:val="0019494C"/>
    <w:rsid w:val="0019508D"/>
    <w:rsid w:val="0019513E"/>
    <w:rsid w:val="0019518F"/>
    <w:rsid w:val="001959E7"/>
    <w:rsid w:val="00195F2C"/>
    <w:rsid w:val="00196202"/>
    <w:rsid w:val="001964B6"/>
    <w:rsid w:val="0019654C"/>
    <w:rsid w:val="00196E04"/>
    <w:rsid w:val="00196E7D"/>
    <w:rsid w:val="00197095"/>
    <w:rsid w:val="001973DB"/>
    <w:rsid w:val="0019741B"/>
    <w:rsid w:val="001974E0"/>
    <w:rsid w:val="00197643"/>
    <w:rsid w:val="00197D56"/>
    <w:rsid w:val="00197E5A"/>
    <w:rsid w:val="001A00DD"/>
    <w:rsid w:val="001A06CC"/>
    <w:rsid w:val="001A0DD2"/>
    <w:rsid w:val="001A1091"/>
    <w:rsid w:val="001A12B3"/>
    <w:rsid w:val="001A1A59"/>
    <w:rsid w:val="001A1C96"/>
    <w:rsid w:val="001A2223"/>
    <w:rsid w:val="001A261A"/>
    <w:rsid w:val="001A26F6"/>
    <w:rsid w:val="001A2AEB"/>
    <w:rsid w:val="001A2C09"/>
    <w:rsid w:val="001A2D6A"/>
    <w:rsid w:val="001A2E93"/>
    <w:rsid w:val="001A3061"/>
    <w:rsid w:val="001A3B56"/>
    <w:rsid w:val="001A438B"/>
    <w:rsid w:val="001A4609"/>
    <w:rsid w:val="001A475D"/>
    <w:rsid w:val="001A4F81"/>
    <w:rsid w:val="001A4FBA"/>
    <w:rsid w:val="001A5031"/>
    <w:rsid w:val="001A513D"/>
    <w:rsid w:val="001A58B8"/>
    <w:rsid w:val="001A5E4B"/>
    <w:rsid w:val="001A6411"/>
    <w:rsid w:val="001A6621"/>
    <w:rsid w:val="001A68CB"/>
    <w:rsid w:val="001A7692"/>
    <w:rsid w:val="001A78B1"/>
    <w:rsid w:val="001A7ACD"/>
    <w:rsid w:val="001B059C"/>
    <w:rsid w:val="001B076E"/>
    <w:rsid w:val="001B0C57"/>
    <w:rsid w:val="001B1038"/>
    <w:rsid w:val="001B18B5"/>
    <w:rsid w:val="001B1B07"/>
    <w:rsid w:val="001B21B8"/>
    <w:rsid w:val="001B26E8"/>
    <w:rsid w:val="001B2C53"/>
    <w:rsid w:val="001B2CD6"/>
    <w:rsid w:val="001B2F15"/>
    <w:rsid w:val="001B2F4B"/>
    <w:rsid w:val="001B3312"/>
    <w:rsid w:val="001B3D7D"/>
    <w:rsid w:val="001B3E87"/>
    <w:rsid w:val="001B3FAE"/>
    <w:rsid w:val="001B4000"/>
    <w:rsid w:val="001B4670"/>
    <w:rsid w:val="001B4AE3"/>
    <w:rsid w:val="001B4BA6"/>
    <w:rsid w:val="001B4C84"/>
    <w:rsid w:val="001B5B74"/>
    <w:rsid w:val="001B5F1B"/>
    <w:rsid w:val="001B6787"/>
    <w:rsid w:val="001B67EB"/>
    <w:rsid w:val="001B6FA3"/>
    <w:rsid w:val="001B72DD"/>
    <w:rsid w:val="001B747E"/>
    <w:rsid w:val="001B783D"/>
    <w:rsid w:val="001B79AB"/>
    <w:rsid w:val="001C0111"/>
    <w:rsid w:val="001C031A"/>
    <w:rsid w:val="001C044E"/>
    <w:rsid w:val="001C045F"/>
    <w:rsid w:val="001C0470"/>
    <w:rsid w:val="001C0A58"/>
    <w:rsid w:val="001C0A5E"/>
    <w:rsid w:val="001C0A81"/>
    <w:rsid w:val="001C0B77"/>
    <w:rsid w:val="001C0D76"/>
    <w:rsid w:val="001C0FB2"/>
    <w:rsid w:val="001C1742"/>
    <w:rsid w:val="001C1783"/>
    <w:rsid w:val="001C17B7"/>
    <w:rsid w:val="001C297A"/>
    <w:rsid w:val="001C2B03"/>
    <w:rsid w:val="001C2CE8"/>
    <w:rsid w:val="001C2FA6"/>
    <w:rsid w:val="001C3267"/>
    <w:rsid w:val="001C342E"/>
    <w:rsid w:val="001C3555"/>
    <w:rsid w:val="001C37F7"/>
    <w:rsid w:val="001C3A7E"/>
    <w:rsid w:val="001C3D83"/>
    <w:rsid w:val="001C426C"/>
    <w:rsid w:val="001C4A97"/>
    <w:rsid w:val="001C5515"/>
    <w:rsid w:val="001C5BC6"/>
    <w:rsid w:val="001C5D64"/>
    <w:rsid w:val="001C5E20"/>
    <w:rsid w:val="001C6769"/>
    <w:rsid w:val="001C67CA"/>
    <w:rsid w:val="001C7496"/>
    <w:rsid w:val="001C782E"/>
    <w:rsid w:val="001C790B"/>
    <w:rsid w:val="001C7926"/>
    <w:rsid w:val="001D0100"/>
    <w:rsid w:val="001D0161"/>
    <w:rsid w:val="001D0475"/>
    <w:rsid w:val="001D0A38"/>
    <w:rsid w:val="001D1CD2"/>
    <w:rsid w:val="001D2131"/>
    <w:rsid w:val="001D266F"/>
    <w:rsid w:val="001D2D3A"/>
    <w:rsid w:val="001D2F63"/>
    <w:rsid w:val="001D33EB"/>
    <w:rsid w:val="001D3779"/>
    <w:rsid w:val="001D45E0"/>
    <w:rsid w:val="001D483C"/>
    <w:rsid w:val="001D498D"/>
    <w:rsid w:val="001D4B33"/>
    <w:rsid w:val="001D5023"/>
    <w:rsid w:val="001D514E"/>
    <w:rsid w:val="001D53EA"/>
    <w:rsid w:val="001D542A"/>
    <w:rsid w:val="001D56BE"/>
    <w:rsid w:val="001D5CBC"/>
    <w:rsid w:val="001D632E"/>
    <w:rsid w:val="001D643B"/>
    <w:rsid w:val="001D67BD"/>
    <w:rsid w:val="001D6B3D"/>
    <w:rsid w:val="001D6FB4"/>
    <w:rsid w:val="001D7801"/>
    <w:rsid w:val="001D7B91"/>
    <w:rsid w:val="001D7DF3"/>
    <w:rsid w:val="001D7E11"/>
    <w:rsid w:val="001E0902"/>
    <w:rsid w:val="001E0965"/>
    <w:rsid w:val="001E0A77"/>
    <w:rsid w:val="001E0B37"/>
    <w:rsid w:val="001E1348"/>
    <w:rsid w:val="001E16A0"/>
    <w:rsid w:val="001E1A7C"/>
    <w:rsid w:val="001E1F5E"/>
    <w:rsid w:val="001E211C"/>
    <w:rsid w:val="001E22E0"/>
    <w:rsid w:val="001E2902"/>
    <w:rsid w:val="001E2CBA"/>
    <w:rsid w:val="001E3055"/>
    <w:rsid w:val="001E3553"/>
    <w:rsid w:val="001E3581"/>
    <w:rsid w:val="001E376E"/>
    <w:rsid w:val="001E39DE"/>
    <w:rsid w:val="001E3A66"/>
    <w:rsid w:val="001E3F79"/>
    <w:rsid w:val="001E4061"/>
    <w:rsid w:val="001E40B7"/>
    <w:rsid w:val="001E57D2"/>
    <w:rsid w:val="001E6188"/>
    <w:rsid w:val="001E68CC"/>
    <w:rsid w:val="001E6D88"/>
    <w:rsid w:val="001E6E56"/>
    <w:rsid w:val="001E6E66"/>
    <w:rsid w:val="001E706B"/>
    <w:rsid w:val="001E74B9"/>
    <w:rsid w:val="001F11BC"/>
    <w:rsid w:val="001F1990"/>
    <w:rsid w:val="001F1A6F"/>
    <w:rsid w:val="001F1B75"/>
    <w:rsid w:val="001F1BC6"/>
    <w:rsid w:val="001F1CDC"/>
    <w:rsid w:val="001F1CF4"/>
    <w:rsid w:val="001F1CF7"/>
    <w:rsid w:val="001F22C4"/>
    <w:rsid w:val="001F267A"/>
    <w:rsid w:val="001F2ECA"/>
    <w:rsid w:val="001F35D0"/>
    <w:rsid w:val="001F3796"/>
    <w:rsid w:val="001F3F7E"/>
    <w:rsid w:val="001F442C"/>
    <w:rsid w:val="001F465F"/>
    <w:rsid w:val="001F46E1"/>
    <w:rsid w:val="001F4E85"/>
    <w:rsid w:val="001F4ED0"/>
    <w:rsid w:val="001F5895"/>
    <w:rsid w:val="001F5D81"/>
    <w:rsid w:val="001F5F8A"/>
    <w:rsid w:val="001F63C6"/>
    <w:rsid w:val="001F6424"/>
    <w:rsid w:val="001F651F"/>
    <w:rsid w:val="001F6617"/>
    <w:rsid w:val="001F682F"/>
    <w:rsid w:val="001F6D24"/>
    <w:rsid w:val="001F7640"/>
    <w:rsid w:val="001F79BF"/>
    <w:rsid w:val="001F79DA"/>
    <w:rsid w:val="00200217"/>
    <w:rsid w:val="00200427"/>
    <w:rsid w:val="0020051B"/>
    <w:rsid w:val="00200623"/>
    <w:rsid w:val="00201377"/>
    <w:rsid w:val="002014EA"/>
    <w:rsid w:val="0020167E"/>
    <w:rsid w:val="002018A0"/>
    <w:rsid w:val="00201C6D"/>
    <w:rsid w:val="00201DE3"/>
    <w:rsid w:val="00202190"/>
    <w:rsid w:val="00202202"/>
    <w:rsid w:val="00202215"/>
    <w:rsid w:val="002024C0"/>
    <w:rsid w:val="002024CD"/>
    <w:rsid w:val="00202CAA"/>
    <w:rsid w:val="00202D18"/>
    <w:rsid w:val="00203636"/>
    <w:rsid w:val="00203682"/>
    <w:rsid w:val="00203C45"/>
    <w:rsid w:val="00203FC1"/>
    <w:rsid w:val="002040C7"/>
    <w:rsid w:val="00204665"/>
    <w:rsid w:val="00204831"/>
    <w:rsid w:val="00204F22"/>
    <w:rsid w:val="0020558A"/>
    <w:rsid w:val="00206129"/>
    <w:rsid w:val="00206439"/>
    <w:rsid w:val="00206797"/>
    <w:rsid w:val="00206A04"/>
    <w:rsid w:val="00206CFA"/>
    <w:rsid w:val="002071E1"/>
    <w:rsid w:val="00207843"/>
    <w:rsid w:val="00207B28"/>
    <w:rsid w:val="00207C25"/>
    <w:rsid w:val="00210B85"/>
    <w:rsid w:val="00210EC7"/>
    <w:rsid w:val="00211878"/>
    <w:rsid w:val="00211A1B"/>
    <w:rsid w:val="00211BE2"/>
    <w:rsid w:val="00211CF3"/>
    <w:rsid w:val="0021226B"/>
    <w:rsid w:val="002122A9"/>
    <w:rsid w:val="00212569"/>
    <w:rsid w:val="002126EA"/>
    <w:rsid w:val="002127A2"/>
    <w:rsid w:val="00212AF6"/>
    <w:rsid w:val="00212DB3"/>
    <w:rsid w:val="002133B4"/>
    <w:rsid w:val="002133C2"/>
    <w:rsid w:val="00213649"/>
    <w:rsid w:val="002137BD"/>
    <w:rsid w:val="00213D06"/>
    <w:rsid w:val="0021402D"/>
    <w:rsid w:val="00214088"/>
    <w:rsid w:val="00214388"/>
    <w:rsid w:val="00214471"/>
    <w:rsid w:val="00214860"/>
    <w:rsid w:val="00214CB4"/>
    <w:rsid w:val="00214D97"/>
    <w:rsid w:val="00214DE4"/>
    <w:rsid w:val="002151FE"/>
    <w:rsid w:val="00215483"/>
    <w:rsid w:val="0021550E"/>
    <w:rsid w:val="00215A0D"/>
    <w:rsid w:val="00216621"/>
    <w:rsid w:val="0021664D"/>
    <w:rsid w:val="0021668A"/>
    <w:rsid w:val="002166BB"/>
    <w:rsid w:val="002168B0"/>
    <w:rsid w:val="00216D3E"/>
    <w:rsid w:val="00216ED2"/>
    <w:rsid w:val="002175BF"/>
    <w:rsid w:val="00217A50"/>
    <w:rsid w:val="00217D3A"/>
    <w:rsid w:val="00217FE8"/>
    <w:rsid w:val="0022023F"/>
    <w:rsid w:val="00220676"/>
    <w:rsid w:val="002210F2"/>
    <w:rsid w:val="00221180"/>
    <w:rsid w:val="00221236"/>
    <w:rsid w:val="002213EE"/>
    <w:rsid w:val="0022163C"/>
    <w:rsid w:val="0022166C"/>
    <w:rsid w:val="00221C20"/>
    <w:rsid w:val="00221C56"/>
    <w:rsid w:val="00221C76"/>
    <w:rsid w:val="00221D83"/>
    <w:rsid w:val="00221E4C"/>
    <w:rsid w:val="00222030"/>
    <w:rsid w:val="002221D8"/>
    <w:rsid w:val="0022222E"/>
    <w:rsid w:val="00222236"/>
    <w:rsid w:val="00222387"/>
    <w:rsid w:val="0022246A"/>
    <w:rsid w:val="00222C44"/>
    <w:rsid w:val="002233E5"/>
    <w:rsid w:val="002233F5"/>
    <w:rsid w:val="00223E33"/>
    <w:rsid w:val="00223F08"/>
    <w:rsid w:val="00224271"/>
    <w:rsid w:val="00224628"/>
    <w:rsid w:val="0022497F"/>
    <w:rsid w:val="002249A3"/>
    <w:rsid w:val="00224D7F"/>
    <w:rsid w:val="00224E2F"/>
    <w:rsid w:val="00224EBD"/>
    <w:rsid w:val="00224FDA"/>
    <w:rsid w:val="0022533B"/>
    <w:rsid w:val="00225552"/>
    <w:rsid w:val="00225898"/>
    <w:rsid w:val="00225D04"/>
    <w:rsid w:val="00225EE1"/>
    <w:rsid w:val="00225FE1"/>
    <w:rsid w:val="00226238"/>
    <w:rsid w:val="00226BDE"/>
    <w:rsid w:val="0022707F"/>
    <w:rsid w:val="0022748A"/>
    <w:rsid w:val="00227A9C"/>
    <w:rsid w:val="00227CD9"/>
    <w:rsid w:val="00230240"/>
    <w:rsid w:val="00230409"/>
    <w:rsid w:val="00230645"/>
    <w:rsid w:val="00230757"/>
    <w:rsid w:val="00230ACA"/>
    <w:rsid w:val="002314B8"/>
    <w:rsid w:val="00231ABD"/>
    <w:rsid w:val="00231B01"/>
    <w:rsid w:val="00232444"/>
    <w:rsid w:val="002326F8"/>
    <w:rsid w:val="00232701"/>
    <w:rsid w:val="0023275E"/>
    <w:rsid w:val="00232E19"/>
    <w:rsid w:val="00232EC5"/>
    <w:rsid w:val="002332BF"/>
    <w:rsid w:val="00233511"/>
    <w:rsid w:val="002340C6"/>
    <w:rsid w:val="00234116"/>
    <w:rsid w:val="00234367"/>
    <w:rsid w:val="0023466B"/>
    <w:rsid w:val="00234718"/>
    <w:rsid w:val="00234791"/>
    <w:rsid w:val="00234E58"/>
    <w:rsid w:val="0023570B"/>
    <w:rsid w:val="00235955"/>
    <w:rsid w:val="00235C98"/>
    <w:rsid w:val="00235E7E"/>
    <w:rsid w:val="00235F65"/>
    <w:rsid w:val="002363F3"/>
    <w:rsid w:val="00236F4C"/>
    <w:rsid w:val="00237238"/>
    <w:rsid w:val="0023727A"/>
    <w:rsid w:val="002373DD"/>
    <w:rsid w:val="00237428"/>
    <w:rsid w:val="002403A1"/>
    <w:rsid w:val="00240A6E"/>
    <w:rsid w:val="00240CC0"/>
    <w:rsid w:val="0024113C"/>
    <w:rsid w:val="00241391"/>
    <w:rsid w:val="00241407"/>
    <w:rsid w:val="002417E3"/>
    <w:rsid w:val="002419F1"/>
    <w:rsid w:val="00242473"/>
    <w:rsid w:val="00242937"/>
    <w:rsid w:val="0024293B"/>
    <w:rsid w:val="00242D8A"/>
    <w:rsid w:val="002430AC"/>
    <w:rsid w:val="002430F4"/>
    <w:rsid w:val="00243866"/>
    <w:rsid w:val="002438BB"/>
    <w:rsid w:val="002439E6"/>
    <w:rsid w:val="00243F3F"/>
    <w:rsid w:val="0024403A"/>
    <w:rsid w:val="00244172"/>
    <w:rsid w:val="00244189"/>
    <w:rsid w:val="00244879"/>
    <w:rsid w:val="00244BB6"/>
    <w:rsid w:val="00244F0E"/>
    <w:rsid w:val="0024515D"/>
    <w:rsid w:val="00245333"/>
    <w:rsid w:val="00246142"/>
    <w:rsid w:val="00246613"/>
    <w:rsid w:val="00246658"/>
    <w:rsid w:val="002473DC"/>
    <w:rsid w:val="002474F3"/>
    <w:rsid w:val="00247741"/>
    <w:rsid w:val="002505BA"/>
    <w:rsid w:val="00250717"/>
    <w:rsid w:val="00250910"/>
    <w:rsid w:val="00250F33"/>
    <w:rsid w:val="00251485"/>
    <w:rsid w:val="00251BC2"/>
    <w:rsid w:val="00251FCD"/>
    <w:rsid w:val="00252259"/>
    <w:rsid w:val="00252636"/>
    <w:rsid w:val="00252689"/>
    <w:rsid w:val="00252B78"/>
    <w:rsid w:val="00252C56"/>
    <w:rsid w:val="00252F5D"/>
    <w:rsid w:val="002549A5"/>
    <w:rsid w:val="00255118"/>
    <w:rsid w:val="0025540B"/>
    <w:rsid w:val="002554D8"/>
    <w:rsid w:val="00255534"/>
    <w:rsid w:val="002558B0"/>
    <w:rsid w:val="00255C73"/>
    <w:rsid w:val="00255F57"/>
    <w:rsid w:val="00256261"/>
    <w:rsid w:val="00256991"/>
    <w:rsid w:val="002573F7"/>
    <w:rsid w:val="00257550"/>
    <w:rsid w:val="00257572"/>
    <w:rsid w:val="002576D4"/>
    <w:rsid w:val="00257979"/>
    <w:rsid w:val="00260444"/>
    <w:rsid w:val="00260A1A"/>
    <w:rsid w:val="00260D27"/>
    <w:rsid w:val="00261043"/>
    <w:rsid w:val="002613D0"/>
    <w:rsid w:val="002613E5"/>
    <w:rsid w:val="00261460"/>
    <w:rsid w:val="00261861"/>
    <w:rsid w:val="00261CCC"/>
    <w:rsid w:val="00261D36"/>
    <w:rsid w:val="00262A1D"/>
    <w:rsid w:val="00262EB6"/>
    <w:rsid w:val="0026336A"/>
    <w:rsid w:val="0026381E"/>
    <w:rsid w:val="00263B4B"/>
    <w:rsid w:val="00263C62"/>
    <w:rsid w:val="00263E9C"/>
    <w:rsid w:val="00264C8F"/>
    <w:rsid w:val="00264E71"/>
    <w:rsid w:val="0026521E"/>
    <w:rsid w:val="0026550B"/>
    <w:rsid w:val="00265966"/>
    <w:rsid w:val="002661A6"/>
    <w:rsid w:val="00266AE9"/>
    <w:rsid w:val="00267389"/>
    <w:rsid w:val="002702ED"/>
    <w:rsid w:val="0027049A"/>
    <w:rsid w:val="002704E3"/>
    <w:rsid w:val="002705D5"/>
    <w:rsid w:val="0027078D"/>
    <w:rsid w:val="0027085A"/>
    <w:rsid w:val="00270880"/>
    <w:rsid w:val="00270A61"/>
    <w:rsid w:val="00270F44"/>
    <w:rsid w:val="00271DEC"/>
    <w:rsid w:val="00271ED3"/>
    <w:rsid w:val="00271FEE"/>
    <w:rsid w:val="00272243"/>
    <w:rsid w:val="002728B1"/>
    <w:rsid w:val="00272A78"/>
    <w:rsid w:val="00272D90"/>
    <w:rsid w:val="00272E28"/>
    <w:rsid w:val="00272E5E"/>
    <w:rsid w:val="002734BA"/>
    <w:rsid w:val="002735DC"/>
    <w:rsid w:val="00273772"/>
    <w:rsid w:val="00273A49"/>
    <w:rsid w:val="00273EEF"/>
    <w:rsid w:val="0027407B"/>
    <w:rsid w:val="002743BD"/>
    <w:rsid w:val="002745C3"/>
    <w:rsid w:val="002749B4"/>
    <w:rsid w:val="00274BDB"/>
    <w:rsid w:val="00275394"/>
    <w:rsid w:val="002754E0"/>
    <w:rsid w:val="0027568F"/>
    <w:rsid w:val="00275AF1"/>
    <w:rsid w:val="00276B6C"/>
    <w:rsid w:val="00276D6A"/>
    <w:rsid w:val="00277042"/>
    <w:rsid w:val="00277182"/>
    <w:rsid w:val="002773A4"/>
    <w:rsid w:val="002773F7"/>
    <w:rsid w:val="00277724"/>
    <w:rsid w:val="00277838"/>
    <w:rsid w:val="00277ED3"/>
    <w:rsid w:val="00280D3D"/>
    <w:rsid w:val="00280FCC"/>
    <w:rsid w:val="002811C3"/>
    <w:rsid w:val="00281BFC"/>
    <w:rsid w:val="00281C8F"/>
    <w:rsid w:val="00281E51"/>
    <w:rsid w:val="00282459"/>
    <w:rsid w:val="002825AC"/>
    <w:rsid w:val="00282761"/>
    <w:rsid w:val="002827E1"/>
    <w:rsid w:val="00282E40"/>
    <w:rsid w:val="002833BE"/>
    <w:rsid w:val="00283C43"/>
    <w:rsid w:val="00284A75"/>
    <w:rsid w:val="00284ACD"/>
    <w:rsid w:val="00284BEE"/>
    <w:rsid w:val="00284F02"/>
    <w:rsid w:val="0028505C"/>
    <w:rsid w:val="00285152"/>
    <w:rsid w:val="002851FA"/>
    <w:rsid w:val="0028568F"/>
    <w:rsid w:val="002857EC"/>
    <w:rsid w:val="002859DE"/>
    <w:rsid w:val="00285A8D"/>
    <w:rsid w:val="00285D74"/>
    <w:rsid w:val="00286368"/>
    <w:rsid w:val="0028648D"/>
    <w:rsid w:val="002865CF"/>
    <w:rsid w:val="00286D62"/>
    <w:rsid w:val="002875D6"/>
    <w:rsid w:val="00287BBC"/>
    <w:rsid w:val="00287CA0"/>
    <w:rsid w:val="00287D66"/>
    <w:rsid w:val="00290285"/>
    <w:rsid w:val="002904E6"/>
    <w:rsid w:val="00290585"/>
    <w:rsid w:val="0029081D"/>
    <w:rsid w:val="00290D26"/>
    <w:rsid w:val="00291132"/>
    <w:rsid w:val="00291256"/>
    <w:rsid w:val="002912D3"/>
    <w:rsid w:val="00291A56"/>
    <w:rsid w:val="0029205C"/>
    <w:rsid w:val="00292298"/>
    <w:rsid w:val="002922D5"/>
    <w:rsid w:val="00292535"/>
    <w:rsid w:val="00292807"/>
    <w:rsid w:val="002929A7"/>
    <w:rsid w:val="00292B97"/>
    <w:rsid w:val="002934E2"/>
    <w:rsid w:val="00293600"/>
    <w:rsid w:val="00293B53"/>
    <w:rsid w:val="00294D45"/>
    <w:rsid w:val="00295B13"/>
    <w:rsid w:val="00295E05"/>
    <w:rsid w:val="00297879"/>
    <w:rsid w:val="00297F74"/>
    <w:rsid w:val="002A048B"/>
    <w:rsid w:val="002A077E"/>
    <w:rsid w:val="002A123F"/>
    <w:rsid w:val="002A12D9"/>
    <w:rsid w:val="002A18A0"/>
    <w:rsid w:val="002A1A49"/>
    <w:rsid w:val="002A1C3F"/>
    <w:rsid w:val="002A1F41"/>
    <w:rsid w:val="002A276C"/>
    <w:rsid w:val="002A3A90"/>
    <w:rsid w:val="002A3AD1"/>
    <w:rsid w:val="002A3B00"/>
    <w:rsid w:val="002A48E6"/>
    <w:rsid w:val="002A58A5"/>
    <w:rsid w:val="002A592A"/>
    <w:rsid w:val="002A5938"/>
    <w:rsid w:val="002A5F12"/>
    <w:rsid w:val="002A6511"/>
    <w:rsid w:val="002A67D9"/>
    <w:rsid w:val="002A73B1"/>
    <w:rsid w:val="002A7735"/>
    <w:rsid w:val="002A7796"/>
    <w:rsid w:val="002A7EAC"/>
    <w:rsid w:val="002A7EF8"/>
    <w:rsid w:val="002B0092"/>
    <w:rsid w:val="002B0181"/>
    <w:rsid w:val="002B01F3"/>
    <w:rsid w:val="002B0E91"/>
    <w:rsid w:val="002B103D"/>
    <w:rsid w:val="002B150E"/>
    <w:rsid w:val="002B175D"/>
    <w:rsid w:val="002B1F93"/>
    <w:rsid w:val="002B257D"/>
    <w:rsid w:val="002B277F"/>
    <w:rsid w:val="002B29FD"/>
    <w:rsid w:val="002B2F37"/>
    <w:rsid w:val="002B2F68"/>
    <w:rsid w:val="002B3774"/>
    <w:rsid w:val="002B3DE4"/>
    <w:rsid w:val="002B44F9"/>
    <w:rsid w:val="002B4E82"/>
    <w:rsid w:val="002B5A33"/>
    <w:rsid w:val="002B5C44"/>
    <w:rsid w:val="002B5DB0"/>
    <w:rsid w:val="002B63AF"/>
    <w:rsid w:val="002B6770"/>
    <w:rsid w:val="002B6AB7"/>
    <w:rsid w:val="002B6EFB"/>
    <w:rsid w:val="002B747F"/>
    <w:rsid w:val="002B7830"/>
    <w:rsid w:val="002B7A48"/>
    <w:rsid w:val="002C0098"/>
    <w:rsid w:val="002C0148"/>
    <w:rsid w:val="002C0268"/>
    <w:rsid w:val="002C0B0C"/>
    <w:rsid w:val="002C0C89"/>
    <w:rsid w:val="002C0CAE"/>
    <w:rsid w:val="002C0DFB"/>
    <w:rsid w:val="002C0F5F"/>
    <w:rsid w:val="002C11AA"/>
    <w:rsid w:val="002C11B2"/>
    <w:rsid w:val="002C11BE"/>
    <w:rsid w:val="002C124C"/>
    <w:rsid w:val="002C1DD4"/>
    <w:rsid w:val="002C2D19"/>
    <w:rsid w:val="002C2FAB"/>
    <w:rsid w:val="002C30E2"/>
    <w:rsid w:val="002C35C3"/>
    <w:rsid w:val="002C41D5"/>
    <w:rsid w:val="002C41E6"/>
    <w:rsid w:val="002C4211"/>
    <w:rsid w:val="002C45DF"/>
    <w:rsid w:val="002C468B"/>
    <w:rsid w:val="002C4A49"/>
    <w:rsid w:val="002C4B9D"/>
    <w:rsid w:val="002C4E43"/>
    <w:rsid w:val="002C50D5"/>
    <w:rsid w:val="002C50E6"/>
    <w:rsid w:val="002C5402"/>
    <w:rsid w:val="002C5412"/>
    <w:rsid w:val="002C546B"/>
    <w:rsid w:val="002C5E45"/>
    <w:rsid w:val="002C62FE"/>
    <w:rsid w:val="002C6B30"/>
    <w:rsid w:val="002C7294"/>
    <w:rsid w:val="002C72D6"/>
    <w:rsid w:val="002C74E0"/>
    <w:rsid w:val="002C7688"/>
    <w:rsid w:val="002C7945"/>
    <w:rsid w:val="002C7CF8"/>
    <w:rsid w:val="002C7DDA"/>
    <w:rsid w:val="002D0F60"/>
    <w:rsid w:val="002D12C9"/>
    <w:rsid w:val="002D14D2"/>
    <w:rsid w:val="002D172B"/>
    <w:rsid w:val="002D1A37"/>
    <w:rsid w:val="002D22DD"/>
    <w:rsid w:val="002D25EB"/>
    <w:rsid w:val="002D2ECB"/>
    <w:rsid w:val="002D3BFA"/>
    <w:rsid w:val="002D3F30"/>
    <w:rsid w:val="002D4959"/>
    <w:rsid w:val="002D4F10"/>
    <w:rsid w:val="002D537C"/>
    <w:rsid w:val="002D541D"/>
    <w:rsid w:val="002D55A2"/>
    <w:rsid w:val="002D5F27"/>
    <w:rsid w:val="002D6042"/>
    <w:rsid w:val="002D6527"/>
    <w:rsid w:val="002D662B"/>
    <w:rsid w:val="002D6968"/>
    <w:rsid w:val="002D6A90"/>
    <w:rsid w:val="002D6E04"/>
    <w:rsid w:val="002D7361"/>
    <w:rsid w:val="002D76C5"/>
    <w:rsid w:val="002D78EB"/>
    <w:rsid w:val="002D79A8"/>
    <w:rsid w:val="002D7F3F"/>
    <w:rsid w:val="002E0511"/>
    <w:rsid w:val="002E0C25"/>
    <w:rsid w:val="002E0E9C"/>
    <w:rsid w:val="002E132E"/>
    <w:rsid w:val="002E1C25"/>
    <w:rsid w:val="002E1DAA"/>
    <w:rsid w:val="002E2397"/>
    <w:rsid w:val="002E26DB"/>
    <w:rsid w:val="002E27C0"/>
    <w:rsid w:val="002E2CA8"/>
    <w:rsid w:val="002E35FB"/>
    <w:rsid w:val="002E3756"/>
    <w:rsid w:val="002E4D73"/>
    <w:rsid w:val="002E4FE3"/>
    <w:rsid w:val="002E53AF"/>
    <w:rsid w:val="002E54F5"/>
    <w:rsid w:val="002E553B"/>
    <w:rsid w:val="002E5748"/>
    <w:rsid w:val="002E5A18"/>
    <w:rsid w:val="002E63E2"/>
    <w:rsid w:val="002E672D"/>
    <w:rsid w:val="002E6D06"/>
    <w:rsid w:val="002E7072"/>
    <w:rsid w:val="002E711E"/>
    <w:rsid w:val="002E7305"/>
    <w:rsid w:val="002E758D"/>
    <w:rsid w:val="002E7B7C"/>
    <w:rsid w:val="002E7D14"/>
    <w:rsid w:val="002E7F2A"/>
    <w:rsid w:val="002F02B4"/>
    <w:rsid w:val="002F05FC"/>
    <w:rsid w:val="002F065F"/>
    <w:rsid w:val="002F0E17"/>
    <w:rsid w:val="002F1547"/>
    <w:rsid w:val="002F16EB"/>
    <w:rsid w:val="002F176F"/>
    <w:rsid w:val="002F1975"/>
    <w:rsid w:val="002F1AC7"/>
    <w:rsid w:val="002F1E73"/>
    <w:rsid w:val="002F204D"/>
    <w:rsid w:val="002F2275"/>
    <w:rsid w:val="002F27BD"/>
    <w:rsid w:val="002F31D2"/>
    <w:rsid w:val="002F3951"/>
    <w:rsid w:val="002F3B41"/>
    <w:rsid w:val="002F3B4B"/>
    <w:rsid w:val="002F4832"/>
    <w:rsid w:val="002F4F70"/>
    <w:rsid w:val="002F504C"/>
    <w:rsid w:val="002F5B7F"/>
    <w:rsid w:val="002F5E7D"/>
    <w:rsid w:val="002F64D0"/>
    <w:rsid w:val="002F666C"/>
    <w:rsid w:val="002F699B"/>
    <w:rsid w:val="002F6BB2"/>
    <w:rsid w:val="002F70FA"/>
    <w:rsid w:val="002F71AD"/>
    <w:rsid w:val="002F7A41"/>
    <w:rsid w:val="002F7B14"/>
    <w:rsid w:val="00300123"/>
    <w:rsid w:val="003003A3"/>
    <w:rsid w:val="003007E1"/>
    <w:rsid w:val="00301058"/>
    <w:rsid w:val="003014AB"/>
    <w:rsid w:val="0030186C"/>
    <w:rsid w:val="003023E2"/>
    <w:rsid w:val="00302E7E"/>
    <w:rsid w:val="00302F8D"/>
    <w:rsid w:val="0030332D"/>
    <w:rsid w:val="00303BD9"/>
    <w:rsid w:val="00303C80"/>
    <w:rsid w:val="00304195"/>
    <w:rsid w:val="003041BD"/>
    <w:rsid w:val="00304AE4"/>
    <w:rsid w:val="003055D0"/>
    <w:rsid w:val="00305B86"/>
    <w:rsid w:val="00305F54"/>
    <w:rsid w:val="0030645E"/>
    <w:rsid w:val="003066B9"/>
    <w:rsid w:val="00306747"/>
    <w:rsid w:val="00306D07"/>
    <w:rsid w:val="00307404"/>
    <w:rsid w:val="00307630"/>
    <w:rsid w:val="00307B61"/>
    <w:rsid w:val="00307B9F"/>
    <w:rsid w:val="00307D65"/>
    <w:rsid w:val="00307D9E"/>
    <w:rsid w:val="00307E86"/>
    <w:rsid w:val="00307FFE"/>
    <w:rsid w:val="003100B5"/>
    <w:rsid w:val="0031028E"/>
    <w:rsid w:val="003102C7"/>
    <w:rsid w:val="0031044E"/>
    <w:rsid w:val="003106F5"/>
    <w:rsid w:val="00310995"/>
    <w:rsid w:val="00310E45"/>
    <w:rsid w:val="0031159C"/>
    <w:rsid w:val="00311A05"/>
    <w:rsid w:val="00311B1C"/>
    <w:rsid w:val="00311B95"/>
    <w:rsid w:val="003126C3"/>
    <w:rsid w:val="003144D8"/>
    <w:rsid w:val="00314A05"/>
    <w:rsid w:val="00315A25"/>
    <w:rsid w:val="00315B02"/>
    <w:rsid w:val="00316523"/>
    <w:rsid w:val="0031658F"/>
    <w:rsid w:val="00316644"/>
    <w:rsid w:val="0031719B"/>
    <w:rsid w:val="0031729E"/>
    <w:rsid w:val="00317AA6"/>
    <w:rsid w:val="00320501"/>
    <w:rsid w:val="00320687"/>
    <w:rsid w:val="00320971"/>
    <w:rsid w:val="003210D5"/>
    <w:rsid w:val="0032140C"/>
    <w:rsid w:val="003215B6"/>
    <w:rsid w:val="003216B7"/>
    <w:rsid w:val="00321A1E"/>
    <w:rsid w:val="00321A28"/>
    <w:rsid w:val="003221AE"/>
    <w:rsid w:val="003221CA"/>
    <w:rsid w:val="00322276"/>
    <w:rsid w:val="003223B8"/>
    <w:rsid w:val="00322571"/>
    <w:rsid w:val="003229C3"/>
    <w:rsid w:val="00322A22"/>
    <w:rsid w:val="00322B2D"/>
    <w:rsid w:val="00322EE4"/>
    <w:rsid w:val="00323E98"/>
    <w:rsid w:val="003241DA"/>
    <w:rsid w:val="00324655"/>
    <w:rsid w:val="00324699"/>
    <w:rsid w:val="00324BA8"/>
    <w:rsid w:val="00324C4D"/>
    <w:rsid w:val="00324F0F"/>
    <w:rsid w:val="003256A0"/>
    <w:rsid w:val="003257BB"/>
    <w:rsid w:val="00325C0A"/>
    <w:rsid w:val="00325C0C"/>
    <w:rsid w:val="00325C91"/>
    <w:rsid w:val="00325DBA"/>
    <w:rsid w:val="0032650A"/>
    <w:rsid w:val="00326AC9"/>
    <w:rsid w:val="00326DC4"/>
    <w:rsid w:val="003275E6"/>
    <w:rsid w:val="003277CB"/>
    <w:rsid w:val="00330C97"/>
    <w:rsid w:val="00330F05"/>
    <w:rsid w:val="0033199F"/>
    <w:rsid w:val="00331E6C"/>
    <w:rsid w:val="00332275"/>
    <w:rsid w:val="0033281F"/>
    <w:rsid w:val="00332A36"/>
    <w:rsid w:val="00332FB5"/>
    <w:rsid w:val="0033315B"/>
    <w:rsid w:val="00333250"/>
    <w:rsid w:val="00333533"/>
    <w:rsid w:val="003335A5"/>
    <w:rsid w:val="003339DC"/>
    <w:rsid w:val="003339E0"/>
    <w:rsid w:val="00333F77"/>
    <w:rsid w:val="003343CB"/>
    <w:rsid w:val="00334641"/>
    <w:rsid w:val="00334CFA"/>
    <w:rsid w:val="003350F5"/>
    <w:rsid w:val="003353CB"/>
    <w:rsid w:val="003353E9"/>
    <w:rsid w:val="003357BD"/>
    <w:rsid w:val="00336895"/>
    <w:rsid w:val="00336DB0"/>
    <w:rsid w:val="00336F40"/>
    <w:rsid w:val="003370C0"/>
    <w:rsid w:val="003378A7"/>
    <w:rsid w:val="00337D1D"/>
    <w:rsid w:val="0034019D"/>
    <w:rsid w:val="003402E8"/>
    <w:rsid w:val="003406A7"/>
    <w:rsid w:val="00340932"/>
    <w:rsid w:val="00340F50"/>
    <w:rsid w:val="003416FB"/>
    <w:rsid w:val="00341878"/>
    <w:rsid w:val="00341EEA"/>
    <w:rsid w:val="003425B5"/>
    <w:rsid w:val="00342EA2"/>
    <w:rsid w:val="00343112"/>
    <w:rsid w:val="00343180"/>
    <w:rsid w:val="00343367"/>
    <w:rsid w:val="0034387A"/>
    <w:rsid w:val="0034391F"/>
    <w:rsid w:val="00343F25"/>
    <w:rsid w:val="00344169"/>
    <w:rsid w:val="003443B1"/>
    <w:rsid w:val="003449C7"/>
    <w:rsid w:val="00345133"/>
    <w:rsid w:val="00345159"/>
    <w:rsid w:val="003452FC"/>
    <w:rsid w:val="003459DE"/>
    <w:rsid w:val="00345C9C"/>
    <w:rsid w:val="00345D70"/>
    <w:rsid w:val="003461F2"/>
    <w:rsid w:val="00346225"/>
    <w:rsid w:val="00346749"/>
    <w:rsid w:val="0034684F"/>
    <w:rsid w:val="00346D49"/>
    <w:rsid w:val="00346E36"/>
    <w:rsid w:val="00346E89"/>
    <w:rsid w:val="00346EB5"/>
    <w:rsid w:val="003470E6"/>
    <w:rsid w:val="003478F4"/>
    <w:rsid w:val="00347E1A"/>
    <w:rsid w:val="003504DD"/>
    <w:rsid w:val="00350A05"/>
    <w:rsid w:val="00351427"/>
    <w:rsid w:val="00351737"/>
    <w:rsid w:val="00352179"/>
    <w:rsid w:val="003524F0"/>
    <w:rsid w:val="00352533"/>
    <w:rsid w:val="00352690"/>
    <w:rsid w:val="00352A27"/>
    <w:rsid w:val="00352A74"/>
    <w:rsid w:val="00353309"/>
    <w:rsid w:val="003535C0"/>
    <w:rsid w:val="0035382C"/>
    <w:rsid w:val="00354013"/>
    <w:rsid w:val="00354094"/>
    <w:rsid w:val="00354154"/>
    <w:rsid w:val="003545F2"/>
    <w:rsid w:val="00354B7A"/>
    <w:rsid w:val="00354BCB"/>
    <w:rsid w:val="003552C3"/>
    <w:rsid w:val="00355629"/>
    <w:rsid w:val="00355657"/>
    <w:rsid w:val="003558B9"/>
    <w:rsid w:val="00355D1C"/>
    <w:rsid w:val="00355FBD"/>
    <w:rsid w:val="0035613E"/>
    <w:rsid w:val="00356951"/>
    <w:rsid w:val="00356D31"/>
    <w:rsid w:val="00356E61"/>
    <w:rsid w:val="00356F2B"/>
    <w:rsid w:val="003579BE"/>
    <w:rsid w:val="0036023C"/>
    <w:rsid w:val="003602A9"/>
    <w:rsid w:val="0036061A"/>
    <w:rsid w:val="00360C07"/>
    <w:rsid w:val="00360C79"/>
    <w:rsid w:val="00361EAD"/>
    <w:rsid w:val="003622D9"/>
    <w:rsid w:val="003629E7"/>
    <w:rsid w:val="00362D00"/>
    <w:rsid w:val="00363071"/>
    <w:rsid w:val="003631B1"/>
    <w:rsid w:val="003632E0"/>
    <w:rsid w:val="00363621"/>
    <w:rsid w:val="00363656"/>
    <w:rsid w:val="00363751"/>
    <w:rsid w:val="003637DA"/>
    <w:rsid w:val="00363825"/>
    <w:rsid w:val="0036386E"/>
    <w:rsid w:val="00363A6A"/>
    <w:rsid w:val="00363FB1"/>
    <w:rsid w:val="0036430A"/>
    <w:rsid w:val="00364482"/>
    <w:rsid w:val="003644F0"/>
    <w:rsid w:val="00364741"/>
    <w:rsid w:val="00364A16"/>
    <w:rsid w:val="00364BBC"/>
    <w:rsid w:val="00365321"/>
    <w:rsid w:val="003654D9"/>
    <w:rsid w:val="003654EC"/>
    <w:rsid w:val="003658ED"/>
    <w:rsid w:val="00365BB6"/>
    <w:rsid w:val="00366366"/>
    <w:rsid w:val="003665CA"/>
    <w:rsid w:val="00366621"/>
    <w:rsid w:val="003667AF"/>
    <w:rsid w:val="00366E66"/>
    <w:rsid w:val="00367CD0"/>
    <w:rsid w:val="00367EE0"/>
    <w:rsid w:val="0037048F"/>
    <w:rsid w:val="003707DA"/>
    <w:rsid w:val="00370BA7"/>
    <w:rsid w:val="00370C85"/>
    <w:rsid w:val="00371856"/>
    <w:rsid w:val="003718DF"/>
    <w:rsid w:val="00371B2D"/>
    <w:rsid w:val="0037212A"/>
    <w:rsid w:val="003728F3"/>
    <w:rsid w:val="00372C44"/>
    <w:rsid w:val="00373638"/>
    <w:rsid w:val="003742F4"/>
    <w:rsid w:val="00374479"/>
    <w:rsid w:val="003744A3"/>
    <w:rsid w:val="00374672"/>
    <w:rsid w:val="003759B7"/>
    <w:rsid w:val="00375F59"/>
    <w:rsid w:val="003761DC"/>
    <w:rsid w:val="0037630E"/>
    <w:rsid w:val="0037655B"/>
    <w:rsid w:val="00376C5F"/>
    <w:rsid w:val="00376E9D"/>
    <w:rsid w:val="003771CF"/>
    <w:rsid w:val="00377909"/>
    <w:rsid w:val="00377AD2"/>
    <w:rsid w:val="00377DB2"/>
    <w:rsid w:val="003800E9"/>
    <w:rsid w:val="00380AA1"/>
    <w:rsid w:val="003811BF"/>
    <w:rsid w:val="003812CF"/>
    <w:rsid w:val="00381321"/>
    <w:rsid w:val="00381660"/>
    <w:rsid w:val="00381770"/>
    <w:rsid w:val="0038199E"/>
    <w:rsid w:val="003819EE"/>
    <w:rsid w:val="00382595"/>
    <w:rsid w:val="0038282A"/>
    <w:rsid w:val="003833E3"/>
    <w:rsid w:val="00383B4E"/>
    <w:rsid w:val="00383BCD"/>
    <w:rsid w:val="00383F4B"/>
    <w:rsid w:val="00383FC9"/>
    <w:rsid w:val="003840FA"/>
    <w:rsid w:val="00384256"/>
    <w:rsid w:val="00384263"/>
    <w:rsid w:val="0038484B"/>
    <w:rsid w:val="00384BDC"/>
    <w:rsid w:val="00384CFE"/>
    <w:rsid w:val="00385106"/>
    <w:rsid w:val="00385534"/>
    <w:rsid w:val="00385684"/>
    <w:rsid w:val="00385D7C"/>
    <w:rsid w:val="0038641D"/>
    <w:rsid w:val="003864BF"/>
    <w:rsid w:val="00386BD6"/>
    <w:rsid w:val="003872AC"/>
    <w:rsid w:val="003876AF"/>
    <w:rsid w:val="0039014F"/>
    <w:rsid w:val="00390378"/>
    <w:rsid w:val="00390579"/>
    <w:rsid w:val="003909AC"/>
    <w:rsid w:val="00390E10"/>
    <w:rsid w:val="00390ECC"/>
    <w:rsid w:val="003911D0"/>
    <w:rsid w:val="0039121E"/>
    <w:rsid w:val="00391514"/>
    <w:rsid w:val="003917B7"/>
    <w:rsid w:val="00391E4C"/>
    <w:rsid w:val="003926A2"/>
    <w:rsid w:val="00393006"/>
    <w:rsid w:val="0039328B"/>
    <w:rsid w:val="00393447"/>
    <w:rsid w:val="00393715"/>
    <w:rsid w:val="00393C0B"/>
    <w:rsid w:val="00393C12"/>
    <w:rsid w:val="00393C74"/>
    <w:rsid w:val="00393D6A"/>
    <w:rsid w:val="003941DC"/>
    <w:rsid w:val="00394274"/>
    <w:rsid w:val="00395350"/>
    <w:rsid w:val="003953C2"/>
    <w:rsid w:val="00395960"/>
    <w:rsid w:val="00395D49"/>
    <w:rsid w:val="00395DC3"/>
    <w:rsid w:val="00395EC0"/>
    <w:rsid w:val="00396469"/>
    <w:rsid w:val="003964E5"/>
    <w:rsid w:val="003965FA"/>
    <w:rsid w:val="00396D37"/>
    <w:rsid w:val="00397004"/>
    <w:rsid w:val="00397471"/>
    <w:rsid w:val="003974C5"/>
    <w:rsid w:val="0039762E"/>
    <w:rsid w:val="003979F7"/>
    <w:rsid w:val="00397C3C"/>
    <w:rsid w:val="003A04C0"/>
    <w:rsid w:val="003A04F9"/>
    <w:rsid w:val="003A0CDA"/>
    <w:rsid w:val="003A14BA"/>
    <w:rsid w:val="003A1E22"/>
    <w:rsid w:val="003A230F"/>
    <w:rsid w:val="003A2A36"/>
    <w:rsid w:val="003A373B"/>
    <w:rsid w:val="003A3A7C"/>
    <w:rsid w:val="003A3C42"/>
    <w:rsid w:val="003A3C8C"/>
    <w:rsid w:val="003A4017"/>
    <w:rsid w:val="003A4360"/>
    <w:rsid w:val="003A4B92"/>
    <w:rsid w:val="003A5341"/>
    <w:rsid w:val="003A5B85"/>
    <w:rsid w:val="003A5D14"/>
    <w:rsid w:val="003A5F6E"/>
    <w:rsid w:val="003A5FC3"/>
    <w:rsid w:val="003A65B7"/>
    <w:rsid w:val="003A6678"/>
    <w:rsid w:val="003A66B9"/>
    <w:rsid w:val="003A695E"/>
    <w:rsid w:val="003A73F5"/>
    <w:rsid w:val="003A786C"/>
    <w:rsid w:val="003A7A5A"/>
    <w:rsid w:val="003B07B4"/>
    <w:rsid w:val="003B0EB9"/>
    <w:rsid w:val="003B104D"/>
    <w:rsid w:val="003B11E1"/>
    <w:rsid w:val="003B16B3"/>
    <w:rsid w:val="003B1D28"/>
    <w:rsid w:val="003B1F66"/>
    <w:rsid w:val="003B2502"/>
    <w:rsid w:val="003B2716"/>
    <w:rsid w:val="003B2A87"/>
    <w:rsid w:val="003B2BC5"/>
    <w:rsid w:val="003B2D36"/>
    <w:rsid w:val="003B3021"/>
    <w:rsid w:val="003B32A0"/>
    <w:rsid w:val="003B3997"/>
    <w:rsid w:val="003B3FBC"/>
    <w:rsid w:val="003B528D"/>
    <w:rsid w:val="003B5386"/>
    <w:rsid w:val="003B5A91"/>
    <w:rsid w:val="003B6B08"/>
    <w:rsid w:val="003B7160"/>
    <w:rsid w:val="003B71DD"/>
    <w:rsid w:val="003B7294"/>
    <w:rsid w:val="003B72AC"/>
    <w:rsid w:val="003B740D"/>
    <w:rsid w:val="003B7475"/>
    <w:rsid w:val="003C0400"/>
    <w:rsid w:val="003C0935"/>
    <w:rsid w:val="003C09F4"/>
    <w:rsid w:val="003C0DEA"/>
    <w:rsid w:val="003C0EB1"/>
    <w:rsid w:val="003C0ED7"/>
    <w:rsid w:val="003C156D"/>
    <w:rsid w:val="003C1771"/>
    <w:rsid w:val="003C18D9"/>
    <w:rsid w:val="003C1C06"/>
    <w:rsid w:val="003C1ECF"/>
    <w:rsid w:val="003C208E"/>
    <w:rsid w:val="003C2AA3"/>
    <w:rsid w:val="003C2C3B"/>
    <w:rsid w:val="003C2DA3"/>
    <w:rsid w:val="003C2EE7"/>
    <w:rsid w:val="003C309E"/>
    <w:rsid w:val="003C32D1"/>
    <w:rsid w:val="003C367C"/>
    <w:rsid w:val="003C3850"/>
    <w:rsid w:val="003C41DA"/>
    <w:rsid w:val="003C44C0"/>
    <w:rsid w:val="003C4D11"/>
    <w:rsid w:val="003C4DD2"/>
    <w:rsid w:val="003C51EE"/>
    <w:rsid w:val="003C5E3C"/>
    <w:rsid w:val="003C66FA"/>
    <w:rsid w:val="003C69CC"/>
    <w:rsid w:val="003C7132"/>
    <w:rsid w:val="003D054C"/>
    <w:rsid w:val="003D06BD"/>
    <w:rsid w:val="003D0832"/>
    <w:rsid w:val="003D0D00"/>
    <w:rsid w:val="003D145C"/>
    <w:rsid w:val="003D16F7"/>
    <w:rsid w:val="003D1E7D"/>
    <w:rsid w:val="003D2866"/>
    <w:rsid w:val="003D292A"/>
    <w:rsid w:val="003D2A08"/>
    <w:rsid w:val="003D2BBE"/>
    <w:rsid w:val="003D3072"/>
    <w:rsid w:val="003D3329"/>
    <w:rsid w:val="003D38CD"/>
    <w:rsid w:val="003D3A17"/>
    <w:rsid w:val="003D3CE5"/>
    <w:rsid w:val="003D3F68"/>
    <w:rsid w:val="003D4339"/>
    <w:rsid w:val="003D4447"/>
    <w:rsid w:val="003D460D"/>
    <w:rsid w:val="003D48B5"/>
    <w:rsid w:val="003D4FCC"/>
    <w:rsid w:val="003D6596"/>
    <w:rsid w:val="003D6A7C"/>
    <w:rsid w:val="003D6BED"/>
    <w:rsid w:val="003D6C9F"/>
    <w:rsid w:val="003D7323"/>
    <w:rsid w:val="003D744F"/>
    <w:rsid w:val="003E04A9"/>
    <w:rsid w:val="003E079E"/>
    <w:rsid w:val="003E291A"/>
    <w:rsid w:val="003E2A3E"/>
    <w:rsid w:val="003E3627"/>
    <w:rsid w:val="003E3BEB"/>
    <w:rsid w:val="003E3FAB"/>
    <w:rsid w:val="003E40E5"/>
    <w:rsid w:val="003E4DFE"/>
    <w:rsid w:val="003E5482"/>
    <w:rsid w:val="003E5931"/>
    <w:rsid w:val="003E5C24"/>
    <w:rsid w:val="003E5D29"/>
    <w:rsid w:val="003E65C3"/>
    <w:rsid w:val="003E6758"/>
    <w:rsid w:val="003E67E9"/>
    <w:rsid w:val="003E6E0D"/>
    <w:rsid w:val="003E72A3"/>
    <w:rsid w:val="003E74AA"/>
    <w:rsid w:val="003E78B2"/>
    <w:rsid w:val="003E7BAD"/>
    <w:rsid w:val="003F017B"/>
    <w:rsid w:val="003F0519"/>
    <w:rsid w:val="003F09CB"/>
    <w:rsid w:val="003F1520"/>
    <w:rsid w:val="003F20C0"/>
    <w:rsid w:val="003F24C9"/>
    <w:rsid w:val="003F2645"/>
    <w:rsid w:val="003F2743"/>
    <w:rsid w:val="003F2785"/>
    <w:rsid w:val="003F27D8"/>
    <w:rsid w:val="003F2A3A"/>
    <w:rsid w:val="003F2A59"/>
    <w:rsid w:val="003F2FCA"/>
    <w:rsid w:val="003F3097"/>
    <w:rsid w:val="003F314E"/>
    <w:rsid w:val="003F3BA8"/>
    <w:rsid w:val="003F4183"/>
    <w:rsid w:val="003F53D8"/>
    <w:rsid w:val="003F5B7F"/>
    <w:rsid w:val="003F6BA3"/>
    <w:rsid w:val="003F7374"/>
    <w:rsid w:val="003F77AD"/>
    <w:rsid w:val="003F7925"/>
    <w:rsid w:val="003F79B0"/>
    <w:rsid w:val="004001F4"/>
    <w:rsid w:val="0040020E"/>
    <w:rsid w:val="004002B9"/>
    <w:rsid w:val="004005A7"/>
    <w:rsid w:val="004006A2"/>
    <w:rsid w:val="004007FC"/>
    <w:rsid w:val="00400B16"/>
    <w:rsid w:val="00400BCD"/>
    <w:rsid w:val="0040105F"/>
    <w:rsid w:val="00401163"/>
    <w:rsid w:val="00401417"/>
    <w:rsid w:val="004014C8"/>
    <w:rsid w:val="00401571"/>
    <w:rsid w:val="00401C60"/>
    <w:rsid w:val="004022DC"/>
    <w:rsid w:val="004024FD"/>
    <w:rsid w:val="004027DA"/>
    <w:rsid w:val="00402828"/>
    <w:rsid w:val="00402B71"/>
    <w:rsid w:val="00402BB2"/>
    <w:rsid w:val="00402D0C"/>
    <w:rsid w:val="00402E16"/>
    <w:rsid w:val="0040348B"/>
    <w:rsid w:val="004038F0"/>
    <w:rsid w:val="00403C7F"/>
    <w:rsid w:val="00404177"/>
    <w:rsid w:val="00404249"/>
    <w:rsid w:val="00404621"/>
    <w:rsid w:val="00404713"/>
    <w:rsid w:val="00404877"/>
    <w:rsid w:val="00404929"/>
    <w:rsid w:val="00404EFD"/>
    <w:rsid w:val="004051F2"/>
    <w:rsid w:val="004058F6"/>
    <w:rsid w:val="00405912"/>
    <w:rsid w:val="00406AFF"/>
    <w:rsid w:val="00407460"/>
    <w:rsid w:val="00407776"/>
    <w:rsid w:val="0040787F"/>
    <w:rsid w:val="00407B5E"/>
    <w:rsid w:val="004100C4"/>
    <w:rsid w:val="004102D1"/>
    <w:rsid w:val="0041076F"/>
    <w:rsid w:val="00410875"/>
    <w:rsid w:val="004118FF"/>
    <w:rsid w:val="00411B2D"/>
    <w:rsid w:val="00411E00"/>
    <w:rsid w:val="00411E33"/>
    <w:rsid w:val="00411EBC"/>
    <w:rsid w:val="00411EBD"/>
    <w:rsid w:val="00411ED5"/>
    <w:rsid w:val="0041283C"/>
    <w:rsid w:val="0041325E"/>
    <w:rsid w:val="004137BE"/>
    <w:rsid w:val="00414A31"/>
    <w:rsid w:val="00414A8B"/>
    <w:rsid w:val="00414D81"/>
    <w:rsid w:val="00415307"/>
    <w:rsid w:val="0041532C"/>
    <w:rsid w:val="004166F6"/>
    <w:rsid w:val="00416814"/>
    <w:rsid w:val="00416CDD"/>
    <w:rsid w:val="00416D5C"/>
    <w:rsid w:val="00417236"/>
    <w:rsid w:val="004175A8"/>
    <w:rsid w:val="004176B9"/>
    <w:rsid w:val="004178AF"/>
    <w:rsid w:val="00417C62"/>
    <w:rsid w:val="00417DFB"/>
    <w:rsid w:val="004201CF"/>
    <w:rsid w:val="004204D7"/>
    <w:rsid w:val="00420A73"/>
    <w:rsid w:val="00421489"/>
    <w:rsid w:val="004218EB"/>
    <w:rsid w:val="00421B58"/>
    <w:rsid w:val="00422284"/>
    <w:rsid w:val="00422632"/>
    <w:rsid w:val="0042268F"/>
    <w:rsid w:val="00422720"/>
    <w:rsid w:val="00422F64"/>
    <w:rsid w:val="00423113"/>
    <w:rsid w:val="0042319D"/>
    <w:rsid w:val="004239A1"/>
    <w:rsid w:val="00423A35"/>
    <w:rsid w:val="00423B95"/>
    <w:rsid w:val="0042498A"/>
    <w:rsid w:val="00424BA7"/>
    <w:rsid w:val="00424E4C"/>
    <w:rsid w:val="00424FDB"/>
    <w:rsid w:val="0042578C"/>
    <w:rsid w:val="004257C5"/>
    <w:rsid w:val="00425A7E"/>
    <w:rsid w:val="004261B6"/>
    <w:rsid w:val="00426206"/>
    <w:rsid w:val="004262B5"/>
    <w:rsid w:val="004264E4"/>
    <w:rsid w:val="004269FA"/>
    <w:rsid w:val="00426AC6"/>
    <w:rsid w:val="00426E62"/>
    <w:rsid w:val="004304AB"/>
    <w:rsid w:val="0043059D"/>
    <w:rsid w:val="00430B89"/>
    <w:rsid w:val="00430EAA"/>
    <w:rsid w:val="00431A3D"/>
    <w:rsid w:val="00432217"/>
    <w:rsid w:val="004323CF"/>
    <w:rsid w:val="004328DF"/>
    <w:rsid w:val="0043304B"/>
    <w:rsid w:val="00433979"/>
    <w:rsid w:val="00433CC3"/>
    <w:rsid w:val="004344D6"/>
    <w:rsid w:val="00434739"/>
    <w:rsid w:val="004351A6"/>
    <w:rsid w:val="0043529F"/>
    <w:rsid w:val="00435614"/>
    <w:rsid w:val="0043597E"/>
    <w:rsid w:val="00435E81"/>
    <w:rsid w:val="00435ECA"/>
    <w:rsid w:val="00436003"/>
    <w:rsid w:val="004364C5"/>
    <w:rsid w:val="00436A92"/>
    <w:rsid w:val="00436C73"/>
    <w:rsid w:val="0043702E"/>
    <w:rsid w:val="00437306"/>
    <w:rsid w:val="004374AA"/>
    <w:rsid w:val="00437501"/>
    <w:rsid w:val="004375D2"/>
    <w:rsid w:val="00437825"/>
    <w:rsid w:val="00437DEE"/>
    <w:rsid w:val="00437E3A"/>
    <w:rsid w:val="00440763"/>
    <w:rsid w:val="004407FF"/>
    <w:rsid w:val="00440B0A"/>
    <w:rsid w:val="00440B72"/>
    <w:rsid w:val="00440DD7"/>
    <w:rsid w:val="00440E63"/>
    <w:rsid w:val="004414B4"/>
    <w:rsid w:val="00441655"/>
    <w:rsid w:val="00441F8F"/>
    <w:rsid w:val="004426DF"/>
    <w:rsid w:val="00442823"/>
    <w:rsid w:val="00442A01"/>
    <w:rsid w:val="00442A73"/>
    <w:rsid w:val="00442AFB"/>
    <w:rsid w:val="004433DB"/>
    <w:rsid w:val="00443B08"/>
    <w:rsid w:val="00443B4C"/>
    <w:rsid w:val="00443B8B"/>
    <w:rsid w:val="00443FA8"/>
    <w:rsid w:val="00444218"/>
    <w:rsid w:val="00444B34"/>
    <w:rsid w:val="004453B1"/>
    <w:rsid w:val="0044540E"/>
    <w:rsid w:val="004454EE"/>
    <w:rsid w:val="0044616D"/>
    <w:rsid w:val="004466AB"/>
    <w:rsid w:val="00446C7C"/>
    <w:rsid w:val="00446E7B"/>
    <w:rsid w:val="00447348"/>
    <w:rsid w:val="0044761E"/>
    <w:rsid w:val="00447E2D"/>
    <w:rsid w:val="0045007C"/>
    <w:rsid w:val="00450093"/>
    <w:rsid w:val="004500A9"/>
    <w:rsid w:val="004504D5"/>
    <w:rsid w:val="004506A4"/>
    <w:rsid w:val="00450762"/>
    <w:rsid w:val="004509B4"/>
    <w:rsid w:val="00450E3D"/>
    <w:rsid w:val="004514D3"/>
    <w:rsid w:val="00452863"/>
    <w:rsid w:val="004529CC"/>
    <w:rsid w:val="00452E38"/>
    <w:rsid w:val="00453088"/>
    <w:rsid w:val="00453120"/>
    <w:rsid w:val="00453451"/>
    <w:rsid w:val="004535D6"/>
    <w:rsid w:val="00453850"/>
    <w:rsid w:val="00453999"/>
    <w:rsid w:val="004539BD"/>
    <w:rsid w:val="00453F23"/>
    <w:rsid w:val="0045438B"/>
    <w:rsid w:val="00454E28"/>
    <w:rsid w:val="00455A04"/>
    <w:rsid w:val="0045729D"/>
    <w:rsid w:val="004576A9"/>
    <w:rsid w:val="0045771C"/>
    <w:rsid w:val="004577D9"/>
    <w:rsid w:val="00457D23"/>
    <w:rsid w:val="00461228"/>
    <w:rsid w:val="004616E8"/>
    <w:rsid w:val="00461C6A"/>
    <w:rsid w:val="00461E27"/>
    <w:rsid w:val="004624D6"/>
    <w:rsid w:val="00462913"/>
    <w:rsid w:val="004630CB"/>
    <w:rsid w:val="004632F7"/>
    <w:rsid w:val="004635BB"/>
    <w:rsid w:val="0046390D"/>
    <w:rsid w:val="00463A19"/>
    <w:rsid w:val="004645C0"/>
    <w:rsid w:val="00464B91"/>
    <w:rsid w:val="00465107"/>
    <w:rsid w:val="004653ED"/>
    <w:rsid w:val="00465761"/>
    <w:rsid w:val="00466281"/>
    <w:rsid w:val="00466D3C"/>
    <w:rsid w:val="00466FC1"/>
    <w:rsid w:val="004672B8"/>
    <w:rsid w:val="004675FD"/>
    <w:rsid w:val="00467C87"/>
    <w:rsid w:val="00471402"/>
    <w:rsid w:val="0047159C"/>
    <w:rsid w:val="00471A94"/>
    <w:rsid w:val="00471BE9"/>
    <w:rsid w:val="00471EC4"/>
    <w:rsid w:val="00472DA7"/>
    <w:rsid w:val="004734B9"/>
    <w:rsid w:val="00473EA7"/>
    <w:rsid w:val="00474034"/>
    <w:rsid w:val="00474271"/>
    <w:rsid w:val="004744A3"/>
    <w:rsid w:val="004748CA"/>
    <w:rsid w:val="00474ACE"/>
    <w:rsid w:val="00474E7B"/>
    <w:rsid w:val="00475444"/>
    <w:rsid w:val="004756F6"/>
    <w:rsid w:val="00475F0B"/>
    <w:rsid w:val="00476019"/>
    <w:rsid w:val="004765EA"/>
    <w:rsid w:val="00476783"/>
    <w:rsid w:val="004769B8"/>
    <w:rsid w:val="00476D11"/>
    <w:rsid w:val="00476D36"/>
    <w:rsid w:val="00477364"/>
    <w:rsid w:val="00477A34"/>
    <w:rsid w:val="004803E4"/>
    <w:rsid w:val="00480D85"/>
    <w:rsid w:val="00480D9C"/>
    <w:rsid w:val="004814FA"/>
    <w:rsid w:val="0048191F"/>
    <w:rsid w:val="004819B5"/>
    <w:rsid w:val="00481A0B"/>
    <w:rsid w:val="00481BD4"/>
    <w:rsid w:val="00482011"/>
    <w:rsid w:val="00482B94"/>
    <w:rsid w:val="00482CC9"/>
    <w:rsid w:val="00482E6E"/>
    <w:rsid w:val="00483472"/>
    <w:rsid w:val="00483BF3"/>
    <w:rsid w:val="00483F21"/>
    <w:rsid w:val="00484282"/>
    <w:rsid w:val="00484AAD"/>
    <w:rsid w:val="0048518A"/>
    <w:rsid w:val="004852ED"/>
    <w:rsid w:val="004854A4"/>
    <w:rsid w:val="00485E7A"/>
    <w:rsid w:val="004860E8"/>
    <w:rsid w:val="0048646E"/>
    <w:rsid w:val="004864A0"/>
    <w:rsid w:val="00486A01"/>
    <w:rsid w:val="00486AAF"/>
    <w:rsid w:val="00486FD2"/>
    <w:rsid w:val="00487039"/>
    <w:rsid w:val="0048777D"/>
    <w:rsid w:val="00487800"/>
    <w:rsid w:val="00487BED"/>
    <w:rsid w:val="00487D0E"/>
    <w:rsid w:val="004902FE"/>
    <w:rsid w:val="004912F8"/>
    <w:rsid w:val="004914DC"/>
    <w:rsid w:val="00491928"/>
    <w:rsid w:val="00491B6F"/>
    <w:rsid w:val="00491D67"/>
    <w:rsid w:val="00492538"/>
    <w:rsid w:val="00492CD3"/>
    <w:rsid w:val="00492D78"/>
    <w:rsid w:val="00493093"/>
    <w:rsid w:val="004938F2"/>
    <w:rsid w:val="004939CA"/>
    <w:rsid w:val="00493AF2"/>
    <w:rsid w:val="004941F0"/>
    <w:rsid w:val="004944E5"/>
    <w:rsid w:val="004945C8"/>
    <w:rsid w:val="004946A3"/>
    <w:rsid w:val="00494743"/>
    <w:rsid w:val="0049564E"/>
    <w:rsid w:val="0049580E"/>
    <w:rsid w:val="00495E65"/>
    <w:rsid w:val="00495EA9"/>
    <w:rsid w:val="0049646C"/>
    <w:rsid w:val="004966B1"/>
    <w:rsid w:val="00496A34"/>
    <w:rsid w:val="004971E9"/>
    <w:rsid w:val="00497301"/>
    <w:rsid w:val="004978D0"/>
    <w:rsid w:val="004A01D1"/>
    <w:rsid w:val="004A0203"/>
    <w:rsid w:val="004A064D"/>
    <w:rsid w:val="004A06D7"/>
    <w:rsid w:val="004A0CD5"/>
    <w:rsid w:val="004A0DE6"/>
    <w:rsid w:val="004A10DD"/>
    <w:rsid w:val="004A144B"/>
    <w:rsid w:val="004A1AC3"/>
    <w:rsid w:val="004A1FCC"/>
    <w:rsid w:val="004A2236"/>
    <w:rsid w:val="004A298D"/>
    <w:rsid w:val="004A2F1B"/>
    <w:rsid w:val="004A3197"/>
    <w:rsid w:val="004A3264"/>
    <w:rsid w:val="004A4045"/>
    <w:rsid w:val="004A48A0"/>
    <w:rsid w:val="004A4997"/>
    <w:rsid w:val="004A4B52"/>
    <w:rsid w:val="004A5CC5"/>
    <w:rsid w:val="004A5F02"/>
    <w:rsid w:val="004A65DA"/>
    <w:rsid w:val="004A6DC0"/>
    <w:rsid w:val="004A75C0"/>
    <w:rsid w:val="004A7905"/>
    <w:rsid w:val="004B0CEB"/>
    <w:rsid w:val="004B123B"/>
    <w:rsid w:val="004B1326"/>
    <w:rsid w:val="004B1805"/>
    <w:rsid w:val="004B1F0B"/>
    <w:rsid w:val="004B249C"/>
    <w:rsid w:val="004B285B"/>
    <w:rsid w:val="004B2946"/>
    <w:rsid w:val="004B29BC"/>
    <w:rsid w:val="004B29EF"/>
    <w:rsid w:val="004B30B0"/>
    <w:rsid w:val="004B38B6"/>
    <w:rsid w:val="004B495E"/>
    <w:rsid w:val="004B4A9C"/>
    <w:rsid w:val="004B5528"/>
    <w:rsid w:val="004B5738"/>
    <w:rsid w:val="004B592B"/>
    <w:rsid w:val="004B5D21"/>
    <w:rsid w:val="004B605A"/>
    <w:rsid w:val="004B60F7"/>
    <w:rsid w:val="004B61D7"/>
    <w:rsid w:val="004B6266"/>
    <w:rsid w:val="004B6BFB"/>
    <w:rsid w:val="004B6C5D"/>
    <w:rsid w:val="004B6FD3"/>
    <w:rsid w:val="004B72C4"/>
    <w:rsid w:val="004B738E"/>
    <w:rsid w:val="004B78BB"/>
    <w:rsid w:val="004B7903"/>
    <w:rsid w:val="004B7C37"/>
    <w:rsid w:val="004C0222"/>
    <w:rsid w:val="004C02C5"/>
    <w:rsid w:val="004C0637"/>
    <w:rsid w:val="004C0CC9"/>
    <w:rsid w:val="004C1205"/>
    <w:rsid w:val="004C1783"/>
    <w:rsid w:val="004C1973"/>
    <w:rsid w:val="004C19DA"/>
    <w:rsid w:val="004C2AF0"/>
    <w:rsid w:val="004C3636"/>
    <w:rsid w:val="004C4B36"/>
    <w:rsid w:val="004C5119"/>
    <w:rsid w:val="004C53C6"/>
    <w:rsid w:val="004C5A26"/>
    <w:rsid w:val="004C6042"/>
    <w:rsid w:val="004C6A9E"/>
    <w:rsid w:val="004C6B58"/>
    <w:rsid w:val="004C6C97"/>
    <w:rsid w:val="004C6E9A"/>
    <w:rsid w:val="004C70EB"/>
    <w:rsid w:val="004C7639"/>
    <w:rsid w:val="004C7C44"/>
    <w:rsid w:val="004D02D4"/>
    <w:rsid w:val="004D06E8"/>
    <w:rsid w:val="004D0F5B"/>
    <w:rsid w:val="004D1498"/>
    <w:rsid w:val="004D1A6C"/>
    <w:rsid w:val="004D1A75"/>
    <w:rsid w:val="004D1D79"/>
    <w:rsid w:val="004D2338"/>
    <w:rsid w:val="004D24F1"/>
    <w:rsid w:val="004D26E4"/>
    <w:rsid w:val="004D2E94"/>
    <w:rsid w:val="004D3076"/>
    <w:rsid w:val="004D311F"/>
    <w:rsid w:val="004D3698"/>
    <w:rsid w:val="004D4370"/>
    <w:rsid w:val="004D48FA"/>
    <w:rsid w:val="004D4B8E"/>
    <w:rsid w:val="004D4F8C"/>
    <w:rsid w:val="004D50FF"/>
    <w:rsid w:val="004D547D"/>
    <w:rsid w:val="004D54DE"/>
    <w:rsid w:val="004D56E4"/>
    <w:rsid w:val="004D5933"/>
    <w:rsid w:val="004D6037"/>
    <w:rsid w:val="004D60B8"/>
    <w:rsid w:val="004D6398"/>
    <w:rsid w:val="004D63A7"/>
    <w:rsid w:val="004D70B4"/>
    <w:rsid w:val="004D7498"/>
    <w:rsid w:val="004D7856"/>
    <w:rsid w:val="004D7B00"/>
    <w:rsid w:val="004D7BCA"/>
    <w:rsid w:val="004D7EDA"/>
    <w:rsid w:val="004E0493"/>
    <w:rsid w:val="004E04DC"/>
    <w:rsid w:val="004E1085"/>
    <w:rsid w:val="004E1111"/>
    <w:rsid w:val="004E1816"/>
    <w:rsid w:val="004E1A3C"/>
    <w:rsid w:val="004E20ED"/>
    <w:rsid w:val="004E216E"/>
    <w:rsid w:val="004E2272"/>
    <w:rsid w:val="004E2ABA"/>
    <w:rsid w:val="004E3A5E"/>
    <w:rsid w:val="004E40C5"/>
    <w:rsid w:val="004E42E0"/>
    <w:rsid w:val="004E4823"/>
    <w:rsid w:val="004E5307"/>
    <w:rsid w:val="004E5FC4"/>
    <w:rsid w:val="004E61C1"/>
    <w:rsid w:val="004E652D"/>
    <w:rsid w:val="004E6C34"/>
    <w:rsid w:val="004E6E21"/>
    <w:rsid w:val="004E75CC"/>
    <w:rsid w:val="004E76F7"/>
    <w:rsid w:val="004E7ACB"/>
    <w:rsid w:val="004E7C42"/>
    <w:rsid w:val="004E7CE2"/>
    <w:rsid w:val="004F0038"/>
    <w:rsid w:val="004F0E76"/>
    <w:rsid w:val="004F0E79"/>
    <w:rsid w:val="004F15CD"/>
    <w:rsid w:val="004F1B8D"/>
    <w:rsid w:val="004F1BEB"/>
    <w:rsid w:val="004F1C0C"/>
    <w:rsid w:val="004F1D7D"/>
    <w:rsid w:val="004F200B"/>
    <w:rsid w:val="004F2311"/>
    <w:rsid w:val="004F2319"/>
    <w:rsid w:val="004F23E4"/>
    <w:rsid w:val="004F2A72"/>
    <w:rsid w:val="004F2CAF"/>
    <w:rsid w:val="004F37AA"/>
    <w:rsid w:val="004F3CA9"/>
    <w:rsid w:val="004F4008"/>
    <w:rsid w:val="004F4696"/>
    <w:rsid w:val="004F472A"/>
    <w:rsid w:val="004F4DF2"/>
    <w:rsid w:val="004F5284"/>
    <w:rsid w:val="004F58DB"/>
    <w:rsid w:val="004F59E8"/>
    <w:rsid w:val="004F6228"/>
    <w:rsid w:val="004F6286"/>
    <w:rsid w:val="004F62E4"/>
    <w:rsid w:val="004F6510"/>
    <w:rsid w:val="004F651A"/>
    <w:rsid w:val="004F6546"/>
    <w:rsid w:val="004F6B19"/>
    <w:rsid w:val="004F6EDA"/>
    <w:rsid w:val="00500196"/>
    <w:rsid w:val="005002C8"/>
    <w:rsid w:val="00500488"/>
    <w:rsid w:val="005005F1"/>
    <w:rsid w:val="005006E3"/>
    <w:rsid w:val="0050105E"/>
    <w:rsid w:val="00501291"/>
    <w:rsid w:val="005013FE"/>
    <w:rsid w:val="00501466"/>
    <w:rsid w:val="005017A8"/>
    <w:rsid w:val="005019F2"/>
    <w:rsid w:val="00501AD2"/>
    <w:rsid w:val="005021A9"/>
    <w:rsid w:val="00502CE2"/>
    <w:rsid w:val="00502E35"/>
    <w:rsid w:val="00503429"/>
    <w:rsid w:val="00503849"/>
    <w:rsid w:val="0050391E"/>
    <w:rsid w:val="00504632"/>
    <w:rsid w:val="005048AD"/>
    <w:rsid w:val="00504C4C"/>
    <w:rsid w:val="00505098"/>
    <w:rsid w:val="00505473"/>
    <w:rsid w:val="00505A9E"/>
    <w:rsid w:val="00505D88"/>
    <w:rsid w:val="00506235"/>
    <w:rsid w:val="0050658C"/>
    <w:rsid w:val="005069B8"/>
    <w:rsid w:val="00507005"/>
    <w:rsid w:val="005073A3"/>
    <w:rsid w:val="00507AB0"/>
    <w:rsid w:val="00507B7D"/>
    <w:rsid w:val="005104E1"/>
    <w:rsid w:val="00510551"/>
    <w:rsid w:val="00510AC8"/>
    <w:rsid w:val="00510B2E"/>
    <w:rsid w:val="00511535"/>
    <w:rsid w:val="00511D83"/>
    <w:rsid w:val="00511D8A"/>
    <w:rsid w:val="00511D94"/>
    <w:rsid w:val="00511FDB"/>
    <w:rsid w:val="0051201C"/>
    <w:rsid w:val="0051256A"/>
    <w:rsid w:val="00512661"/>
    <w:rsid w:val="0051270E"/>
    <w:rsid w:val="00512739"/>
    <w:rsid w:val="00512A7A"/>
    <w:rsid w:val="00513C2B"/>
    <w:rsid w:val="00514201"/>
    <w:rsid w:val="0051421E"/>
    <w:rsid w:val="00514C7B"/>
    <w:rsid w:val="005153EB"/>
    <w:rsid w:val="00515525"/>
    <w:rsid w:val="005156FF"/>
    <w:rsid w:val="00515A78"/>
    <w:rsid w:val="0051625D"/>
    <w:rsid w:val="00516C31"/>
    <w:rsid w:val="00517675"/>
    <w:rsid w:val="005176F3"/>
    <w:rsid w:val="0051788C"/>
    <w:rsid w:val="00517994"/>
    <w:rsid w:val="00517A55"/>
    <w:rsid w:val="00517CEF"/>
    <w:rsid w:val="005208CE"/>
    <w:rsid w:val="00520D19"/>
    <w:rsid w:val="00520F96"/>
    <w:rsid w:val="00521C2A"/>
    <w:rsid w:val="00521D13"/>
    <w:rsid w:val="005224CA"/>
    <w:rsid w:val="00522F63"/>
    <w:rsid w:val="00522FE2"/>
    <w:rsid w:val="0052347F"/>
    <w:rsid w:val="0052389D"/>
    <w:rsid w:val="00523CA5"/>
    <w:rsid w:val="00523CC1"/>
    <w:rsid w:val="00524270"/>
    <w:rsid w:val="00524532"/>
    <w:rsid w:val="005248AB"/>
    <w:rsid w:val="0052492D"/>
    <w:rsid w:val="0052497E"/>
    <w:rsid w:val="00524A86"/>
    <w:rsid w:val="00524C32"/>
    <w:rsid w:val="00524C9B"/>
    <w:rsid w:val="0052525E"/>
    <w:rsid w:val="00525892"/>
    <w:rsid w:val="00525C60"/>
    <w:rsid w:val="00525D2B"/>
    <w:rsid w:val="00525ED7"/>
    <w:rsid w:val="00526166"/>
    <w:rsid w:val="005264AA"/>
    <w:rsid w:val="00526527"/>
    <w:rsid w:val="00526EE2"/>
    <w:rsid w:val="00527037"/>
    <w:rsid w:val="00527046"/>
    <w:rsid w:val="00527137"/>
    <w:rsid w:val="005271D6"/>
    <w:rsid w:val="00530AAB"/>
    <w:rsid w:val="00530C4B"/>
    <w:rsid w:val="0053108F"/>
    <w:rsid w:val="005317D9"/>
    <w:rsid w:val="005318F6"/>
    <w:rsid w:val="00531D56"/>
    <w:rsid w:val="00532888"/>
    <w:rsid w:val="00532BD3"/>
    <w:rsid w:val="00532D6C"/>
    <w:rsid w:val="00532FEC"/>
    <w:rsid w:val="005330A9"/>
    <w:rsid w:val="0053312F"/>
    <w:rsid w:val="00533308"/>
    <w:rsid w:val="00533724"/>
    <w:rsid w:val="00533C13"/>
    <w:rsid w:val="00534AB1"/>
    <w:rsid w:val="00534BD9"/>
    <w:rsid w:val="00534DEC"/>
    <w:rsid w:val="00534F44"/>
    <w:rsid w:val="005352D3"/>
    <w:rsid w:val="005353CB"/>
    <w:rsid w:val="005357FA"/>
    <w:rsid w:val="00535900"/>
    <w:rsid w:val="00535F7E"/>
    <w:rsid w:val="00536037"/>
    <w:rsid w:val="005360CA"/>
    <w:rsid w:val="005361DD"/>
    <w:rsid w:val="00536685"/>
    <w:rsid w:val="00536B21"/>
    <w:rsid w:val="00537296"/>
    <w:rsid w:val="00537776"/>
    <w:rsid w:val="005379C4"/>
    <w:rsid w:val="00537AED"/>
    <w:rsid w:val="005404DD"/>
    <w:rsid w:val="00540BC7"/>
    <w:rsid w:val="00540FBB"/>
    <w:rsid w:val="0054102F"/>
    <w:rsid w:val="00542463"/>
    <w:rsid w:val="00542A06"/>
    <w:rsid w:val="00542DAC"/>
    <w:rsid w:val="00543F14"/>
    <w:rsid w:val="0054406B"/>
    <w:rsid w:val="005448A4"/>
    <w:rsid w:val="00544D2D"/>
    <w:rsid w:val="0054552A"/>
    <w:rsid w:val="0054628E"/>
    <w:rsid w:val="00546AE7"/>
    <w:rsid w:val="00547007"/>
    <w:rsid w:val="005470B6"/>
    <w:rsid w:val="005476B9"/>
    <w:rsid w:val="00550572"/>
    <w:rsid w:val="005509B7"/>
    <w:rsid w:val="005511F7"/>
    <w:rsid w:val="00551738"/>
    <w:rsid w:val="0055183B"/>
    <w:rsid w:val="005518AC"/>
    <w:rsid w:val="00551B18"/>
    <w:rsid w:val="00552190"/>
    <w:rsid w:val="0055243D"/>
    <w:rsid w:val="0055265F"/>
    <w:rsid w:val="00552AF1"/>
    <w:rsid w:val="00552C8C"/>
    <w:rsid w:val="00552D5B"/>
    <w:rsid w:val="00552F4A"/>
    <w:rsid w:val="00553023"/>
    <w:rsid w:val="005530CA"/>
    <w:rsid w:val="0055321E"/>
    <w:rsid w:val="0055332A"/>
    <w:rsid w:val="00553C65"/>
    <w:rsid w:val="00554D47"/>
    <w:rsid w:val="0055552A"/>
    <w:rsid w:val="005561BD"/>
    <w:rsid w:val="00556537"/>
    <w:rsid w:val="0055659D"/>
    <w:rsid w:val="0055672D"/>
    <w:rsid w:val="00557B53"/>
    <w:rsid w:val="00557DF0"/>
    <w:rsid w:val="00560B9C"/>
    <w:rsid w:val="00560C21"/>
    <w:rsid w:val="0056185A"/>
    <w:rsid w:val="00561963"/>
    <w:rsid w:val="00561A98"/>
    <w:rsid w:val="00562280"/>
    <w:rsid w:val="00562849"/>
    <w:rsid w:val="00563189"/>
    <w:rsid w:val="00563273"/>
    <w:rsid w:val="00563C61"/>
    <w:rsid w:val="00564367"/>
    <w:rsid w:val="00564499"/>
    <w:rsid w:val="005646F2"/>
    <w:rsid w:val="005650D0"/>
    <w:rsid w:val="005651A3"/>
    <w:rsid w:val="00565239"/>
    <w:rsid w:val="005654CA"/>
    <w:rsid w:val="005665CB"/>
    <w:rsid w:val="005666F7"/>
    <w:rsid w:val="00566C20"/>
    <w:rsid w:val="00566D34"/>
    <w:rsid w:val="00566E91"/>
    <w:rsid w:val="0056738C"/>
    <w:rsid w:val="00567AA1"/>
    <w:rsid w:val="00567E28"/>
    <w:rsid w:val="005705F8"/>
    <w:rsid w:val="0057105B"/>
    <w:rsid w:val="0057110E"/>
    <w:rsid w:val="005712AC"/>
    <w:rsid w:val="0057164D"/>
    <w:rsid w:val="005716B5"/>
    <w:rsid w:val="00571D52"/>
    <w:rsid w:val="005720AC"/>
    <w:rsid w:val="005724B4"/>
    <w:rsid w:val="00572C04"/>
    <w:rsid w:val="00573176"/>
    <w:rsid w:val="005734C7"/>
    <w:rsid w:val="005734EA"/>
    <w:rsid w:val="00573908"/>
    <w:rsid w:val="00573A17"/>
    <w:rsid w:val="00573E58"/>
    <w:rsid w:val="00574169"/>
    <w:rsid w:val="005746CC"/>
    <w:rsid w:val="00574903"/>
    <w:rsid w:val="00574B94"/>
    <w:rsid w:val="00574D45"/>
    <w:rsid w:val="00574EEA"/>
    <w:rsid w:val="0057521F"/>
    <w:rsid w:val="00575660"/>
    <w:rsid w:val="00575755"/>
    <w:rsid w:val="0057589B"/>
    <w:rsid w:val="00575CD6"/>
    <w:rsid w:val="00575FC8"/>
    <w:rsid w:val="005762AD"/>
    <w:rsid w:val="00576D05"/>
    <w:rsid w:val="005774AD"/>
    <w:rsid w:val="00577E0E"/>
    <w:rsid w:val="005800EB"/>
    <w:rsid w:val="00580BB0"/>
    <w:rsid w:val="00580C8D"/>
    <w:rsid w:val="00582203"/>
    <w:rsid w:val="005829D6"/>
    <w:rsid w:val="00582E93"/>
    <w:rsid w:val="00582F42"/>
    <w:rsid w:val="00582F5D"/>
    <w:rsid w:val="00582F82"/>
    <w:rsid w:val="00583441"/>
    <w:rsid w:val="00583A10"/>
    <w:rsid w:val="00583B94"/>
    <w:rsid w:val="00583E5B"/>
    <w:rsid w:val="00583EAC"/>
    <w:rsid w:val="005844C4"/>
    <w:rsid w:val="00584998"/>
    <w:rsid w:val="00584B73"/>
    <w:rsid w:val="00584B80"/>
    <w:rsid w:val="00584BAF"/>
    <w:rsid w:val="00584D2F"/>
    <w:rsid w:val="00584ECB"/>
    <w:rsid w:val="00584F9D"/>
    <w:rsid w:val="0058553E"/>
    <w:rsid w:val="00585B4F"/>
    <w:rsid w:val="00585B99"/>
    <w:rsid w:val="005861F5"/>
    <w:rsid w:val="00586ACC"/>
    <w:rsid w:val="00586E56"/>
    <w:rsid w:val="00587036"/>
    <w:rsid w:val="00587091"/>
    <w:rsid w:val="005871E5"/>
    <w:rsid w:val="00587687"/>
    <w:rsid w:val="005879E2"/>
    <w:rsid w:val="00587A8E"/>
    <w:rsid w:val="00587E6B"/>
    <w:rsid w:val="00590791"/>
    <w:rsid w:val="0059090F"/>
    <w:rsid w:val="00590BB4"/>
    <w:rsid w:val="00590D33"/>
    <w:rsid w:val="0059138C"/>
    <w:rsid w:val="00591C2F"/>
    <w:rsid w:val="00591E82"/>
    <w:rsid w:val="00591EE5"/>
    <w:rsid w:val="005921D9"/>
    <w:rsid w:val="00592E7B"/>
    <w:rsid w:val="0059328E"/>
    <w:rsid w:val="005934D3"/>
    <w:rsid w:val="0059354C"/>
    <w:rsid w:val="00593AF9"/>
    <w:rsid w:val="00594180"/>
    <w:rsid w:val="0059507D"/>
    <w:rsid w:val="005950C4"/>
    <w:rsid w:val="00595157"/>
    <w:rsid w:val="00595211"/>
    <w:rsid w:val="005953DA"/>
    <w:rsid w:val="0059540E"/>
    <w:rsid w:val="0059556C"/>
    <w:rsid w:val="00595DBC"/>
    <w:rsid w:val="00595FB6"/>
    <w:rsid w:val="0059699C"/>
    <w:rsid w:val="00596B0E"/>
    <w:rsid w:val="00596CFD"/>
    <w:rsid w:val="00596F74"/>
    <w:rsid w:val="00596FB5"/>
    <w:rsid w:val="005A0A4E"/>
    <w:rsid w:val="005A0CDA"/>
    <w:rsid w:val="005A0D61"/>
    <w:rsid w:val="005A0E2D"/>
    <w:rsid w:val="005A13DC"/>
    <w:rsid w:val="005A14FD"/>
    <w:rsid w:val="005A15E7"/>
    <w:rsid w:val="005A1EE9"/>
    <w:rsid w:val="005A1FA5"/>
    <w:rsid w:val="005A241F"/>
    <w:rsid w:val="005A2743"/>
    <w:rsid w:val="005A3458"/>
    <w:rsid w:val="005A3BAC"/>
    <w:rsid w:val="005A3BEF"/>
    <w:rsid w:val="005A40F9"/>
    <w:rsid w:val="005A4143"/>
    <w:rsid w:val="005A4CBE"/>
    <w:rsid w:val="005A4F51"/>
    <w:rsid w:val="005A5115"/>
    <w:rsid w:val="005A574F"/>
    <w:rsid w:val="005A5A27"/>
    <w:rsid w:val="005A5DB7"/>
    <w:rsid w:val="005A6360"/>
    <w:rsid w:val="005A6CC1"/>
    <w:rsid w:val="005A7619"/>
    <w:rsid w:val="005A7899"/>
    <w:rsid w:val="005A7A43"/>
    <w:rsid w:val="005A7DF2"/>
    <w:rsid w:val="005B018B"/>
    <w:rsid w:val="005B0412"/>
    <w:rsid w:val="005B09F0"/>
    <w:rsid w:val="005B0C47"/>
    <w:rsid w:val="005B101D"/>
    <w:rsid w:val="005B17CA"/>
    <w:rsid w:val="005B1EA5"/>
    <w:rsid w:val="005B220D"/>
    <w:rsid w:val="005B39D7"/>
    <w:rsid w:val="005B3DD2"/>
    <w:rsid w:val="005B3E37"/>
    <w:rsid w:val="005B4201"/>
    <w:rsid w:val="005B49E4"/>
    <w:rsid w:val="005B4CD4"/>
    <w:rsid w:val="005B4ED9"/>
    <w:rsid w:val="005B5072"/>
    <w:rsid w:val="005B513F"/>
    <w:rsid w:val="005B56F6"/>
    <w:rsid w:val="005B74C0"/>
    <w:rsid w:val="005B76A0"/>
    <w:rsid w:val="005B7E1C"/>
    <w:rsid w:val="005C0236"/>
    <w:rsid w:val="005C04E5"/>
    <w:rsid w:val="005C05A6"/>
    <w:rsid w:val="005C06BE"/>
    <w:rsid w:val="005C0764"/>
    <w:rsid w:val="005C0786"/>
    <w:rsid w:val="005C0D5C"/>
    <w:rsid w:val="005C15C6"/>
    <w:rsid w:val="005C2878"/>
    <w:rsid w:val="005C31AB"/>
    <w:rsid w:val="005C350C"/>
    <w:rsid w:val="005C3862"/>
    <w:rsid w:val="005C38EB"/>
    <w:rsid w:val="005C43E5"/>
    <w:rsid w:val="005C4EDD"/>
    <w:rsid w:val="005C54F0"/>
    <w:rsid w:val="005C55C1"/>
    <w:rsid w:val="005C5BD7"/>
    <w:rsid w:val="005C5CDF"/>
    <w:rsid w:val="005C689E"/>
    <w:rsid w:val="005C7293"/>
    <w:rsid w:val="005C79BD"/>
    <w:rsid w:val="005C7D98"/>
    <w:rsid w:val="005D019B"/>
    <w:rsid w:val="005D0349"/>
    <w:rsid w:val="005D043F"/>
    <w:rsid w:val="005D0569"/>
    <w:rsid w:val="005D09DC"/>
    <w:rsid w:val="005D0D52"/>
    <w:rsid w:val="005D185A"/>
    <w:rsid w:val="005D1928"/>
    <w:rsid w:val="005D1C32"/>
    <w:rsid w:val="005D1C4F"/>
    <w:rsid w:val="005D2629"/>
    <w:rsid w:val="005D28B4"/>
    <w:rsid w:val="005D2D9C"/>
    <w:rsid w:val="005D3156"/>
    <w:rsid w:val="005D33F2"/>
    <w:rsid w:val="005D3842"/>
    <w:rsid w:val="005D3C4C"/>
    <w:rsid w:val="005D3FAC"/>
    <w:rsid w:val="005D4CEF"/>
    <w:rsid w:val="005D4FB1"/>
    <w:rsid w:val="005D5557"/>
    <w:rsid w:val="005D5721"/>
    <w:rsid w:val="005D5C75"/>
    <w:rsid w:val="005D6055"/>
    <w:rsid w:val="005D627A"/>
    <w:rsid w:val="005D6330"/>
    <w:rsid w:val="005D6337"/>
    <w:rsid w:val="005D64C6"/>
    <w:rsid w:val="005D6C02"/>
    <w:rsid w:val="005D6D02"/>
    <w:rsid w:val="005D6E71"/>
    <w:rsid w:val="005D704B"/>
    <w:rsid w:val="005D719C"/>
    <w:rsid w:val="005D722C"/>
    <w:rsid w:val="005E02E1"/>
    <w:rsid w:val="005E0D77"/>
    <w:rsid w:val="005E0E2A"/>
    <w:rsid w:val="005E15F9"/>
    <w:rsid w:val="005E176E"/>
    <w:rsid w:val="005E1BA7"/>
    <w:rsid w:val="005E1D78"/>
    <w:rsid w:val="005E1D83"/>
    <w:rsid w:val="005E1DAC"/>
    <w:rsid w:val="005E24D0"/>
    <w:rsid w:val="005E2594"/>
    <w:rsid w:val="005E2CFE"/>
    <w:rsid w:val="005E2DD6"/>
    <w:rsid w:val="005E2E00"/>
    <w:rsid w:val="005E2FC5"/>
    <w:rsid w:val="005E3534"/>
    <w:rsid w:val="005E3B13"/>
    <w:rsid w:val="005E3C58"/>
    <w:rsid w:val="005E4607"/>
    <w:rsid w:val="005E479C"/>
    <w:rsid w:val="005E4944"/>
    <w:rsid w:val="005E5057"/>
    <w:rsid w:val="005E524D"/>
    <w:rsid w:val="005E55E4"/>
    <w:rsid w:val="005E565D"/>
    <w:rsid w:val="005E568D"/>
    <w:rsid w:val="005E577C"/>
    <w:rsid w:val="005E586A"/>
    <w:rsid w:val="005E5DBA"/>
    <w:rsid w:val="005E5EE5"/>
    <w:rsid w:val="005E6106"/>
    <w:rsid w:val="005E6619"/>
    <w:rsid w:val="005E7138"/>
    <w:rsid w:val="005E7191"/>
    <w:rsid w:val="005E7853"/>
    <w:rsid w:val="005E7A04"/>
    <w:rsid w:val="005E7B4C"/>
    <w:rsid w:val="005E7E58"/>
    <w:rsid w:val="005F011F"/>
    <w:rsid w:val="005F0559"/>
    <w:rsid w:val="005F0855"/>
    <w:rsid w:val="005F0B9D"/>
    <w:rsid w:val="005F12AD"/>
    <w:rsid w:val="005F154A"/>
    <w:rsid w:val="005F1839"/>
    <w:rsid w:val="005F1B43"/>
    <w:rsid w:val="005F2B18"/>
    <w:rsid w:val="005F2C23"/>
    <w:rsid w:val="005F2CC6"/>
    <w:rsid w:val="005F2F92"/>
    <w:rsid w:val="005F3324"/>
    <w:rsid w:val="005F3723"/>
    <w:rsid w:val="005F390D"/>
    <w:rsid w:val="005F40F3"/>
    <w:rsid w:val="005F45A4"/>
    <w:rsid w:val="005F4A3C"/>
    <w:rsid w:val="005F4AFF"/>
    <w:rsid w:val="005F4C42"/>
    <w:rsid w:val="005F4E61"/>
    <w:rsid w:val="005F51B0"/>
    <w:rsid w:val="005F5B1A"/>
    <w:rsid w:val="005F5FFC"/>
    <w:rsid w:val="005F60BB"/>
    <w:rsid w:val="005F639A"/>
    <w:rsid w:val="005F6623"/>
    <w:rsid w:val="005F6769"/>
    <w:rsid w:val="005F6A67"/>
    <w:rsid w:val="005F7441"/>
    <w:rsid w:val="005F74FB"/>
    <w:rsid w:val="005F78EF"/>
    <w:rsid w:val="005F7C03"/>
    <w:rsid w:val="005F7DBD"/>
    <w:rsid w:val="006003F3"/>
    <w:rsid w:val="00600509"/>
    <w:rsid w:val="006005A1"/>
    <w:rsid w:val="00600706"/>
    <w:rsid w:val="00600AEA"/>
    <w:rsid w:val="00600C58"/>
    <w:rsid w:val="00600D06"/>
    <w:rsid w:val="00601199"/>
    <w:rsid w:val="006012B0"/>
    <w:rsid w:val="006012BD"/>
    <w:rsid w:val="006018CD"/>
    <w:rsid w:val="00601939"/>
    <w:rsid w:val="00602730"/>
    <w:rsid w:val="006029B1"/>
    <w:rsid w:val="00602AD5"/>
    <w:rsid w:val="00602C75"/>
    <w:rsid w:val="006033BB"/>
    <w:rsid w:val="00603C1D"/>
    <w:rsid w:val="00603D82"/>
    <w:rsid w:val="00603EE2"/>
    <w:rsid w:val="00603F27"/>
    <w:rsid w:val="006044D7"/>
    <w:rsid w:val="00605248"/>
    <w:rsid w:val="00605644"/>
    <w:rsid w:val="00605FED"/>
    <w:rsid w:val="00606FE1"/>
    <w:rsid w:val="0060701C"/>
    <w:rsid w:val="00607238"/>
    <w:rsid w:val="00607934"/>
    <w:rsid w:val="00607A06"/>
    <w:rsid w:val="00607D97"/>
    <w:rsid w:val="0061035E"/>
    <w:rsid w:val="006108C6"/>
    <w:rsid w:val="00610E78"/>
    <w:rsid w:val="0061127C"/>
    <w:rsid w:val="00612128"/>
    <w:rsid w:val="006121F0"/>
    <w:rsid w:val="006123FB"/>
    <w:rsid w:val="00612A93"/>
    <w:rsid w:val="00612FD8"/>
    <w:rsid w:val="006130FC"/>
    <w:rsid w:val="00613378"/>
    <w:rsid w:val="00613E10"/>
    <w:rsid w:val="006146B1"/>
    <w:rsid w:val="00614E89"/>
    <w:rsid w:val="00614F91"/>
    <w:rsid w:val="006151AC"/>
    <w:rsid w:val="00615266"/>
    <w:rsid w:val="00615357"/>
    <w:rsid w:val="00615664"/>
    <w:rsid w:val="0061592B"/>
    <w:rsid w:val="00615AD2"/>
    <w:rsid w:val="006160A7"/>
    <w:rsid w:val="006166FC"/>
    <w:rsid w:val="0061690A"/>
    <w:rsid w:val="00616CDF"/>
    <w:rsid w:val="00617193"/>
    <w:rsid w:val="006202D2"/>
    <w:rsid w:val="00620649"/>
    <w:rsid w:val="00620C4C"/>
    <w:rsid w:val="00620CA1"/>
    <w:rsid w:val="00621430"/>
    <w:rsid w:val="00621C6C"/>
    <w:rsid w:val="00621C73"/>
    <w:rsid w:val="00622058"/>
    <w:rsid w:val="006224E1"/>
    <w:rsid w:val="006226C3"/>
    <w:rsid w:val="00622A5A"/>
    <w:rsid w:val="00623660"/>
    <w:rsid w:val="00624152"/>
    <w:rsid w:val="00624446"/>
    <w:rsid w:val="00624B4F"/>
    <w:rsid w:val="00624D23"/>
    <w:rsid w:val="00624EC4"/>
    <w:rsid w:val="00624FAF"/>
    <w:rsid w:val="0062532B"/>
    <w:rsid w:val="00625A25"/>
    <w:rsid w:val="00626222"/>
    <w:rsid w:val="00626AD7"/>
    <w:rsid w:val="00626E26"/>
    <w:rsid w:val="006271F5"/>
    <w:rsid w:val="0062740B"/>
    <w:rsid w:val="00627ACB"/>
    <w:rsid w:val="00627B0C"/>
    <w:rsid w:val="00627E2A"/>
    <w:rsid w:val="0063019A"/>
    <w:rsid w:val="0063019D"/>
    <w:rsid w:val="006305E7"/>
    <w:rsid w:val="00630934"/>
    <w:rsid w:val="00630BEC"/>
    <w:rsid w:val="00630FA6"/>
    <w:rsid w:val="0063100A"/>
    <w:rsid w:val="006315AB"/>
    <w:rsid w:val="00631C5A"/>
    <w:rsid w:val="00631C90"/>
    <w:rsid w:val="0063212B"/>
    <w:rsid w:val="00632555"/>
    <w:rsid w:val="00632A8D"/>
    <w:rsid w:val="00633129"/>
    <w:rsid w:val="006333B1"/>
    <w:rsid w:val="00633839"/>
    <w:rsid w:val="00633997"/>
    <w:rsid w:val="006347DF"/>
    <w:rsid w:val="00634884"/>
    <w:rsid w:val="00634F51"/>
    <w:rsid w:val="0063598D"/>
    <w:rsid w:val="00635C1F"/>
    <w:rsid w:val="00636403"/>
    <w:rsid w:val="00636470"/>
    <w:rsid w:val="0063695A"/>
    <w:rsid w:val="00636C07"/>
    <w:rsid w:val="00637295"/>
    <w:rsid w:val="006374AB"/>
    <w:rsid w:val="0063760E"/>
    <w:rsid w:val="0064016C"/>
    <w:rsid w:val="006410C3"/>
    <w:rsid w:val="006411B3"/>
    <w:rsid w:val="006419B6"/>
    <w:rsid w:val="00641DC1"/>
    <w:rsid w:val="00642389"/>
    <w:rsid w:val="0064261B"/>
    <w:rsid w:val="0064292D"/>
    <w:rsid w:val="00642A99"/>
    <w:rsid w:val="006434AC"/>
    <w:rsid w:val="00644161"/>
    <w:rsid w:val="00644436"/>
    <w:rsid w:val="00644A09"/>
    <w:rsid w:val="00644E56"/>
    <w:rsid w:val="006451C1"/>
    <w:rsid w:val="006458D7"/>
    <w:rsid w:val="00645E6E"/>
    <w:rsid w:val="00646158"/>
    <w:rsid w:val="0064644A"/>
    <w:rsid w:val="00646C44"/>
    <w:rsid w:val="006473C3"/>
    <w:rsid w:val="006473EC"/>
    <w:rsid w:val="006476A0"/>
    <w:rsid w:val="00647AA9"/>
    <w:rsid w:val="00647F76"/>
    <w:rsid w:val="006502A1"/>
    <w:rsid w:val="00650360"/>
    <w:rsid w:val="0065078D"/>
    <w:rsid w:val="006507CD"/>
    <w:rsid w:val="00650FB3"/>
    <w:rsid w:val="00650FCA"/>
    <w:rsid w:val="00651049"/>
    <w:rsid w:val="006514B5"/>
    <w:rsid w:val="006515AE"/>
    <w:rsid w:val="00651996"/>
    <w:rsid w:val="00651AC9"/>
    <w:rsid w:val="00651B8B"/>
    <w:rsid w:val="0065209C"/>
    <w:rsid w:val="00652982"/>
    <w:rsid w:val="0065338D"/>
    <w:rsid w:val="006533FB"/>
    <w:rsid w:val="00653658"/>
    <w:rsid w:val="006536C8"/>
    <w:rsid w:val="00653A26"/>
    <w:rsid w:val="00653F63"/>
    <w:rsid w:val="0065484C"/>
    <w:rsid w:val="00654A76"/>
    <w:rsid w:val="00654B4A"/>
    <w:rsid w:val="00655047"/>
    <w:rsid w:val="00655165"/>
    <w:rsid w:val="00655187"/>
    <w:rsid w:val="006553AB"/>
    <w:rsid w:val="006555B5"/>
    <w:rsid w:val="006561F4"/>
    <w:rsid w:val="0065664F"/>
    <w:rsid w:val="006566D0"/>
    <w:rsid w:val="006568A0"/>
    <w:rsid w:val="00656D86"/>
    <w:rsid w:val="00657393"/>
    <w:rsid w:val="00657735"/>
    <w:rsid w:val="00657BF8"/>
    <w:rsid w:val="00660019"/>
    <w:rsid w:val="0066013F"/>
    <w:rsid w:val="00660399"/>
    <w:rsid w:val="006607A8"/>
    <w:rsid w:val="006614A2"/>
    <w:rsid w:val="00661EB6"/>
    <w:rsid w:val="00661FFB"/>
    <w:rsid w:val="00662C88"/>
    <w:rsid w:val="00662DD0"/>
    <w:rsid w:val="00662F6C"/>
    <w:rsid w:val="006637B6"/>
    <w:rsid w:val="00663C01"/>
    <w:rsid w:val="00663E23"/>
    <w:rsid w:val="00663E2F"/>
    <w:rsid w:val="00663EBE"/>
    <w:rsid w:val="006642E9"/>
    <w:rsid w:val="00664483"/>
    <w:rsid w:val="00664C82"/>
    <w:rsid w:val="00664DAA"/>
    <w:rsid w:val="006652AB"/>
    <w:rsid w:val="00665628"/>
    <w:rsid w:val="0066579C"/>
    <w:rsid w:val="00666683"/>
    <w:rsid w:val="006669A3"/>
    <w:rsid w:val="00667A4D"/>
    <w:rsid w:val="00667BED"/>
    <w:rsid w:val="00670094"/>
    <w:rsid w:val="00670220"/>
    <w:rsid w:val="00670302"/>
    <w:rsid w:val="006708BB"/>
    <w:rsid w:val="00671C13"/>
    <w:rsid w:val="00671F83"/>
    <w:rsid w:val="00672511"/>
    <w:rsid w:val="006728D9"/>
    <w:rsid w:val="00672EFE"/>
    <w:rsid w:val="0067441F"/>
    <w:rsid w:val="00674474"/>
    <w:rsid w:val="00674674"/>
    <w:rsid w:val="00674A89"/>
    <w:rsid w:val="00675B3C"/>
    <w:rsid w:val="00675F98"/>
    <w:rsid w:val="00676133"/>
    <w:rsid w:val="00676796"/>
    <w:rsid w:val="00676A59"/>
    <w:rsid w:val="0067735C"/>
    <w:rsid w:val="0067737C"/>
    <w:rsid w:val="006775F4"/>
    <w:rsid w:val="00677BA0"/>
    <w:rsid w:val="00680AA2"/>
    <w:rsid w:val="00680BD0"/>
    <w:rsid w:val="00681C41"/>
    <w:rsid w:val="00681EC8"/>
    <w:rsid w:val="00681F61"/>
    <w:rsid w:val="00682373"/>
    <w:rsid w:val="006826A1"/>
    <w:rsid w:val="00682A56"/>
    <w:rsid w:val="00683405"/>
    <w:rsid w:val="006837F6"/>
    <w:rsid w:val="00683FE4"/>
    <w:rsid w:val="006844AB"/>
    <w:rsid w:val="006844BE"/>
    <w:rsid w:val="00684D98"/>
    <w:rsid w:val="00685271"/>
    <w:rsid w:val="0068562C"/>
    <w:rsid w:val="00685925"/>
    <w:rsid w:val="00685EA8"/>
    <w:rsid w:val="00686005"/>
    <w:rsid w:val="00686635"/>
    <w:rsid w:val="00686664"/>
    <w:rsid w:val="006868ED"/>
    <w:rsid w:val="00686D0F"/>
    <w:rsid w:val="00686E7C"/>
    <w:rsid w:val="00686F5A"/>
    <w:rsid w:val="0068705E"/>
    <w:rsid w:val="00687067"/>
    <w:rsid w:val="006871CD"/>
    <w:rsid w:val="00687598"/>
    <w:rsid w:val="00687623"/>
    <w:rsid w:val="00687C62"/>
    <w:rsid w:val="00687C6B"/>
    <w:rsid w:val="00687EF8"/>
    <w:rsid w:val="006907CE"/>
    <w:rsid w:val="006907F4"/>
    <w:rsid w:val="00690EAA"/>
    <w:rsid w:val="00691391"/>
    <w:rsid w:val="00691462"/>
    <w:rsid w:val="00691808"/>
    <w:rsid w:val="006920AD"/>
    <w:rsid w:val="00692876"/>
    <w:rsid w:val="00692BD0"/>
    <w:rsid w:val="006931DF"/>
    <w:rsid w:val="00693510"/>
    <w:rsid w:val="0069435F"/>
    <w:rsid w:val="00694528"/>
    <w:rsid w:val="00694A63"/>
    <w:rsid w:val="00694A90"/>
    <w:rsid w:val="006951E1"/>
    <w:rsid w:val="00695438"/>
    <w:rsid w:val="00695AD0"/>
    <w:rsid w:val="0069613B"/>
    <w:rsid w:val="006962B0"/>
    <w:rsid w:val="0069632C"/>
    <w:rsid w:val="00696655"/>
    <w:rsid w:val="00696A5D"/>
    <w:rsid w:val="006971D1"/>
    <w:rsid w:val="00697FB6"/>
    <w:rsid w:val="006A00C7"/>
    <w:rsid w:val="006A03E5"/>
    <w:rsid w:val="006A0415"/>
    <w:rsid w:val="006A0868"/>
    <w:rsid w:val="006A08D4"/>
    <w:rsid w:val="006A1029"/>
    <w:rsid w:val="006A3683"/>
    <w:rsid w:val="006A3926"/>
    <w:rsid w:val="006A41BB"/>
    <w:rsid w:val="006A4317"/>
    <w:rsid w:val="006A45E5"/>
    <w:rsid w:val="006A45F6"/>
    <w:rsid w:val="006A49B5"/>
    <w:rsid w:val="006A52B8"/>
    <w:rsid w:val="006A52E1"/>
    <w:rsid w:val="006A5561"/>
    <w:rsid w:val="006A5671"/>
    <w:rsid w:val="006A5801"/>
    <w:rsid w:val="006A5BC4"/>
    <w:rsid w:val="006A5C64"/>
    <w:rsid w:val="006A5C65"/>
    <w:rsid w:val="006A5EF3"/>
    <w:rsid w:val="006A6327"/>
    <w:rsid w:val="006A6585"/>
    <w:rsid w:val="006A6795"/>
    <w:rsid w:val="006A689B"/>
    <w:rsid w:val="006A6B82"/>
    <w:rsid w:val="006A71D7"/>
    <w:rsid w:val="006A7481"/>
    <w:rsid w:val="006A7714"/>
    <w:rsid w:val="006A7DCF"/>
    <w:rsid w:val="006B0845"/>
    <w:rsid w:val="006B0926"/>
    <w:rsid w:val="006B0B11"/>
    <w:rsid w:val="006B0D11"/>
    <w:rsid w:val="006B0E66"/>
    <w:rsid w:val="006B145B"/>
    <w:rsid w:val="006B1A5A"/>
    <w:rsid w:val="006B2663"/>
    <w:rsid w:val="006B2797"/>
    <w:rsid w:val="006B2B58"/>
    <w:rsid w:val="006B3B40"/>
    <w:rsid w:val="006B3C54"/>
    <w:rsid w:val="006B3D8E"/>
    <w:rsid w:val="006B40D9"/>
    <w:rsid w:val="006B45B8"/>
    <w:rsid w:val="006B4B4A"/>
    <w:rsid w:val="006B4CE4"/>
    <w:rsid w:val="006B4D0C"/>
    <w:rsid w:val="006B4DB1"/>
    <w:rsid w:val="006B5DDE"/>
    <w:rsid w:val="006B5EBD"/>
    <w:rsid w:val="006B605C"/>
    <w:rsid w:val="006B63F3"/>
    <w:rsid w:val="006B66C9"/>
    <w:rsid w:val="006B6A74"/>
    <w:rsid w:val="006B72E1"/>
    <w:rsid w:val="006B731E"/>
    <w:rsid w:val="006B7948"/>
    <w:rsid w:val="006B7A69"/>
    <w:rsid w:val="006C0F8E"/>
    <w:rsid w:val="006C1042"/>
    <w:rsid w:val="006C1098"/>
    <w:rsid w:val="006C1673"/>
    <w:rsid w:val="006C242E"/>
    <w:rsid w:val="006C2B8A"/>
    <w:rsid w:val="006C2E6C"/>
    <w:rsid w:val="006C3216"/>
    <w:rsid w:val="006C367B"/>
    <w:rsid w:val="006C3B3F"/>
    <w:rsid w:val="006C3BEC"/>
    <w:rsid w:val="006C4202"/>
    <w:rsid w:val="006C46B4"/>
    <w:rsid w:val="006C5545"/>
    <w:rsid w:val="006C58D8"/>
    <w:rsid w:val="006C5C2B"/>
    <w:rsid w:val="006C62B7"/>
    <w:rsid w:val="006C6722"/>
    <w:rsid w:val="006C67E3"/>
    <w:rsid w:val="006C69B6"/>
    <w:rsid w:val="006C6F03"/>
    <w:rsid w:val="006C6FE8"/>
    <w:rsid w:val="006C719C"/>
    <w:rsid w:val="006C760A"/>
    <w:rsid w:val="006C7B25"/>
    <w:rsid w:val="006C7E9F"/>
    <w:rsid w:val="006D02C0"/>
    <w:rsid w:val="006D0E79"/>
    <w:rsid w:val="006D13C0"/>
    <w:rsid w:val="006D155B"/>
    <w:rsid w:val="006D17DF"/>
    <w:rsid w:val="006D1B4B"/>
    <w:rsid w:val="006D1D3E"/>
    <w:rsid w:val="006D25C8"/>
    <w:rsid w:val="006D26C4"/>
    <w:rsid w:val="006D2CD9"/>
    <w:rsid w:val="006D2E03"/>
    <w:rsid w:val="006D3550"/>
    <w:rsid w:val="006D3935"/>
    <w:rsid w:val="006D3D23"/>
    <w:rsid w:val="006D3FE1"/>
    <w:rsid w:val="006D4262"/>
    <w:rsid w:val="006D4E97"/>
    <w:rsid w:val="006D4FB9"/>
    <w:rsid w:val="006D4FD0"/>
    <w:rsid w:val="006D547D"/>
    <w:rsid w:val="006D56CC"/>
    <w:rsid w:val="006D5AEB"/>
    <w:rsid w:val="006D5D7E"/>
    <w:rsid w:val="006D5FF8"/>
    <w:rsid w:val="006D63F8"/>
    <w:rsid w:val="006D644A"/>
    <w:rsid w:val="006D6511"/>
    <w:rsid w:val="006D66C9"/>
    <w:rsid w:val="006D6997"/>
    <w:rsid w:val="006D6B3F"/>
    <w:rsid w:val="006E002B"/>
    <w:rsid w:val="006E1089"/>
    <w:rsid w:val="006E17C4"/>
    <w:rsid w:val="006E1AE5"/>
    <w:rsid w:val="006E1B8F"/>
    <w:rsid w:val="006E204A"/>
    <w:rsid w:val="006E26C0"/>
    <w:rsid w:val="006E2830"/>
    <w:rsid w:val="006E283B"/>
    <w:rsid w:val="006E28FF"/>
    <w:rsid w:val="006E2B9D"/>
    <w:rsid w:val="006E3366"/>
    <w:rsid w:val="006E3459"/>
    <w:rsid w:val="006E3507"/>
    <w:rsid w:val="006E3629"/>
    <w:rsid w:val="006E395C"/>
    <w:rsid w:val="006E3DA9"/>
    <w:rsid w:val="006E4083"/>
    <w:rsid w:val="006E48BB"/>
    <w:rsid w:val="006E6218"/>
    <w:rsid w:val="006E69BC"/>
    <w:rsid w:val="006E7270"/>
    <w:rsid w:val="006E7312"/>
    <w:rsid w:val="006E7680"/>
    <w:rsid w:val="006E76C3"/>
    <w:rsid w:val="006F0535"/>
    <w:rsid w:val="006F066C"/>
    <w:rsid w:val="006F0850"/>
    <w:rsid w:val="006F165A"/>
    <w:rsid w:val="006F18CC"/>
    <w:rsid w:val="006F1A40"/>
    <w:rsid w:val="006F1F99"/>
    <w:rsid w:val="006F2473"/>
    <w:rsid w:val="006F2AAF"/>
    <w:rsid w:val="006F2D2C"/>
    <w:rsid w:val="006F4425"/>
    <w:rsid w:val="006F4BE8"/>
    <w:rsid w:val="006F506D"/>
    <w:rsid w:val="006F5348"/>
    <w:rsid w:val="006F53DF"/>
    <w:rsid w:val="006F548F"/>
    <w:rsid w:val="006F6B52"/>
    <w:rsid w:val="006F6BF8"/>
    <w:rsid w:val="006F71C5"/>
    <w:rsid w:val="006F7315"/>
    <w:rsid w:val="006F75CB"/>
    <w:rsid w:val="006F76D4"/>
    <w:rsid w:val="007001F1"/>
    <w:rsid w:val="00700667"/>
    <w:rsid w:val="007007AB"/>
    <w:rsid w:val="007020E9"/>
    <w:rsid w:val="0070246E"/>
    <w:rsid w:val="0070247A"/>
    <w:rsid w:val="007026C3"/>
    <w:rsid w:val="0070297F"/>
    <w:rsid w:val="00703397"/>
    <w:rsid w:val="007035C6"/>
    <w:rsid w:val="0070391B"/>
    <w:rsid w:val="00703DD3"/>
    <w:rsid w:val="00703F65"/>
    <w:rsid w:val="00704B24"/>
    <w:rsid w:val="00705222"/>
    <w:rsid w:val="00705386"/>
    <w:rsid w:val="00705A27"/>
    <w:rsid w:val="00705EC8"/>
    <w:rsid w:val="00706123"/>
    <w:rsid w:val="007062A8"/>
    <w:rsid w:val="0070641C"/>
    <w:rsid w:val="00706580"/>
    <w:rsid w:val="00706B57"/>
    <w:rsid w:val="00706D85"/>
    <w:rsid w:val="00706F63"/>
    <w:rsid w:val="00706FFF"/>
    <w:rsid w:val="00707014"/>
    <w:rsid w:val="00707098"/>
    <w:rsid w:val="0070780A"/>
    <w:rsid w:val="007104A2"/>
    <w:rsid w:val="00711005"/>
    <w:rsid w:val="00711663"/>
    <w:rsid w:val="0071168F"/>
    <w:rsid w:val="00711B6B"/>
    <w:rsid w:val="00711D5D"/>
    <w:rsid w:val="007120EF"/>
    <w:rsid w:val="00712904"/>
    <w:rsid w:val="00713679"/>
    <w:rsid w:val="0071388F"/>
    <w:rsid w:val="00713D7D"/>
    <w:rsid w:val="007142D7"/>
    <w:rsid w:val="00714D3D"/>
    <w:rsid w:val="007153E3"/>
    <w:rsid w:val="00715719"/>
    <w:rsid w:val="00715AF3"/>
    <w:rsid w:val="0071603F"/>
    <w:rsid w:val="00716539"/>
    <w:rsid w:val="00716778"/>
    <w:rsid w:val="0071687D"/>
    <w:rsid w:val="00716E8F"/>
    <w:rsid w:val="007177A4"/>
    <w:rsid w:val="00717DF4"/>
    <w:rsid w:val="00720017"/>
    <w:rsid w:val="007200C1"/>
    <w:rsid w:val="00720799"/>
    <w:rsid w:val="007207BF"/>
    <w:rsid w:val="00720BD4"/>
    <w:rsid w:val="00721017"/>
    <w:rsid w:val="0072150B"/>
    <w:rsid w:val="007217A2"/>
    <w:rsid w:val="00721897"/>
    <w:rsid w:val="00721DD3"/>
    <w:rsid w:val="00721EA8"/>
    <w:rsid w:val="007222CC"/>
    <w:rsid w:val="0072274D"/>
    <w:rsid w:val="00722A5D"/>
    <w:rsid w:val="00722E0D"/>
    <w:rsid w:val="00722E5A"/>
    <w:rsid w:val="0072315A"/>
    <w:rsid w:val="00723265"/>
    <w:rsid w:val="00723E62"/>
    <w:rsid w:val="0072406A"/>
    <w:rsid w:val="0072436A"/>
    <w:rsid w:val="007247EE"/>
    <w:rsid w:val="00724823"/>
    <w:rsid w:val="00724C5E"/>
    <w:rsid w:val="007257DB"/>
    <w:rsid w:val="00725F3C"/>
    <w:rsid w:val="00725F4B"/>
    <w:rsid w:val="00726821"/>
    <w:rsid w:val="007269D1"/>
    <w:rsid w:val="00726A5A"/>
    <w:rsid w:val="00726D4D"/>
    <w:rsid w:val="00727204"/>
    <w:rsid w:val="007277E7"/>
    <w:rsid w:val="00727A97"/>
    <w:rsid w:val="00730811"/>
    <w:rsid w:val="00731C95"/>
    <w:rsid w:val="00732019"/>
    <w:rsid w:val="0073212C"/>
    <w:rsid w:val="00732751"/>
    <w:rsid w:val="00732864"/>
    <w:rsid w:val="00732A10"/>
    <w:rsid w:val="00733286"/>
    <w:rsid w:val="007332AA"/>
    <w:rsid w:val="00734254"/>
    <w:rsid w:val="00734D2C"/>
    <w:rsid w:val="0073553F"/>
    <w:rsid w:val="007355B5"/>
    <w:rsid w:val="00735984"/>
    <w:rsid w:val="00735C58"/>
    <w:rsid w:val="00735EE4"/>
    <w:rsid w:val="00736677"/>
    <w:rsid w:val="007366DE"/>
    <w:rsid w:val="00736D67"/>
    <w:rsid w:val="007372A0"/>
    <w:rsid w:val="0074014E"/>
    <w:rsid w:val="00740699"/>
    <w:rsid w:val="00740B2F"/>
    <w:rsid w:val="00740B6D"/>
    <w:rsid w:val="0074127C"/>
    <w:rsid w:val="00741344"/>
    <w:rsid w:val="00741CD8"/>
    <w:rsid w:val="007421B5"/>
    <w:rsid w:val="007422F9"/>
    <w:rsid w:val="007424A5"/>
    <w:rsid w:val="00742864"/>
    <w:rsid w:val="00742A20"/>
    <w:rsid w:val="00742D7F"/>
    <w:rsid w:val="007431D1"/>
    <w:rsid w:val="00743228"/>
    <w:rsid w:val="00744455"/>
    <w:rsid w:val="007444F6"/>
    <w:rsid w:val="0074454A"/>
    <w:rsid w:val="00744660"/>
    <w:rsid w:val="00744EF1"/>
    <w:rsid w:val="00745A0D"/>
    <w:rsid w:val="00745A31"/>
    <w:rsid w:val="00746B88"/>
    <w:rsid w:val="00746DD5"/>
    <w:rsid w:val="00747CB6"/>
    <w:rsid w:val="00747E80"/>
    <w:rsid w:val="00747E98"/>
    <w:rsid w:val="00750079"/>
    <w:rsid w:val="0075099C"/>
    <w:rsid w:val="00750BBD"/>
    <w:rsid w:val="00750D3B"/>
    <w:rsid w:val="0075112C"/>
    <w:rsid w:val="007512F4"/>
    <w:rsid w:val="00751942"/>
    <w:rsid w:val="007529A4"/>
    <w:rsid w:val="00753036"/>
    <w:rsid w:val="0075332C"/>
    <w:rsid w:val="00753C1B"/>
    <w:rsid w:val="007549C6"/>
    <w:rsid w:val="00754AFF"/>
    <w:rsid w:val="00754CEE"/>
    <w:rsid w:val="00754E9C"/>
    <w:rsid w:val="00755865"/>
    <w:rsid w:val="00755B38"/>
    <w:rsid w:val="00756089"/>
    <w:rsid w:val="00756396"/>
    <w:rsid w:val="007570BC"/>
    <w:rsid w:val="007579E6"/>
    <w:rsid w:val="0076061A"/>
    <w:rsid w:val="00760650"/>
    <w:rsid w:val="00760A09"/>
    <w:rsid w:val="00760D02"/>
    <w:rsid w:val="00761136"/>
    <w:rsid w:val="0076148A"/>
    <w:rsid w:val="007614CA"/>
    <w:rsid w:val="0076192D"/>
    <w:rsid w:val="00761FE5"/>
    <w:rsid w:val="0076200F"/>
    <w:rsid w:val="0076205F"/>
    <w:rsid w:val="007625EF"/>
    <w:rsid w:val="007626D2"/>
    <w:rsid w:val="00762751"/>
    <w:rsid w:val="00762ADE"/>
    <w:rsid w:val="00762B51"/>
    <w:rsid w:val="00762D96"/>
    <w:rsid w:val="00762E08"/>
    <w:rsid w:val="00762ECC"/>
    <w:rsid w:val="00762EE0"/>
    <w:rsid w:val="007634BB"/>
    <w:rsid w:val="007634C3"/>
    <w:rsid w:val="0076358B"/>
    <w:rsid w:val="0076376C"/>
    <w:rsid w:val="00763AE4"/>
    <w:rsid w:val="007647C5"/>
    <w:rsid w:val="00764A6B"/>
    <w:rsid w:val="00764BD5"/>
    <w:rsid w:val="00764DC3"/>
    <w:rsid w:val="00765457"/>
    <w:rsid w:val="007655F1"/>
    <w:rsid w:val="00765BB6"/>
    <w:rsid w:val="00765EC3"/>
    <w:rsid w:val="00766AC0"/>
    <w:rsid w:val="00766CEA"/>
    <w:rsid w:val="00766E6E"/>
    <w:rsid w:val="00767040"/>
    <w:rsid w:val="007678B3"/>
    <w:rsid w:val="00767978"/>
    <w:rsid w:val="007702FD"/>
    <w:rsid w:val="007707DF"/>
    <w:rsid w:val="00770C32"/>
    <w:rsid w:val="00771010"/>
    <w:rsid w:val="00771658"/>
    <w:rsid w:val="00771EDC"/>
    <w:rsid w:val="00772AD9"/>
    <w:rsid w:val="00772C1F"/>
    <w:rsid w:val="00772E2D"/>
    <w:rsid w:val="00772FFF"/>
    <w:rsid w:val="0077305F"/>
    <w:rsid w:val="0077309C"/>
    <w:rsid w:val="0077324C"/>
    <w:rsid w:val="007733C2"/>
    <w:rsid w:val="007733DC"/>
    <w:rsid w:val="007734B6"/>
    <w:rsid w:val="0077393D"/>
    <w:rsid w:val="0077399B"/>
    <w:rsid w:val="00773AE7"/>
    <w:rsid w:val="00773B0B"/>
    <w:rsid w:val="00773DA4"/>
    <w:rsid w:val="00773ED4"/>
    <w:rsid w:val="007741B3"/>
    <w:rsid w:val="00774509"/>
    <w:rsid w:val="007746A7"/>
    <w:rsid w:val="0077478F"/>
    <w:rsid w:val="007747FF"/>
    <w:rsid w:val="00775489"/>
    <w:rsid w:val="007754D5"/>
    <w:rsid w:val="00775FF5"/>
    <w:rsid w:val="0077654E"/>
    <w:rsid w:val="00776874"/>
    <w:rsid w:val="0077689F"/>
    <w:rsid w:val="0077731D"/>
    <w:rsid w:val="0077744A"/>
    <w:rsid w:val="00777AE2"/>
    <w:rsid w:val="00777CEC"/>
    <w:rsid w:val="00777F3F"/>
    <w:rsid w:val="00777FE4"/>
    <w:rsid w:val="00777FF2"/>
    <w:rsid w:val="00780583"/>
    <w:rsid w:val="00780CA8"/>
    <w:rsid w:val="00780DC1"/>
    <w:rsid w:val="007812B4"/>
    <w:rsid w:val="00781550"/>
    <w:rsid w:val="0078169E"/>
    <w:rsid w:val="007818FF"/>
    <w:rsid w:val="00781D0B"/>
    <w:rsid w:val="00781E8D"/>
    <w:rsid w:val="00781EF0"/>
    <w:rsid w:val="0078223E"/>
    <w:rsid w:val="007823CF"/>
    <w:rsid w:val="00782A2B"/>
    <w:rsid w:val="00782B68"/>
    <w:rsid w:val="00783004"/>
    <w:rsid w:val="00783229"/>
    <w:rsid w:val="00783625"/>
    <w:rsid w:val="00783868"/>
    <w:rsid w:val="007838C6"/>
    <w:rsid w:val="007838DE"/>
    <w:rsid w:val="00783A43"/>
    <w:rsid w:val="00783B5D"/>
    <w:rsid w:val="007840C8"/>
    <w:rsid w:val="00784A80"/>
    <w:rsid w:val="00786A03"/>
    <w:rsid w:val="00786F7F"/>
    <w:rsid w:val="00786FB0"/>
    <w:rsid w:val="00787474"/>
    <w:rsid w:val="0078779E"/>
    <w:rsid w:val="00787AE2"/>
    <w:rsid w:val="00787C53"/>
    <w:rsid w:val="00787F8C"/>
    <w:rsid w:val="00787FCD"/>
    <w:rsid w:val="007906FB"/>
    <w:rsid w:val="0079085C"/>
    <w:rsid w:val="00791A55"/>
    <w:rsid w:val="00791B25"/>
    <w:rsid w:val="00791C73"/>
    <w:rsid w:val="00791D89"/>
    <w:rsid w:val="0079244C"/>
    <w:rsid w:val="007925DB"/>
    <w:rsid w:val="00792999"/>
    <w:rsid w:val="00792BF9"/>
    <w:rsid w:val="007931A8"/>
    <w:rsid w:val="0079350D"/>
    <w:rsid w:val="007935C5"/>
    <w:rsid w:val="0079385B"/>
    <w:rsid w:val="00793BB6"/>
    <w:rsid w:val="007945FE"/>
    <w:rsid w:val="00794A81"/>
    <w:rsid w:val="007954E9"/>
    <w:rsid w:val="00796068"/>
    <w:rsid w:val="007961C0"/>
    <w:rsid w:val="0079766B"/>
    <w:rsid w:val="00797703"/>
    <w:rsid w:val="0079792F"/>
    <w:rsid w:val="00797C76"/>
    <w:rsid w:val="007A0CD6"/>
    <w:rsid w:val="007A0F86"/>
    <w:rsid w:val="007A0FBF"/>
    <w:rsid w:val="007A1080"/>
    <w:rsid w:val="007A1B34"/>
    <w:rsid w:val="007A1D6F"/>
    <w:rsid w:val="007A1F13"/>
    <w:rsid w:val="007A234E"/>
    <w:rsid w:val="007A23C6"/>
    <w:rsid w:val="007A2400"/>
    <w:rsid w:val="007A26BA"/>
    <w:rsid w:val="007A2B16"/>
    <w:rsid w:val="007A2C85"/>
    <w:rsid w:val="007A356B"/>
    <w:rsid w:val="007A3DA7"/>
    <w:rsid w:val="007A4109"/>
    <w:rsid w:val="007A448F"/>
    <w:rsid w:val="007A4A65"/>
    <w:rsid w:val="007A4DFC"/>
    <w:rsid w:val="007A4F58"/>
    <w:rsid w:val="007A50FC"/>
    <w:rsid w:val="007A53F2"/>
    <w:rsid w:val="007A558C"/>
    <w:rsid w:val="007A55D9"/>
    <w:rsid w:val="007A5707"/>
    <w:rsid w:val="007A59DA"/>
    <w:rsid w:val="007A59E7"/>
    <w:rsid w:val="007A5C5D"/>
    <w:rsid w:val="007A5E56"/>
    <w:rsid w:val="007A5FC5"/>
    <w:rsid w:val="007A6420"/>
    <w:rsid w:val="007A6590"/>
    <w:rsid w:val="007A6820"/>
    <w:rsid w:val="007A6FB0"/>
    <w:rsid w:val="007A6FCF"/>
    <w:rsid w:val="007A7116"/>
    <w:rsid w:val="007A7BB4"/>
    <w:rsid w:val="007A7C97"/>
    <w:rsid w:val="007B0089"/>
    <w:rsid w:val="007B0395"/>
    <w:rsid w:val="007B050A"/>
    <w:rsid w:val="007B079C"/>
    <w:rsid w:val="007B09CB"/>
    <w:rsid w:val="007B11CC"/>
    <w:rsid w:val="007B1309"/>
    <w:rsid w:val="007B1338"/>
    <w:rsid w:val="007B14B9"/>
    <w:rsid w:val="007B1507"/>
    <w:rsid w:val="007B177B"/>
    <w:rsid w:val="007B1A26"/>
    <w:rsid w:val="007B20DA"/>
    <w:rsid w:val="007B225D"/>
    <w:rsid w:val="007B24F1"/>
    <w:rsid w:val="007B3022"/>
    <w:rsid w:val="007B3083"/>
    <w:rsid w:val="007B338D"/>
    <w:rsid w:val="007B340C"/>
    <w:rsid w:val="007B3D1E"/>
    <w:rsid w:val="007B4A8A"/>
    <w:rsid w:val="007B4AA2"/>
    <w:rsid w:val="007B4FEE"/>
    <w:rsid w:val="007B53A3"/>
    <w:rsid w:val="007B5AAE"/>
    <w:rsid w:val="007B5D4F"/>
    <w:rsid w:val="007B6678"/>
    <w:rsid w:val="007B6761"/>
    <w:rsid w:val="007B6970"/>
    <w:rsid w:val="007B6AC5"/>
    <w:rsid w:val="007B706D"/>
    <w:rsid w:val="007B745D"/>
    <w:rsid w:val="007B7731"/>
    <w:rsid w:val="007B7C4C"/>
    <w:rsid w:val="007B7C5F"/>
    <w:rsid w:val="007B7E9A"/>
    <w:rsid w:val="007C0321"/>
    <w:rsid w:val="007C0DBE"/>
    <w:rsid w:val="007C10C1"/>
    <w:rsid w:val="007C185E"/>
    <w:rsid w:val="007C221E"/>
    <w:rsid w:val="007C249B"/>
    <w:rsid w:val="007C2AE9"/>
    <w:rsid w:val="007C2CF9"/>
    <w:rsid w:val="007C2EF7"/>
    <w:rsid w:val="007C3075"/>
    <w:rsid w:val="007C35A3"/>
    <w:rsid w:val="007C3C79"/>
    <w:rsid w:val="007C3DE9"/>
    <w:rsid w:val="007C47C6"/>
    <w:rsid w:val="007C4AAF"/>
    <w:rsid w:val="007C4E08"/>
    <w:rsid w:val="007C5E21"/>
    <w:rsid w:val="007C6060"/>
    <w:rsid w:val="007C6122"/>
    <w:rsid w:val="007C6CE5"/>
    <w:rsid w:val="007C6F66"/>
    <w:rsid w:val="007C6FDF"/>
    <w:rsid w:val="007C787A"/>
    <w:rsid w:val="007C7972"/>
    <w:rsid w:val="007C79C9"/>
    <w:rsid w:val="007C7AF1"/>
    <w:rsid w:val="007C7BC9"/>
    <w:rsid w:val="007D0088"/>
    <w:rsid w:val="007D0705"/>
    <w:rsid w:val="007D0E6E"/>
    <w:rsid w:val="007D11A7"/>
    <w:rsid w:val="007D18B7"/>
    <w:rsid w:val="007D19F3"/>
    <w:rsid w:val="007D1C39"/>
    <w:rsid w:val="007D1C58"/>
    <w:rsid w:val="007D1EC0"/>
    <w:rsid w:val="007D1F0C"/>
    <w:rsid w:val="007D1F4D"/>
    <w:rsid w:val="007D1F74"/>
    <w:rsid w:val="007D2109"/>
    <w:rsid w:val="007D218E"/>
    <w:rsid w:val="007D22A4"/>
    <w:rsid w:val="007D33E9"/>
    <w:rsid w:val="007D34EB"/>
    <w:rsid w:val="007D3785"/>
    <w:rsid w:val="007D4283"/>
    <w:rsid w:val="007D46D9"/>
    <w:rsid w:val="007D49B7"/>
    <w:rsid w:val="007D4E3E"/>
    <w:rsid w:val="007D4FBA"/>
    <w:rsid w:val="007D553F"/>
    <w:rsid w:val="007D566E"/>
    <w:rsid w:val="007D5D5C"/>
    <w:rsid w:val="007D5E7D"/>
    <w:rsid w:val="007D6574"/>
    <w:rsid w:val="007D6589"/>
    <w:rsid w:val="007D6CF2"/>
    <w:rsid w:val="007D6D81"/>
    <w:rsid w:val="007D72CD"/>
    <w:rsid w:val="007D778F"/>
    <w:rsid w:val="007D7826"/>
    <w:rsid w:val="007D7B10"/>
    <w:rsid w:val="007D7EE5"/>
    <w:rsid w:val="007E04D8"/>
    <w:rsid w:val="007E0619"/>
    <w:rsid w:val="007E0AD7"/>
    <w:rsid w:val="007E0B92"/>
    <w:rsid w:val="007E1065"/>
    <w:rsid w:val="007E1655"/>
    <w:rsid w:val="007E19B3"/>
    <w:rsid w:val="007E1BC8"/>
    <w:rsid w:val="007E1F9C"/>
    <w:rsid w:val="007E20F6"/>
    <w:rsid w:val="007E2674"/>
    <w:rsid w:val="007E3663"/>
    <w:rsid w:val="007E37E5"/>
    <w:rsid w:val="007E39ED"/>
    <w:rsid w:val="007E3D05"/>
    <w:rsid w:val="007E4476"/>
    <w:rsid w:val="007E53DD"/>
    <w:rsid w:val="007E5956"/>
    <w:rsid w:val="007E5A08"/>
    <w:rsid w:val="007E608D"/>
    <w:rsid w:val="007E621B"/>
    <w:rsid w:val="007E66A3"/>
    <w:rsid w:val="007E6C99"/>
    <w:rsid w:val="007E70D0"/>
    <w:rsid w:val="007E741E"/>
    <w:rsid w:val="007E7A01"/>
    <w:rsid w:val="007E7A20"/>
    <w:rsid w:val="007F0F07"/>
    <w:rsid w:val="007F0F55"/>
    <w:rsid w:val="007F10F0"/>
    <w:rsid w:val="007F32E0"/>
    <w:rsid w:val="007F3464"/>
    <w:rsid w:val="007F36DA"/>
    <w:rsid w:val="007F3ABB"/>
    <w:rsid w:val="007F42A4"/>
    <w:rsid w:val="007F5022"/>
    <w:rsid w:val="007F51E3"/>
    <w:rsid w:val="007F51EE"/>
    <w:rsid w:val="007F5379"/>
    <w:rsid w:val="007F542A"/>
    <w:rsid w:val="007F5865"/>
    <w:rsid w:val="007F5F9C"/>
    <w:rsid w:val="007F6769"/>
    <w:rsid w:val="007F731C"/>
    <w:rsid w:val="007F7928"/>
    <w:rsid w:val="00800119"/>
    <w:rsid w:val="008003E9"/>
    <w:rsid w:val="00800439"/>
    <w:rsid w:val="0080044F"/>
    <w:rsid w:val="008009B8"/>
    <w:rsid w:val="00800C65"/>
    <w:rsid w:val="0080144F"/>
    <w:rsid w:val="00802436"/>
    <w:rsid w:val="00803633"/>
    <w:rsid w:val="00803858"/>
    <w:rsid w:val="00803B4F"/>
    <w:rsid w:val="00803DF6"/>
    <w:rsid w:val="008048DD"/>
    <w:rsid w:val="00804C1D"/>
    <w:rsid w:val="008051D5"/>
    <w:rsid w:val="0080550F"/>
    <w:rsid w:val="00805601"/>
    <w:rsid w:val="00805707"/>
    <w:rsid w:val="008058E7"/>
    <w:rsid w:val="00805C4F"/>
    <w:rsid w:val="00805F50"/>
    <w:rsid w:val="00805FC8"/>
    <w:rsid w:val="00806255"/>
    <w:rsid w:val="00806653"/>
    <w:rsid w:val="0080673B"/>
    <w:rsid w:val="00806818"/>
    <w:rsid w:val="008071B5"/>
    <w:rsid w:val="0080749B"/>
    <w:rsid w:val="00807A8D"/>
    <w:rsid w:val="00810414"/>
    <w:rsid w:val="00810967"/>
    <w:rsid w:val="00810A70"/>
    <w:rsid w:val="00810E59"/>
    <w:rsid w:val="008119E9"/>
    <w:rsid w:val="00811A6F"/>
    <w:rsid w:val="0081206D"/>
    <w:rsid w:val="008125EA"/>
    <w:rsid w:val="0081268B"/>
    <w:rsid w:val="00812E01"/>
    <w:rsid w:val="00812EB7"/>
    <w:rsid w:val="00813298"/>
    <w:rsid w:val="008136AC"/>
    <w:rsid w:val="008139CD"/>
    <w:rsid w:val="00813B54"/>
    <w:rsid w:val="00813DD2"/>
    <w:rsid w:val="00813E67"/>
    <w:rsid w:val="00813E82"/>
    <w:rsid w:val="00814486"/>
    <w:rsid w:val="00814FF3"/>
    <w:rsid w:val="00815349"/>
    <w:rsid w:val="008153B3"/>
    <w:rsid w:val="0081566F"/>
    <w:rsid w:val="008157A0"/>
    <w:rsid w:val="00815975"/>
    <w:rsid w:val="00815AAD"/>
    <w:rsid w:val="00815BC5"/>
    <w:rsid w:val="008164D7"/>
    <w:rsid w:val="0081716F"/>
    <w:rsid w:val="0081759F"/>
    <w:rsid w:val="00817848"/>
    <w:rsid w:val="00817938"/>
    <w:rsid w:val="0081795D"/>
    <w:rsid w:val="00817E23"/>
    <w:rsid w:val="00820599"/>
    <w:rsid w:val="00820782"/>
    <w:rsid w:val="0082113B"/>
    <w:rsid w:val="008211B2"/>
    <w:rsid w:val="00821294"/>
    <w:rsid w:val="008213E3"/>
    <w:rsid w:val="00821620"/>
    <w:rsid w:val="0082182A"/>
    <w:rsid w:val="00822688"/>
    <w:rsid w:val="00822FBB"/>
    <w:rsid w:val="00823198"/>
    <w:rsid w:val="00823255"/>
    <w:rsid w:val="00823289"/>
    <w:rsid w:val="008233FE"/>
    <w:rsid w:val="008235E0"/>
    <w:rsid w:val="008236EA"/>
    <w:rsid w:val="00823985"/>
    <w:rsid w:val="008242B2"/>
    <w:rsid w:val="00824B26"/>
    <w:rsid w:val="00825464"/>
    <w:rsid w:val="00825E31"/>
    <w:rsid w:val="00826297"/>
    <w:rsid w:val="0082646B"/>
    <w:rsid w:val="00826570"/>
    <w:rsid w:val="0082680B"/>
    <w:rsid w:val="00826912"/>
    <w:rsid w:val="00826A26"/>
    <w:rsid w:val="0082721A"/>
    <w:rsid w:val="00827316"/>
    <w:rsid w:val="00827615"/>
    <w:rsid w:val="00827637"/>
    <w:rsid w:val="00830086"/>
    <w:rsid w:val="008303CA"/>
    <w:rsid w:val="00830D21"/>
    <w:rsid w:val="00830F0E"/>
    <w:rsid w:val="0083146E"/>
    <w:rsid w:val="00831B34"/>
    <w:rsid w:val="00831B8D"/>
    <w:rsid w:val="008326E0"/>
    <w:rsid w:val="008328C3"/>
    <w:rsid w:val="00832B2E"/>
    <w:rsid w:val="00832BD1"/>
    <w:rsid w:val="00832E0E"/>
    <w:rsid w:val="00832F91"/>
    <w:rsid w:val="00833187"/>
    <w:rsid w:val="00833347"/>
    <w:rsid w:val="00833C46"/>
    <w:rsid w:val="00833CC1"/>
    <w:rsid w:val="00833F61"/>
    <w:rsid w:val="00835262"/>
    <w:rsid w:val="00835707"/>
    <w:rsid w:val="0083633D"/>
    <w:rsid w:val="00836992"/>
    <w:rsid w:val="00836F56"/>
    <w:rsid w:val="00837032"/>
    <w:rsid w:val="0083709D"/>
    <w:rsid w:val="0083753F"/>
    <w:rsid w:val="00837AC5"/>
    <w:rsid w:val="00837B9B"/>
    <w:rsid w:val="0084018B"/>
    <w:rsid w:val="008406FD"/>
    <w:rsid w:val="00840872"/>
    <w:rsid w:val="00840A4D"/>
    <w:rsid w:val="00840FE9"/>
    <w:rsid w:val="00841033"/>
    <w:rsid w:val="008411BE"/>
    <w:rsid w:val="008414A1"/>
    <w:rsid w:val="00841FD6"/>
    <w:rsid w:val="00842438"/>
    <w:rsid w:val="0084270C"/>
    <w:rsid w:val="008429F1"/>
    <w:rsid w:val="00842B7E"/>
    <w:rsid w:val="00842EA4"/>
    <w:rsid w:val="008432E3"/>
    <w:rsid w:val="00843465"/>
    <w:rsid w:val="008440C4"/>
    <w:rsid w:val="00844E47"/>
    <w:rsid w:val="008456AF"/>
    <w:rsid w:val="00845A45"/>
    <w:rsid w:val="008466E1"/>
    <w:rsid w:val="008467B7"/>
    <w:rsid w:val="00846803"/>
    <w:rsid w:val="00847610"/>
    <w:rsid w:val="00847DEB"/>
    <w:rsid w:val="008500F8"/>
    <w:rsid w:val="00850310"/>
    <w:rsid w:val="0085153C"/>
    <w:rsid w:val="0085179E"/>
    <w:rsid w:val="00851B71"/>
    <w:rsid w:val="00851D3D"/>
    <w:rsid w:val="00851FC2"/>
    <w:rsid w:val="0085201B"/>
    <w:rsid w:val="008521EF"/>
    <w:rsid w:val="00852359"/>
    <w:rsid w:val="00852405"/>
    <w:rsid w:val="008526BC"/>
    <w:rsid w:val="0085287E"/>
    <w:rsid w:val="008535E1"/>
    <w:rsid w:val="00853741"/>
    <w:rsid w:val="00853A00"/>
    <w:rsid w:val="0085452A"/>
    <w:rsid w:val="00854787"/>
    <w:rsid w:val="008549E9"/>
    <w:rsid w:val="00855958"/>
    <w:rsid w:val="00855ADD"/>
    <w:rsid w:val="00855CD0"/>
    <w:rsid w:val="00855CD6"/>
    <w:rsid w:val="008565A9"/>
    <w:rsid w:val="0085701C"/>
    <w:rsid w:val="00857151"/>
    <w:rsid w:val="008572AE"/>
    <w:rsid w:val="00857374"/>
    <w:rsid w:val="008573B8"/>
    <w:rsid w:val="00857955"/>
    <w:rsid w:val="0086021D"/>
    <w:rsid w:val="008602B7"/>
    <w:rsid w:val="008602DA"/>
    <w:rsid w:val="0086072D"/>
    <w:rsid w:val="0086077C"/>
    <w:rsid w:val="00860965"/>
    <w:rsid w:val="00861167"/>
    <w:rsid w:val="0086131D"/>
    <w:rsid w:val="0086163E"/>
    <w:rsid w:val="00861D12"/>
    <w:rsid w:val="00861DCD"/>
    <w:rsid w:val="0086203F"/>
    <w:rsid w:val="00862065"/>
    <w:rsid w:val="008621B3"/>
    <w:rsid w:val="0086227D"/>
    <w:rsid w:val="0086252B"/>
    <w:rsid w:val="00862747"/>
    <w:rsid w:val="00862799"/>
    <w:rsid w:val="00862A48"/>
    <w:rsid w:val="008636AA"/>
    <w:rsid w:val="00863F08"/>
    <w:rsid w:val="008642EA"/>
    <w:rsid w:val="008643CD"/>
    <w:rsid w:val="0086457F"/>
    <w:rsid w:val="0086490C"/>
    <w:rsid w:val="0086494A"/>
    <w:rsid w:val="00864D96"/>
    <w:rsid w:val="00864D9B"/>
    <w:rsid w:val="008650EA"/>
    <w:rsid w:val="00866146"/>
    <w:rsid w:val="008668FE"/>
    <w:rsid w:val="008672D2"/>
    <w:rsid w:val="008678F2"/>
    <w:rsid w:val="00867921"/>
    <w:rsid w:val="00867A67"/>
    <w:rsid w:val="00870B18"/>
    <w:rsid w:val="00870B57"/>
    <w:rsid w:val="00870E77"/>
    <w:rsid w:val="008710F4"/>
    <w:rsid w:val="0087136E"/>
    <w:rsid w:val="00871D0B"/>
    <w:rsid w:val="00872180"/>
    <w:rsid w:val="008723C0"/>
    <w:rsid w:val="00872463"/>
    <w:rsid w:val="00872C64"/>
    <w:rsid w:val="0087401E"/>
    <w:rsid w:val="0087409C"/>
    <w:rsid w:val="008741D0"/>
    <w:rsid w:val="00874AC6"/>
    <w:rsid w:val="00874F91"/>
    <w:rsid w:val="008755EC"/>
    <w:rsid w:val="00875ABB"/>
    <w:rsid w:val="00875C92"/>
    <w:rsid w:val="00875E27"/>
    <w:rsid w:val="00876722"/>
    <w:rsid w:val="008767CB"/>
    <w:rsid w:val="00876FC4"/>
    <w:rsid w:val="008775B1"/>
    <w:rsid w:val="00877AAB"/>
    <w:rsid w:val="00877ADA"/>
    <w:rsid w:val="00877BE9"/>
    <w:rsid w:val="00877E9B"/>
    <w:rsid w:val="00877F6C"/>
    <w:rsid w:val="00880569"/>
    <w:rsid w:val="00880DF3"/>
    <w:rsid w:val="008810AE"/>
    <w:rsid w:val="00881585"/>
    <w:rsid w:val="008816D1"/>
    <w:rsid w:val="00881944"/>
    <w:rsid w:val="00881AFD"/>
    <w:rsid w:val="0088215E"/>
    <w:rsid w:val="00882775"/>
    <w:rsid w:val="0088292F"/>
    <w:rsid w:val="00882E62"/>
    <w:rsid w:val="0088314B"/>
    <w:rsid w:val="0088371C"/>
    <w:rsid w:val="008837BE"/>
    <w:rsid w:val="00884944"/>
    <w:rsid w:val="008854FE"/>
    <w:rsid w:val="0088558F"/>
    <w:rsid w:val="0088576A"/>
    <w:rsid w:val="00885AE9"/>
    <w:rsid w:val="0088600A"/>
    <w:rsid w:val="00886489"/>
    <w:rsid w:val="00886871"/>
    <w:rsid w:val="008868B5"/>
    <w:rsid w:val="008876B3"/>
    <w:rsid w:val="00887905"/>
    <w:rsid w:val="00887A64"/>
    <w:rsid w:val="00887AA3"/>
    <w:rsid w:val="00887E3B"/>
    <w:rsid w:val="00887F03"/>
    <w:rsid w:val="00887F16"/>
    <w:rsid w:val="008901F8"/>
    <w:rsid w:val="0089077A"/>
    <w:rsid w:val="00890DDE"/>
    <w:rsid w:val="0089145A"/>
    <w:rsid w:val="00891854"/>
    <w:rsid w:val="00891AD7"/>
    <w:rsid w:val="00891ED3"/>
    <w:rsid w:val="00892666"/>
    <w:rsid w:val="008927B6"/>
    <w:rsid w:val="00892B62"/>
    <w:rsid w:val="008930FA"/>
    <w:rsid w:val="008931C5"/>
    <w:rsid w:val="0089378C"/>
    <w:rsid w:val="008938EF"/>
    <w:rsid w:val="00893FEA"/>
    <w:rsid w:val="0089410C"/>
    <w:rsid w:val="008941A3"/>
    <w:rsid w:val="0089459A"/>
    <w:rsid w:val="00894965"/>
    <w:rsid w:val="00895535"/>
    <w:rsid w:val="008956A4"/>
    <w:rsid w:val="00895B78"/>
    <w:rsid w:val="00895E3A"/>
    <w:rsid w:val="00895F19"/>
    <w:rsid w:val="008960C4"/>
    <w:rsid w:val="0089678D"/>
    <w:rsid w:val="0089694C"/>
    <w:rsid w:val="00896C04"/>
    <w:rsid w:val="008975AF"/>
    <w:rsid w:val="00897639"/>
    <w:rsid w:val="00897BD9"/>
    <w:rsid w:val="00897FED"/>
    <w:rsid w:val="008A0B0B"/>
    <w:rsid w:val="008A12A0"/>
    <w:rsid w:val="008A139B"/>
    <w:rsid w:val="008A1527"/>
    <w:rsid w:val="008A1608"/>
    <w:rsid w:val="008A1C01"/>
    <w:rsid w:val="008A1D3A"/>
    <w:rsid w:val="008A1D95"/>
    <w:rsid w:val="008A2149"/>
    <w:rsid w:val="008A215A"/>
    <w:rsid w:val="008A2C2E"/>
    <w:rsid w:val="008A3076"/>
    <w:rsid w:val="008A3C7D"/>
    <w:rsid w:val="008A413B"/>
    <w:rsid w:val="008A4209"/>
    <w:rsid w:val="008A45FE"/>
    <w:rsid w:val="008A4623"/>
    <w:rsid w:val="008A4A9F"/>
    <w:rsid w:val="008A4E65"/>
    <w:rsid w:val="008A51C3"/>
    <w:rsid w:val="008A528A"/>
    <w:rsid w:val="008A61B2"/>
    <w:rsid w:val="008A791A"/>
    <w:rsid w:val="008B11AE"/>
    <w:rsid w:val="008B13EA"/>
    <w:rsid w:val="008B13ED"/>
    <w:rsid w:val="008B13FE"/>
    <w:rsid w:val="008B1A30"/>
    <w:rsid w:val="008B21FB"/>
    <w:rsid w:val="008B2D49"/>
    <w:rsid w:val="008B3243"/>
    <w:rsid w:val="008B3691"/>
    <w:rsid w:val="008B3EF5"/>
    <w:rsid w:val="008B48C4"/>
    <w:rsid w:val="008B4CA5"/>
    <w:rsid w:val="008B5590"/>
    <w:rsid w:val="008B581F"/>
    <w:rsid w:val="008B5AD2"/>
    <w:rsid w:val="008B5C00"/>
    <w:rsid w:val="008B63F0"/>
    <w:rsid w:val="008B6568"/>
    <w:rsid w:val="008B6641"/>
    <w:rsid w:val="008B6648"/>
    <w:rsid w:val="008B6CCE"/>
    <w:rsid w:val="008B72BF"/>
    <w:rsid w:val="008C0459"/>
    <w:rsid w:val="008C05F3"/>
    <w:rsid w:val="008C1788"/>
    <w:rsid w:val="008C1E8B"/>
    <w:rsid w:val="008C1F2F"/>
    <w:rsid w:val="008C2B80"/>
    <w:rsid w:val="008C2F23"/>
    <w:rsid w:val="008C34C4"/>
    <w:rsid w:val="008C363F"/>
    <w:rsid w:val="008C3B8A"/>
    <w:rsid w:val="008C3FA0"/>
    <w:rsid w:val="008C40E4"/>
    <w:rsid w:val="008C49BE"/>
    <w:rsid w:val="008C4D7B"/>
    <w:rsid w:val="008C4EB9"/>
    <w:rsid w:val="008C4EFF"/>
    <w:rsid w:val="008C517A"/>
    <w:rsid w:val="008C5ED0"/>
    <w:rsid w:val="008C6506"/>
    <w:rsid w:val="008C652C"/>
    <w:rsid w:val="008C67B4"/>
    <w:rsid w:val="008C68BF"/>
    <w:rsid w:val="008C68EB"/>
    <w:rsid w:val="008C69B4"/>
    <w:rsid w:val="008C7072"/>
    <w:rsid w:val="008C709A"/>
    <w:rsid w:val="008C73B5"/>
    <w:rsid w:val="008C745B"/>
    <w:rsid w:val="008C7612"/>
    <w:rsid w:val="008C761D"/>
    <w:rsid w:val="008C7AD3"/>
    <w:rsid w:val="008C7F23"/>
    <w:rsid w:val="008D022D"/>
    <w:rsid w:val="008D02E6"/>
    <w:rsid w:val="008D0A40"/>
    <w:rsid w:val="008D0C76"/>
    <w:rsid w:val="008D12CD"/>
    <w:rsid w:val="008D150F"/>
    <w:rsid w:val="008D1F5C"/>
    <w:rsid w:val="008D29DE"/>
    <w:rsid w:val="008D2D5C"/>
    <w:rsid w:val="008D3082"/>
    <w:rsid w:val="008D32D1"/>
    <w:rsid w:val="008D33D8"/>
    <w:rsid w:val="008D3A00"/>
    <w:rsid w:val="008D3EE2"/>
    <w:rsid w:val="008D4070"/>
    <w:rsid w:val="008D41C5"/>
    <w:rsid w:val="008D4471"/>
    <w:rsid w:val="008D44F0"/>
    <w:rsid w:val="008D54BB"/>
    <w:rsid w:val="008D5766"/>
    <w:rsid w:val="008D5772"/>
    <w:rsid w:val="008D58D0"/>
    <w:rsid w:val="008D6308"/>
    <w:rsid w:val="008D6678"/>
    <w:rsid w:val="008D685D"/>
    <w:rsid w:val="008D6E9F"/>
    <w:rsid w:val="008D7192"/>
    <w:rsid w:val="008D78CF"/>
    <w:rsid w:val="008D7953"/>
    <w:rsid w:val="008D7C7A"/>
    <w:rsid w:val="008D7C91"/>
    <w:rsid w:val="008D7D22"/>
    <w:rsid w:val="008D7E52"/>
    <w:rsid w:val="008E0438"/>
    <w:rsid w:val="008E0729"/>
    <w:rsid w:val="008E0BD0"/>
    <w:rsid w:val="008E0C30"/>
    <w:rsid w:val="008E0E2B"/>
    <w:rsid w:val="008E1147"/>
    <w:rsid w:val="008E116A"/>
    <w:rsid w:val="008E1342"/>
    <w:rsid w:val="008E1CDD"/>
    <w:rsid w:val="008E1F33"/>
    <w:rsid w:val="008E1F93"/>
    <w:rsid w:val="008E20AB"/>
    <w:rsid w:val="008E24E3"/>
    <w:rsid w:val="008E2D9A"/>
    <w:rsid w:val="008E307B"/>
    <w:rsid w:val="008E3183"/>
    <w:rsid w:val="008E3424"/>
    <w:rsid w:val="008E3B5F"/>
    <w:rsid w:val="008E3DCD"/>
    <w:rsid w:val="008E3DF9"/>
    <w:rsid w:val="008E44D3"/>
    <w:rsid w:val="008E4599"/>
    <w:rsid w:val="008E4BFF"/>
    <w:rsid w:val="008E4C97"/>
    <w:rsid w:val="008E54A8"/>
    <w:rsid w:val="008E5751"/>
    <w:rsid w:val="008E5853"/>
    <w:rsid w:val="008E5E7C"/>
    <w:rsid w:val="008E607F"/>
    <w:rsid w:val="008E6653"/>
    <w:rsid w:val="008E6845"/>
    <w:rsid w:val="008E6A67"/>
    <w:rsid w:val="008E6AE0"/>
    <w:rsid w:val="008E6CB3"/>
    <w:rsid w:val="008E6F1B"/>
    <w:rsid w:val="008E714E"/>
    <w:rsid w:val="008E7782"/>
    <w:rsid w:val="008E7FF3"/>
    <w:rsid w:val="008F021E"/>
    <w:rsid w:val="008F032B"/>
    <w:rsid w:val="008F035A"/>
    <w:rsid w:val="008F0662"/>
    <w:rsid w:val="008F0A84"/>
    <w:rsid w:val="008F11E3"/>
    <w:rsid w:val="008F18C3"/>
    <w:rsid w:val="008F18D4"/>
    <w:rsid w:val="008F18F9"/>
    <w:rsid w:val="008F1971"/>
    <w:rsid w:val="008F1B68"/>
    <w:rsid w:val="008F1D0F"/>
    <w:rsid w:val="008F1E9F"/>
    <w:rsid w:val="008F1FC0"/>
    <w:rsid w:val="008F22FC"/>
    <w:rsid w:val="008F2345"/>
    <w:rsid w:val="008F24B9"/>
    <w:rsid w:val="008F28D8"/>
    <w:rsid w:val="008F2CD7"/>
    <w:rsid w:val="008F3366"/>
    <w:rsid w:val="008F3CDF"/>
    <w:rsid w:val="008F3D15"/>
    <w:rsid w:val="008F3EE3"/>
    <w:rsid w:val="008F4218"/>
    <w:rsid w:val="008F4534"/>
    <w:rsid w:val="008F47E2"/>
    <w:rsid w:val="008F4BFB"/>
    <w:rsid w:val="008F4E4F"/>
    <w:rsid w:val="008F5766"/>
    <w:rsid w:val="008F58C3"/>
    <w:rsid w:val="008F58EA"/>
    <w:rsid w:val="008F5941"/>
    <w:rsid w:val="008F5B32"/>
    <w:rsid w:val="008F5F86"/>
    <w:rsid w:val="008F6484"/>
    <w:rsid w:val="008F64A1"/>
    <w:rsid w:val="008F669D"/>
    <w:rsid w:val="008F6EF9"/>
    <w:rsid w:val="008F7171"/>
    <w:rsid w:val="008F7383"/>
    <w:rsid w:val="008F79AC"/>
    <w:rsid w:val="008F7B58"/>
    <w:rsid w:val="008F7D97"/>
    <w:rsid w:val="00900424"/>
    <w:rsid w:val="009004FA"/>
    <w:rsid w:val="0090050F"/>
    <w:rsid w:val="009007DA"/>
    <w:rsid w:val="00900CF8"/>
    <w:rsid w:val="00900DF6"/>
    <w:rsid w:val="009016EA"/>
    <w:rsid w:val="009019A0"/>
    <w:rsid w:val="00901BBA"/>
    <w:rsid w:val="0090205F"/>
    <w:rsid w:val="009025CA"/>
    <w:rsid w:val="00902B1D"/>
    <w:rsid w:val="00902CF6"/>
    <w:rsid w:val="00903453"/>
    <w:rsid w:val="009036A8"/>
    <w:rsid w:val="00903983"/>
    <w:rsid w:val="00903C0E"/>
    <w:rsid w:val="009040D5"/>
    <w:rsid w:val="009041B0"/>
    <w:rsid w:val="00904BAC"/>
    <w:rsid w:val="00904D83"/>
    <w:rsid w:val="0090531E"/>
    <w:rsid w:val="0090588B"/>
    <w:rsid w:val="00905AE2"/>
    <w:rsid w:val="00905DDE"/>
    <w:rsid w:val="00905FEB"/>
    <w:rsid w:val="0090633F"/>
    <w:rsid w:val="0090665C"/>
    <w:rsid w:val="009068E9"/>
    <w:rsid w:val="00907090"/>
    <w:rsid w:val="00907E5B"/>
    <w:rsid w:val="0091006F"/>
    <w:rsid w:val="00910F06"/>
    <w:rsid w:val="00911281"/>
    <w:rsid w:val="00911430"/>
    <w:rsid w:val="00911636"/>
    <w:rsid w:val="009118AA"/>
    <w:rsid w:val="009118DB"/>
    <w:rsid w:val="00911DCD"/>
    <w:rsid w:val="00911E57"/>
    <w:rsid w:val="009125B2"/>
    <w:rsid w:val="00912965"/>
    <w:rsid w:val="00912E6A"/>
    <w:rsid w:val="00913426"/>
    <w:rsid w:val="009134A6"/>
    <w:rsid w:val="009136EB"/>
    <w:rsid w:val="00913A0B"/>
    <w:rsid w:val="00914157"/>
    <w:rsid w:val="00914448"/>
    <w:rsid w:val="00914B23"/>
    <w:rsid w:val="00914BF0"/>
    <w:rsid w:val="00915F2C"/>
    <w:rsid w:val="00916269"/>
    <w:rsid w:val="0091630F"/>
    <w:rsid w:val="009163C1"/>
    <w:rsid w:val="009164DF"/>
    <w:rsid w:val="009164E6"/>
    <w:rsid w:val="0091665A"/>
    <w:rsid w:val="00916FE8"/>
    <w:rsid w:val="009171DA"/>
    <w:rsid w:val="00917C10"/>
    <w:rsid w:val="00917D98"/>
    <w:rsid w:val="00917E6B"/>
    <w:rsid w:val="009205B3"/>
    <w:rsid w:val="009206C3"/>
    <w:rsid w:val="00920D29"/>
    <w:rsid w:val="00920DB6"/>
    <w:rsid w:val="00921878"/>
    <w:rsid w:val="00921FD1"/>
    <w:rsid w:val="009220C8"/>
    <w:rsid w:val="009222CD"/>
    <w:rsid w:val="0092259B"/>
    <w:rsid w:val="009230B9"/>
    <w:rsid w:val="0092353A"/>
    <w:rsid w:val="00923D14"/>
    <w:rsid w:val="009241B7"/>
    <w:rsid w:val="00924257"/>
    <w:rsid w:val="009243B0"/>
    <w:rsid w:val="00924490"/>
    <w:rsid w:val="00924604"/>
    <w:rsid w:val="009247C0"/>
    <w:rsid w:val="0092487A"/>
    <w:rsid w:val="00924B34"/>
    <w:rsid w:val="00924E42"/>
    <w:rsid w:val="00925418"/>
    <w:rsid w:val="00925580"/>
    <w:rsid w:val="009260E0"/>
    <w:rsid w:val="00926135"/>
    <w:rsid w:val="009261FE"/>
    <w:rsid w:val="009262BF"/>
    <w:rsid w:val="0092637C"/>
    <w:rsid w:val="00926FF7"/>
    <w:rsid w:val="0092711C"/>
    <w:rsid w:val="0092717E"/>
    <w:rsid w:val="0092736D"/>
    <w:rsid w:val="009275A2"/>
    <w:rsid w:val="009279D4"/>
    <w:rsid w:val="00927C20"/>
    <w:rsid w:val="00931B61"/>
    <w:rsid w:val="00932324"/>
    <w:rsid w:val="009323C9"/>
    <w:rsid w:val="0093258B"/>
    <w:rsid w:val="0093308B"/>
    <w:rsid w:val="00933251"/>
    <w:rsid w:val="0093395A"/>
    <w:rsid w:val="00933BBD"/>
    <w:rsid w:val="009342B7"/>
    <w:rsid w:val="00934314"/>
    <w:rsid w:val="0093463C"/>
    <w:rsid w:val="00935082"/>
    <w:rsid w:val="009352A9"/>
    <w:rsid w:val="00935465"/>
    <w:rsid w:val="00935810"/>
    <w:rsid w:val="00935C86"/>
    <w:rsid w:val="00935D70"/>
    <w:rsid w:val="00936312"/>
    <w:rsid w:val="009366F1"/>
    <w:rsid w:val="009368CE"/>
    <w:rsid w:val="0093696C"/>
    <w:rsid w:val="009370BE"/>
    <w:rsid w:val="00937604"/>
    <w:rsid w:val="00937877"/>
    <w:rsid w:val="00937AD5"/>
    <w:rsid w:val="00937D43"/>
    <w:rsid w:val="0094057E"/>
    <w:rsid w:val="009406A6"/>
    <w:rsid w:val="00940802"/>
    <w:rsid w:val="009411AF"/>
    <w:rsid w:val="00941697"/>
    <w:rsid w:val="00941C3D"/>
    <w:rsid w:val="00942055"/>
    <w:rsid w:val="009427DE"/>
    <w:rsid w:val="00942EE6"/>
    <w:rsid w:val="00942F51"/>
    <w:rsid w:val="00943267"/>
    <w:rsid w:val="009433BB"/>
    <w:rsid w:val="0094359F"/>
    <w:rsid w:val="009435D2"/>
    <w:rsid w:val="00943935"/>
    <w:rsid w:val="00943D8D"/>
    <w:rsid w:val="00943E81"/>
    <w:rsid w:val="0094435E"/>
    <w:rsid w:val="00944BC2"/>
    <w:rsid w:val="00944F76"/>
    <w:rsid w:val="00945F8A"/>
    <w:rsid w:val="009468FD"/>
    <w:rsid w:val="00947A06"/>
    <w:rsid w:val="00947F97"/>
    <w:rsid w:val="00950A77"/>
    <w:rsid w:val="00952899"/>
    <w:rsid w:val="00953387"/>
    <w:rsid w:val="0095369F"/>
    <w:rsid w:val="00953A13"/>
    <w:rsid w:val="00953AD1"/>
    <w:rsid w:val="009540D5"/>
    <w:rsid w:val="00954710"/>
    <w:rsid w:val="009548BA"/>
    <w:rsid w:val="0095547B"/>
    <w:rsid w:val="00955909"/>
    <w:rsid w:val="00955C1E"/>
    <w:rsid w:val="00956045"/>
    <w:rsid w:val="00956292"/>
    <w:rsid w:val="0095663C"/>
    <w:rsid w:val="00956DD7"/>
    <w:rsid w:val="00956E1E"/>
    <w:rsid w:val="00957496"/>
    <w:rsid w:val="00957F4C"/>
    <w:rsid w:val="0096077B"/>
    <w:rsid w:val="009607E5"/>
    <w:rsid w:val="00960C82"/>
    <w:rsid w:val="009610B2"/>
    <w:rsid w:val="009610BB"/>
    <w:rsid w:val="009615B2"/>
    <w:rsid w:val="009619AD"/>
    <w:rsid w:val="00961CEE"/>
    <w:rsid w:val="0096201A"/>
    <w:rsid w:val="00962065"/>
    <w:rsid w:val="009625E3"/>
    <w:rsid w:val="00962920"/>
    <w:rsid w:val="00963C4C"/>
    <w:rsid w:val="0096405C"/>
    <w:rsid w:val="009641C1"/>
    <w:rsid w:val="0096433C"/>
    <w:rsid w:val="00964861"/>
    <w:rsid w:val="00964941"/>
    <w:rsid w:val="009652D7"/>
    <w:rsid w:val="00965644"/>
    <w:rsid w:val="00965791"/>
    <w:rsid w:val="00965FC4"/>
    <w:rsid w:val="0096631A"/>
    <w:rsid w:val="00966486"/>
    <w:rsid w:val="009666FA"/>
    <w:rsid w:val="00966B50"/>
    <w:rsid w:val="00966B65"/>
    <w:rsid w:val="00967183"/>
    <w:rsid w:val="009671BE"/>
    <w:rsid w:val="0096728C"/>
    <w:rsid w:val="00967FA7"/>
    <w:rsid w:val="0097052B"/>
    <w:rsid w:val="00970753"/>
    <w:rsid w:val="009709B2"/>
    <w:rsid w:val="00970F62"/>
    <w:rsid w:val="0097156E"/>
    <w:rsid w:val="0097174C"/>
    <w:rsid w:val="00971C6A"/>
    <w:rsid w:val="009721A8"/>
    <w:rsid w:val="00972694"/>
    <w:rsid w:val="00972B00"/>
    <w:rsid w:val="0097385F"/>
    <w:rsid w:val="00973ADA"/>
    <w:rsid w:val="00973F26"/>
    <w:rsid w:val="00974996"/>
    <w:rsid w:val="00974B0F"/>
    <w:rsid w:val="00974C8E"/>
    <w:rsid w:val="00974D5C"/>
    <w:rsid w:val="0097512E"/>
    <w:rsid w:val="0097583F"/>
    <w:rsid w:val="00975C74"/>
    <w:rsid w:val="00975F32"/>
    <w:rsid w:val="0097663E"/>
    <w:rsid w:val="009777E7"/>
    <w:rsid w:val="00977E2A"/>
    <w:rsid w:val="0098044A"/>
    <w:rsid w:val="0098054F"/>
    <w:rsid w:val="00980AED"/>
    <w:rsid w:val="00981936"/>
    <w:rsid w:val="00981A27"/>
    <w:rsid w:val="009826D7"/>
    <w:rsid w:val="00983C6D"/>
    <w:rsid w:val="00983E66"/>
    <w:rsid w:val="00983F28"/>
    <w:rsid w:val="00984187"/>
    <w:rsid w:val="009847AF"/>
    <w:rsid w:val="00984829"/>
    <w:rsid w:val="00985127"/>
    <w:rsid w:val="009851B5"/>
    <w:rsid w:val="009856C4"/>
    <w:rsid w:val="00985BF1"/>
    <w:rsid w:val="00985F14"/>
    <w:rsid w:val="00986022"/>
    <w:rsid w:val="00986493"/>
    <w:rsid w:val="00986510"/>
    <w:rsid w:val="009868ED"/>
    <w:rsid w:val="009869CD"/>
    <w:rsid w:val="00986C0D"/>
    <w:rsid w:val="00986E9C"/>
    <w:rsid w:val="009871D0"/>
    <w:rsid w:val="009872E3"/>
    <w:rsid w:val="009874E9"/>
    <w:rsid w:val="00987682"/>
    <w:rsid w:val="0098788B"/>
    <w:rsid w:val="00987CE6"/>
    <w:rsid w:val="00987E42"/>
    <w:rsid w:val="009900A7"/>
    <w:rsid w:val="00990337"/>
    <w:rsid w:val="00990582"/>
    <w:rsid w:val="00990DFA"/>
    <w:rsid w:val="00991263"/>
    <w:rsid w:val="00991606"/>
    <w:rsid w:val="00991AAF"/>
    <w:rsid w:val="0099238D"/>
    <w:rsid w:val="00992B27"/>
    <w:rsid w:val="00993050"/>
    <w:rsid w:val="009933F8"/>
    <w:rsid w:val="009938E1"/>
    <w:rsid w:val="009944E9"/>
    <w:rsid w:val="009945A8"/>
    <w:rsid w:val="00994972"/>
    <w:rsid w:val="00995249"/>
    <w:rsid w:val="0099546F"/>
    <w:rsid w:val="00995C20"/>
    <w:rsid w:val="0099643F"/>
    <w:rsid w:val="00996CA6"/>
    <w:rsid w:val="009972FE"/>
    <w:rsid w:val="0099741F"/>
    <w:rsid w:val="00997610"/>
    <w:rsid w:val="00997772"/>
    <w:rsid w:val="00997B37"/>
    <w:rsid w:val="009A0225"/>
    <w:rsid w:val="009A0354"/>
    <w:rsid w:val="009A0B3C"/>
    <w:rsid w:val="009A0C07"/>
    <w:rsid w:val="009A2E1C"/>
    <w:rsid w:val="009A3425"/>
    <w:rsid w:val="009A35B0"/>
    <w:rsid w:val="009A3A06"/>
    <w:rsid w:val="009A3E91"/>
    <w:rsid w:val="009A41F4"/>
    <w:rsid w:val="009A43D3"/>
    <w:rsid w:val="009A450E"/>
    <w:rsid w:val="009A4529"/>
    <w:rsid w:val="009A4A55"/>
    <w:rsid w:val="009A553E"/>
    <w:rsid w:val="009A5B04"/>
    <w:rsid w:val="009A6686"/>
    <w:rsid w:val="009A6806"/>
    <w:rsid w:val="009A6869"/>
    <w:rsid w:val="009A7695"/>
    <w:rsid w:val="009A7A52"/>
    <w:rsid w:val="009B049F"/>
    <w:rsid w:val="009B04F9"/>
    <w:rsid w:val="009B07E7"/>
    <w:rsid w:val="009B08FD"/>
    <w:rsid w:val="009B0911"/>
    <w:rsid w:val="009B0DE5"/>
    <w:rsid w:val="009B0F5C"/>
    <w:rsid w:val="009B0FE9"/>
    <w:rsid w:val="009B11C5"/>
    <w:rsid w:val="009B12E7"/>
    <w:rsid w:val="009B1367"/>
    <w:rsid w:val="009B1415"/>
    <w:rsid w:val="009B154F"/>
    <w:rsid w:val="009B1904"/>
    <w:rsid w:val="009B1C5C"/>
    <w:rsid w:val="009B1D2A"/>
    <w:rsid w:val="009B233F"/>
    <w:rsid w:val="009B2E17"/>
    <w:rsid w:val="009B2E9D"/>
    <w:rsid w:val="009B30BD"/>
    <w:rsid w:val="009B321C"/>
    <w:rsid w:val="009B32AE"/>
    <w:rsid w:val="009B330F"/>
    <w:rsid w:val="009B366F"/>
    <w:rsid w:val="009B3725"/>
    <w:rsid w:val="009B3E09"/>
    <w:rsid w:val="009B40AC"/>
    <w:rsid w:val="009B4286"/>
    <w:rsid w:val="009B458C"/>
    <w:rsid w:val="009B4635"/>
    <w:rsid w:val="009B48F7"/>
    <w:rsid w:val="009B4EBD"/>
    <w:rsid w:val="009B50B2"/>
    <w:rsid w:val="009B5D39"/>
    <w:rsid w:val="009B5E7D"/>
    <w:rsid w:val="009B6711"/>
    <w:rsid w:val="009B6850"/>
    <w:rsid w:val="009B6D60"/>
    <w:rsid w:val="009B6E71"/>
    <w:rsid w:val="009B6F36"/>
    <w:rsid w:val="009B763B"/>
    <w:rsid w:val="009C0036"/>
    <w:rsid w:val="009C00A3"/>
    <w:rsid w:val="009C0580"/>
    <w:rsid w:val="009C08FC"/>
    <w:rsid w:val="009C0A70"/>
    <w:rsid w:val="009C0BF5"/>
    <w:rsid w:val="009C108F"/>
    <w:rsid w:val="009C10FA"/>
    <w:rsid w:val="009C153E"/>
    <w:rsid w:val="009C189C"/>
    <w:rsid w:val="009C18B3"/>
    <w:rsid w:val="009C1E31"/>
    <w:rsid w:val="009C227C"/>
    <w:rsid w:val="009C2360"/>
    <w:rsid w:val="009C2458"/>
    <w:rsid w:val="009C27A9"/>
    <w:rsid w:val="009C2D66"/>
    <w:rsid w:val="009C3863"/>
    <w:rsid w:val="009C39AD"/>
    <w:rsid w:val="009C3A22"/>
    <w:rsid w:val="009C3A85"/>
    <w:rsid w:val="009C3C6A"/>
    <w:rsid w:val="009C3E78"/>
    <w:rsid w:val="009C47DB"/>
    <w:rsid w:val="009C48FB"/>
    <w:rsid w:val="009C4CFC"/>
    <w:rsid w:val="009C4DEB"/>
    <w:rsid w:val="009C4DFC"/>
    <w:rsid w:val="009C4F13"/>
    <w:rsid w:val="009C5572"/>
    <w:rsid w:val="009C595C"/>
    <w:rsid w:val="009C5B44"/>
    <w:rsid w:val="009C5CAB"/>
    <w:rsid w:val="009C623B"/>
    <w:rsid w:val="009C63F2"/>
    <w:rsid w:val="009C6E38"/>
    <w:rsid w:val="009C71D9"/>
    <w:rsid w:val="009C731E"/>
    <w:rsid w:val="009C77AB"/>
    <w:rsid w:val="009D0DE3"/>
    <w:rsid w:val="009D1442"/>
    <w:rsid w:val="009D1751"/>
    <w:rsid w:val="009D196B"/>
    <w:rsid w:val="009D19A2"/>
    <w:rsid w:val="009D1AD8"/>
    <w:rsid w:val="009D2696"/>
    <w:rsid w:val="009D28E1"/>
    <w:rsid w:val="009D29CD"/>
    <w:rsid w:val="009D2B77"/>
    <w:rsid w:val="009D336D"/>
    <w:rsid w:val="009D34F2"/>
    <w:rsid w:val="009D3A30"/>
    <w:rsid w:val="009D3AD1"/>
    <w:rsid w:val="009D3B9F"/>
    <w:rsid w:val="009D3C3E"/>
    <w:rsid w:val="009D4698"/>
    <w:rsid w:val="009D4B26"/>
    <w:rsid w:val="009D511A"/>
    <w:rsid w:val="009D550C"/>
    <w:rsid w:val="009D568A"/>
    <w:rsid w:val="009D56C9"/>
    <w:rsid w:val="009D578C"/>
    <w:rsid w:val="009D5D35"/>
    <w:rsid w:val="009D61A9"/>
    <w:rsid w:val="009D6BAA"/>
    <w:rsid w:val="009D6D49"/>
    <w:rsid w:val="009D722B"/>
    <w:rsid w:val="009D7593"/>
    <w:rsid w:val="009D786D"/>
    <w:rsid w:val="009D7E63"/>
    <w:rsid w:val="009E04D3"/>
    <w:rsid w:val="009E0696"/>
    <w:rsid w:val="009E086C"/>
    <w:rsid w:val="009E0E55"/>
    <w:rsid w:val="009E10AE"/>
    <w:rsid w:val="009E11BB"/>
    <w:rsid w:val="009E18F2"/>
    <w:rsid w:val="009E1BC6"/>
    <w:rsid w:val="009E1BEE"/>
    <w:rsid w:val="009E1CCA"/>
    <w:rsid w:val="009E1DDF"/>
    <w:rsid w:val="009E2271"/>
    <w:rsid w:val="009E247B"/>
    <w:rsid w:val="009E2769"/>
    <w:rsid w:val="009E2E08"/>
    <w:rsid w:val="009E3491"/>
    <w:rsid w:val="009E3656"/>
    <w:rsid w:val="009E38D6"/>
    <w:rsid w:val="009E3B26"/>
    <w:rsid w:val="009E3CCB"/>
    <w:rsid w:val="009E3DBA"/>
    <w:rsid w:val="009E45BF"/>
    <w:rsid w:val="009E463C"/>
    <w:rsid w:val="009E47BB"/>
    <w:rsid w:val="009E4C50"/>
    <w:rsid w:val="009E4EF6"/>
    <w:rsid w:val="009E590D"/>
    <w:rsid w:val="009E5A14"/>
    <w:rsid w:val="009E628A"/>
    <w:rsid w:val="009E6599"/>
    <w:rsid w:val="009E65FB"/>
    <w:rsid w:val="009E68D0"/>
    <w:rsid w:val="009E69E3"/>
    <w:rsid w:val="009E6B62"/>
    <w:rsid w:val="009E745B"/>
    <w:rsid w:val="009E768A"/>
    <w:rsid w:val="009E77DA"/>
    <w:rsid w:val="009E7BA7"/>
    <w:rsid w:val="009E7F27"/>
    <w:rsid w:val="009F06B5"/>
    <w:rsid w:val="009F08FC"/>
    <w:rsid w:val="009F0F10"/>
    <w:rsid w:val="009F0FF7"/>
    <w:rsid w:val="009F1710"/>
    <w:rsid w:val="009F1A66"/>
    <w:rsid w:val="009F210C"/>
    <w:rsid w:val="009F232D"/>
    <w:rsid w:val="009F23D1"/>
    <w:rsid w:val="009F2634"/>
    <w:rsid w:val="009F26C0"/>
    <w:rsid w:val="009F288A"/>
    <w:rsid w:val="009F2AFD"/>
    <w:rsid w:val="009F2F7A"/>
    <w:rsid w:val="009F3403"/>
    <w:rsid w:val="009F3884"/>
    <w:rsid w:val="009F3AC4"/>
    <w:rsid w:val="009F3C8F"/>
    <w:rsid w:val="009F3F5E"/>
    <w:rsid w:val="009F424C"/>
    <w:rsid w:val="009F594D"/>
    <w:rsid w:val="009F5BA9"/>
    <w:rsid w:val="009F5D3C"/>
    <w:rsid w:val="009F64A3"/>
    <w:rsid w:val="009F657A"/>
    <w:rsid w:val="009F66CA"/>
    <w:rsid w:val="009F68B9"/>
    <w:rsid w:val="009F6BEE"/>
    <w:rsid w:val="009F6CF9"/>
    <w:rsid w:val="009F6CFC"/>
    <w:rsid w:val="009F6ECE"/>
    <w:rsid w:val="009F7101"/>
    <w:rsid w:val="009F761A"/>
    <w:rsid w:val="009F7626"/>
    <w:rsid w:val="00A000F3"/>
    <w:rsid w:val="00A003F4"/>
    <w:rsid w:val="00A00BAE"/>
    <w:rsid w:val="00A00C38"/>
    <w:rsid w:val="00A00D85"/>
    <w:rsid w:val="00A01056"/>
    <w:rsid w:val="00A0140B"/>
    <w:rsid w:val="00A01FA9"/>
    <w:rsid w:val="00A02272"/>
    <w:rsid w:val="00A024D6"/>
    <w:rsid w:val="00A027E7"/>
    <w:rsid w:val="00A02B2D"/>
    <w:rsid w:val="00A031E5"/>
    <w:rsid w:val="00A034BF"/>
    <w:rsid w:val="00A03A5C"/>
    <w:rsid w:val="00A03CD4"/>
    <w:rsid w:val="00A04096"/>
    <w:rsid w:val="00A04171"/>
    <w:rsid w:val="00A041AD"/>
    <w:rsid w:val="00A046D6"/>
    <w:rsid w:val="00A04ABD"/>
    <w:rsid w:val="00A04CC9"/>
    <w:rsid w:val="00A04E8B"/>
    <w:rsid w:val="00A04E97"/>
    <w:rsid w:val="00A04F56"/>
    <w:rsid w:val="00A050E0"/>
    <w:rsid w:val="00A0523E"/>
    <w:rsid w:val="00A053F7"/>
    <w:rsid w:val="00A056F3"/>
    <w:rsid w:val="00A058C0"/>
    <w:rsid w:val="00A05A65"/>
    <w:rsid w:val="00A06087"/>
    <w:rsid w:val="00A0650B"/>
    <w:rsid w:val="00A06C2A"/>
    <w:rsid w:val="00A074F1"/>
    <w:rsid w:val="00A0784D"/>
    <w:rsid w:val="00A105BE"/>
    <w:rsid w:val="00A1087B"/>
    <w:rsid w:val="00A1197F"/>
    <w:rsid w:val="00A11B13"/>
    <w:rsid w:val="00A11B40"/>
    <w:rsid w:val="00A11C3F"/>
    <w:rsid w:val="00A11C74"/>
    <w:rsid w:val="00A11F5E"/>
    <w:rsid w:val="00A11FBB"/>
    <w:rsid w:val="00A12270"/>
    <w:rsid w:val="00A1245E"/>
    <w:rsid w:val="00A125EA"/>
    <w:rsid w:val="00A12B23"/>
    <w:rsid w:val="00A12B73"/>
    <w:rsid w:val="00A135DA"/>
    <w:rsid w:val="00A138CE"/>
    <w:rsid w:val="00A14246"/>
    <w:rsid w:val="00A14396"/>
    <w:rsid w:val="00A145C9"/>
    <w:rsid w:val="00A14BC7"/>
    <w:rsid w:val="00A14C1E"/>
    <w:rsid w:val="00A150AA"/>
    <w:rsid w:val="00A15462"/>
    <w:rsid w:val="00A15C85"/>
    <w:rsid w:val="00A15D3F"/>
    <w:rsid w:val="00A15EDF"/>
    <w:rsid w:val="00A160F0"/>
    <w:rsid w:val="00A1656C"/>
    <w:rsid w:val="00A167F4"/>
    <w:rsid w:val="00A16860"/>
    <w:rsid w:val="00A16BB4"/>
    <w:rsid w:val="00A17B64"/>
    <w:rsid w:val="00A17EEB"/>
    <w:rsid w:val="00A20088"/>
    <w:rsid w:val="00A20213"/>
    <w:rsid w:val="00A2024E"/>
    <w:rsid w:val="00A20490"/>
    <w:rsid w:val="00A20613"/>
    <w:rsid w:val="00A20F6C"/>
    <w:rsid w:val="00A214A1"/>
    <w:rsid w:val="00A21D74"/>
    <w:rsid w:val="00A21E18"/>
    <w:rsid w:val="00A21EC2"/>
    <w:rsid w:val="00A220A2"/>
    <w:rsid w:val="00A2265E"/>
    <w:rsid w:val="00A2273B"/>
    <w:rsid w:val="00A229F3"/>
    <w:rsid w:val="00A22AE0"/>
    <w:rsid w:val="00A22B54"/>
    <w:rsid w:val="00A23377"/>
    <w:rsid w:val="00A235EB"/>
    <w:rsid w:val="00A23984"/>
    <w:rsid w:val="00A23B1D"/>
    <w:rsid w:val="00A248A5"/>
    <w:rsid w:val="00A25243"/>
    <w:rsid w:val="00A25595"/>
    <w:rsid w:val="00A25A9C"/>
    <w:rsid w:val="00A25AF1"/>
    <w:rsid w:val="00A25E1C"/>
    <w:rsid w:val="00A262FB"/>
    <w:rsid w:val="00A2697C"/>
    <w:rsid w:val="00A269DA"/>
    <w:rsid w:val="00A26CB0"/>
    <w:rsid w:val="00A26ECE"/>
    <w:rsid w:val="00A26F05"/>
    <w:rsid w:val="00A27303"/>
    <w:rsid w:val="00A27DA0"/>
    <w:rsid w:val="00A30614"/>
    <w:rsid w:val="00A310E2"/>
    <w:rsid w:val="00A3110F"/>
    <w:rsid w:val="00A3111E"/>
    <w:rsid w:val="00A31418"/>
    <w:rsid w:val="00A314C7"/>
    <w:rsid w:val="00A31A4A"/>
    <w:rsid w:val="00A320F5"/>
    <w:rsid w:val="00A3222C"/>
    <w:rsid w:val="00A323A7"/>
    <w:rsid w:val="00A32503"/>
    <w:rsid w:val="00A32577"/>
    <w:rsid w:val="00A32694"/>
    <w:rsid w:val="00A32E1C"/>
    <w:rsid w:val="00A3300E"/>
    <w:rsid w:val="00A3481B"/>
    <w:rsid w:val="00A356B3"/>
    <w:rsid w:val="00A35D7B"/>
    <w:rsid w:val="00A35EEB"/>
    <w:rsid w:val="00A372B2"/>
    <w:rsid w:val="00A374DF"/>
    <w:rsid w:val="00A37584"/>
    <w:rsid w:val="00A37A1D"/>
    <w:rsid w:val="00A37F4F"/>
    <w:rsid w:val="00A40302"/>
    <w:rsid w:val="00A4074C"/>
    <w:rsid w:val="00A40EE3"/>
    <w:rsid w:val="00A40FC5"/>
    <w:rsid w:val="00A41EAF"/>
    <w:rsid w:val="00A41F3E"/>
    <w:rsid w:val="00A42DDC"/>
    <w:rsid w:val="00A4306C"/>
    <w:rsid w:val="00A430CB"/>
    <w:rsid w:val="00A43C32"/>
    <w:rsid w:val="00A4441C"/>
    <w:rsid w:val="00A4477B"/>
    <w:rsid w:val="00A4487E"/>
    <w:rsid w:val="00A448B1"/>
    <w:rsid w:val="00A44F38"/>
    <w:rsid w:val="00A44FD8"/>
    <w:rsid w:val="00A45A32"/>
    <w:rsid w:val="00A462AF"/>
    <w:rsid w:val="00A468A1"/>
    <w:rsid w:val="00A46C73"/>
    <w:rsid w:val="00A47F00"/>
    <w:rsid w:val="00A47F0E"/>
    <w:rsid w:val="00A50071"/>
    <w:rsid w:val="00A50563"/>
    <w:rsid w:val="00A50670"/>
    <w:rsid w:val="00A50AEF"/>
    <w:rsid w:val="00A51575"/>
    <w:rsid w:val="00A518DE"/>
    <w:rsid w:val="00A51C4E"/>
    <w:rsid w:val="00A536CE"/>
    <w:rsid w:val="00A53BF9"/>
    <w:rsid w:val="00A53EE6"/>
    <w:rsid w:val="00A54200"/>
    <w:rsid w:val="00A5430C"/>
    <w:rsid w:val="00A54BD2"/>
    <w:rsid w:val="00A54CC6"/>
    <w:rsid w:val="00A54D2B"/>
    <w:rsid w:val="00A5501B"/>
    <w:rsid w:val="00A555FD"/>
    <w:rsid w:val="00A558A9"/>
    <w:rsid w:val="00A562C7"/>
    <w:rsid w:val="00A563E3"/>
    <w:rsid w:val="00A56B1B"/>
    <w:rsid w:val="00A57599"/>
    <w:rsid w:val="00A577D6"/>
    <w:rsid w:val="00A6098F"/>
    <w:rsid w:val="00A60AAA"/>
    <w:rsid w:val="00A60ABA"/>
    <w:rsid w:val="00A60FB8"/>
    <w:rsid w:val="00A611DE"/>
    <w:rsid w:val="00A619E8"/>
    <w:rsid w:val="00A61D2F"/>
    <w:rsid w:val="00A61D7D"/>
    <w:rsid w:val="00A622DC"/>
    <w:rsid w:val="00A62493"/>
    <w:rsid w:val="00A624D0"/>
    <w:rsid w:val="00A62526"/>
    <w:rsid w:val="00A62A5A"/>
    <w:rsid w:val="00A62B1E"/>
    <w:rsid w:val="00A62B42"/>
    <w:rsid w:val="00A62B4F"/>
    <w:rsid w:val="00A62F97"/>
    <w:rsid w:val="00A63005"/>
    <w:rsid w:val="00A630AB"/>
    <w:rsid w:val="00A633E2"/>
    <w:rsid w:val="00A64158"/>
    <w:rsid w:val="00A647AB"/>
    <w:rsid w:val="00A64D92"/>
    <w:rsid w:val="00A6577F"/>
    <w:rsid w:val="00A6583B"/>
    <w:rsid w:val="00A659AB"/>
    <w:rsid w:val="00A65E97"/>
    <w:rsid w:val="00A6621D"/>
    <w:rsid w:val="00A6683C"/>
    <w:rsid w:val="00A6692A"/>
    <w:rsid w:val="00A66B1E"/>
    <w:rsid w:val="00A66DD6"/>
    <w:rsid w:val="00A6730E"/>
    <w:rsid w:val="00A67635"/>
    <w:rsid w:val="00A67750"/>
    <w:rsid w:val="00A6791C"/>
    <w:rsid w:val="00A67D81"/>
    <w:rsid w:val="00A7036C"/>
    <w:rsid w:val="00A70FC4"/>
    <w:rsid w:val="00A71BBA"/>
    <w:rsid w:val="00A71C44"/>
    <w:rsid w:val="00A71C4D"/>
    <w:rsid w:val="00A722FD"/>
    <w:rsid w:val="00A72453"/>
    <w:rsid w:val="00A72AB5"/>
    <w:rsid w:val="00A72C19"/>
    <w:rsid w:val="00A736B1"/>
    <w:rsid w:val="00A7372A"/>
    <w:rsid w:val="00A7411E"/>
    <w:rsid w:val="00A74243"/>
    <w:rsid w:val="00A74298"/>
    <w:rsid w:val="00A74762"/>
    <w:rsid w:val="00A748D3"/>
    <w:rsid w:val="00A74AAB"/>
    <w:rsid w:val="00A74BDB"/>
    <w:rsid w:val="00A75753"/>
    <w:rsid w:val="00A7589B"/>
    <w:rsid w:val="00A75B0C"/>
    <w:rsid w:val="00A7614E"/>
    <w:rsid w:val="00A7653C"/>
    <w:rsid w:val="00A766EF"/>
    <w:rsid w:val="00A77FF7"/>
    <w:rsid w:val="00A80457"/>
    <w:rsid w:val="00A80569"/>
    <w:rsid w:val="00A80A0D"/>
    <w:rsid w:val="00A80BD3"/>
    <w:rsid w:val="00A815A1"/>
    <w:rsid w:val="00A8224A"/>
    <w:rsid w:val="00A824AD"/>
    <w:rsid w:val="00A82DB4"/>
    <w:rsid w:val="00A82E93"/>
    <w:rsid w:val="00A837BA"/>
    <w:rsid w:val="00A8406A"/>
    <w:rsid w:val="00A846E3"/>
    <w:rsid w:val="00A848FB"/>
    <w:rsid w:val="00A84968"/>
    <w:rsid w:val="00A84F9E"/>
    <w:rsid w:val="00A85691"/>
    <w:rsid w:val="00A856AA"/>
    <w:rsid w:val="00A85A00"/>
    <w:rsid w:val="00A85A59"/>
    <w:rsid w:val="00A86359"/>
    <w:rsid w:val="00A868CE"/>
    <w:rsid w:val="00A868E0"/>
    <w:rsid w:val="00A86A1B"/>
    <w:rsid w:val="00A86C56"/>
    <w:rsid w:val="00A86CA9"/>
    <w:rsid w:val="00A86D68"/>
    <w:rsid w:val="00A87100"/>
    <w:rsid w:val="00A87449"/>
    <w:rsid w:val="00A8767A"/>
    <w:rsid w:val="00A876FA"/>
    <w:rsid w:val="00A900A4"/>
    <w:rsid w:val="00A9138F"/>
    <w:rsid w:val="00A9150C"/>
    <w:rsid w:val="00A91E07"/>
    <w:rsid w:val="00A9208B"/>
    <w:rsid w:val="00A921D9"/>
    <w:rsid w:val="00A92391"/>
    <w:rsid w:val="00A9239F"/>
    <w:rsid w:val="00A923C1"/>
    <w:rsid w:val="00A927DC"/>
    <w:rsid w:val="00A92883"/>
    <w:rsid w:val="00A92D10"/>
    <w:rsid w:val="00A92D71"/>
    <w:rsid w:val="00A93527"/>
    <w:rsid w:val="00A939C4"/>
    <w:rsid w:val="00A93AF7"/>
    <w:rsid w:val="00A95290"/>
    <w:rsid w:val="00A955C5"/>
    <w:rsid w:val="00A96715"/>
    <w:rsid w:val="00A9688C"/>
    <w:rsid w:val="00A973A6"/>
    <w:rsid w:val="00A9774C"/>
    <w:rsid w:val="00A9792D"/>
    <w:rsid w:val="00A97A15"/>
    <w:rsid w:val="00A97E5A"/>
    <w:rsid w:val="00AA0889"/>
    <w:rsid w:val="00AA109A"/>
    <w:rsid w:val="00AA151C"/>
    <w:rsid w:val="00AA165A"/>
    <w:rsid w:val="00AA169E"/>
    <w:rsid w:val="00AA1872"/>
    <w:rsid w:val="00AA18D3"/>
    <w:rsid w:val="00AA1E21"/>
    <w:rsid w:val="00AA1F4D"/>
    <w:rsid w:val="00AA2023"/>
    <w:rsid w:val="00AA33EA"/>
    <w:rsid w:val="00AA3554"/>
    <w:rsid w:val="00AA4312"/>
    <w:rsid w:val="00AA435F"/>
    <w:rsid w:val="00AA4561"/>
    <w:rsid w:val="00AA4C37"/>
    <w:rsid w:val="00AA556B"/>
    <w:rsid w:val="00AA56B3"/>
    <w:rsid w:val="00AA56DC"/>
    <w:rsid w:val="00AA5831"/>
    <w:rsid w:val="00AA5B3E"/>
    <w:rsid w:val="00AA603C"/>
    <w:rsid w:val="00AA6359"/>
    <w:rsid w:val="00AA6683"/>
    <w:rsid w:val="00AA6ADD"/>
    <w:rsid w:val="00AA6C44"/>
    <w:rsid w:val="00AA6EA1"/>
    <w:rsid w:val="00AA720F"/>
    <w:rsid w:val="00AA79A1"/>
    <w:rsid w:val="00AB0854"/>
    <w:rsid w:val="00AB0DB6"/>
    <w:rsid w:val="00AB0DCC"/>
    <w:rsid w:val="00AB0F24"/>
    <w:rsid w:val="00AB1022"/>
    <w:rsid w:val="00AB1072"/>
    <w:rsid w:val="00AB1480"/>
    <w:rsid w:val="00AB15AD"/>
    <w:rsid w:val="00AB1D55"/>
    <w:rsid w:val="00AB260D"/>
    <w:rsid w:val="00AB26D2"/>
    <w:rsid w:val="00AB29E3"/>
    <w:rsid w:val="00AB2B39"/>
    <w:rsid w:val="00AB361C"/>
    <w:rsid w:val="00AB38E3"/>
    <w:rsid w:val="00AB39D5"/>
    <w:rsid w:val="00AB450A"/>
    <w:rsid w:val="00AB454E"/>
    <w:rsid w:val="00AB4A8D"/>
    <w:rsid w:val="00AB57AE"/>
    <w:rsid w:val="00AB5971"/>
    <w:rsid w:val="00AB5AA7"/>
    <w:rsid w:val="00AB5B3B"/>
    <w:rsid w:val="00AB5D46"/>
    <w:rsid w:val="00AB5F42"/>
    <w:rsid w:val="00AB6283"/>
    <w:rsid w:val="00AB7108"/>
    <w:rsid w:val="00AB72C3"/>
    <w:rsid w:val="00AB7DC6"/>
    <w:rsid w:val="00AC0AB7"/>
    <w:rsid w:val="00AC0B92"/>
    <w:rsid w:val="00AC0D20"/>
    <w:rsid w:val="00AC134B"/>
    <w:rsid w:val="00AC14B6"/>
    <w:rsid w:val="00AC1608"/>
    <w:rsid w:val="00AC1DF4"/>
    <w:rsid w:val="00AC22AA"/>
    <w:rsid w:val="00AC22D6"/>
    <w:rsid w:val="00AC25CD"/>
    <w:rsid w:val="00AC2602"/>
    <w:rsid w:val="00AC260D"/>
    <w:rsid w:val="00AC2637"/>
    <w:rsid w:val="00AC2C69"/>
    <w:rsid w:val="00AC30D1"/>
    <w:rsid w:val="00AC34D8"/>
    <w:rsid w:val="00AC3669"/>
    <w:rsid w:val="00AC3EB2"/>
    <w:rsid w:val="00AC49CB"/>
    <w:rsid w:val="00AC4B44"/>
    <w:rsid w:val="00AC4BCE"/>
    <w:rsid w:val="00AC4F69"/>
    <w:rsid w:val="00AC5B43"/>
    <w:rsid w:val="00AC5B89"/>
    <w:rsid w:val="00AC5E1E"/>
    <w:rsid w:val="00AC7051"/>
    <w:rsid w:val="00AC77B4"/>
    <w:rsid w:val="00AC77F6"/>
    <w:rsid w:val="00AC7988"/>
    <w:rsid w:val="00AC7AD2"/>
    <w:rsid w:val="00AC7C5A"/>
    <w:rsid w:val="00AC7F48"/>
    <w:rsid w:val="00AD032C"/>
    <w:rsid w:val="00AD05B8"/>
    <w:rsid w:val="00AD0692"/>
    <w:rsid w:val="00AD09AB"/>
    <w:rsid w:val="00AD0B2E"/>
    <w:rsid w:val="00AD0BC6"/>
    <w:rsid w:val="00AD0BE1"/>
    <w:rsid w:val="00AD1962"/>
    <w:rsid w:val="00AD2570"/>
    <w:rsid w:val="00AD2772"/>
    <w:rsid w:val="00AD27CF"/>
    <w:rsid w:val="00AD29DF"/>
    <w:rsid w:val="00AD2BF5"/>
    <w:rsid w:val="00AD2F80"/>
    <w:rsid w:val="00AD37E6"/>
    <w:rsid w:val="00AD3DEA"/>
    <w:rsid w:val="00AD4240"/>
    <w:rsid w:val="00AD42E8"/>
    <w:rsid w:val="00AD475B"/>
    <w:rsid w:val="00AD49C2"/>
    <w:rsid w:val="00AD4C04"/>
    <w:rsid w:val="00AD4FA6"/>
    <w:rsid w:val="00AD62F0"/>
    <w:rsid w:val="00AD6942"/>
    <w:rsid w:val="00AD6F89"/>
    <w:rsid w:val="00AD7591"/>
    <w:rsid w:val="00AD78C5"/>
    <w:rsid w:val="00AD7AD9"/>
    <w:rsid w:val="00AE010D"/>
    <w:rsid w:val="00AE05B4"/>
    <w:rsid w:val="00AE064C"/>
    <w:rsid w:val="00AE0869"/>
    <w:rsid w:val="00AE11E3"/>
    <w:rsid w:val="00AE1209"/>
    <w:rsid w:val="00AE1620"/>
    <w:rsid w:val="00AE1C45"/>
    <w:rsid w:val="00AE2652"/>
    <w:rsid w:val="00AE268B"/>
    <w:rsid w:val="00AE28F5"/>
    <w:rsid w:val="00AE3051"/>
    <w:rsid w:val="00AE468F"/>
    <w:rsid w:val="00AE49C9"/>
    <w:rsid w:val="00AE54B7"/>
    <w:rsid w:val="00AE54EE"/>
    <w:rsid w:val="00AE56E9"/>
    <w:rsid w:val="00AE6427"/>
    <w:rsid w:val="00AE692C"/>
    <w:rsid w:val="00AE7D79"/>
    <w:rsid w:val="00AF0695"/>
    <w:rsid w:val="00AF0954"/>
    <w:rsid w:val="00AF0DCC"/>
    <w:rsid w:val="00AF123B"/>
    <w:rsid w:val="00AF1248"/>
    <w:rsid w:val="00AF136F"/>
    <w:rsid w:val="00AF13D7"/>
    <w:rsid w:val="00AF16A0"/>
    <w:rsid w:val="00AF1C5A"/>
    <w:rsid w:val="00AF2582"/>
    <w:rsid w:val="00AF2A79"/>
    <w:rsid w:val="00AF2E1A"/>
    <w:rsid w:val="00AF310D"/>
    <w:rsid w:val="00AF3668"/>
    <w:rsid w:val="00AF36D0"/>
    <w:rsid w:val="00AF422C"/>
    <w:rsid w:val="00AF4235"/>
    <w:rsid w:val="00AF42FF"/>
    <w:rsid w:val="00AF4621"/>
    <w:rsid w:val="00AF4AB4"/>
    <w:rsid w:val="00AF4FB0"/>
    <w:rsid w:val="00AF52CC"/>
    <w:rsid w:val="00AF6584"/>
    <w:rsid w:val="00AF65A6"/>
    <w:rsid w:val="00AF65C0"/>
    <w:rsid w:val="00AF6C0A"/>
    <w:rsid w:val="00AF7086"/>
    <w:rsid w:val="00AF78FD"/>
    <w:rsid w:val="00AF7AC3"/>
    <w:rsid w:val="00AF7E80"/>
    <w:rsid w:val="00B00049"/>
    <w:rsid w:val="00B00378"/>
    <w:rsid w:val="00B0037E"/>
    <w:rsid w:val="00B00B2D"/>
    <w:rsid w:val="00B010EE"/>
    <w:rsid w:val="00B01AC6"/>
    <w:rsid w:val="00B01D4C"/>
    <w:rsid w:val="00B0214B"/>
    <w:rsid w:val="00B02527"/>
    <w:rsid w:val="00B02855"/>
    <w:rsid w:val="00B0293A"/>
    <w:rsid w:val="00B02C09"/>
    <w:rsid w:val="00B02DDC"/>
    <w:rsid w:val="00B03893"/>
    <w:rsid w:val="00B038CC"/>
    <w:rsid w:val="00B03978"/>
    <w:rsid w:val="00B039FE"/>
    <w:rsid w:val="00B042D1"/>
    <w:rsid w:val="00B04560"/>
    <w:rsid w:val="00B045D3"/>
    <w:rsid w:val="00B0481C"/>
    <w:rsid w:val="00B04A01"/>
    <w:rsid w:val="00B04BC9"/>
    <w:rsid w:val="00B04D3D"/>
    <w:rsid w:val="00B04D5D"/>
    <w:rsid w:val="00B04F6C"/>
    <w:rsid w:val="00B051F9"/>
    <w:rsid w:val="00B05B3B"/>
    <w:rsid w:val="00B06370"/>
    <w:rsid w:val="00B06694"/>
    <w:rsid w:val="00B06714"/>
    <w:rsid w:val="00B06792"/>
    <w:rsid w:val="00B06B41"/>
    <w:rsid w:val="00B06CCC"/>
    <w:rsid w:val="00B070C0"/>
    <w:rsid w:val="00B0711A"/>
    <w:rsid w:val="00B07973"/>
    <w:rsid w:val="00B07AC2"/>
    <w:rsid w:val="00B10026"/>
    <w:rsid w:val="00B10696"/>
    <w:rsid w:val="00B1107C"/>
    <w:rsid w:val="00B11521"/>
    <w:rsid w:val="00B116D0"/>
    <w:rsid w:val="00B11F73"/>
    <w:rsid w:val="00B12373"/>
    <w:rsid w:val="00B127D2"/>
    <w:rsid w:val="00B12C31"/>
    <w:rsid w:val="00B12C95"/>
    <w:rsid w:val="00B12CD3"/>
    <w:rsid w:val="00B13028"/>
    <w:rsid w:val="00B13040"/>
    <w:rsid w:val="00B138C9"/>
    <w:rsid w:val="00B141EC"/>
    <w:rsid w:val="00B14519"/>
    <w:rsid w:val="00B15629"/>
    <w:rsid w:val="00B15747"/>
    <w:rsid w:val="00B1578D"/>
    <w:rsid w:val="00B15874"/>
    <w:rsid w:val="00B15C44"/>
    <w:rsid w:val="00B160FE"/>
    <w:rsid w:val="00B16205"/>
    <w:rsid w:val="00B16754"/>
    <w:rsid w:val="00B16AB6"/>
    <w:rsid w:val="00B17820"/>
    <w:rsid w:val="00B17A10"/>
    <w:rsid w:val="00B200C4"/>
    <w:rsid w:val="00B2045E"/>
    <w:rsid w:val="00B20980"/>
    <w:rsid w:val="00B21AAF"/>
    <w:rsid w:val="00B21E96"/>
    <w:rsid w:val="00B22390"/>
    <w:rsid w:val="00B224E2"/>
    <w:rsid w:val="00B225E9"/>
    <w:rsid w:val="00B234FA"/>
    <w:rsid w:val="00B23788"/>
    <w:rsid w:val="00B23B7C"/>
    <w:rsid w:val="00B23C40"/>
    <w:rsid w:val="00B23E74"/>
    <w:rsid w:val="00B23F8A"/>
    <w:rsid w:val="00B247F5"/>
    <w:rsid w:val="00B252FF"/>
    <w:rsid w:val="00B254CF"/>
    <w:rsid w:val="00B25989"/>
    <w:rsid w:val="00B2598B"/>
    <w:rsid w:val="00B259B7"/>
    <w:rsid w:val="00B259EB"/>
    <w:rsid w:val="00B263E8"/>
    <w:rsid w:val="00B266F7"/>
    <w:rsid w:val="00B267AD"/>
    <w:rsid w:val="00B26A23"/>
    <w:rsid w:val="00B26D80"/>
    <w:rsid w:val="00B26FE3"/>
    <w:rsid w:val="00B27C0B"/>
    <w:rsid w:val="00B30A1E"/>
    <w:rsid w:val="00B316CD"/>
    <w:rsid w:val="00B317D0"/>
    <w:rsid w:val="00B319EC"/>
    <w:rsid w:val="00B31BA1"/>
    <w:rsid w:val="00B31F30"/>
    <w:rsid w:val="00B3235A"/>
    <w:rsid w:val="00B336FF"/>
    <w:rsid w:val="00B3406D"/>
    <w:rsid w:val="00B343F7"/>
    <w:rsid w:val="00B345B3"/>
    <w:rsid w:val="00B34A19"/>
    <w:rsid w:val="00B34D2C"/>
    <w:rsid w:val="00B34E3C"/>
    <w:rsid w:val="00B35028"/>
    <w:rsid w:val="00B35531"/>
    <w:rsid w:val="00B35742"/>
    <w:rsid w:val="00B357D9"/>
    <w:rsid w:val="00B358F2"/>
    <w:rsid w:val="00B35D73"/>
    <w:rsid w:val="00B35F62"/>
    <w:rsid w:val="00B361DE"/>
    <w:rsid w:val="00B366A7"/>
    <w:rsid w:val="00B366B6"/>
    <w:rsid w:val="00B3726A"/>
    <w:rsid w:val="00B376A8"/>
    <w:rsid w:val="00B37C6E"/>
    <w:rsid w:val="00B37E02"/>
    <w:rsid w:val="00B40001"/>
    <w:rsid w:val="00B40F4B"/>
    <w:rsid w:val="00B40F4F"/>
    <w:rsid w:val="00B41133"/>
    <w:rsid w:val="00B41170"/>
    <w:rsid w:val="00B411C5"/>
    <w:rsid w:val="00B41420"/>
    <w:rsid w:val="00B41470"/>
    <w:rsid w:val="00B41746"/>
    <w:rsid w:val="00B41BC2"/>
    <w:rsid w:val="00B41F23"/>
    <w:rsid w:val="00B421DF"/>
    <w:rsid w:val="00B422A2"/>
    <w:rsid w:val="00B428F0"/>
    <w:rsid w:val="00B430EC"/>
    <w:rsid w:val="00B43744"/>
    <w:rsid w:val="00B4385D"/>
    <w:rsid w:val="00B4389E"/>
    <w:rsid w:val="00B43CCF"/>
    <w:rsid w:val="00B442E4"/>
    <w:rsid w:val="00B44B4E"/>
    <w:rsid w:val="00B45769"/>
    <w:rsid w:val="00B459A7"/>
    <w:rsid w:val="00B462CD"/>
    <w:rsid w:val="00B462E3"/>
    <w:rsid w:val="00B46E10"/>
    <w:rsid w:val="00B472F7"/>
    <w:rsid w:val="00B473EB"/>
    <w:rsid w:val="00B47603"/>
    <w:rsid w:val="00B47A20"/>
    <w:rsid w:val="00B5017C"/>
    <w:rsid w:val="00B5021F"/>
    <w:rsid w:val="00B51362"/>
    <w:rsid w:val="00B51484"/>
    <w:rsid w:val="00B51B04"/>
    <w:rsid w:val="00B51B8D"/>
    <w:rsid w:val="00B52B31"/>
    <w:rsid w:val="00B52CA7"/>
    <w:rsid w:val="00B52ED7"/>
    <w:rsid w:val="00B5377B"/>
    <w:rsid w:val="00B53A76"/>
    <w:rsid w:val="00B540B6"/>
    <w:rsid w:val="00B5425F"/>
    <w:rsid w:val="00B55D33"/>
    <w:rsid w:val="00B56669"/>
    <w:rsid w:val="00B5694E"/>
    <w:rsid w:val="00B56B5F"/>
    <w:rsid w:val="00B56C4E"/>
    <w:rsid w:val="00B56F91"/>
    <w:rsid w:val="00B57F20"/>
    <w:rsid w:val="00B60DE5"/>
    <w:rsid w:val="00B60E1A"/>
    <w:rsid w:val="00B61104"/>
    <w:rsid w:val="00B613C8"/>
    <w:rsid w:val="00B62616"/>
    <w:rsid w:val="00B62A50"/>
    <w:rsid w:val="00B633C4"/>
    <w:rsid w:val="00B63525"/>
    <w:rsid w:val="00B63E63"/>
    <w:rsid w:val="00B63E93"/>
    <w:rsid w:val="00B642AC"/>
    <w:rsid w:val="00B6483D"/>
    <w:rsid w:val="00B6504E"/>
    <w:rsid w:val="00B65A2D"/>
    <w:rsid w:val="00B65D11"/>
    <w:rsid w:val="00B660D6"/>
    <w:rsid w:val="00B662F8"/>
    <w:rsid w:val="00B6634A"/>
    <w:rsid w:val="00B66506"/>
    <w:rsid w:val="00B66511"/>
    <w:rsid w:val="00B66582"/>
    <w:rsid w:val="00B66603"/>
    <w:rsid w:val="00B666A5"/>
    <w:rsid w:val="00B66AD2"/>
    <w:rsid w:val="00B66EC8"/>
    <w:rsid w:val="00B6743A"/>
    <w:rsid w:val="00B6765F"/>
    <w:rsid w:val="00B67E6D"/>
    <w:rsid w:val="00B67F27"/>
    <w:rsid w:val="00B702D3"/>
    <w:rsid w:val="00B703A6"/>
    <w:rsid w:val="00B70946"/>
    <w:rsid w:val="00B70BEA"/>
    <w:rsid w:val="00B70E91"/>
    <w:rsid w:val="00B7119D"/>
    <w:rsid w:val="00B71792"/>
    <w:rsid w:val="00B718D2"/>
    <w:rsid w:val="00B71A28"/>
    <w:rsid w:val="00B71A66"/>
    <w:rsid w:val="00B71ECF"/>
    <w:rsid w:val="00B723C1"/>
    <w:rsid w:val="00B72456"/>
    <w:rsid w:val="00B725EB"/>
    <w:rsid w:val="00B72936"/>
    <w:rsid w:val="00B729C7"/>
    <w:rsid w:val="00B72CF1"/>
    <w:rsid w:val="00B73215"/>
    <w:rsid w:val="00B732F1"/>
    <w:rsid w:val="00B736E0"/>
    <w:rsid w:val="00B75541"/>
    <w:rsid w:val="00B75843"/>
    <w:rsid w:val="00B758EA"/>
    <w:rsid w:val="00B75A9F"/>
    <w:rsid w:val="00B75C6D"/>
    <w:rsid w:val="00B75E92"/>
    <w:rsid w:val="00B763E2"/>
    <w:rsid w:val="00B76665"/>
    <w:rsid w:val="00B769C2"/>
    <w:rsid w:val="00B76A97"/>
    <w:rsid w:val="00B76D7F"/>
    <w:rsid w:val="00B77478"/>
    <w:rsid w:val="00B778DB"/>
    <w:rsid w:val="00B807A0"/>
    <w:rsid w:val="00B80D52"/>
    <w:rsid w:val="00B80F9B"/>
    <w:rsid w:val="00B81A81"/>
    <w:rsid w:val="00B81A9B"/>
    <w:rsid w:val="00B820C4"/>
    <w:rsid w:val="00B8228F"/>
    <w:rsid w:val="00B82592"/>
    <w:rsid w:val="00B82A55"/>
    <w:rsid w:val="00B83094"/>
    <w:rsid w:val="00B83107"/>
    <w:rsid w:val="00B8371F"/>
    <w:rsid w:val="00B83C35"/>
    <w:rsid w:val="00B84145"/>
    <w:rsid w:val="00B8430F"/>
    <w:rsid w:val="00B844CA"/>
    <w:rsid w:val="00B8459D"/>
    <w:rsid w:val="00B84D48"/>
    <w:rsid w:val="00B84D49"/>
    <w:rsid w:val="00B85270"/>
    <w:rsid w:val="00B85473"/>
    <w:rsid w:val="00B85754"/>
    <w:rsid w:val="00B85A93"/>
    <w:rsid w:val="00B85E93"/>
    <w:rsid w:val="00B8653D"/>
    <w:rsid w:val="00B867BC"/>
    <w:rsid w:val="00B868BE"/>
    <w:rsid w:val="00B86B05"/>
    <w:rsid w:val="00B872F3"/>
    <w:rsid w:val="00B877AB"/>
    <w:rsid w:val="00B87BDD"/>
    <w:rsid w:val="00B87D59"/>
    <w:rsid w:val="00B87E92"/>
    <w:rsid w:val="00B87F07"/>
    <w:rsid w:val="00B905EA"/>
    <w:rsid w:val="00B906B7"/>
    <w:rsid w:val="00B9115B"/>
    <w:rsid w:val="00B91166"/>
    <w:rsid w:val="00B913C0"/>
    <w:rsid w:val="00B9142D"/>
    <w:rsid w:val="00B91C1D"/>
    <w:rsid w:val="00B91C81"/>
    <w:rsid w:val="00B91D58"/>
    <w:rsid w:val="00B91E7E"/>
    <w:rsid w:val="00B91F19"/>
    <w:rsid w:val="00B921E4"/>
    <w:rsid w:val="00B9245D"/>
    <w:rsid w:val="00B929EB"/>
    <w:rsid w:val="00B92C00"/>
    <w:rsid w:val="00B935E0"/>
    <w:rsid w:val="00B940C2"/>
    <w:rsid w:val="00B94213"/>
    <w:rsid w:val="00B94329"/>
    <w:rsid w:val="00B9432C"/>
    <w:rsid w:val="00B948BA"/>
    <w:rsid w:val="00B94B05"/>
    <w:rsid w:val="00B94C1A"/>
    <w:rsid w:val="00B94EA5"/>
    <w:rsid w:val="00B95228"/>
    <w:rsid w:val="00B95469"/>
    <w:rsid w:val="00B954CE"/>
    <w:rsid w:val="00B9555A"/>
    <w:rsid w:val="00B9573C"/>
    <w:rsid w:val="00B95A59"/>
    <w:rsid w:val="00B95F4C"/>
    <w:rsid w:val="00B9621A"/>
    <w:rsid w:val="00B9649F"/>
    <w:rsid w:val="00B9653A"/>
    <w:rsid w:val="00B97217"/>
    <w:rsid w:val="00B97569"/>
    <w:rsid w:val="00B976C2"/>
    <w:rsid w:val="00B97836"/>
    <w:rsid w:val="00B97A07"/>
    <w:rsid w:val="00B97C7A"/>
    <w:rsid w:val="00B97E41"/>
    <w:rsid w:val="00BA01B1"/>
    <w:rsid w:val="00BA0805"/>
    <w:rsid w:val="00BA0BAE"/>
    <w:rsid w:val="00BA1577"/>
    <w:rsid w:val="00BA1601"/>
    <w:rsid w:val="00BA1CC1"/>
    <w:rsid w:val="00BA2698"/>
    <w:rsid w:val="00BA2DE2"/>
    <w:rsid w:val="00BA2E8D"/>
    <w:rsid w:val="00BA3638"/>
    <w:rsid w:val="00BA38C8"/>
    <w:rsid w:val="00BA3CB7"/>
    <w:rsid w:val="00BA3D02"/>
    <w:rsid w:val="00BA3EE1"/>
    <w:rsid w:val="00BA413B"/>
    <w:rsid w:val="00BA4207"/>
    <w:rsid w:val="00BA483A"/>
    <w:rsid w:val="00BA49B9"/>
    <w:rsid w:val="00BA4F01"/>
    <w:rsid w:val="00BA5195"/>
    <w:rsid w:val="00BA5B14"/>
    <w:rsid w:val="00BA5C9A"/>
    <w:rsid w:val="00BA5F1B"/>
    <w:rsid w:val="00BA6071"/>
    <w:rsid w:val="00BA643A"/>
    <w:rsid w:val="00BA64E7"/>
    <w:rsid w:val="00BA6A4B"/>
    <w:rsid w:val="00BA777A"/>
    <w:rsid w:val="00BB008E"/>
    <w:rsid w:val="00BB0107"/>
    <w:rsid w:val="00BB0891"/>
    <w:rsid w:val="00BB0959"/>
    <w:rsid w:val="00BB0AC1"/>
    <w:rsid w:val="00BB0B35"/>
    <w:rsid w:val="00BB0D87"/>
    <w:rsid w:val="00BB1635"/>
    <w:rsid w:val="00BB1BF1"/>
    <w:rsid w:val="00BB213B"/>
    <w:rsid w:val="00BB2270"/>
    <w:rsid w:val="00BB2417"/>
    <w:rsid w:val="00BB2578"/>
    <w:rsid w:val="00BB2609"/>
    <w:rsid w:val="00BB2861"/>
    <w:rsid w:val="00BB2885"/>
    <w:rsid w:val="00BB2E48"/>
    <w:rsid w:val="00BB30F9"/>
    <w:rsid w:val="00BB3379"/>
    <w:rsid w:val="00BB36ED"/>
    <w:rsid w:val="00BB394B"/>
    <w:rsid w:val="00BB3C40"/>
    <w:rsid w:val="00BB3CC3"/>
    <w:rsid w:val="00BB3EE0"/>
    <w:rsid w:val="00BB4689"/>
    <w:rsid w:val="00BB49AE"/>
    <w:rsid w:val="00BB4A52"/>
    <w:rsid w:val="00BB50CB"/>
    <w:rsid w:val="00BB511B"/>
    <w:rsid w:val="00BB5464"/>
    <w:rsid w:val="00BB5AEB"/>
    <w:rsid w:val="00BB6320"/>
    <w:rsid w:val="00BB63A6"/>
    <w:rsid w:val="00BB649B"/>
    <w:rsid w:val="00BB6D9F"/>
    <w:rsid w:val="00BB6F04"/>
    <w:rsid w:val="00BB729B"/>
    <w:rsid w:val="00BB7525"/>
    <w:rsid w:val="00BB7AC6"/>
    <w:rsid w:val="00BB7CEF"/>
    <w:rsid w:val="00BC0184"/>
    <w:rsid w:val="00BC031C"/>
    <w:rsid w:val="00BC06A3"/>
    <w:rsid w:val="00BC0872"/>
    <w:rsid w:val="00BC0DAA"/>
    <w:rsid w:val="00BC0F44"/>
    <w:rsid w:val="00BC162D"/>
    <w:rsid w:val="00BC19D9"/>
    <w:rsid w:val="00BC3322"/>
    <w:rsid w:val="00BC36EA"/>
    <w:rsid w:val="00BC37FD"/>
    <w:rsid w:val="00BC3E63"/>
    <w:rsid w:val="00BC4882"/>
    <w:rsid w:val="00BC49C9"/>
    <w:rsid w:val="00BC4A09"/>
    <w:rsid w:val="00BC5111"/>
    <w:rsid w:val="00BC6508"/>
    <w:rsid w:val="00BC67F3"/>
    <w:rsid w:val="00BC7047"/>
    <w:rsid w:val="00BC70BE"/>
    <w:rsid w:val="00BC7306"/>
    <w:rsid w:val="00BC74B3"/>
    <w:rsid w:val="00BC776E"/>
    <w:rsid w:val="00BC7C06"/>
    <w:rsid w:val="00BC7F92"/>
    <w:rsid w:val="00BD153D"/>
    <w:rsid w:val="00BD16A3"/>
    <w:rsid w:val="00BD1991"/>
    <w:rsid w:val="00BD1ABF"/>
    <w:rsid w:val="00BD1DB9"/>
    <w:rsid w:val="00BD2A02"/>
    <w:rsid w:val="00BD329C"/>
    <w:rsid w:val="00BD35AA"/>
    <w:rsid w:val="00BD4519"/>
    <w:rsid w:val="00BD4874"/>
    <w:rsid w:val="00BD5708"/>
    <w:rsid w:val="00BD61DD"/>
    <w:rsid w:val="00BD673D"/>
    <w:rsid w:val="00BD67C2"/>
    <w:rsid w:val="00BD6969"/>
    <w:rsid w:val="00BD69AD"/>
    <w:rsid w:val="00BD7918"/>
    <w:rsid w:val="00BD7B26"/>
    <w:rsid w:val="00BD7C92"/>
    <w:rsid w:val="00BE014B"/>
    <w:rsid w:val="00BE01AE"/>
    <w:rsid w:val="00BE027D"/>
    <w:rsid w:val="00BE0826"/>
    <w:rsid w:val="00BE0B57"/>
    <w:rsid w:val="00BE10D1"/>
    <w:rsid w:val="00BE14A6"/>
    <w:rsid w:val="00BE1A4F"/>
    <w:rsid w:val="00BE1EBA"/>
    <w:rsid w:val="00BE248A"/>
    <w:rsid w:val="00BE28FA"/>
    <w:rsid w:val="00BE2CA6"/>
    <w:rsid w:val="00BE2E15"/>
    <w:rsid w:val="00BE2EE5"/>
    <w:rsid w:val="00BE3680"/>
    <w:rsid w:val="00BE36EE"/>
    <w:rsid w:val="00BE373C"/>
    <w:rsid w:val="00BE4CED"/>
    <w:rsid w:val="00BE4D43"/>
    <w:rsid w:val="00BE4EF0"/>
    <w:rsid w:val="00BE4EFF"/>
    <w:rsid w:val="00BE6161"/>
    <w:rsid w:val="00BE6399"/>
    <w:rsid w:val="00BE6A3D"/>
    <w:rsid w:val="00BE6CF1"/>
    <w:rsid w:val="00BE6E79"/>
    <w:rsid w:val="00BE74F4"/>
    <w:rsid w:val="00BE764B"/>
    <w:rsid w:val="00BF01A6"/>
    <w:rsid w:val="00BF0773"/>
    <w:rsid w:val="00BF0BE3"/>
    <w:rsid w:val="00BF0E49"/>
    <w:rsid w:val="00BF0F18"/>
    <w:rsid w:val="00BF145E"/>
    <w:rsid w:val="00BF1511"/>
    <w:rsid w:val="00BF18DB"/>
    <w:rsid w:val="00BF1B29"/>
    <w:rsid w:val="00BF1DA1"/>
    <w:rsid w:val="00BF2365"/>
    <w:rsid w:val="00BF2A27"/>
    <w:rsid w:val="00BF2D2E"/>
    <w:rsid w:val="00BF35C0"/>
    <w:rsid w:val="00BF3627"/>
    <w:rsid w:val="00BF3CFE"/>
    <w:rsid w:val="00BF4422"/>
    <w:rsid w:val="00BF4F52"/>
    <w:rsid w:val="00BF51B8"/>
    <w:rsid w:val="00BF5A10"/>
    <w:rsid w:val="00BF5B6C"/>
    <w:rsid w:val="00BF614E"/>
    <w:rsid w:val="00BF6338"/>
    <w:rsid w:val="00BF6827"/>
    <w:rsid w:val="00BF6C49"/>
    <w:rsid w:val="00BF6DB3"/>
    <w:rsid w:val="00BF7096"/>
    <w:rsid w:val="00BF789B"/>
    <w:rsid w:val="00BF7D0C"/>
    <w:rsid w:val="00BF7E8D"/>
    <w:rsid w:val="00C000BE"/>
    <w:rsid w:val="00C00257"/>
    <w:rsid w:val="00C00895"/>
    <w:rsid w:val="00C00E28"/>
    <w:rsid w:val="00C00F91"/>
    <w:rsid w:val="00C0168E"/>
    <w:rsid w:val="00C01DCC"/>
    <w:rsid w:val="00C020B6"/>
    <w:rsid w:val="00C02337"/>
    <w:rsid w:val="00C024C1"/>
    <w:rsid w:val="00C02AF2"/>
    <w:rsid w:val="00C03223"/>
    <w:rsid w:val="00C03CD3"/>
    <w:rsid w:val="00C0464F"/>
    <w:rsid w:val="00C047E6"/>
    <w:rsid w:val="00C04B2C"/>
    <w:rsid w:val="00C04EC5"/>
    <w:rsid w:val="00C0518B"/>
    <w:rsid w:val="00C053DC"/>
    <w:rsid w:val="00C0672E"/>
    <w:rsid w:val="00C069AB"/>
    <w:rsid w:val="00C0778C"/>
    <w:rsid w:val="00C07D3A"/>
    <w:rsid w:val="00C07DAB"/>
    <w:rsid w:val="00C10C7C"/>
    <w:rsid w:val="00C10CC0"/>
    <w:rsid w:val="00C10CD4"/>
    <w:rsid w:val="00C11122"/>
    <w:rsid w:val="00C116A6"/>
    <w:rsid w:val="00C11CA3"/>
    <w:rsid w:val="00C12233"/>
    <w:rsid w:val="00C12395"/>
    <w:rsid w:val="00C12889"/>
    <w:rsid w:val="00C12FAF"/>
    <w:rsid w:val="00C134CA"/>
    <w:rsid w:val="00C13A11"/>
    <w:rsid w:val="00C13C84"/>
    <w:rsid w:val="00C149C7"/>
    <w:rsid w:val="00C14BA0"/>
    <w:rsid w:val="00C14E4D"/>
    <w:rsid w:val="00C152DD"/>
    <w:rsid w:val="00C15437"/>
    <w:rsid w:val="00C15529"/>
    <w:rsid w:val="00C15BC2"/>
    <w:rsid w:val="00C15C84"/>
    <w:rsid w:val="00C15FFD"/>
    <w:rsid w:val="00C16204"/>
    <w:rsid w:val="00C164E1"/>
    <w:rsid w:val="00C1739F"/>
    <w:rsid w:val="00C17535"/>
    <w:rsid w:val="00C17B5F"/>
    <w:rsid w:val="00C17BC7"/>
    <w:rsid w:val="00C17FE2"/>
    <w:rsid w:val="00C20005"/>
    <w:rsid w:val="00C20047"/>
    <w:rsid w:val="00C20501"/>
    <w:rsid w:val="00C20789"/>
    <w:rsid w:val="00C20EA8"/>
    <w:rsid w:val="00C2142A"/>
    <w:rsid w:val="00C215E1"/>
    <w:rsid w:val="00C21C45"/>
    <w:rsid w:val="00C21FC1"/>
    <w:rsid w:val="00C21FCD"/>
    <w:rsid w:val="00C22211"/>
    <w:rsid w:val="00C226EF"/>
    <w:rsid w:val="00C22805"/>
    <w:rsid w:val="00C229B0"/>
    <w:rsid w:val="00C22E38"/>
    <w:rsid w:val="00C230AA"/>
    <w:rsid w:val="00C23139"/>
    <w:rsid w:val="00C23258"/>
    <w:rsid w:val="00C23A50"/>
    <w:rsid w:val="00C23B3E"/>
    <w:rsid w:val="00C23D1A"/>
    <w:rsid w:val="00C23F81"/>
    <w:rsid w:val="00C24CF1"/>
    <w:rsid w:val="00C2592C"/>
    <w:rsid w:val="00C25EA6"/>
    <w:rsid w:val="00C26007"/>
    <w:rsid w:val="00C26A05"/>
    <w:rsid w:val="00C26E98"/>
    <w:rsid w:val="00C2789B"/>
    <w:rsid w:val="00C30260"/>
    <w:rsid w:val="00C308F4"/>
    <w:rsid w:val="00C30965"/>
    <w:rsid w:val="00C30CF9"/>
    <w:rsid w:val="00C31250"/>
    <w:rsid w:val="00C31EE3"/>
    <w:rsid w:val="00C3205D"/>
    <w:rsid w:val="00C32747"/>
    <w:rsid w:val="00C32B0B"/>
    <w:rsid w:val="00C32FE6"/>
    <w:rsid w:val="00C33175"/>
    <w:rsid w:val="00C33C7E"/>
    <w:rsid w:val="00C33C84"/>
    <w:rsid w:val="00C33F3D"/>
    <w:rsid w:val="00C34348"/>
    <w:rsid w:val="00C34469"/>
    <w:rsid w:val="00C348B4"/>
    <w:rsid w:val="00C35544"/>
    <w:rsid w:val="00C3598A"/>
    <w:rsid w:val="00C35D9F"/>
    <w:rsid w:val="00C36629"/>
    <w:rsid w:val="00C36654"/>
    <w:rsid w:val="00C36895"/>
    <w:rsid w:val="00C36D78"/>
    <w:rsid w:val="00C37433"/>
    <w:rsid w:val="00C3752D"/>
    <w:rsid w:val="00C377D0"/>
    <w:rsid w:val="00C378F2"/>
    <w:rsid w:val="00C37A2A"/>
    <w:rsid w:val="00C40313"/>
    <w:rsid w:val="00C4066F"/>
    <w:rsid w:val="00C41021"/>
    <w:rsid w:val="00C41261"/>
    <w:rsid w:val="00C41A2C"/>
    <w:rsid w:val="00C41A5D"/>
    <w:rsid w:val="00C41A7F"/>
    <w:rsid w:val="00C41EFE"/>
    <w:rsid w:val="00C41F79"/>
    <w:rsid w:val="00C42744"/>
    <w:rsid w:val="00C42C0F"/>
    <w:rsid w:val="00C42FFC"/>
    <w:rsid w:val="00C43022"/>
    <w:rsid w:val="00C43184"/>
    <w:rsid w:val="00C436C3"/>
    <w:rsid w:val="00C436C8"/>
    <w:rsid w:val="00C43C41"/>
    <w:rsid w:val="00C43DC9"/>
    <w:rsid w:val="00C441C6"/>
    <w:rsid w:val="00C44397"/>
    <w:rsid w:val="00C4486D"/>
    <w:rsid w:val="00C44D97"/>
    <w:rsid w:val="00C451A0"/>
    <w:rsid w:val="00C453AC"/>
    <w:rsid w:val="00C4560C"/>
    <w:rsid w:val="00C45CC1"/>
    <w:rsid w:val="00C461E7"/>
    <w:rsid w:val="00C463D6"/>
    <w:rsid w:val="00C46673"/>
    <w:rsid w:val="00C467B3"/>
    <w:rsid w:val="00C46B75"/>
    <w:rsid w:val="00C46E31"/>
    <w:rsid w:val="00C4772B"/>
    <w:rsid w:val="00C503D3"/>
    <w:rsid w:val="00C50B33"/>
    <w:rsid w:val="00C50C23"/>
    <w:rsid w:val="00C50DF1"/>
    <w:rsid w:val="00C510B0"/>
    <w:rsid w:val="00C511BD"/>
    <w:rsid w:val="00C511F1"/>
    <w:rsid w:val="00C51539"/>
    <w:rsid w:val="00C518DF"/>
    <w:rsid w:val="00C5257B"/>
    <w:rsid w:val="00C52672"/>
    <w:rsid w:val="00C52F03"/>
    <w:rsid w:val="00C531A6"/>
    <w:rsid w:val="00C5326D"/>
    <w:rsid w:val="00C53388"/>
    <w:rsid w:val="00C53777"/>
    <w:rsid w:val="00C53902"/>
    <w:rsid w:val="00C53B77"/>
    <w:rsid w:val="00C53D79"/>
    <w:rsid w:val="00C542C0"/>
    <w:rsid w:val="00C551F2"/>
    <w:rsid w:val="00C5530D"/>
    <w:rsid w:val="00C56C19"/>
    <w:rsid w:val="00C57C66"/>
    <w:rsid w:val="00C57F2A"/>
    <w:rsid w:val="00C6014D"/>
    <w:rsid w:val="00C606B0"/>
    <w:rsid w:val="00C60F6A"/>
    <w:rsid w:val="00C61D43"/>
    <w:rsid w:val="00C6267C"/>
    <w:rsid w:val="00C62DC7"/>
    <w:rsid w:val="00C6305E"/>
    <w:rsid w:val="00C6306E"/>
    <w:rsid w:val="00C633EE"/>
    <w:rsid w:val="00C63594"/>
    <w:rsid w:val="00C635CF"/>
    <w:rsid w:val="00C64501"/>
    <w:rsid w:val="00C646A3"/>
    <w:rsid w:val="00C6485C"/>
    <w:rsid w:val="00C64BDA"/>
    <w:rsid w:val="00C659C5"/>
    <w:rsid w:val="00C65C79"/>
    <w:rsid w:val="00C66376"/>
    <w:rsid w:val="00C66ACE"/>
    <w:rsid w:val="00C66B8A"/>
    <w:rsid w:val="00C679E1"/>
    <w:rsid w:val="00C70E1C"/>
    <w:rsid w:val="00C70E54"/>
    <w:rsid w:val="00C70FB3"/>
    <w:rsid w:val="00C71899"/>
    <w:rsid w:val="00C719C4"/>
    <w:rsid w:val="00C71D80"/>
    <w:rsid w:val="00C71E07"/>
    <w:rsid w:val="00C7236A"/>
    <w:rsid w:val="00C72747"/>
    <w:rsid w:val="00C727FA"/>
    <w:rsid w:val="00C728FC"/>
    <w:rsid w:val="00C728FF"/>
    <w:rsid w:val="00C72F5A"/>
    <w:rsid w:val="00C72FD5"/>
    <w:rsid w:val="00C73067"/>
    <w:rsid w:val="00C73523"/>
    <w:rsid w:val="00C73AE6"/>
    <w:rsid w:val="00C73BA0"/>
    <w:rsid w:val="00C74931"/>
    <w:rsid w:val="00C74B0D"/>
    <w:rsid w:val="00C74BCD"/>
    <w:rsid w:val="00C76D01"/>
    <w:rsid w:val="00C76D10"/>
    <w:rsid w:val="00C77794"/>
    <w:rsid w:val="00C77E1E"/>
    <w:rsid w:val="00C80085"/>
    <w:rsid w:val="00C8020F"/>
    <w:rsid w:val="00C809BB"/>
    <w:rsid w:val="00C80A5F"/>
    <w:rsid w:val="00C81E7D"/>
    <w:rsid w:val="00C8209E"/>
    <w:rsid w:val="00C822C0"/>
    <w:rsid w:val="00C823AA"/>
    <w:rsid w:val="00C82840"/>
    <w:rsid w:val="00C82937"/>
    <w:rsid w:val="00C82ED1"/>
    <w:rsid w:val="00C82FD7"/>
    <w:rsid w:val="00C83119"/>
    <w:rsid w:val="00C8357A"/>
    <w:rsid w:val="00C83EB2"/>
    <w:rsid w:val="00C83F55"/>
    <w:rsid w:val="00C851AA"/>
    <w:rsid w:val="00C860D6"/>
    <w:rsid w:val="00C869BA"/>
    <w:rsid w:val="00C86C86"/>
    <w:rsid w:val="00C87184"/>
    <w:rsid w:val="00C874BC"/>
    <w:rsid w:val="00C876D2"/>
    <w:rsid w:val="00C87CF8"/>
    <w:rsid w:val="00C87EE6"/>
    <w:rsid w:val="00C90DDE"/>
    <w:rsid w:val="00C91912"/>
    <w:rsid w:val="00C91B84"/>
    <w:rsid w:val="00C91FA8"/>
    <w:rsid w:val="00C922BB"/>
    <w:rsid w:val="00C923CF"/>
    <w:rsid w:val="00C92766"/>
    <w:rsid w:val="00C92999"/>
    <w:rsid w:val="00C9316D"/>
    <w:rsid w:val="00C93226"/>
    <w:rsid w:val="00C93A63"/>
    <w:rsid w:val="00C94540"/>
    <w:rsid w:val="00C946A5"/>
    <w:rsid w:val="00C94C3F"/>
    <w:rsid w:val="00C94E1C"/>
    <w:rsid w:val="00C9581D"/>
    <w:rsid w:val="00C9606D"/>
    <w:rsid w:val="00C966B0"/>
    <w:rsid w:val="00C9759F"/>
    <w:rsid w:val="00C97AAE"/>
    <w:rsid w:val="00C97AF9"/>
    <w:rsid w:val="00C97CE1"/>
    <w:rsid w:val="00C97F7A"/>
    <w:rsid w:val="00CA08B1"/>
    <w:rsid w:val="00CA08EF"/>
    <w:rsid w:val="00CA09F6"/>
    <w:rsid w:val="00CA10E4"/>
    <w:rsid w:val="00CA1230"/>
    <w:rsid w:val="00CA1664"/>
    <w:rsid w:val="00CA20B0"/>
    <w:rsid w:val="00CA20F2"/>
    <w:rsid w:val="00CA21A2"/>
    <w:rsid w:val="00CA2C69"/>
    <w:rsid w:val="00CA2CC5"/>
    <w:rsid w:val="00CA3511"/>
    <w:rsid w:val="00CA3981"/>
    <w:rsid w:val="00CA398F"/>
    <w:rsid w:val="00CA3E34"/>
    <w:rsid w:val="00CA4241"/>
    <w:rsid w:val="00CA4308"/>
    <w:rsid w:val="00CA4361"/>
    <w:rsid w:val="00CA4B9A"/>
    <w:rsid w:val="00CA4CB3"/>
    <w:rsid w:val="00CA4FA4"/>
    <w:rsid w:val="00CA4FE4"/>
    <w:rsid w:val="00CA5AAA"/>
    <w:rsid w:val="00CA6172"/>
    <w:rsid w:val="00CA62AB"/>
    <w:rsid w:val="00CA6458"/>
    <w:rsid w:val="00CA6A5A"/>
    <w:rsid w:val="00CA6EA6"/>
    <w:rsid w:val="00CA6EC6"/>
    <w:rsid w:val="00CA7005"/>
    <w:rsid w:val="00CA70C5"/>
    <w:rsid w:val="00CA7754"/>
    <w:rsid w:val="00CA7BCF"/>
    <w:rsid w:val="00CB0461"/>
    <w:rsid w:val="00CB07DE"/>
    <w:rsid w:val="00CB081B"/>
    <w:rsid w:val="00CB0A13"/>
    <w:rsid w:val="00CB1067"/>
    <w:rsid w:val="00CB12B3"/>
    <w:rsid w:val="00CB13D9"/>
    <w:rsid w:val="00CB15DA"/>
    <w:rsid w:val="00CB1809"/>
    <w:rsid w:val="00CB1AAC"/>
    <w:rsid w:val="00CB1BD1"/>
    <w:rsid w:val="00CB1DED"/>
    <w:rsid w:val="00CB1EDB"/>
    <w:rsid w:val="00CB20BE"/>
    <w:rsid w:val="00CB243C"/>
    <w:rsid w:val="00CB2480"/>
    <w:rsid w:val="00CB341F"/>
    <w:rsid w:val="00CB4264"/>
    <w:rsid w:val="00CB42DA"/>
    <w:rsid w:val="00CB458D"/>
    <w:rsid w:val="00CB4D22"/>
    <w:rsid w:val="00CB4D91"/>
    <w:rsid w:val="00CB5037"/>
    <w:rsid w:val="00CB5885"/>
    <w:rsid w:val="00CB5A5D"/>
    <w:rsid w:val="00CB5B86"/>
    <w:rsid w:val="00CB620A"/>
    <w:rsid w:val="00CB683A"/>
    <w:rsid w:val="00CB6AC0"/>
    <w:rsid w:val="00CB7225"/>
    <w:rsid w:val="00CB76B7"/>
    <w:rsid w:val="00CB7C11"/>
    <w:rsid w:val="00CB7C67"/>
    <w:rsid w:val="00CC0744"/>
    <w:rsid w:val="00CC0B92"/>
    <w:rsid w:val="00CC0CC8"/>
    <w:rsid w:val="00CC0F14"/>
    <w:rsid w:val="00CC0F16"/>
    <w:rsid w:val="00CC104A"/>
    <w:rsid w:val="00CC121F"/>
    <w:rsid w:val="00CC161D"/>
    <w:rsid w:val="00CC1693"/>
    <w:rsid w:val="00CC2E89"/>
    <w:rsid w:val="00CC32B0"/>
    <w:rsid w:val="00CC3471"/>
    <w:rsid w:val="00CC351D"/>
    <w:rsid w:val="00CC569A"/>
    <w:rsid w:val="00CC5D41"/>
    <w:rsid w:val="00CC60C6"/>
    <w:rsid w:val="00CC63A4"/>
    <w:rsid w:val="00CC67EF"/>
    <w:rsid w:val="00CC6D2D"/>
    <w:rsid w:val="00CC6F08"/>
    <w:rsid w:val="00CC7150"/>
    <w:rsid w:val="00CC7C24"/>
    <w:rsid w:val="00CD0830"/>
    <w:rsid w:val="00CD0AA3"/>
    <w:rsid w:val="00CD0FD4"/>
    <w:rsid w:val="00CD191E"/>
    <w:rsid w:val="00CD1E2E"/>
    <w:rsid w:val="00CD2136"/>
    <w:rsid w:val="00CD2702"/>
    <w:rsid w:val="00CD2A87"/>
    <w:rsid w:val="00CD30C0"/>
    <w:rsid w:val="00CD3A51"/>
    <w:rsid w:val="00CD3B82"/>
    <w:rsid w:val="00CD43A4"/>
    <w:rsid w:val="00CD4505"/>
    <w:rsid w:val="00CD4872"/>
    <w:rsid w:val="00CD4F41"/>
    <w:rsid w:val="00CD509B"/>
    <w:rsid w:val="00CD5336"/>
    <w:rsid w:val="00CD54E5"/>
    <w:rsid w:val="00CD5781"/>
    <w:rsid w:val="00CD578E"/>
    <w:rsid w:val="00CD5B34"/>
    <w:rsid w:val="00CD5BD5"/>
    <w:rsid w:val="00CD5DAC"/>
    <w:rsid w:val="00CD5F8C"/>
    <w:rsid w:val="00CD626F"/>
    <w:rsid w:val="00CD6685"/>
    <w:rsid w:val="00CD67DC"/>
    <w:rsid w:val="00CD6A9E"/>
    <w:rsid w:val="00CD6E23"/>
    <w:rsid w:val="00CD7133"/>
    <w:rsid w:val="00CD7768"/>
    <w:rsid w:val="00CD7905"/>
    <w:rsid w:val="00CD7EF3"/>
    <w:rsid w:val="00CE0FBE"/>
    <w:rsid w:val="00CE19F0"/>
    <w:rsid w:val="00CE1F01"/>
    <w:rsid w:val="00CE25E5"/>
    <w:rsid w:val="00CE2824"/>
    <w:rsid w:val="00CE2FDD"/>
    <w:rsid w:val="00CE2FEB"/>
    <w:rsid w:val="00CE3186"/>
    <w:rsid w:val="00CE3476"/>
    <w:rsid w:val="00CE3F44"/>
    <w:rsid w:val="00CE49FA"/>
    <w:rsid w:val="00CE4BE7"/>
    <w:rsid w:val="00CE4D28"/>
    <w:rsid w:val="00CE59C0"/>
    <w:rsid w:val="00CE5F1D"/>
    <w:rsid w:val="00CE6010"/>
    <w:rsid w:val="00CE6341"/>
    <w:rsid w:val="00CE6657"/>
    <w:rsid w:val="00CE6705"/>
    <w:rsid w:val="00CE71B9"/>
    <w:rsid w:val="00CE7207"/>
    <w:rsid w:val="00CF058B"/>
    <w:rsid w:val="00CF09E0"/>
    <w:rsid w:val="00CF0AD9"/>
    <w:rsid w:val="00CF0B76"/>
    <w:rsid w:val="00CF17BD"/>
    <w:rsid w:val="00CF1A51"/>
    <w:rsid w:val="00CF1B62"/>
    <w:rsid w:val="00CF1BE1"/>
    <w:rsid w:val="00CF1F89"/>
    <w:rsid w:val="00CF26AB"/>
    <w:rsid w:val="00CF307E"/>
    <w:rsid w:val="00CF30B0"/>
    <w:rsid w:val="00CF3166"/>
    <w:rsid w:val="00CF3275"/>
    <w:rsid w:val="00CF3DCB"/>
    <w:rsid w:val="00CF3F36"/>
    <w:rsid w:val="00CF4526"/>
    <w:rsid w:val="00CF455D"/>
    <w:rsid w:val="00CF4620"/>
    <w:rsid w:val="00CF4623"/>
    <w:rsid w:val="00CF4781"/>
    <w:rsid w:val="00CF4B6A"/>
    <w:rsid w:val="00CF4EA3"/>
    <w:rsid w:val="00CF5909"/>
    <w:rsid w:val="00CF6582"/>
    <w:rsid w:val="00CF6977"/>
    <w:rsid w:val="00CF6A32"/>
    <w:rsid w:val="00CF71F2"/>
    <w:rsid w:val="00CF7225"/>
    <w:rsid w:val="00CF780B"/>
    <w:rsid w:val="00CF7ADF"/>
    <w:rsid w:val="00CF7B98"/>
    <w:rsid w:val="00D0057D"/>
    <w:rsid w:val="00D00D17"/>
    <w:rsid w:val="00D01344"/>
    <w:rsid w:val="00D016F1"/>
    <w:rsid w:val="00D01FCA"/>
    <w:rsid w:val="00D020CA"/>
    <w:rsid w:val="00D0239B"/>
    <w:rsid w:val="00D02487"/>
    <w:rsid w:val="00D02631"/>
    <w:rsid w:val="00D026F7"/>
    <w:rsid w:val="00D02936"/>
    <w:rsid w:val="00D0306F"/>
    <w:rsid w:val="00D030D8"/>
    <w:rsid w:val="00D03881"/>
    <w:rsid w:val="00D038A8"/>
    <w:rsid w:val="00D03EDB"/>
    <w:rsid w:val="00D04D4B"/>
    <w:rsid w:val="00D04D79"/>
    <w:rsid w:val="00D05514"/>
    <w:rsid w:val="00D0577E"/>
    <w:rsid w:val="00D0594C"/>
    <w:rsid w:val="00D05ABE"/>
    <w:rsid w:val="00D06002"/>
    <w:rsid w:val="00D0627D"/>
    <w:rsid w:val="00D06871"/>
    <w:rsid w:val="00D06A38"/>
    <w:rsid w:val="00D06F82"/>
    <w:rsid w:val="00D07488"/>
    <w:rsid w:val="00D07735"/>
    <w:rsid w:val="00D07DA0"/>
    <w:rsid w:val="00D1001B"/>
    <w:rsid w:val="00D106C6"/>
    <w:rsid w:val="00D10AC9"/>
    <w:rsid w:val="00D118BE"/>
    <w:rsid w:val="00D12486"/>
    <w:rsid w:val="00D124B4"/>
    <w:rsid w:val="00D13542"/>
    <w:rsid w:val="00D1387B"/>
    <w:rsid w:val="00D138AE"/>
    <w:rsid w:val="00D13CFF"/>
    <w:rsid w:val="00D140B9"/>
    <w:rsid w:val="00D14194"/>
    <w:rsid w:val="00D1460A"/>
    <w:rsid w:val="00D14FF1"/>
    <w:rsid w:val="00D1529A"/>
    <w:rsid w:val="00D153F6"/>
    <w:rsid w:val="00D154A7"/>
    <w:rsid w:val="00D1588F"/>
    <w:rsid w:val="00D1594C"/>
    <w:rsid w:val="00D159E0"/>
    <w:rsid w:val="00D15CE6"/>
    <w:rsid w:val="00D15ECB"/>
    <w:rsid w:val="00D168B2"/>
    <w:rsid w:val="00D1730F"/>
    <w:rsid w:val="00D178E3"/>
    <w:rsid w:val="00D201BC"/>
    <w:rsid w:val="00D20478"/>
    <w:rsid w:val="00D20940"/>
    <w:rsid w:val="00D20ACF"/>
    <w:rsid w:val="00D20EF3"/>
    <w:rsid w:val="00D21029"/>
    <w:rsid w:val="00D213EE"/>
    <w:rsid w:val="00D2142B"/>
    <w:rsid w:val="00D21460"/>
    <w:rsid w:val="00D2188D"/>
    <w:rsid w:val="00D21BB6"/>
    <w:rsid w:val="00D22557"/>
    <w:rsid w:val="00D2307D"/>
    <w:rsid w:val="00D231D9"/>
    <w:rsid w:val="00D232C6"/>
    <w:rsid w:val="00D235EB"/>
    <w:rsid w:val="00D23942"/>
    <w:rsid w:val="00D24911"/>
    <w:rsid w:val="00D26B14"/>
    <w:rsid w:val="00D26C29"/>
    <w:rsid w:val="00D271A9"/>
    <w:rsid w:val="00D27DD1"/>
    <w:rsid w:val="00D303CB"/>
    <w:rsid w:val="00D305CB"/>
    <w:rsid w:val="00D30641"/>
    <w:rsid w:val="00D306AC"/>
    <w:rsid w:val="00D30802"/>
    <w:rsid w:val="00D30BE8"/>
    <w:rsid w:val="00D3119D"/>
    <w:rsid w:val="00D3155B"/>
    <w:rsid w:val="00D317DC"/>
    <w:rsid w:val="00D31A60"/>
    <w:rsid w:val="00D31AE5"/>
    <w:rsid w:val="00D31B38"/>
    <w:rsid w:val="00D31F22"/>
    <w:rsid w:val="00D32134"/>
    <w:rsid w:val="00D323F3"/>
    <w:rsid w:val="00D3243B"/>
    <w:rsid w:val="00D327E7"/>
    <w:rsid w:val="00D32FBB"/>
    <w:rsid w:val="00D3313B"/>
    <w:rsid w:val="00D33493"/>
    <w:rsid w:val="00D33611"/>
    <w:rsid w:val="00D33E7E"/>
    <w:rsid w:val="00D33E88"/>
    <w:rsid w:val="00D33F18"/>
    <w:rsid w:val="00D342B6"/>
    <w:rsid w:val="00D34468"/>
    <w:rsid w:val="00D349CF"/>
    <w:rsid w:val="00D34C07"/>
    <w:rsid w:val="00D34F92"/>
    <w:rsid w:val="00D34FFA"/>
    <w:rsid w:val="00D350C4"/>
    <w:rsid w:val="00D35223"/>
    <w:rsid w:val="00D3581C"/>
    <w:rsid w:val="00D3599F"/>
    <w:rsid w:val="00D35C46"/>
    <w:rsid w:val="00D35E3B"/>
    <w:rsid w:val="00D3647A"/>
    <w:rsid w:val="00D36A16"/>
    <w:rsid w:val="00D36C8E"/>
    <w:rsid w:val="00D36FA1"/>
    <w:rsid w:val="00D37017"/>
    <w:rsid w:val="00D3702B"/>
    <w:rsid w:val="00D3790E"/>
    <w:rsid w:val="00D37F35"/>
    <w:rsid w:val="00D404C9"/>
    <w:rsid w:val="00D40664"/>
    <w:rsid w:val="00D409C4"/>
    <w:rsid w:val="00D41594"/>
    <w:rsid w:val="00D415D2"/>
    <w:rsid w:val="00D419EE"/>
    <w:rsid w:val="00D41D29"/>
    <w:rsid w:val="00D41E12"/>
    <w:rsid w:val="00D4289A"/>
    <w:rsid w:val="00D432C7"/>
    <w:rsid w:val="00D44097"/>
    <w:rsid w:val="00D442FE"/>
    <w:rsid w:val="00D4449F"/>
    <w:rsid w:val="00D44619"/>
    <w:rsid w:val="00D446F1"/>
    <w:rsid w:val="00D44704"/>
    <w:rsid w:val="00D44878"/>
    <w:rsid w:val="00D4562F"/>
    <w:rsid w:val="00D458B3"/>
    <w:rsid w:val="00D458C5"/>
    <w:rsid w:val="00D45CAB"/>
    <w:rsid w:val="00D45E26"/>
    <w:rsid w:val="00D46401"/>
    <w:rsid w:val="00D46464"/>
    <w:rsid w:val="00D46AA1"/>
    <w:rsid w:val="00D46AAC"/>
    <w:rsid w:val="00D46ED4"/>
    <w:rsid w:val="00D47262"/>
    <w:rsid w:val="00D47B02"/>
    <w:rsid w:val="00D47CAB"/>
    <w:rsid w:val="00D50BE7"/>
    <w:rsid w:val="00D51645"/>
    <w:rsid w:val="00D518C3"/>
    <w:rsid w:val="00D51D59"/>
    <w:rsid w:val="00D51DFB"/>
    <w:rsid w:val="00D52149"/>
    <w:rsid w:val="00D52E81"/>
    <w:rsid w:val="00D53927"/>
    <w:rsid w:val="00D53E88"/>
    <w:rsid w:val="00D541D7"/>
    <w:rsid w:val="00D5495F"/>
    <w:rsid w:val="00D54A5A"/>
    <w:rsid w:val="00D54C88"/>
    <w:rsid w:val="00D54DCF"/>
    <w:rsid w:val="00D55610"/>
    <w:rsid w:val="00D5594E"/>
    <w:rsid w:val="00D56203"/>
    <w:rsid w:val="00D5636C"/>
    <w:rsid w:val="00D567A4"/>
    <w:rsid w:val="00D56AC9"/>
    <w:rsid w:val="00D57026"/>
    <w:rsid w:val="00D5748F"/>
    <w:rsid w:val="00D57778"/>
    <w:rsid w:val="00D57AC1"/>
    <w:rsid w:val="00D57AC9"/>
    <w:rsid w:val="00D57DB3"/>
    <w:rsid w:val="00D57FA7"/>
    <w:rsid w:val="00D60021"/>
    <w:rsid w:val="00D60670"/>
    <w:rsid w:val="00D607AD"/>
    <w:rsid w:val="00D60EDF"/>
    <w:rsid w:val="00D610EA"/>
    <w:rsid w:val="00D61705"/>
    <w:rsid w:val="00D617C7"/>
    <w:rsid w:val="00D61C5E"/>
    <w:rsid w:val="00D61C9D"/>
    <w:rsid w:val="00D61FA5"/>
    <w:rsid w:val="00D62D03"/>
    <w:rsid w:val="00D62F29"/>
    <w:rsid w:val="00D63796"/>
    <w:rsid w:val="00D63A50"/>
    <w:rsid w:val="00D63D5E"/>
    <w:rsid w:val="00D63DC9"/>
    <w:rsid w:val="00D64078"/>
    <w:rsid w:val="00D64223"/>
    <w:rsid w:val="00D64452"/>
    <w:rsid w:val="00D647AD"/>
    <w:rsid w:val="00D64A37"/>
    <w:rsid w:val="00D64ED3"/>
    <w:rsid w:val="00D64EF5"/>
    <w:rsid w:val="00D658DF"/>
    <w:rsid w:val="00D65E28"/>
    <w:rsid w:val="00D65F69"/>
    <w:rsid w:val="00D66638"/>
    <w:rsid w:val="00D668D9"/>
    <w:rsid w:val="00D66EAA"/>
    <w:rsid w:val="00D66F2A"/>
    <w:rsid w:val="00D66F2B"/>
    <w:rsid w:val="00D674A3"/>
    <w:rsid w:val="00D67682"/>
    <w:rsid w:val="00D67B09"/>
    <w:rsid w:val="00D67C8C"/>
    <w:rsid w:val="00D67EBE"/>
    <w:rsid w:val="00D70C22"/>
    <w:rsid w:val="00D715AD"/>
    <w:rsid w:val="00D71624"/>
    <w:rsid w:val="00D720A9"/>
    <w:rsid w:val="00D72754"/>
    <w:rsid w:val="00D729D7"/>
    <w:rsid w:val="00D72D0C"/>
    <w:rsid w:val="00D73026"/>
    <w:rsid w:val="00D73042"/>
    <w:rsid w:val="00D733A3"/>
    <w:rsid w:val="00D735D1"/>
    <w:rsid w:val="00D737C1"/>
    <w:rsid w:val="00D73B11"/>
    <w:rsid w:val="00D73E6D"/>
    <w:rsid w:val="00D74666"/>
    <w:rsid w:val="00D74EA9"/>
    <w:rsid w:val="00D75C89"/>
    <w:rsid w:val="00D75FB6"/>
    <w:rsid w:val="00D7755C"/>
    <w:rsid w:val="00D778FF"/>
    <w:rsid w:val="00D80451"/>
    <w:rsid w:val="00D80837"/>
    <w:rsid w:val="00D81ED9"/>
    <w:rsid w:val="00D81F11"/>
    <w:rsid w:val="00D82006"/>
    <w:rsid w:val="00D825D8"/>
    <w:rsid w:val="00D828A7"/>
    <w:rsid w:val="00D83002"/>
    <w:rsid w:val="00D8308F"/>
    <w:rsid w:val="00D830E0"/>
    <w:rsid w:val="00D84779"/>
    <w:rsid w:val="00D8491E"/>
    <w:rsid w:val="00D84CBB"/>
    <w:rsid w:val="00D856C1"/>
    <w:rsid w:val="00D857AB"/>
    <w:rsid w:val="00D85808"/>
    <w:rsid w:val="00D85A58"/>
    <w:rsid w:val="00D85B00"/>
    <w:rsid w:val="00D86503"/>
    <w:rsid w:val="00D86656"/>
    <w:rsid w:val="00D867B0"/>
    <w:rsid w:val="00D868D9"/>
    <w:rsid w:val="00D869DA"/>
    <w:rsid w:val="00D86E52"/>
    <w:rsid w:val="00D87045"/>
    <w:rsid w:val="00D878DF"/>
    <w:rsid w:val="00D87AB5"/>
    <w:rsid w:val="00D9027E"/>
    <w:rsid w:val="00D90882"/>
    <w:rsid w:val="00D90A50"/>
    <w:rsid w:val="00D9121E"/>
    <w:rsid w:val="00D91244"/>
    <w:rsid w:val="00D918EA"/>
    <w:rsid w:val="00D919ED"/>
    <w:rsid w:val="00D924A2"/>
    <w:rsid w:val="00D92705"/>
    <w:rsid w:val="00D929A5"/>
    <w:rsid w:val="00D929E3"/>
    <w:rsid w:val="00D92C6E"/>
    <w:rsid w:val="00D92F3D"/>
    <w:rsid w:val="00D93B3E"/>
    <w:rsid w:val="00D93CBD"/>
    <w:rsid w:val="00D9458F"/>
    <w:rsid w:val="00D94878"/>
    <w:rsid w:val="00D94AFF"/>
    <w:rsid w:val="00D95102"/>
    <w:rsid w:val="00D95CE7"/>
    <w:rsid w:val="00D96ECE"/>
    <w:rsid w:val="00D97153"/>
    <w:rsid w:val="00D97252"/>
    <w:rsid w:val="00D97ACB"/>
    <w:rsid w:val="00D97B53"/>
    <w:rsid w:val="00D97F28"/>
    <w:rsid w:val="00DA0006"/>
    <w:rsid w:val="00DA0227"/>
    <w:rsid w:val="00DA02F6"/>
    <w:rsid w:val="00DA074E"/>
    <w:rsid w:val="00DA081D"/>
    <w:rsid w:val="00DA0DC5"/>
    <w:rsid w:val="00DA141C"/>
    <w:rsid w:val="00DA1428"/>
    <w:rsid w:val="00DA157E"/>
    <w:rsid w:val="00DA1BCE"/>
    <w:rsid w:val="00DA1E0A"/>
    <w:rsid w:val="00DA219E"/>
    <w:rsid w:val="00DA2662"/>
    <w:rsid w:val="00DA266A"/>
    <w:rsid w:val="00DA2ACA"/>
    <w:rsid w:val="00DA2BBC"/>
    <w:rsid w:val="00DA2CF3"/>
    <w:rsid w:val="00DA314C"/>
    <w:rsid w:val="00DA32D1"/>
    <w:rsid w:val="00DA3B4A"/>
    <w:rsid w:val="00DA4EFB"/>
    <w:rsid w:val="00DA4F08"/>
    <w:rsid w:val="00DA5032"/>
    <w:rsid w:val="00DA508D"/>
    <w:rsid w:val="00DA554A"/>
    <w:rsid w:val="00DA5B1C"/>
    <w:rsid w:val="00DA5BBC"/>
    <w:rsid w:val="00DA5E54"/>
    <w:rsid w:val="00DA6481"/>
    <w:rsid w:val="00DA6F76"/>
    <w:rsid w:val="00DA72EB"/>
    <w:rsid w:val="00DA7829"/>
    <w:rsid w:val="00DB0A93"/>
    <w:rsid w:val="00DB0ACF"/>
    <w:rsid w:val="00DB0B1A"/>
    <w:rsid w:val="00DB10FA"/>
    <w:rsid w:val="00DB1713"/>
    <w:rsid w:val="00DB18CF"/>
    <w:rsid w:val="00DB1924"/>
    <w:rsid w:val="00DB201B"/>
    <w:rsid w:val="00DB2269"/>
    <w:rsid w:val="00DB238F"/>
    <w:rsid w:val="00DB2ACC"/>
    <w:rsid w:val="00DB2AF2"/>
    <w:rsid w:val="00DB304F"/>
    <w:rsid w:val="00DB3C2C"/>
    <w:rsid w:val="00DB3D25"/>
    <w:rsid w:val="00DB3E9E"/>
    <w:rsid w:val="00DB4006"/>
    <w:rsid w:val="00DB454F"/>
    <w:rsid w:val="00DB4B33"/>
    <w:rsid w:val="00DB4CE8"/>
    <w:rsid w:val="00DB4DB3"/>
    <w:rsid w:val="00DB4F17"/>
    <w:rsid w:val="00DB67A1"/>
    <w:rsid w:val="00DB6BCE"/>
    <w:rsid w:val="00DB6DE4"/>
    <w:rsid w:val="00DB6E8C"/>
    <w:rsid w:val="00DB6E95"/>
    <w:rsid w:val="00DB7537"/>
    <w:rsid w:val="00DB790C"/>
    <w:rsid w:val="00DB7D37"/>
    <w:rsid w:val="00DC056D"/>
    <w:rsid w:val="00DC0A27"/>
    <w:rsid w:val="00DC0B85"/>
    <w:rsid w:val="00DC0E9B"/>
    <w:rsid w:val="00DC134D"/>
    <w:rsid w:val="00DC2022"/>
    <w:rsid w:val="00DC23E9"/>
    <w:rsid w:val="00DC2BDD"/>
    <w:rsid w:val="00DC2DE9"/>
    <w:rsid w:val="00DC2F0B"/>
    <w:rsid w:val="00DC303C"/>
    <w:rsid w:val="00DC3800"/>
    <w:rsid w:val="00DC3F6F"/>
    <w:rsid w:val="00DC456A"/>
    <w:rsid w:val="00DC48FA"/>
    <w:rsid w:val="00DC4B99"/>
    <w:rsid w:val="00DC507E"/>
    <w:rsid w:val="00DC5CEA"/>
    <w:rsid w:val="00DC5FAD"/>
    <w:rsid w:val="00DC6832"/>
    <w:rsid w:val="00DC69A2"/>
    <w:rsid w:val="00DC6C7C"/>
    <w:rsid w:val="00DC6C8B"/>
    <w:rsid w:val="00DC6CD8"/>
    <w:rsid w:val="00DC6FC2"/>
    <w:rsid w:val="00DC70FE"/>
    <w:rsid w:val="00DC7175"/>
    <w:rsid w:val="00DC7964"/>
    <w:rsid w:val="00DC7DC7"/>
    <w:rsid w:val="00DC7DE1"/>
    <w:rsid w:val="00DD0114"/>
    <w:rsid w:val="00DD03FB"/>
    <w:rsid w:val="00DD0447"/>
    <w:rsid w:val="00DD0560"/>
    <w:rsid w:val="00DD0948"/>
    <w:rsid w:val="00DD0E5B"/>
    <w:rsid w:val="00DD10AF"/>
    <w:rsid w:val="00DD13A3"/>
    <w:rsid w:val="00DD1648"/>
    <w:rsid w:val="00DD18A5"/>
    <w:rsid w:val="00DD1F13"/>
    <w:rsid w:val="00DD2426"/>
    <w:rsid w:val="00DD2624"/>
    <w:rsid w:val="00DD2675"/>
    <w:rsid w:val="00DD2F8F"/>
    <w:rsid w:val="00DD3731"/>
    <w:rsid w:val="00DD3C9E"/>
    <w:rsid w:val="00DD5091"/>
    <w:rsid w:val="00DD5C94"/>
    <w:rsid w:val="00DD5CE6"/>
    <w:rsid w:val="00DD61FE"/>
    <w:rsid w:val="00DD6577"/>
    <w:rsid w:val="00DD6AD0"/>
    <w:rsid w:val="00DD760F"/>
    <w:rsid w:val="00DD7E9F"/>
    <w:rsid w:val="00DD7EF7"/>
    <w:rsid w:val="00DE06AF"/>
    <w:rsid w:val="00DE078F"/>
    <w:rsid w:val="00DE0A20"/>
    <w:rsid w:val="00DE0B32"/>
    <w:rsid w:val="00DE0C74"/>
    <w:rsid w:val="00DE0CD5"/>
    <w:rsid w:val="00DE102E"/>
    <w:rsid w:val="00DE1067"/>
    <w:rsid w:val="00DE15A4"/>
    <w:rsid w:val="00DE1957"/>
    <w:rsid w:val="00DE1A0A"/>
    <w:rsid w:val="00DE1B1C"/>
    <w:rsid w:val="00DE2293"/>
    <w:rsid w:val="00DE24BB"/>
    <w:rsid w:val="00DE26D5"/>
    <w:rsid w:val="00DE26F1"/>
    <w:rsid w:val="00DE3588"/>
    <w:rsid w:val="00DE368C"/>
    <w:rsid w:val="00DE3B62"/>
    <w:rsid w:val="00DE4732"/>
    <w:rsid w:val="00DE48E9"/>
    <w:rsid w:val="00DE4962"/>
    <w:rsid w:val="00DE4C67"/>
    <w:rsid w:val="00DE4D77"/>
    <w:rsid w:val="00DE4F01"/>
    <w:rsid w:val="00DE5544"/>
    <w:rsid w:val="00DE5741"/>
    <w:rsid w:val="00DE5CD0"/>
    <w:rsid w:val="00DE5F24"/>
    <w:rsid w:val="00DE62ED"/>
    <w:rsid w:val="00DE6AAB"/>
    <w:rsid w:val="00DE7262"/>
    <w:rsid w:val="00DE7514"/>
    <w:rsid w:val="00DE7D38"/>
    <w:rsid w:val="00DE7E31"/>
    <w:rsid w:val="00DE7FAE"/>
    <w:rsid w:val="00DF020A"/>
    <w:rsid w:val="00DF078E"/>
    <w:rsid w:val="00DF09F1"/>
    <w:rsid w:val="00DF10C2"/>
    <w:rsid w:val="00DF1235"/>
    <w:rsid w:val="00DF13B4"/>
    <w:rsid w:val="00DF153A"/>
    <w:rsid w:val="00DF1978"/>
    <w:rsid w:val="00DF2B3D"/>
    <w:rsid w:val="00DF3AC6"/>
    <w:rsid w:val="00DF3B82"/>
    <w:rsid w:val="00DF3DB8"/>
    <w:rsid w:val="00DF41B6"/>
    <w:rsid w:val="00DF4D1F"/>
    <w:rsid w:val="00DF4E69"/>
    <w:rsid w:val="00DF527E"/>
    <w:rsid w:val="00DF5864"/>
    <w:rsid w:val="00DF5DE1"/>
    <w:rsid w:val="00DF64E3"/>
    <w:rsid w:val="00DF65EE"/>
    <w:rsid w:val="00DF6A25"/>
    <w:rsid w:val="00DF7022"/>
    <w:rsid w:val="00DF76CF"/>
    <w:rsid w:val="00DF78CF"/>
    <w:rsid w:val="00E008BE"/>
    <w:rsid w:val="00E00D72"/>
    <w:rsid w:val="00E013B4"/>
    <w:rsid w:val="00E014A1"/>
    <w:rsid w:val="00E02112"/>
    <w:rsid w:val="00E02A77"/>
    <w:rsid w:val="00E02D09"/>
    <w:rsid w:val="00E034D5"/>
    <w:rsid w:val="00E03586"/>
    <w:rsid w:val="00E0366C"/>
    <w:rsid w:val="00E038F9"/>
    <w:rsid w:val="00E04036"/>
    <w:rsid w:val="00E0499E"/>
    <w:rsid w:val="00E04CAF"/>
    <w:rsid w:val="00E04D94"/>
    <w:rsid w:val="00E04E9B"/>
    <w:rsid w:val="00E053D3"/>
    <w:rsid w:val="00E05538"/>
    <w:rsid w:val="00E0588F"/>
    <w:rsid w:val="00E05E20"/>
    <w:rsid w:val="00E06319"/>
    <w:rsid w:val="00E0635B"/>
    <w:rsid w:val="00E069BC"/>
    <w:rsid w:val="00E075B0"/>
    <w:rsid w:val="00E077FE"/>
    <w:rsid w:val="00E07BD4"/>
    <w:rsid w:val="00E106E4"/>
    <w:rsid w:val="00E11582"/>
    <w:rsid w:val="00E11D1A"/>
    <w:rsid w:val="00E124C5"/>
    <w:rsid w:val="00E1259B"/>
    <w:rsid w:val="00E135A5"/>
    <w:rsid w:val="00E13A3F"/>
    <w:rsid w:val="00E13E2C"/>
    <w:rsid w:val="00E1409B"/>
    <w:rsid w:val="00E14226"/>
    <w:rsid w:val="00E14531"/>
    <w:rsid w:val="00E15D52"/>
    <w:rsid w:val="00E160A6"/>
    <w:rsid w:val="00E164E8"/>
    <w:rsid w:val="00E16601"/>
    <w:rsid w:val="00E17453"/>
    <w:rsid w:val="00E1776F"/>
    <w:rsid w:val="00E17802"/>
    <w:rsid w:val="00E17A67"/>
    <w:rsid w:val="00E20160"/>
    <w:rsid w:val="00E206B4"/>
    <w:rsid w:val="00E20952"/>
    <w:rsid w:val="00E20B73"/>
    <w:rsid w:val="00E21BEE"/>
    <w:rsid w:val="00E21C52"/>
    <w:rsid w:val="00E21D24"/>
    <w:rsid w:val="00E21DC9"/>
    <w:rsid w:val="00E21FEB"/>
    <w:rsid w:val="00E22585"/>
    <w:rsid w:val="00E23390"/>
    <w:rsid w:val="00E24FD5"/>
    <w:rsid w:val="00E26516"/>
    <w:rsid w:val="00E26A00"/>
    <w:rsid w:val="00E26A6F"/>
    <w:rsid w:val="00E26ABC"/>
    <w:rsid w:val="00E26C29"/>
    <w:rsid w:val="00E27011"/>
    <w:rsid w:val="00E2712A"/>
    <w:rsid w:val="00E2735B"/>
    <w:rsid w:val="00E27773"/>
    <w:rsid w:val="00E27B1F"/>
    <w:rsid w:val="00E30091"/>
    <w:rsid w:val="00E3018D"/>
    <w:rsid w:val="00E305EB"/>
    <w:rsid w:val="00E30725"/>
    <w:rsid w:val="00E30A61"/>
    <w:rsid w:val="00E30DE5"/>
    <w:rsid w:val="00E31006"/>
    <w:rsid w:val="00E312B6"/>
    <w:rsid w:val="00E31338"/>
    <w:rsid w:val="00E3133C"/>
    <w:rsid w:val="00E31836"/>
    <w:rsid w:val="00E31AAE"/>
    <w:rsid w:val="00E31C0D"/>
    <w:rsid w:val="00E320AE"/>
    <w:rsid w:val="00E32C00"/>
    <w:rsid w:val="00E32C1C"/>
    <w:rsid w:val="00E32CB9"/>
    <w:rsid w:val="00E333F6"/>
    <w:rsid w:val="00E336C4"/>
    <w:rsid w:val="00E33C7C"/>
    <w:rsid w:val="00E33F3A"/>
    <w:rsid w:val="00E34854"/>
    <w:rsid w:val="00E34865"/>
    <w:rsid w:val="00E3487D"/>
    <w:rsid w:val="00E34913"/>
    <w:rsid w:val="00E34A99"/>
    <w:rsid w:val="00E34A9D"/>
    <w:rsid w:val="00E34BD7"/>
    <w:rsid w:val="00E34D91"/>
    <w:rsid w:val="00E34DAB"/>
    <w:rsid w:val="00E34ED6"/>
    <w:rsid w:val="00E35004"/>
    <w:rsid w:val="00E352D2"/>
    <w:rsid w:val="00E354A1"/>
    <w:rsid w:val="00E3560C"/>
    <w:rsid w:val="00E36C6B"/>
    <w:rsid w:val="00E371F1"/>
    <w:rsid w:val="00E375FF"/>
    <w:rsid w:val="00E37657"/>
    <w:rsid w:val="00E376DD"/>
    <w:rsid w:val="00E37738"/>
    <w:rsid w:val="00E37FE3"/>
    <w:rsid w:val="00E40450"/>
    <w:rsid w:val="00E40B27"/>
    <w:rsid w:val="00E4106B"/>
    <w:rsid w:val="00E412A2"/>
    <w:rsid w:val="00E413B3"/>
    <w:rsid w:val="00E416EA"/>
    <w:rsid w:val="00E4209F"/>
    <w:rsid w:val="00E420FE"/>
    <w:rsid w:val="00E42809"/>
    <w:rsid w:val="00E42B22"/>
    <w:rsid w:val="00E4345D"/>
    <w:rsid w:val="00E439AD"/>
    <w:rsid w:val="00E43FB8"/>
    <w:rsid w:val="00E43FCB"/>
    <w:rsid w:val="00E4439B"/>
    <w:rsid w:val="00E454E1"/>
    <w:rsid w:val="00E45816"/>
    <w:rsid w:val="00E4582A"/>
    <w:rsid w:val="00E459ED"/>
    <w:rsid w:val="00E46087"/>
    <w:rsid w:val="00E46361"/>
    <w:rsid w:val="00E46963"/>
    <w:rsid w:val="00E46A9F"/>
    <w:rsid w:val="00E46AC1"/>
    <w:rsid w:val="00E4722E"/>
    <w:rsid w:val="00E47303"/>
    <w:rsid w:val="00E47695"/>
    <w:rsid w:val="00E479C2"/>
    <w:rsid w:val="00E47E2B"/>
    <w:rsid w:val="00E47ECD"/>
    <w:rsid w:val="00E47F8E"/>
    <w:rsid w:val="00E5042E"/>
    <w:rsid w:val="00E50CEC"/>
    <w:rsid w:val="00E5100A"/>
    <w:rsid w:val="00E5124C"/>
    <w:rsid w:val="00E51754"/>
    <w:rsid w:val="00E52483"/>
    <w:rsid w:val="00E52F26"/>
    <w:rsid w:val="00E530B2"/>
    <w:rsid w:val="00E534E3"/>
    <w:rsid w:val="00E53E9D"/>
    <w:rsid w:val="00E53F17"/>
    <w:rsid w:val="00E53F1A"/>
    <w:rsid w:val="00E54420"/>
    <w:rsid w:val="00E54A5F"/>
    <w:rsid w:val="00E54FEE"/>
    <w:rsid w:val="00E55B9C"/>
    <w:rsid w:val="00E55D2D"/>
    <w:rsid w:val="00E55E2E"/>
    <w:rsid w:val="00E56675"/>
    <w:rsid w:val="00E56B6D"/>
    <w:rsid w:val="00E56ED7"/>
    <w:rsid w:val="00E5710B"/>
    <w:rsid w:val="00E5734E"/>
    <w:rsid w:val="00E601FC"/>
    <w:rsid w:val="00E60344"/>
    <w:rsid w:val="00E614DE"/>
    <w:rsid w:val="00E6188F"/>
    <w:rsid w:val="00E618A2"/>
    <w:rsid w:val="00E61921"/>
    <w:rsid w:val="00E61B8E"/>
    <w:rsid w:val="00E61CA9"/>
    <w:rsid w:val="00E62645"/>
    <w:rsid w:val="00E62728"/>
    <w:rsid w:val="00E62A49"/>
    <w:rsid w:val="00E62D9F"/>
    <w:rsid w:val="00E62F26"/>
    <w:rsid w:val="00E63124"/>
    <w:rsid w:val="00E6358F"/>
    <w:rsid w:val="00E63DC6"/>
    <w:rsid w:val="00E64096"/>
    <w:rsid w:val="00E647C6"/>
    <w:rsid w:val="00E64C24"/>
    <w:rsid w:val="00E65169"/>
    <w:rsid w:val="00E654D0"/>
    <w:rsid w:val="00E66492"/>
    <w:rsid w:val="00E672C4"/>
    <w:rsid w:val="00E708E2"/>
    <w:rsid w:val="00E7096A"/>
    <w:rsid w:val="00E709F6"/>
    <w:rsid w:val="00E70DE1"/>
    <w:rsid w:val="00E7119D"/>
    <w:rsid w:val="00E7131A"/>
    <w:rsid w:val="00E7174F"/>
    <w:rsid w:val="00E72131"/>
    <w:rsid w:val="00E72398"/>
    <w:rsid w:val="00E7239D"/>
    <w:rsid w:val="00E724A2"/>
    <w:rsid w:val="00E726CC"/>
    <w:rsid w:val="00E726FF"/>
    <w:rsid w:val="00E72A5E"/>
    <w:rsid w:val="00E737E2"/>
    <w:rsid w:val="00E73A4C"/>
    <w:rsid w:val="00E73BAF"/>
    <w:rsid w:val="00E73CBD"/>
    <w:rsid w:val="00E7438B"/>
    <w:rsid w:val="00E744FF"/>
    <w:rsid w:val="00E745CF"/>
    <w:rsid w:val="00E7474E"/>
    <w:rsid w:val="00E74873"/>
    <w:rsid w:val="00E74F79"/>
    <w:rsid w:val="00E751C3"/>
    <w:rsid w:val="00E75440"/>
    <w:rsid w:val="00E75450"/>
    <w:rsid w:val="00E7587B"/>
    <w:rsid w:val="00E7609B"/>
    <w:rsid w:val="00E768DA"/>
    <w:rsid w:val="00E76942"/>
    <w:rsid w:val="00E769C8"/>
    <w:rsid w:val="00E77099"/>
    <w:rsid w:val="00E77527"/>
    <w:rsid w:val="00E77A46"/>
    <w:rsid w:val="00E77CA5"/>
    <w:rsid w:val="00E80060"/>
    <w:rsid w:val="00E8023C"/>
    <w:rsid w:val="00E80265"/>
    <w:rsid w:val="00E80A47"/>
    <w:rsid w:val="00E80B54"/>
    <w:rsid w:val="00E81360"/>
    <w:rsid w:val="00E814D8"/>
    <w:rsid w:val="00E8157C"/>
    <w:rsid w:val="00E828C1"/>
    <w:rsid w:val="00E82A34"/>
    <w:rsid w:val="00E82EAD"/>
    <w:rsid w:val="00E82F95"/>
    <w:rsid w:val="00E830C9"/>
    <w:rsid w:val="00E8323F"/>
    <w:rsid w:val="00E83309"/>
    <w:rsid w:val="00E83345"/>
    <w:rsid w:val="00E835B1"/>
    <w:rsid w:val="00E837C1"/>
    <w:rsid w:val="00E83ABE"/>
    <w:rsid w:val="00E83C76"/>
    <w:rsid w:val="00E83E00"/>
    <w:rsid w:val="00E84E1E"/>
    <w:rsid w:val="00E856BB"/>
    <w:rsid w:val="00E85981"/>
    <w:rsid w:val="00E86463"/>
    <w:rsid w:val="00E86708"/>
    <w:rsid w:val="00E86E69"/>
    <w:rsid w:val="00E8706F"/>
    <w:rsid w:val="00E8737A"/>
    <w:rsid w:val="00E87695"/>
    <w:rsid w:val="00E87B2D"/>
    <w:rsid w:val="00E90219"/>
    <w:rsid w:val="00E90650"/>
    <w:rsid w:val="00E909CC"/>
    <w:rsid w:val="00E90E35"/>
    <w:rsid w:val="00E91005"/>
    <w:rsid w:val="00E914E7"/>
    <w:rsid w:val="00E916AF"/>
    <w:rsid w:val="00E91A85"/>
    <w:rsid w:val="00E9207C"/>
    <w:rsid w:val="00E92555"/>
    <w:rsid w:val="00E9286C"/>
    <w:rsid w:val="00E92E03"/>
    <w:rsid w:val="00E93450"/>
    <w:rsid w:val="00E934C1"/>
    <w:rsid w:val="00E93F09"/>
    <w:rsid w:val="00E9481E"/>
    <w:rsid w:val="00E948D7"/>
    <w:rsid w:val="00E94A68"/>
    <w:rsid w:val="00E94F05"/>
    <w:rsid w:val="00E95332"/>
    <w:rsid w:val="00E954C6"/>
    <w:rsid w:val="00E95B8E"/>
    <w:rsid w:val="00E95BD4"/>
    <w:rsid w:val="00E95C25"/>
    <w:rsid w:val="00E96030"/>
    <w:rsid w:val="00E96A00"/>
    <w:rsid w:val="00E96D1B"/>
    <w:rsid w:val="00E96D2D"/>
    <w:rsid w:val="00E970A9"/>
    <w:rsid w:val="00E97232"/>
    <w:rsid w:val="00E974CD"/>
    <w:rsid w:val="00E975AF"/>
    <w:rsid w:val="00E977B7"/>
    <w:rsid w:val="00E97898"/>
    <w:rsid w:val="00E97B71"/>
    <w:rsid w:val="00E97ED0"/>
    <w:rsid w:val="00EA0820"/>
    <w:rsid w:val="00EA0FC2"/>
    <w:rsid w:val="00EA163B"/>
    <w:rsid w:val="00EA181E"/>
    <w:rsid w:val="00EA2238"/>
    <w:rsid w:val="00EA2913"/>
    <w:rsid w:val="00EA29BC"/>
    <w:rsid w:val="00EA2B9D"/>
    <w:rsid w:val="00EA3191"/>
    <w:rsid w:val="00EA332C"/>
    <w:rsid w:val="00EA36AB"/>
    <w:rsid w:val="00EA3DAE"/>
    <w:rsid w:val="00EA3DE5"/>
    <w:rsid w:val="00EA4067"/>
    <w:rsid w:val="00EA4599"/>
    <w:rsid w:val="00EA45F9"/>
    <w:rsid w:val="00EA4643"/>
    <w:rsid w:val="00EA52E2"/>
    <w:rsid w:val="00EA546C"/>
    <w:rsid w:val="00EA5C6B"/>
    <w:rsid w:val="00EA5FDF"/>
    <w:rsid w:val="00EA601C"/>
    <w:rsid w:val="00EA60A2"/>
    <w:rsid w:val="00EA6607"/>
    <w:rsid w:val="00EA6BDD"/>
    <w:rsid w:val="00EA708A"/>
    <w:rsid w:val="00EA78A3"/>
    <w:rsid w:val="00EA7A76"/>
    <w:rsid w:val="00EA7B4B"/>
    <w:rsid w:val="00EA7D5C"/>
    <w:rsid w:val="00EB025E"/>
    <w:rsid w:val="00EB04EA"/>
    <w:rsid w:val="00EB05A0"/>
    <w:rsid w:val="00EB0CCD"/>
    <w:rsid w:val="00EB0FA9"/>
    <w:rsid w:val="00EB10D0"/>
    <w:rsid w:val="00EB11D9"/>
    <w:rsid w:val="00EB1555"/>
    <w:rsid w:val="00EB1DB4"/>
    <w:rsid w:val="00EB2901"/>
    <w:rsid w:val="00EB2921"/>
    <w:rsid w:val="00EB2EB7"/>
    <w:rsid w:val="00EB32E3"/>
    <w:rsid w:val="00EB331D"/>
    <w:rsid w:val="00EB3668"/>
    <w:rsid w:val="00EB3754"/>
    <w:rsid w:val="00EB3876"/>
    <w:rsid w:val="00EB3993"/>
    <w:rsid w:val="00EB4501"/>
    <w:rsid w:val="00EB4C1A"/>
    <w:rsid w:val="00EB4EE5"/>
    <w:rsid w:val="00EB55F2"/>
    <w:rsid w:val="00EB589E"/>
    <w:rsid w:val="00EB608C"/>
    <w:rsid w:val="00EB6760"/>
    <w:rsid w:val="00EB6862"/>
    <w:rsid w:val="00EB6F80"/>
    <w:rsid w:val="00EB799E"/>
    <w:rsid w:val="00EB7BB0"/>
    <w:rsid w:val="00EC0481"/>
    <w:rsid w:val="00EC07C6"/>
    <w:rsid w:val="00EC0968"/>
    <w:rsid w:val="00EC1DBB"/>
    <w:rsid w:val="00EC1EFE"/>
    <w:rsid w:val="00EC2037"/>
    <w:rsid w:val="00EC2223"/>
    <w:rsid w:val="00EC240B"/>
    <w:rsid w:val="00EC2548"/>
    <w:rsid w:val="00EC27F5"/>
    <w:rsid w:val="00EC2C20"/>
    <w:rsid w:val="00EC2C46"/>
    <w:rsid w:val="00EC2E63"/>
    <w:rsid w:val="00EC36BF"/>
    <w:rsid w:val="00EC3909"/>
    <w:rsid w:val="00EC39E7"/>
    <w:rsid w:val="00EC3B04"/>
    <w:rsid w:val="00EC3E06"/>
    <w:rsid w:val="00EC3FB7"/>
    <w:rsid w:val="00EC40E2"/>
    <w:rsid w:val="00EC43DE"/>
    <w:rsid w:val="00EC4837"/>
    <w:rsid w:val="00EC4A61"/>
    <w:rsid w:val="00EC4EBD"/>
    <w:rsid w:val="00EC5E0A"/>
    <w:rsid w:val="00EC5FD0"/>
    <w:rsid w:val="00EC7390"/>
    <w:rsid w:val="00EC7E2F"/>
    <w:rsid w:val="00ED031A"/>
    <w:rsid w:val="00ED0D79"/>
    <w:rsid w:val="00ED12D7"/>
    <w:rsid w:val="00ED15AC"/>
    <w:rsid w:val="00ED1CA6"/>
    <w:rsid w:val="00ED1EF4"/>
    <w:rsid w:val="00ED1EF5"/>
    <w:rsid w:val="00ED246B"/>
    <w:rsid w:val="00ED2A7F"/>
    <w:rsid w:val="00ED307A"/>
    <w:rsid w:val="00ED31E1"/>
    <w:rsid w:val="00ED3830"/>
    <w:rsid w:val="00ED3D2F"/>
    <w:rsid w:val="00ED5647"/>
    <w:rsid w:val="00ED5740"/>
    <w:rsid w:val="00ED58E7"/>
    <w:rsid w:val="00ED67A2"/>
    <w:rsid w:val="00ED7163"/>
    <w:rsid w:val="00ED7223"/>
    <w:rsid w:val="00ED74CD"/>
    <w:rsid w:val="00ED76C1"/>
    <w:rsid w:val="00ED795A"/>
    <w:rsid w:val="00EE037A"/>
    <w:rsid w:val="00EE04E1"/>
    <w:rsid w:val="00EE082D"/>
    <w:rsid w:val="00EE094D"/>
    <w:rsid w:val="00EE09E2"/>
    <w:rsid w:val="00EE0FC2"/>
    <w:rsid w:val="00EE1608"/>
    <w:rsid w:val="00EE1AFF"/>
    <w:rsid w:val="00EE2608"/>
    <w:rsid w:val="00EE2837"/>
    <w:rsid w:val="00EE33D5"/>
    <w:rsid w:val="00EE3A18"/>
    <w:rsid w:val="00EE41CF"/>
    <w:rsid w:val="00EE442F"/>
    <w:rsid w:val="00EE4468"/>
    <w:rsid w:val="00EE4538"/>
    <w:rsid w:val="00EE481F"/>
    <w:rsid w:val="00EE4951"/>
    <w:rsid w:val="00EE4A05"/>
    <w:rsid w:val="00EE4C76"/>
    <w:rsid w:val="00EE4CB6"/>
    <w:rsid w:val="00EE5229"/>
    <w:rsid w:val="00EE5278"/>
    <w:rsid w:val="00EE5392"/>
    <w:rsid w:val="00EE595A"/>
    <w:rsid w:val="00EE5A1F"/>
    <w:rsid w:val="00EE6365"/>
    <w:rsid w:val="00EE70A8"/>
    <w:rsid w:val="00EE7419"/>
    <w:rsid w:val="00EF110D"/>
    <w:rsid w:val="00EF1573"/>
    <w:rsid w:val="00EF1AC2"/>
    <w:rsid w:val="00EF2765"/>
    <w:rsid w:val="00EF2F09"/>
    <w:rsid w:val="00EF32F6"/>
    <w:rsid w:val="00EF3D45"/>
    <w:rsid w:val="00EF4108"/>
    <w:rsid w:val="00EF4FA6"/>
    <w:rsid w:val="00EF55C3"/>
    <w:rsid w:val="00EF5D70"/>
    <w:rsid w:val="00EF5DB6"/>
    <w:rsid w:val="00EF62E2"/>
    <w:rsid w:val="00EF63A6"/>
    <w:rsid w:val="00EF68A8"/>
    <w:rsid w:val="00EF6D39"/>
    <w:rsid w:val="00EF70C4"/>
    <w:rsid w:val="00F00B91"/>
    <w:rsid w:val="00F00D34"/>
    <w:rsid w:val="00F01702"/>
    <w:rsid w:val="00F019D9"/>
    <w:rsid w:val="00F01D8E"/>
    <w:rsid w:val="00F02003"/>
    <w:rsid w:val="00F0214D"/>
    <w:rsid w:val="00F02268"/>
    <w:rsid w:val="00F02D8A"/>
    <w:rsid w:val="00F030B3"/>
    <w:rsid w:val="00F0341A"/>
    <w:rsid w:val="00F03D24"/>
    <w:rsid w:val="00F03F5C"/>
    <w:rsid w:val="00F041F7"/>
    <w:rsid w:val="00F045AD"/>
    <w:rsid w:val="00F04C72"/>
    <w:rsid w:val="00F05098"/>
    <w:rsid w:val="00F052FE"/>
    <w:rsid w:val="00F0545C"/>
    <w:rsid w:val="00F0567F"/>
    <w:rsid w:val="00F059D3"/>
    <w:rsid w:val="00F05F8B"/>
    <w:rsid w:val="00F06933"/>
    <w:rsid w:val="00F06F70"/>
    <w:rsid w:val="00F07417"/>
    <w:rsid w:val="00F07621"/>
    <w:rsid w:val="00F07DD2"/>
    <w:rsid w:val="00F07E69"/>
    <w:rsid w:val="00F10418"/>
    <w:rsid w:val="00F106B8"/>
    <w:rsid w:val="00F10A2A"/>
    <w:rsid w:val="00F10B42"/>
    <w:rsid w:val="00F10BAB"/>
    <w:rsid w:val="00F10D9C"/>
    <w:rsid w:val="00F11A33"/>
    <w:rsid w:val="00F11D54"/>
    <w:rsid w:val="00F12887"/>
    <w:rsid w:val="00F12AD5"/>
    <w:rsid w:val="00F13465"/>
    <w:rsid w:val="00F137BE"/>
    <w:rsid w:val="00F1395B"/>
    <w:rsid w:val="00F13A30"/>
    <w:rsid w:val="00F13BB5"/>
    <w:rsid w:val="00F1404A"/>
    <w:rsid w:val="00F14BD1"/>
    <w:rsid w:val="00F15010"/>
    <w:rsid w:val="00F153D1"/>
    <w:rsid w:val="00F1547D"/>
    <w:rsid w:val="00F158A1"/>
    <w:rsid w:val="00F15D2C"/>
    <w:rsid w:val="00F166FA"/>
    <w:rsid w:val="00F167F3"/>
    <w:rsid w:val="00F16952"/>
    <w:rsid w:val="00F17195"/>
    <w:rsid w:val="00F17892"/>
    <w:rsid w:val="00F1789F"/>
    <w:rsid w:val="00F178FC"/>
    <w:rsid w:val="00F17A1A"/>
    <w:rsid w:val="00F17D09"/>
    <w:rsid w:val="00F2027A"/>
    <w:rsid w:val="00F20A5E"/>
    <w:rsid w:val="00F21079"/>
    <w:rsid w:val="00F2163B"/>
    <w:rsid w:val="00F21712"/>
    <w:rsid w:val="00F21AD2"/>
    <w:rsid w:val="00F21ED6"/>
    <w:rsid w:val="00F226EA"/>
    <w:rsid w:val="00F22743"/>
    <w:rsid w:val="00F22B7F"/>
    <w:rsid w:val="00F23041"/>
    <w:rsid w:val="00F23206"/>
    <w:rsid w:val="00F23BA4"/>
    <w:rsid w:val="00F2537B"/>
    <w:rsid w:val="00F25387"/>
    <w:rsid w:val="00F25425"/>
    <w:rsid w:val="00F25CDE"/>
    <w:rsid w:val="00F25F89"/>
    <w:rsid w:val="00F2634A"/>
    <w:rsid w:val="00F26D19"/>
    <w:rsid w:val="00F27082"/>
    <w:rsid w:val="00F30001"/>
    <w:rsid w:val="00F301DB"/>
    <w:rsid w:val="00F30FF4"/>
    <w:rsid w:val="00F314BC"/>
    <w:rsid w:val="00F31A74"/>
    <w:rsid w:val="00F31AA6"/>
    <w:rsid w:val="00F31C64"/>
    <w:rsid w:val="00F31FA2"/>
    <w:rsid w:val="00F32B8D"/>
    <w:rsid w:val="00F3351C"/>
    <w:rsid w:val="00F337A6"/>
    <w:rsid w:val="00F337F4"/>
    <w:rsid w:val="00F340F0"/>
    <w:rsid w:val="00F34292"/>
    <w:rsid w:val="00F34B4A"/>
    <w:rsid w:val="00F35899"/>
    <w:rsid w:val="00F35C7D"/>
    <w:rsid w:val="00F36831"/>
    <w:rsid w:val="00F368E5"/>
    <w:rsid w:val="00F3774B"/>
    <w:rsid w:val="00F37BFE"/>
    <w:rsid w:val="00F37D10"/>
    <w:rsid w:val="00F37DDE"/>
    <w:rsid w:val="00F402AB"/>
    <w:rsid w:val="00F403B7"/>
    <w:rsid w:val="00F403D8"/>
    <w:rsid w:val="00F40C73"/>
    <w:rsid w:val="00F40C8F"/>
    <w:rsid w:val="00F40E03"/>
    <w:rsid w:val="00F41171"/>
    <w:rsid w:val="00F414C1"/>
    <w:rsid w:val="00F415A7"/>
    <w:rsid w:val="00F417F1"/>
    <w:rsid w:val="00F41892"/>
    <w:rsid w:val="00F418BD"/>
    <w:rsid w:val="00F42D2A"/>
    <w:rsid w:val="00F42D95"/>
    <w:rsid w:val="00F431A5"/>
    <w:rsid w:val="00F431F7"/>
    <w:rsid w:val="00F43899"/>
    <w:rsid w:val="00F438A7"/>
    <w:rsid w:val="00F43B51"/>
    <w:rsid w:val="00F43DBD"/>
    <w:rsid w:val="00F43E90"/>
    <w:rsid w:val="00F4438E"/>
    <w:rsid w:val="00F44E45"/>
    <w:rsid w:val="00F452B9"/>
    <w:rsid w:val="00F458CF"/>
    <w:rsid w:val="00F46260"/>
    <w:rsid w:val="00F47FE4"/>
    <w:rsid w:val="00F50153"/>
    <w:rsid w:val="00F50B68"/>
    <w:rsid w:val="00F50ED8"/>
    <w:rsid w:val="00F50EF7"/>
    <w:rsid w:val="00F510EF"/>
    <w:rsid w:val="00F51665"/>
    <w:rsid w:val="00F51683"/>
    <w:rsid w:val="00F51943"/>
    <w:rsid w:val="00F51DC8"/>
    <w:rsid w:val="00F5289A"/>
    <w:rsid w:val="00F52B45"/>
    <w:rsid w:val="00F52BDC"/>
    <w:rsid w:val="00F52FB3"/>
    <w:rsid w:val="00F531BD"/>
    <w:rsid w:val="00F53581"/>
    <w:rsid w:val="00F537E1"/>
    <w:rsid w:val="00F538C7"/>
    <w:rsid w:val="00F53A4D"/>
    <w:rsid w:val="00F5435B"/>
    <w:rsid w:val="00F54874"/>
    <w:rsid w:val="00F54A49"/>
    <w:rsid w:val="00F5505E"/>
    <w:rsid w:val="00F55407"/>
    <w:rsid w:val="00F55B48"/>
    <w:rsid w:val="00F565AB"/>
    <w:rsid w:val="00F56743"/>
    <w:rsid w:val="00F567AD"/>
    <w:rsid w:val="00F56BED"/>
    <w:rsid w:val="00F56D59"/>
    <w:rsid w:val="00F570FE"/>
    <w:rsid w:val="00F57EA7"/>
    <w:rsid w:val="00F57F0D"/>
    <w:rsid w:val="00F60156"/>
    <w:rsid w:val="00F6069D"/>
    <w:rsid w:val="00F613DF"/>
    <w:rsid w:val="00F61483"/>
    <w:rsid w:val="00F61499"/>
    <w:rsid w:val="00F61519"/>
    <w:rsid w:val="00F61E4C"/>
    <w:rsid w:val="00F61EFF"/>
    <w:rsid w:val="00F620AD"/>
    <w:rsid w:val="00F62457"/>
    <w:rsid w:val="00F62473"/>
    <w:rsid w:val="00F62972"/>
    <w:rsid w:val="00F629B6"/>
    <w:rsid w:val="00F63178"/>
    <w:rsid w:val="00F63899"/>
    <w:rsid w:val="00F6462F"/>
    <w:rsid w:val="00F64752"/>
    <w:rsid w:val="00F647C8"/>
    <w:rsid w:val="00F64FCE"/>
    <w:rsid w:val="00F651C6"/>
    <w:rsid w:val="00F652A5"/>
    <w:rsid w:val="00F6550E"/>
    <w:rsid w:val="00F655FC"/>
    <w:rsid w:val="00F65992"/>
    <w:rsid w:val="00F6613C"/>
    <w:rsid w:val="00F66154"/>
    <w:rsid w:val="00F661FF"/>
    <w:rsid w:val="00F66D4E"/>
    <w:rsid w:val="00F66D9A"/>
    <w:rsid w:val="00F66E95"/>
    <w:rsid w:val="00F6763B"/>
    <w:rsid w:val="00F6765B"/>
    <w:rsid w:val="00F6766B"/>
    <w:rsid w:val="00F676C5"/>
    <w:rsid w:val="00F703FC"/>
    <w:rsid w:val="00F7045D"/>
    <w:rsid w:val="00F70953"/>
    <w:rsid w:val="00F70AE7"/>
    <w:rsid w:val="00F70C43"/>
    <w:rsid w:val="00F714C8"/>
    <w:rsid w:val="00F715FD"/>
    <w:rsid w:val="00F71925"/>
    <w:rsid w:val="00F71C3B"/>
    <w:rsid w:val="00F726A3"/>
    <w:rsid w:val="00F726FB"/>
    <w:rsid w:val="00F72711"/>
    <w:rsid w:val="00F72770"/>
    <w:rsid w:val="00F728C2"/>
    <w:rsid w:val="00F72944"/>
    <w:rsid w:val="00F7297C"/>
    <w:rsid w:val="00F72A3F"/>
    <w:rsid w:val="00F72CB0"/>
    <w:rsid w:val="00F73155"/>
    <w:rsid w:val="00F736F0"/>
    <w:rsid w:val="00F73A6B"/>
    <w:rsid w:val="00F73CC3"/>
    <w:rsid w:val="00F74F02"/>
    <w:rsid w:val="00F761D7"/>
    <w:rsid w:val="00F76467"/>
    <w:rsid w:val="00F765BD"/>
    <w:rsid w:val="00F766FB"/>
    <w:rsid w:val="00F76EF0"/>
    <w:rsid w:val="00F770D4"/>
    <w:rsid w:val="00F77115"/>
    <w:rsid w:val="00F77466"/>
    <w:rsid w:val="00F774B3"/>
    <w:rsid w:val="00F77DF5"/>
    <w:rsid w:val="00F805A7"/>
    <w:rsid w:val="00F808B2"/>
    <w:rsid w:val="00F809D3"/>
    <w:rsid w:val="00F80B60"/>
    <w:rsid w:val="00F8164D"/>
    <w:rsid w:val="00F81BFD"/>
    <w:rsid w:val="00F81C21"/>
    <w:rsid w:val="00F81D3A"/>
    <w:rsid w:val="00F81E4F"/>
    <w:rsid w:val="00F81F38"/>
    <w:rsid w:val="00F81FA1"/>
    <w:rsid w:val="00F8297F"/>
    <w:rsid w:val="00F82C5B"/>
    <w:rsid w:val="00F82D37"/>
    <w:rsid w:val="00F8340A"/>
    <w:rsid w:val="00F836E9"/>
    <w:rsid w:val="00F838F0"/>
    <w:rsid w:val="00F839A3"/>
    <w:rsid w:val="00F84612"/>
    <w:rsid w:val="00F84C45"/>
    <w:rsid w:val="00F85118"/>
    <w:rsid w:val="00F85753"/>
    <w:rsid w:val="00F85FDD"/>
    <w:rsid w:val="00F864EF"/>
    <w:rsid w:val="00F8661C"/>
    <w:rsid w:val="00F86703"/>
    <w:rsid w:val="00F86DC0"/>
    <w:rsid w:val="00F8711E"/>
    <w:rsid w:val="00F87640"/>
    <w:rsid w:val="00F878D4"/>
    <w:rsid w:val="00F87DF0"/>
    <w:rsid w:val="00F87E5D"/>
    <w:rsid w:val="00F90092"/>
    <w:rsid w:val="00F900BF"/>
    <w:rsid w:val="00F904FB"/>
    <w:rsid w:val="00F90B70"/>
    <w:rsid w:val="00F91ACC"/>
    <w:rsid w:val="00F91FF8"/>
    <w:rsid w:val="00F928DB"/>
    <w:rsid w:val="00F92E39"/>
    <w:rsid w:val="00F939A0"/>
    <w:rsid w:val="00F93B6D"/>
    <w:rsid w:val="00F93BDE"/>
    <w:rsid w:val="00F93CA8"/>
    <w:rsid w:val="00F93CB6"/>
    <w:rsid w:val="00F93DFE"/>
    <w:rsid w:val="00F94CB7"/>
    <w:rsid w:val="00F94F22"/>
    <w:rsid w:val="00F9530C"/>
    <w:rsid w:val="00F95871"/>
    <w:rsid w:val="00F96775"/>
    <w:rsid w:val="00F96BD9"/>
    <w:rsid w:val="00F9713E"/>
    <w:rsid w:val="00F9728C"/>
    <w:rsid w:val="00F978A1"/>
    <w:rsid w:val="00FA07B1"/>
    <w:rsid w:val="00FA081A"/>
    <w:rsid w:val="00FA0963"/>
    <w:rsid w:val="00FA0B9F"/>
    <w:rsid w:val="00FA0EFA"/>
    <w:rsid w:val="00FA2F20"/>
    <w:rsid w:val="00FA3661"/>
    <w:rsid w:val="00FA3680"/>
    <w:rsid w:val="00FA3793"/>
    <w:rsid w:val="00FA3BFB"/>
    <w:rsid w:val="00FA3C86"/>
    <w:rsid w:val="00FA3EF4"/>
    <w:rsid w:val="00FA3FC0"/>
    <w:rsid w:val="00FA4844"/>
    <w:rsid w:val="00FA4BA8"/>
    <w:rsid w:val="00FA4FC0"/>
    <w:rsid w:val="00FA50B6"/>
    <w:rsid w:val="00FA53F5"/>
    <w:rsid w:val="00FA5511"/>
    <w:rsid w:val="00FA595E"/>
    <w:rsid w:val="00FA59EB"/>
    <w:rsid w:val="00FA5CF0"/>
    <w:rsid w:val="00FA612C"/>
    <w:rsid w:val="00FA6273"/>
    <w:rsid w:val="00FA63A4"/>
    <w:rsid w:val="00FA66D8"/>
    <w:rsid w:val="00FA696C"/>
    <w:rsid w:val="00FA710F"/>
    <w:rsid w:val="00FA72F8"/>
    <w:rsid w:val="00FA7F17"/>
    <w:rsid w:val="00FA7FDB"/>
    <w:rsid w:val="00FB09BB"/>
    <w:rsid w:val="00FB0DD3"/>
    <w:rsid w:val="00FB0E0A"/>
    <w:rsid w:val="00FB0EF9"/>
    <w:rsid w:val="00FB11F9"/>
    <w:rsid w:val="00FB1745"/>
    <w:rsid w:val="00FB1975"/>
    <w:rsid w:val="00FB1C45"/>
    <w:rsid w:val="00FB1D14"/>
    <w:rsid w:val="00FB206B"/>
    <w:rsid w:val="00FB2370"/>
    <w:rsid w:val="00FB2B2F"/>
    <w:rsid w:val="00FB2F66"/>
    <w:rsid w:val="00FB3066"/>
    <w:rsid w:val="00FB306C"/>
    <w:rsid w:val="00FB3120"/>
    <w:rsid w:val="00FB31EA"/>
    <w:rsid w:val="00FB3D2C"/>
    <w:rsid w:val="00FB425F"/>
    <w:rsid w:val="00FB448F"/>
    <w:rsid w:val="00FB44BD"/>
    <w:rsid w:val="00FB46BF"/>
    <w:rsid w:val="00FB470B"/>
    <w:rsid w:val="00FB493A"/>
    <w:rsid w:val="00FB4CCE"/>
    <w:rsid w:val="00FB5220"/>
    <w:rsid w:val="00FB52B4"/>
    <w:rsid w:val="00FB5B28"/>
    <w:rsid w:val="00FB5CDA"/>
    <w:rsid w:val="00FB60E0"/>
    <w:rsid w:val="00FB663C"/>
    <w:rsid w:val="00FB672B"/>
    <w:rsid w:val="00FB67D4"/>
    <w:rsid w:val="00FB6B31"/>
    <w:rsid w:val="00FB6E86"/>
    <w:rsid w:val="00FB77B8"/>
    <w:rsid w:val="00FB7D5D"/>
    <w:rsid w:val="00FC033E"/>
    <w:rsid w:val="00FC07E5"/>
    <w:rsid w:val="00FC12D1"/>
    <w:rsid w:val="00FC18D4"/>
    <w:rsid w:val="00FC1B04"/>
    <w:rsid w:val="00FC1B46"/>
    <w:rsid w:val="00FC226E"/>
    <w:rsid w:val="00FC2B4C"/>
    <w:rsid w:val="00FC2F4A"/>
    <w:rsid w:val="00FC30E8"/>
    <w:rsid w:val="00FC3BBC"/>
    <w:rsid w:val="00FC3E68"/>
    <w:rsid w:val="00FC4AA5"/>
    <w:rsid w:val="00FC4B17"/>
    <w:rsid w:val="00FC4DE4"/>
    <w:rsid w:val="00FC506A"/>
    <w:rsid w:val="00FC5227"/>
    <w:rsid w:val="00FC533E"/>
    <w:rsid w:val="00FC5725"/>
    <w:rsid w:val="00FC62A1"/>
    <w:rsid w:val="00FC68C5"/>
    <w:rsid w:val="00FC68E2"/>
    <w:rsid w:val="00FC6E76"/>
    <w:rsid w:val="00FC750F"/>
    <w:rsid w:val="00FC7E42"/>
    <w:rsid w:val="00FC7F73"/>
    <w:rsid w:val="00FD00D1"/>
    <w:rsid w:val="00FD08A5"/>
    <w:rsid w:val="00FD13E1"/>
    <w:rsid w:val="00FD146F"/>
    <w:rsid w:val="00FD1610"/>
    <w:rsid w:val="00FD1A39"/>
    <w:rsid w:val="00FD1E4C"/>
    <w:rsid w:val="00FD291A"/>
    <w:rsid w:val="00FD2C9E"/>
    <w:rsid w:val="00FD3076"/>
    <w:rsid w:val="00FD3C53"/>
    <w:rsid w:val="00FD4240"/>
    <w:rsid w:val="00FD4432"/>
    <w:rsid w:val="00FD4563"/>
    <w:rsid w:val="00FD493A"/>
    <w:rsid w:val="00FD4AA3"/>
    <w:rsid w:val="00FD5768"/>
    <w:rsid w:val="00FD5A1A"/>
    <w:rsid w:val="00FD5D5C"/>
    <w:rsid w:val="00FD6101"/>
    <w:rsid w:val="00FD612F"/>
    <w:rsid w:val="00FD6284"/>
    <w:rsid w:val="00FD69F4"/>
    <w:rsid w:val="00FD6CC8"/>
    <w:rsid w:val="00FE055F"/>
    <w:rsid w:val="00FE08BF"/>
    <w:rsid w:val="00FE0A9B"/>
    <w:rsid w:val="00FE0C8D"/>
    <w:rsid w:val="00FE1B47"/>
    <w:rsid w:val="00FE255A"/>
    <w:rsid w:val="00FE2638"/>
    <w:rsid w:val="00FE2D97"/>
    <w:rsid w:val="00FE2F61"/>
    <w:rsid w:val="00FE315D"/>
    <w:rsid w:val="00FE3549"/>
    <w:rsid w:val="00FE3A7C"/>
    <w:rsid w:val="00FE3AC0"/>
    <w:rsid w:val="00FE3C3E"/>
    <w:rsid w:val="00FE3C54"/>
    <w:rsid w:val="00FE3FFE"/>
    <w:rsid w:val="00FE451C"/>
    <w:rsid w:val="00FE4CC6"/>
    <w:rsid w:val="00FE4EC4"/>
    <w:rsid w:val="00FE4FCB"/>
    <w:rsid w:val="00FE50F8"/>
    <w:rsid w:val="00FE53E7"/>
    <w:rsid w:val="00FE5A33"/>
    <w:rsid w:val="00FE60A4"/>
    <w:rsid w:val="00FE6444"/>
    <w:rsid w:val="00FE6886"/>
    <w:rsid w:val="00FE6A2A"/>
    <w:rsid w:val="00FE6C07"/>
    <w:rsid w:val="00FE6CCF"/>
    <w:rsid w:val="00FE6D54"/>
    <w:rsid w:val="00FE7798"/>
    <w:rsid w:val="00FE7E96"/>
    <w:rsid w:val="00FF03F7"/>
    <w:rsid w:val="00FF04CB"/>
    <w:rsid w:val="00FF0A17"/>
    <w:rsid w:val="00FF0AF2"/>
    <w:rsid w:val="00FF1A64"/>
    <w:rsid w:val="00FF1C99"/>
    <w:rsid w:val="00FF21AD"/>
    <w:rsid w:val="00FF2ED1"/>
    <w:rsid w:val="00FF2F2C"/>
    <w:rsid w:val="00FF2F4C"/>
    <w:rsid w:val="00FF30AD"/>
    <w:rsid w:val="00FF332A"/>
    <w:rsid w:val="00FF37AA"/>
    <w:rsid w:val="00FF47BE"/>
    <w:rsid w:val="00FF4948"/>
    <w:rsid w:val="00FF6E04"/>
    <w:rsid w:val="00FF7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B0E893"/>
  <w15:docId w15:val="{D12A24AB-DB97-4AC1-847E-0F3B650DA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997"/>
    <w:pPr>
      <w:tabs>
        <w:tab w:val="left" w:pos="1440"/>
        <w:tab w:val="center" w:pos="4320"/>
        <w:tab w:val="right" w:pos="9072"/>
      </w:tabs>
      <w:snapToGrid w:val="0"/>
    </w:pPr>
    <w:rPr>
      <w:sz w:val="28"/>
    </w:rPr>
  </w:style>
  <w:style w:type="paragraph" w:styleId="Heading2">
    <w:name w:val="heading 2"/>
    <w:basedOn w:val="Normal"/>
    <w:next w:val="Normal"/>
    <w:link w:val="Heading2Char"/>
    <w:qFormat/>
    <w:rsid w:val="003B3997"/>
    <w:pPr>
      <w:keepNext/>
      <w:snapToGrid/>
      <w:outlineLvl w:val="1"/>
    </w:pPr>
    <w:rPr>
      <w:b/>
      <w:bCs/>
      <w:sz w:val="20"/>
      <w:szCs w:val="24"/>
    </w:rPr>
  </w:style>
  <w:style w:type="paragraph" w:styleId="Heading3">
    <w:name w:val="heading 3"/>
    <w:basedOn w:val="Normal"/>
    <w:next w:val="Normal"/>
    <w:link w:val="Heading3Char"/>
    <w:qFormat/>
    <w:rsid w:val="003B3997"/>
    <w:pPr>
      <w:keepNext/>
      <w:snapToGrid/>
      <w:jc w:val="center"/>
      <w:outlineLvl w:val="2"/>
    </w:pPr>
    <w:rPr>
      <w:b/>
      <w:b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B3997"/>
    <w:pPr>
      <w:tabs>
        <w:tab w:val="center" w:pos="4153"/>
        <w:tab w:val="right" w:pos="8306"/>
      </w:tabs>
      <w:jc w:val="center"/>
    </w:pPr>
    <w:rPr>
      <w:sz w:val="18"/>
    </w:rPr>
  </w:style>
  <w:style w:type="paragraph" w:customStyle="1" w:styleId="altd">
    <w:name w:val="altd"/>
    <w:basedOn w:val="Normal"/>
    <w:rsid w:val="003B3997"/>
    <w:pPr>
      <w:tabs>
        <w:tab w:val="clear" w:pos="1440"/>
        <w:tab w:val="left" w:pos="1418"/>
        <w:tab w:val="left" w:pos="2268"/>
        <w:tab w:val="left" w:pos="3119"/>
      </w:tabs>
      <w:overflowPunct w:val="0"/>
      <w:autoSpaceDE w:val="0"/>
      <w:autoSpaceDN w:val="0"/>
      <w:spacing w:before="600" w:line="600" w:lineRule="exact"/>
      <w:ind w:firstLine="1411"/>
    </w:pPr>
    <w:rPr>
      <w:rFonts w:eastAsia="MingLiU"/>
      <w:lang w:val="en-GB"/>
    </w:rPr>
  </w:style>
  <w:style w:type="paragraph" w:customStyle="1" w:styleId="normal1">
    <w:name w:val="normal1"/>
    <w:basedOn w:val="Normal"/>
    <w:rsid w:val="003B3997"/>
    <w:pPr>
      <w:tabs>
        <w:tab w:val="left" w:pos="1411"/>
      </w:tabs>
      <w:overflowPunct w:val="0"/>
      <w:autoSpaceDE w:val="0"/>
      <w:autoSpaceDN w:val="0"/>
      <w:spacing w:line="360" w:lineRule="auto"/>
      <w:jc w:val="center"/>
    </w:pPr>
    <w:rPr>
      <w:rFonts w:eastAsia="MingLiU"/>
      <w:b/>
      <w:caps/>
      <w:lang w:val="en-GB"/>
    </w:rPr>
  </w:style>
  <w:style w:type="paragraph" w:customStyle="1" w:styleId="normal2">
    <w:name w:val="normal2"/>
    <w:basedOn w:val="normal1"/>
    <w:rsid w:val="003B3997"/>
    <w:rPr>
      <w:b w:val="0"/>
    </w:rPr>
  </w:style>
  <w:style w:type="paragraph" w:customStyle="1" w:styleId="normal3">
    <w:name w:val="normal3"/>
    <w:basedOn w:val="Normal"/>
    <w:rsid w:val="003B3997"/>
    <w:pPr>
      <w:tabs>
        <w:tab w:val="center" w:pos="4500"/>
        <w:tab w:val="right" w:pos="9000"/>
      </w:tabs>
      <w:overflowPunct w:val="0"/>
      <w:autoSpaceDE w:val="0"/>
      <w:autoSpaceDN w:val="0"/>
      <w:spacing w:line="360" w:lineRule="auto"/>
    </w:pPr>
    <w:rPr>
      <w:rFonts w:eastAsia="MingLiU"/>
      <w:lang w:val="en-GB"/>
    </w:rPr>
  </w:style>
  <w:style w:type="paragraph" w:customStyle="1" w:styleId="normal4">
    <w:name w:val="normal4"/>
    <w:basedOn w:val="normal1"/>
    <w:next w:val="normal1"/>
    <w:rsid w:val="003B3997"/>
    <w:pPr>
      <w:spacing w:line="240" w:lineRule="auto"/>
      <w:jc w:val="right"/>
    </w:pPr>
    <w:rPr>
      <w:b w:val="0"/>
    </w:rPr>
  </w:style>
  <w:style w:type="paragraph" w:styleId="Footer">
    <w:name w:val="footer"/>
    <w:basedOn w:val="Normal"/>
    <w:semiHidden/>
    <w:rsid w:val="003B3997"/>
    <w:pPr>
      <w:tabs>
        <w:tab w:val="center" w:pos="4153"/>
        <w:tab w:val="right" w:pos="8306"/>
      </w:tabs>
    </w:pPr>
    <w:rPr>
      <w:sz w:val="20"/>
    </w:rPr>
  </w:style>
  <w:style w:type="character" w:styleId="PageNumber">
    <w:name w:val="page number"/>
    <w:basedOn w:val="DefaultParagraphFont"/>
    <w:semiHidden/>
    <w:rsid w:val="003B3997"/>
  </w:style>
  <w:style w:type="paragraph" w:customStyle="1" w:styleId="Draft">
    <w:name w:val="Draft"/>
    <w:basedOn w:val="Normal"/>
    <w:rsid w:val="003B3997"/>
    <w:pPr>
      <w:spacing w:after="440" w:line="600" w:lineRule="exact"/>
    </w:pPr>
  </w:style>
  <w:style w:type="paragraph" w:customStyle="1" w:styleId="Final">
    <w:name w:val="Final"/>
    <w:basedOn w:val="Draft"/>
    <w:qFormat/>
    <w:rsid w:val="00E34DAB"/>
    <w:pPr>
      <w:spacing w:line="360" w:lineRule="auto"/>
      <w:jc w:val="both"/>
    </w:pPr>
  </w:style>
  <w:style w:type="paragraph" w:customStyle="1" w:styleId="Quotation">
    <w:name w:val="Quotation"/>
    <w:basedOn w:val="Normal"/>
    <w:rsid w:val="007D6CF2"/>
    <w:pPr>
      <w:tabs>
        <w:tab w:val="left" w:pos="1872"/>
        <w:tab w:val="left" w:pos="2304"/>
      </w:tabs>
      <w:spacing w:before="240"/>
      <w:ind w:left="1440" w:right="720"/>
      <w:jc w:val="both"/>
    </w:pPr>
    <w:rPr>
      <w:kern w:val="2"/>
      <w:sz w:val="24"/>
    </w:rPr>
  </w:style>
  <w:style w:type="paragraph" w:customStyle="1" w:styleId="Hanging">
    <w:name w:val="Hanging"/>
    <w:basedOn w:val="Normal"/>
    <w:rsid w:val="00EB2901"/>
    <w:pPr>
      <w:snapToGrid/>
      <w:spacing w:before="120" w:line="440" w:lineRule="exact"/>
      <w:ind w:left="1440" w:hanging="720"/>
      <w:jc w:val="both"/>
    </w:pPr>
    <w:rPr>
      <w:kern w:val="2"/>
    </w:rPr>
  </w:style>
  <w:style w:type="paragraph" w:customStyle="1" w:styleId="hspace">
    <w:name w:val="hspace"/>
    <w:basedOn w:val="Normal"/>
    <w:rsid w:val="003B3997"/>
    <w:pPr>
      <w:spacing w:line="200" w:lineRule="exact"/>
    </w:pPr>
  </w:style>
  <w:style w:type="paragraph" w:styleId="Title">
    <w:name w:val="Title"/>
    <w:basedOn w:val="Normal"/>
    <w:qFormat/>
    <w:rsid w:val="003B3997"/>
    <w:pPr>
      <w:tabs>
        <w:tab w:val="clear" w:pos="4320"/>
        <w:tab w:val="clear" w:pos="9072"/>
        <w:tab w:val="center" w:pos="4440"/>
        <w:tab w:val="right" w:pos="8928"/>
      </w:tabs>
      <w:snapToGrid/>
      <w:ind w:right="-429"/>
      <w:jc w:val="center"/>
    </w:pPr>
    <w:rPr>
      <w:b/>
      <w:kern w:val="2"/>
    </w:rPr>
  </w:style>
  <w:style w:type="paragraph" w:styleId="Subtitle">
    <w:name w:val="Subtitle"/>
    <w:basedOn w:val="Normal"/>
    <w:qFormat/>
    <w:rsid w:val="003B3997"/>
    <w:pPr>
      <w:tabs>
        <w:tab w:val="clear" w:pos="4320"/>
        <w:tab w:val="clear" w:pos="9072"/>
        <w:tab w:val="center" w:pos="4440"/>
        <w:tab w:val="right" w:pos="8928"/>
        <w:tab w:val="right" w:pos="9000"/>
      </w:tabs>
      <w:spacing w:line="360" w:lineRule="auto"/>
      <w:ind w:right="-547"/>
      <w:jc w:val="center"/>
    </w:pPr>
    <w:rPr>
      <w:b/>
      <w:kern w:val="2"/>
    </w:rPr>
  </w:style>
  <w:style w:type="paragraph" w:customStyle="1" w:styleId="H-1">
    <w:name w:val="H-1"/>
    <w:basedOn w:val="Normal"/>
    <w:rsid w:val="003B3997"/>
    <w:pPr>
      <w:keepNext/>
      <w:tabs>
        <w:tab w:val="clear" w:pos="1440"/>
        <w:tab w:val="clear" w:pos="9072"/>
      </w:tabs>
      <w:snapToGrid/>
      <w:spacing w:after="360"/>
    </w:pPr>
    <w:rPr>
      <w:i/>
      <w:kern w:val="2"/>
      <w:lang w:val="en-GB"/>
    </w:rPr>
  </w:style>
  <w:style w:type="paragraph" w:customStyle="1" w:styleId="H-2">
    <w:name w:val="H-2"/>
    <w:basedOn w:val="H-1"/>
    <w:rsid w:val="003B3997"/>
    <w:pPr>
      <w:ind w:left="720" w:hanging="720"/>
    </w:pPr>
  </w:style>
  <w:style w:type="paragraph" w:styleId="FootnoteText">
    <w:name w:val="footnote text"/>
    <w:basedOn w:val="Normal"/>
    <w:link w:val="FootnoteTextChar"/>
    <w:uiPriority w:val="99"/>
    <w:rsid w:val="003B3997"/>
    <w:pPr>
      <w:spacing w:after="20"/>
      <w:ind w:left="288" w:hanging="288"/>
    </w:pPr>
    <w:rPr>
      <w:sz w:val="24"/>
    </w:rPr>
  </w:style>
  <w:style w:type="character" w:styleId="FootnoteReference">
    <w:name w:val="footnote reference"/>
    <w:uiPriority w:val="99"/>
    <w:rsid w:val="003B3997"/>
    <w:rPr>
      <w:rFonts w:ascii="Times New Roman" w:hAnsi="Times New Roman"/>
      <w:sz w:val="28"/>
      <w:vertAlign w:val="superscript"/>
    </w:rPr>
  </w:style>
  <w:style w:type="table" w:styleId="TableGrid">
    <w:name w:val="Table Grid"/>
    <w:basedOn w:val="TableNormal"/>
    <w:rsid w:val="00A921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764BD5"/>
    <w:pPr>
      <w:numPr>
        <w:numId w:val="1"/>
      </w:numPr>
      <w:contextualSpacing/>
    </w:pPr>
  </w:style>
  <w:style w:type="paragraph" w:styleId="BalloonText">
    <w:name w:val="Balloon Text"/>
    <w:basedOn w:val="Normal"/>
    <w:link w:val="BalloonTextChar"/>
    <w:uiPriority w:val="99"/>
    <w:semiHidden/>
    <w:unhideWhenUsed/>
    <w:rsid w:val="009610B2"/>
    <w:rPr>
      <w:rFonts w:ascii="Tahoma" w:hAnsi="Tahoma" w:cs="Tahoma"/>
      <w:sz w:val="16"/>
      <w:szCs w:val="16"/>
    </w:rPr>
  </w:style>
  <w:style w:type="character" w:customStyle="1" w:styleId="BalloonTextChar">
    <w:name w:val="Balloon Text Char"/>
    <w:link w:val="BalloonText"/>
    <w:uiPriority w:val="99"/>
    <w:semiHidden/>
    <w:rsid w:val="009610B2"/>
    <w:rPr>
      <w:rFonts w:ascii="Tahoma" w:hAnsi="Tahoma" w:cs="Tahoma"/>
      <w:sz w:val="16"/>
      <w:szCs w:val="16"/>
    </w:rPr>
  </w:style>
  <w:style w:type="paragraph" w:styleId="NormalWeb">
    <w:name w:val="Normal (Web)"/>
    <w:basedOn w:val="Normal"/>
    <w:uiPriority w:val="99"/>
    <w:unhideWhenUsed/>
    <w:rsid w:val="002754E0"/>
    <w:pPr>
      <w:tabs>
        <w:tab w:val="clear" w:pos="1440"/>
        <w:tab w:val="clear" w:pos="4320"/>
        <w:tab w:val="clear" w:pos="9072"/>
      </w:tabs>
      <w:snapToGrid/>
      <w:spacing w:before="100" w:beforeAutospacing="1" w:after="100" w:afterAutospacing="1"/>
    </w:pPr>
    <w:rPr>
      <w:rFonts w:eastAsia="Times New Roman"/>
      <w:sz w:val="24"/>
      <w:szCs w:val="24"/>
    </w:rPr>
  </w:style>
  <w:style w:type="paragraph" w:customStyle="1" w:styleId="para">
    <w:name w:val="para"/>
    <w:rsid w:val="005B513F"/>
    <w:pPr>
      <w:numPr>
        <w:numId w:val="2"/>
      </w:numPr>
      <w:snapToGrid w:val="0"/>
      <w:spacing w:before="480" w:line="360" w:lineRule="auto"/>
      <w:jc w:val="both"/>
    </w:pPr>
    <w:rPr>
      <w:sz w:val="28"/>
      <w:lang w:val="en-GB"/>
    </w:rPr>
  </w:style>
  <w:style w:type="paragraph" w:customStyle="1" w:styleId="points">
    <w:name w:val="points"/>
    <w:basedOn w:val="para"/>
    <w:rsid w:val="003637DA"/>
    <w:pPr>
      <w:numPr>
        <w:numId w:val="0"/>
      </w:numPr>
      <w:tabs>
        <w:tab w:val="left" w:pos="1400"/>
        <w:tab w:val="left" w:pos="1960"/>
      </w:tabs>
      <w:spacing w:before="120"/>
      <w:ind w:left="1417" w:hanging="680"/>
    </w:pPr>
  </w:style>
  <w:style w:type="paragraph" w:customStyle="1" w:styleId="subheading">
    <w:name w:val="subheading"/>
    <w:next w:val="Normal"/>
    <w:rsid w:val="00063624"/>
    <w:pPr>
      <w:keepNext/>
      <w:snapToGrid w:val="0"/>
      <w:spacing w:before="600" w:after="120" w:line="360" w:lineRule="auto"/>
    </w:pPr>
    <w:rPr>
      <w:i/>
      <w:sz w:val="28"/>
      <w:lang w:eastAsia="zh-TW"/>
    </w:rPr>
  </w:style>
  <w:style w:type="character" w:customStyle="1" w:styleId="HeaderChar">
    <w:name w:val="Header Char"/>
    <w:link w:val="Header"/>
    <w:uiPriority w:val="99"/>
    <w:rsid w:val="00533724"/>
    <w:rPr>
      <w:sz w:val="18"/>
    </w:rPr>
  </w:style>
  <w:style w:type="paragraph" w:customStyle="1" w:styleId="j-draft">
    <w:name w:val="j-draft"/>
    <w:basedOn w:val="Normal"/>
    <w:rsid w:val="00E34DAB"/>
    <w:pPr>
      <w:numPr>
        <w:numId w:val="3"/>
      </w:numPr>
      <w:tabs>
        <w:tab w:val="clear" w:pos="4320"/>
        <w:tab w:val="clear" w:pos="9072"/>
      </w:tabs>
      <w:kinsoku w:val="0"/>
      <w:overflowPunct w:val="0"/>
      <w:autoSpaceDE w:val="0"/>
      <w:autoSpaceDN w:val="0"/>
      <w:adjustRightInd w:val="0"/>
      <w:spacing w:after="360" w:line="360" w:lineRule="auto"/>
      <w:jc w:val="both"/>
    </w:pPr>
    <w:rPr>
      <w:rFonts w:eastAsia="MingLiU"/>
      <w:snapToGrid w:val="0"/>
      <w:lang w:val="en-GB"/>
    </w:rPr>
  </w:style>
  <w:style w:type="paragraph" w:customStyle="1" w:styleId="Final1">
    <w:name w:val="Final 1"/>
    <w:basedOn w:val="Final"/>
    <w:qFormat/>
    <w:rsid w:val="007D6CF2"/>
    <w:pPr>
      <w:spacing w:after="0"/>
    </w:pPr>
    <w:rPr>
      <w:lang w:eastAsia="zh-TW"/>
    </w:rPr>
  </w:style>
  <w:style w:type="paragraph" w:customStyle="1" w:styleId="HangingEnd">
    <w:name w:val="Hanging End"/>
    <w:basedOn w:val="Hanging"/>
    <w:qFormat/>
    <w:rsid w:val="007D6CF2"/>
    <w:pPr>
      <w:numPr>
        <w:numId w:val="4"/>
      </w:numPr>
      <w:spacing w:after="560"/>
      <w:ind w:hanging="720"/>
    </w:pPr>
    <w:rPr>
      <w:lang w:eastAsia="zh-TW"/>
    </w:rPr>
  </w:style>
  <w:style w:type="paragraph" w:customStyle="1" w:styleId="QuotationEnd">
    <w:name w:val="Quotation End"/>
    <w:basedOn w:val="Quotation"/>
    <w:qFormat/>
    <w:rsid w:val="007D6CF2"/>
    <w:pPr>
      <w:tabs>
        <w:tab w:val="clear" w:pos="1872"/>
        <w:tab w:val="clear" w:pos="2304"/>
        <w:tab w:val="left" w:pos="2160"/>
      </w:tabs>
      <w:spacing w:after="560"/>
    </w:pPr>
    <w:rPr>
      <w:lang w:eastAsia="zh-TW"/>
    </w:rPr>
  </w:style>
  <w:style w:type="paragraph" w:styleId="ListParagraph">
    <w:name w:val="List Paragraph"/>
    <w:basedOn w:val="Normal"/>
    <w:uiPriority w:val="34"/>
    <w:qFormat/>
    <w:rsid w:val="0055552A"/>
    <w:pPr>
      <w:ind w:left="720"/>
    </w:pPr>
  </w:style>
  <w:style w:type="character" w:customStyle="1" w:styleId="FootnoteTextChar">
    <w:name w:val="Footnote Text Char"/>
    <w:link w:val="FootnoteText"/>
    <w:uiPriority w:val="99"/>
    <w:rsid w:val="004454EE"/>
    <w:rPr>
      <w:sz w:val="24"/>
    </w:rPr>
  </w:style>
  <w:style w:type="character" w:customStyle="1" w:styleId="Heading2Char">
    <w:name w:val="Heading 2 Char"/>
    <w:link w:val="Heading2"/>
    <w:rsid w:val="002C0268"/>
    <w:rPr>
      <w:b/>
      <w:bCs/>
      <w:szCs w:val="24"/>
    </w:rPr>
  </w:style>
  <w:style w:type="character" w:customStyle="1" w:styleId="Heading3Char">
    <w:name w:val="Heading 3 Char"/>
    <w:link w:val="Heading3"/>
    <w:rsid w:val="002C0268"/>
    <w:rPr>
      <w:b/>
      <w:bCs/>
      <w:szCs w:val="24"/>
    </w:rPr>
  </w:style>
  <w:style w:type="paragraph" w:customStyle="1" w:styleId="ar-heading1">
    <w:name w:val="ar-heading1"/>
    <w:basedOn w:val="Normal"/>
    <w:rsid w:val="009D1442"/>
    <w:pPr>
      <w:keepNext/>
      <w:spacing w:before="360" w:line="360" w:lineRule="auto"/>
    </w:pPr>
    <w:rPr>
      <w:rFonts w:ascii="宋体" w:hAnsi="宋体"/>
      <w:i/>
      <w:lang w:val="en-GB"/>
    </w:rPr>
  </w:style>
  <w:style w:type="character" w:customStyle="1" w:styleId="CharAttribute0">
    <w:name w:val="CharAttribute0"/>
    <w:rsid w:val="009D5D35"/>
    <w:rPr>
      <w:rFonts w:ascii="Times New Roman" w:eastAsia="Times New Roman"/>
    </w:rPr>
  </w:style>
  <w:style w:type="character" w:customStyle="1" w:styleId="ya-q-full-text1">
    <w:name w:val="ya-q-full-text1"/>
    <w:rsid w:val="004D63A7"/>
    <w:rPr>
      <w:color w:val="26282A"/>
      <w:sz w:val="23"/>
      <w:szCs w:val="23"/>
    </w:rPr>
  </w:style>
  <w:style w:type="character" w:styleId="CommentReference">
    <w:name w:val="annotation reference"/>
    <w:uiPriority w:val="99"/>
    <w:semiHidden/>
    <w:unhideWhenUsed/>
    <w:rsid w:val="00370C85"/>
    <w:rPr>
      <w:sz w:val="16"/>
      <w:szCs w:val="16"/>
    </w:rPr>
  </w:style>
  <w:style w:type="paragraph" w:styleId="CommentText">
    <w:name w:val="annotation text"/>
    <w:basedOn w:val="Normal"/>
    <w:link w:val="CommentTextChar"/>
    <w:uiPriority w:val="99"/>
    <w:semiHidden/>
    <w:unhideWhenUsed/>
    <w:rsid w:val="00370C85"/>
    <w:rPr>
      <w:sz w:val="20"/>
    </w:rPr>
  </w:style>
  <w:style w:type="character" w:customStyle="1" w:styleId="CommentTextChar">
    <w:name w:val="Comment Text Char"/>
    <w:basedOn w:val="DefaultParagraphFont"/>
    <w:link w:val="CommentText"/>
    <w:uiPriority w:val="99"/>
    <w:semiHidden/>
    <w:rsid w:val="00370C85"/>
  </w:style>
  <w:style w:type="paragraph" w:styleId="CommentSubject">
    <w:name w:val="annotation subject"/>
    <w:basedOn w:val="CommentText"/>
    <w:next w:val="CommentText"/>
    <w:link w:val="CommentSubjectChar"/>
    <w:uiPriority w:val="99"/>
    <w:semiHidden/>
    <w:unhideWhenUsed/>
    <w:rsid w:val="00370C85"/>
    <w:rPr>
      <w:b/>
      <w:bCs/>
    </w:rPr>
  </w:style>
  <w:style w:type="character" w:customStyle="1" w:styleId="CommentSubjectChar">
    <w:name w:val="Comment Subject Char"/>
    <w:link w:val="CommentSubject"/>
    <w:uiPriority w:val="99"/>
    <w:semiHidden/>
    <w:rsid w:val="00370C85"/>
    <w:rPr>
      <w:b/>
      <w:bCs/>
    </w:rPr>
  </w:style>
  <w:style w:type="character" w:styleId="Hyperlink">
    <w:name w:val="Hyperlink"/>
    <w:basedOn w:val="DefaultParagraphFont"/>
    <w:uiPriority w:val="99"/>
    <w:unhideWhenUsed/>
    <w:rsid w:val="00191E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928241">
      <w:bodyDiv w:val="1"/>
      <w:marLeft w:val="0"/>
      <w:marRight w:val="0"/>
      <w:marTop w:val="0"/>
      <w:marBottom w:val="0"/>
      <w:divBdr>
        <w:top w:val="none" w:sz="0" w:space="0" w:color="auto"/>
        <w:left w:val="none" w:sz="0" w:space="0" w:color="auto"/>
        <w:bottom w:val="none" w:sz="0" w:space="0" w:color="auto"/>
        <w:right w:val="none" w:sz="0" w:space="0" w:color="auto"/>
      </w:divBdr>
      <w:divsChild>
        <w:div w:id="2075809051">
          <w:marLeft w:val="0"/>
          <w:marRight w:val="0"/>
          <w:marTop w:val="0"/>
          <w:marBottom w:val="0"/>
          <w:divBdr>
            <w:top w:val="none" w:sz="0" w:space="0" w:color="auto"/>
            <w:left w:val="none" w:sz="0" w:space="0" w:color="auto"/>
            <w:bottom w:val="none" w:sz="0" w:space="0" w:color="auto"/>
            <w:right w:val="none" w:sz="0" w:space="0" w:color="auto"/>
          </w:divBdr>
        </w:div>
      </w:divsChild>
    </w:div>
    <w:div w:id="802112487">
      <w:bodyDiv w:val="1"/>
      <w:marLeft w:val="0"/>
      <w:marRight w:val="0"/>
      <w:marTop w:val="0"/>
      <w:marBottom w:val="0"/>
      <w:divBdr>
        <w:top w:val="none" w:sz="0" w:space="0" w:color="auto"/>
        <w:left w:val="none" w:sz="0" w:space="0" w:color="auto"/>
        <w:bottom w:val="none" w:sz="0" w:space="0" w:color="auto"/>
        <w:right w:val="none" w:sz="0" w:space="0" w:color="auto"/>
      </w:divBdr>
      <w:divsChild>
        <w:div w:id="807893475">
          <w:marLeft w:val="0"/>
          <w:marRight w:val="0"/>
          <w:marTop w:val="0"/>
          <w:marBottom w:val="0"/>
          <w:divBdr>
            <w:top w:val="none" w:sz="0" w:space="0" w:color="auto"/>
            <w:left w:val="none" w:sz="0" w:space="0" w:color="auto"/>
            <w:bottom w:val="none" w:sz="0" w:space="0" w:color="auto"/>
            <w:right w:val="none" w:sz="0" w:space="0" w:color="auto"/>
          </w:divBdr>
        </w:div>
      </w:divsChild>
    </w:div>
    <w:div w:id="908660251">
      <w:bodyDiv w:val="1"/>
      <w:marLeft w:val="0"/>
      <w:marRight w:val="0"/>
      <w:marTop w:val="0"/>
      <w:marBottom w:val="0"/>
      <w:divBdr>
        <w:top w:val="none" w:sz="0" w:space="0" w:color="auto"/>
        <w:left w:val="none" w:sz="0" w:space="0" w:color="auto"/>
        <w:bottom w:val="none" w:sz="0" w:space="0" w:color="auto"/>
        <w:right w:val="none" w:sz="0" w:space="0" w:color="auto"/>
      </w:divBdr>
      <w:divsChild>
        <w:div w:id="974264153">
          <w:marLeft w:val="0"/>
          <w:marRight w:val="0"/>
          <w:marTop w:val="0"/>
          <w:marBottom w:val="0"/>
          <w:divBdr>
            <w:top w:val="none" w:sz="0" w:space="0" w:color="auto"/>
            <w:left w:val="none" w:sz="0" w:space="0" w:color="auto"/>
            <w:bottom w:val="none" w:sz="0" w:space="0" w:color="auto"/>
            <w:right w:val="none" w:sz="0" w:space="0" w:color="auto"/>
          </w:divBdr>
        </w:div>
      </w:divsChild>
    </w:div>
    <w:div w:id="1846086993">
      <w:bodyDiv w:val="1"/>
      <w:marLeft w:val="0"/>
      <w:marRight w:val="0"/>
      <w:marTop w:val="0"/>
      <w:marBottom w:val="0"/>
      <w:divBdr>
        <w:top w:val="none" w:sz="0" w:space="0" w:color="auto"/>
        <w:left w:val="none" w:sz="0" w:space="0" w:color="auto"/>
        <w:bottom w:val="none" w:sz="0" w:space="0" w:color="auto"/>
        <w:right w:val="none" w:sz="0" w:space="0" w:color="auto"/>
      </w:divBdr>
      <w:divsChild>
        <w:div w:id="2141411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AB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5DD8F1-FE49-499A-A560-05A69CE14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ABC.dot</Template>
  <TotalTime>28</TotalTime>
  <Pages>13</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CACV</vt:lpstr>
    </vt:vector>
  </TitlesOfParts>
  <Company>Judiciary</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CACV</dc:title>
  <dc:subject/>
  <dc:creator>Jeannie MY MokSo</dc:creator>
  <cp:keywords/>
  <dc:description/>
  <cp:lastModifiedBy>Windows User</cp:lastModifiedBy>
  <cp:revision>97</cp:revision>
  <cp:lastPrinted>2022-12-21T07:23:00Z</cp:lastPrinted>
  <dcterms:created xsi:type="dcterms:W3CDTF">2022-12-19T02:16:00Z</dcterms:created>
  <dcterms:modified xsi:type="dcterms:W3CDTF">2022-12-21T08:29:00Z</dcterms:modified>
</cp:coreProperties>
</file>