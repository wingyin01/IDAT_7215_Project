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4041" w:rsidRDefault="00A34041" w:rsidP="00A34041">
      <w:pPr>
        <w:tabs>
          <w:tab w:val="clear" w:pos="1440"/>
          <w:tab w:val="clear" w:pos="4234"/>
        </w:tabs>
        <w:jc w:val="right"/>
        <w:rPr>
          <w:lang w:val="en-US"/>
        </w:rPr>
      </w:pPr>
      <w:r>
        <w:rPr>
          <w:rFonts w:hint="eastAsia"/>
          <w:lang w:val="en-US"/>
        </w:rPr>
        <w:t>CAC</w:t>
      </w:r>
      <w:r w:rsidR="007349A9">
        <w:rPr>
          <w:rFonts w:hint="eastAsia"/>
          <w:lang w:val="en-US"/>
        </w:rPr>
        <w:t>C</w:t>
      </w:r>
      <w:r>
        <w:rPr>
          <w:lang w:val="en-US"/>
        </w:rPr>
        <w:t> </w:t>
      </w:r>
      <w:r w:rsidR="00B13D57">
        <w:rPr>
          <w:lang w:val="en-US"/>
        </w:rPr>
        <w:t>14</w:t>
      </w:r>
      <w:r w:rsidR="00A03C9A">
        <w:rPr>
          <w:rFonts w:hint="eastAsia"/>
          <w:lang w:val="en-US"/>
        </w:rPr>
        <w:t>/201</w:t>
      </w:r>
      <w:r w:rsidR="00C70034">
        <w:rPr>
          <w:lang w:val="en-US"/>
        </w:rPr>
        <w:t>8</w:t>
      </w:r>
    </w:p>
    <w:p w:rsidR="008E6D45" w:rsidRPr="000B4268" w:rsidRDefault="0086566F" w:rsidP="00A34041">
      <w:pPr>
        <w:tabs>
          <w:tab w:val="clear" w:pos="1440"/>
          <w:tab w:val="clear" w:pos="4234"/>
        </w:tabs>
        <w:jc w:val="right"/>
        <w:rPr>
          <w:lang w:val="en-US"/>
        </w:rPr>
      </w:pPr>
      <w:r w:rsidRPr="0086566F">
        <w:rPr>
          <w:lang w:val="en-US"/>
        </w:rPr>
        <w:t>[2020] HKCA 655</w:t>
      </w:r>
    </w:p>
    <w:p w:rsidR="00A34041" w:rsidRDefault="00A34041" w:rsidP="00A34041">
      <w:pPr>
        <w:pStyle w:val="hspace"/>
      </w:pPr>
    </w:p>
    <w:p w:rsidR="00A34041" w:rsidRPr="00DB3B76" w:rsidRDefault="00A34041" w:rsidP="00A34041">
      <w:pPr>
        <w:spacing w:after="80"/>
        <w:jc w:val="center"/>
        <w:rPr>
          <w:b/>
        </w:rPr>
      </w:pPr>
      <w:r w:rsidRPr="00DB3B76">
        <w:rPr>
          <w:rFonts w:hint="eastAsia"/>
          <w:b/>
        </w:rPr>
        <w:t>IN THE HIGH COURT OF THE</w:t>
      </w:r>
    </w:p>
    <w:p w:rsidR="00A34041" w:rsidRPr="00DB3B76" w:rsidRDefault="00A34041" w:rsidP="00A34041">
      <w:pPr>
        <w:spacing w:after="80"/>
        <w:jc w:val="center"/>
        <w:rPr>
          <w:b/>
        </w:rPr>
      </w:pPr>
      <w:r w:rsidRPr="00DB3B76">
        <w:rPr>
          <w:rFonts w:hint="eastAsia"/>
          <w:b/>
        </w:rPr>
        <w:t>HONG KONG SPECIAL ADMINISTRATIVE REGION</w:t>
      </w:r>
    </w:p>
    <w:p w:rsidR="00A34041" w:rsidRPr="00DB3B76" w:rsidRDefault="00A34041" w:rsidP="00A34041">
      <w:pPr>
        <w:spacing w:after="80"/>
        <w:jc w:val="center"/>
        <w:rPr>
          <w:b/>
        </w:rPr>
      </w:pPr>
      <w:r>
        <w:rPr>
          <w:rFonts w:hint="eastAsia"/>
          <w:b/>
        </w:rPr>
        <w:t>COURT OF APPEAL</w:t>
      </w:r>
    </w:p>
    <w:p w:rsidR="00A34041" w:rsidRDefault="007349A9" w:rsidP="00A34041">
      <w:pPr>
        <w:spacing w:after="80"/>
        <w:jc w:val="center"/>
      </w:pPr>
      <w:r>
        <w:rPr>
          <w:rFonts w:hint="eastAsia"/>
        </w:rPr>
        <w:t>CRIMINAL</w:t>
      </w:r>
      <w:r w:rsidR="00A34041">
        <w:rPr>
          <w:rFonts w:hint="eastAsia"/>
        </w:rPr>
        <w:t xml:space="preserve"> APPEAL NO</w:t>
      </w:r>
      <w:r w:rsidR="00A03C9A">
        <w:rPr>
          <w:lang w:val="en-US"/>
        </w:rPr>
        <w:t> </w:t>
      </w:r>
      <w:r w:rsidR="00C70034">
        <w:rPr>
          <w:lang w:val="en-US"/>
        </w:rPr>
        <w:t>1</w:t>
      </w:r>
      <w:r w:rsidR="00B13D57">
        <w:rPr>
          <w:lang w:val="en-US"/>
        </w:rPr>
        <w:t>4</w:t>
      </w:r>
      <w:r w:rsidR="00A03C9A">
        <w:rPr>
          <w:rFonts w:hint="eastAsia"/>
        </w:rPr>
        <w:t xml:space="preserve"> OF 201</w:t>
      </w:r>
      <w:r w:rsidR="00C70034">
        <w:t>8</w:t>
      </w:r>
    </w:p>
    <w:p w:rsidR="00B13D57" w:rsidRPr="008A39B2" w:rsidRDefault="00B13D57" w:rsidP="00B13D57">
      <w:pPr>
        <w:pStyle w:val="normal3"/>
        <w:tabs>
          <w:tab w:val="clear" w:pos="4500"/>
          <w:tab w:val="clear" w:pos="9000"/>
        </w:tabs>
        <w:spacing w:after="0"/>
        <w:rPr>
          <w:b w:val="0"/>
          <w:bCs/>
          <w:spacing w:val="-4"/>
        </w:rPr>
      </w:pPr>
      <w:r w:rsidRPr="008A39B2">
        <w:rPr>
          <w:b w:val="0"/>
          <w:bCs/>
          <w:spacing w:val="-4"/>
        </w:rPr>
        <w:t xml:space="preserve">(on appeal from </w:t>
      </w:r>
      <w:r w:rsidRPr="008A39B2">
        <w:rPr>
          <w:rFonts w:eastAsia="宋体"/>
          <w:b w:val="0"/>
          <w:bCs/>
          <w:spacing w:val="-4"/>
          <w:lang w:eastAsia="zh-CN"/>
        </w:rPr>
        <w:t>HCCC NO</w:t>
      </w:r>
      <w:r w:rsidRPr="008A39B2">
        <w:rPr>
          <w:rFonts w:eastAsia="宋体"/>
          <w:b w:val="0"/>
          <w:bCs/>
          <w:spacing w:val="-4"/>
          <w:lang w:val="en-US" w:eastAsia="zh-CN"/>
        </w:rPr>
        <w:t> </w:t>
      </w:r>
      <w:r w:rsidRPr="008A39B2">
        <w:rPr>
          <w:rFonts w:eastAsia="宋体"/>
          <w:b w:val="0"/>
          <w:bCs/>
          <w:spacing w:val="-4"/>
          <w:lang w:eastAsia="zh-CN"/>
        </w:rPr>
        <w:t>457</w:t>
      </w:r>
      <w:r w:rsidRPr="008A39B2">
        <w:rPr>
          <w:b w:val="0"/>
          <w:bCs/>
          <w:spacing w:val="-4"/>
        </w:rPr>
        <w:t xml:space="preserve"> of </w:t>
      </w:r>
      <w:r w:rsidRPr="008A39B2">
        <w:rPr>
          <w:rFonts w:eastAsia="宋体"/>
          <w:b w:val="0"/>
          <w:bCs/>
          <w:spacing w:val="-4"/>
          <w:lang w:eastAsia="zh-CN"/>
        </w:rPr>
        <w:t>2015 &amp; HCCC No</w:t>
      </w:r>
      <w:r w:rsidRPr="008A39B2">
        <w:rPr>
          <w:rFonts w:eastAsia="宋体"/>
          <w:b w:val="0"/>
          <w:bCs/>
          <w:spacing w:val="-4"/>
          <w:lang w:val="en-US" w:eastAsia="zh-CN"/>
        </w:rPr>
        <w:t> </w:t>
      </w:r>
      <w:r w:rsidRPr="008A39B2">
        <w:rPr>
          <w:rFonts w:eastAsia="宋体"/>
          <w:b w:val="0"/>
          <w:bCs/>
          <w:spacing w:val="-4"/>
          <w:lang w:eastAsia="zh-CN"/>
        </w:rPr>
        <w:t>59 of 2016</w:t>
      </w:r>
      <w:r w:rsidRPr="008A39B2">
        <w:rPr>
          <w:b w:val="0"/>
          <w:bCs/>
          <w:spacing w:val="-4"/>
        </w:rPr>
        <w:t>)</w:t>
      </w:r>
    </w:p>
    <w:p w:rsidR="00DA5D28" w:rsidRDefault="00DA5D28" w:rsidP="00DA5D28">
      <w:pPr>
        <w:pStyle w:val="hspace"/>
      </w:pPr>
    </w:p>
    <w:p w:rsidR="00B13D57" w:rsidRDefault="00B13D57" w:rsidP="00DA5D28">
      <w:pPr>
        <w:pStyle w:val="hspace"/>
      </w:pPr>
    </w:p>
    <w:p w:rsidR="008A39B2" w:rsidRDefault="008A39B2" w:rsidP="00DA5D28">
      <w:pPr>
        <w:pStyle w:val="hspace"/>
      </w:pPr>
    </w:p>
    <w:p w:rsidR="00A34041" w:rsidRDefault="00A34041" w:rsidP="007349A9">
      <w:pPr>
        <w:pStyle w:val="hspace"/>
        <w:tabs>
          <w:tab w:val="clear" w:pos="1440"/>
        </w:tabs>
        <w:jc w:val="center"/>
      </w:pPr>
      <w:r>
        <w:rPr>
          <w:rFonts w:hint="eastAsia"/>
        </w:rPr>
        <w:t>-----------------</w:t>
      </w:r>
      <w:r>
        <w:t>-----</w:t>
      </w:r>
      <w:r>
        <w:rPr>
          <w:rFonts w:hint="eastAsia"/>
        </w:rPr>
        <w:t>--</w:t>
      </w:r>
    </w:p>
    <w:p w:rsidR="00A34041" w:rsidRDefault="00A34041" w:rsidP="00A34041"/>
    <w:p w:rsidR="00A34041" w:rsidRDefault="00A34041" w:rsidP="00A34041">
      <w:pPr>
        <w:rPr>
          <w:lang w:val="en-US"/>
        </w:rPr>
      </w:pPr>
      <w:r>
        <w:rPr>
          <w:lang w:val="en-US"/>
        </w:rPr>
        <w:t>BETWEEN</w:t>
      </w:r>
    </w:p>
    <w:p w:rsidR="008A39B2" w:rsidRDefault="008A39B2" w:rsidP="008A39B2">
      <w:pPr>
        <w:pStyle w:val="hspace"/>
        <w:rPr>
          <w:lang w:val="en-US"/>
        </w:rPr>
      </w:pPr>
    </w:p>
    <w:p w:rsidR="008A39B2" w:rsidRDefault="008A39B2" w:rsidP="008A39B2">
      <w:pPr>
        <w:pStyle w:val="hspace"/>
        <w:rPr>
          <w:lang w:val="en-US"/>
        </w:rPr>
      </w:pPr>
    </w:p>
    <w:p w:rsidR="00A34041" w:rsidRDefault="00A34041" w:rsidP="00A34041">
      <w:pPr>
        <w:tabs>
          <w:tab w:val="clear" w:pos="1440"/>
        </w:tabs>
      </w:pPr>
      <w:r>
        <w:tab/>
      </w:r>
      <w:r w:rsidR="007349A9">
        <w:rPr>
          <w:rFonts w:hint="eastAsia"/>
        </w:rPr>
        <w:t>HKSAR</w:t>
      </w:r>
      <w:r>
        <w:rPr>
          <w:rFonts w:hint="eastAsia"/>
        </w:rPr>
        <w:tab/>
      </w:r>
      <w:r w:rsidR="007349A9">
        <w:rPr>
          <w:rFonts w:hint="eastAsia"/>
        </w:rPr>
        <w:t>Respondent</w:t>
      </w:r>
    </w:p>
    <w:p w:rsidR="00A34041" w:rsidRDefault="00A34041" w:rsidP="008E6D45">
      <w:pPr>
        <w:pStyle w:val="hspace"/>
      </w:pPr>
    </w:p>
    <w:p w:rsidR="00A34041" w:rsidRDefault="00A34041" w:rsidP="008E6D45">
      <w:pPr>
        <w:pStyle w:val="hspace"/>
      </w:pPr>
    </w:p>
    <w:p w:rsidR="00A34041" w:rsidRDefault="00A34041" w:rsidP="00A34041">
      <w:pPr>
        <w:tabs>
          <w:tab w:val="clear" w:pos="1440"/>
        </w:tabs>
        <w:spacing w:after="120"/>
        <w:jc w:val="center"/>
      </w:pPr>
      <w:r>
        <w:rPr>
          <w:rFonts w:hint="eastAsia"/>
        </w:rPr>
        <w:t>and</w:t>
      </w:r>
    </w:p>
    <w:p w:rsidR="00A34041" w:rsidRDefault="00A34041" w:rsidP="008E6D45">
      <w:pPr>
        <w:pStyle w:val="hspace"/>
      </w:pPr>
    </w:p>
    <w:p w:rsidR="00A34041" w:rsidRDefault="00A34041" w:rsidP="008E6D45">
      <w:pPr>
        <w:pStyle w:val="hspace"/>
      </w:pPr>
    </w:p>
    <w:p w:rsidR="00B13D57" w:rsidRDefault="00B13D57" w:rsidP="00B13D57">
      <w:pPr>
        <w:pStyle w:val="sh"/>
        <w:tabs>
          <w:tab w:val="clear" w:pos="720"/>
          <w:tab w:val="clear" w:pos="1440"/>
        </w:tabs>
      </w:pPr>
      <w:r>
        <w:tab/>
        <w:t>MADUEKWE AKACHUKWU BELLAMINE</w:t>
      </w:r>
      <w:r>
        <w:tab/>
        <w:t>Applicant</w:t>
      </w:r>
    </w:p>
    <w:p w:rsidR="00557279" w:rsidRDefault="00B13D57" w:rsidP="00B13D57">
      <w:pPr>
        <w:pStyle w:val="sh"/>
        <w:tabs>
          <w:tab w:val="clear" w:pos="720"/>
          <w:tab w:val="clear" w:pos="1440"/>
        </w:tabs>
        <w:jc w:val="center"/>
      </w:pPr>
      <w:r>
        <w:t>alias TUNKARA OMAR</w:t>
      </w:r>
    </w:p>
    <w:p w:rsidR="00557279" w:rsidRDefault="00557279" w:rsidP="00557279">
      <w:pPr>
        <w:pStyle w:val="hspace"/>
      </w:pPr>
    </w:p>
    <w:p w:rsidR="00CB11DC" w:rsidRDefault="00CB11DC" w:rsidP="00CB11DC">
      <w:pPr>
        <w:pStyle w:val="hspace"/>
      </w:pPr>
    </w:p>
    <w:p w:rsidR="007349A9" w:rsidRDefault="007349A9" w:rsidP="007349A9">
      <w:pPr>
        <w:pStyle w:val="hspace"/>
        <w:tabs>
          <w:tab w:val="clear" w:pos="1440"/>
        </w:tabs>
        <w:jc w:val="center"/>
      </w:pPr>
      <w:r>
        <w:rPr>
          <w:rFonts w:hint="eastAsia"/>
        </w:rPr>
        <w:t>-----------------</w:t>
      </w:r>
      <w:r>
        <w:t>-----</w:t>
      </w:r>
      <w:r>
        <w:rPr>
          <w:rFonts w:hint="eastAsia"/>
        </w:rPr>
        <w:t>--</w:t>
      </w:r>
    </w:p>
    <w:p w:rsidR="008E6D45" w:rsidRDefault="008E6D45" w:rsidP="008E6D45">
      <w:pPr>
        <w:pStyle w:val="hspace"/>
        <w:rPr>
          <w:lang w:val="en-US"/>
        </w:rPr>
      </w:pPr>
    </w:p>
    <w:p w:rsidR="008A39B2" w:rsidRDefault="008A39B2" w:rsidP="008E6D45">
      <w:pPr>
        <w:pStyle w:val="hspace"/>
        <w:rPr>
          <w:lang w:val="en-US"/>
        </w:rPr>
      </w:pPr>
    </w:p>
    <w:p w:rsidR="007349A9" w:rsidRDefault="007349A9" w:rsidP="008E6D45">
      <w:pPr>
        <w:pStyle w:val="hspace"/>
        <w:rPr>
          <w:lang w:val="en-US"/>
        </w:rPr>
      </w:pPr>
    </w:p>
    <w:p w:rsidR="009159D8" w:rsidRDefault="00C70034" w:rsidP="009159D8">
      <w:pPr>
        <w:tabs>
          <w:tab w:val="clear" w:pos="1440"/>
        </w:tabs>
        <w:spacing w:after="120"/>
        <w:rPr>
          <w:lang w:val="en-US"/>
        </w:rPr>
      </w:pPr>
      <w:r>
        <w:rPr>
          <w:lang w:val="en-US"/>
        </w:rPr>
        <w:t xml:space="preserve">Before: Hon </w:t>
      </w:r>
      <w:proofErr w:type="spellStart"/>
      <w:r w:rsidR="009159D8" w:rsidRPr="00A03C9A">
        <w:rPr>
          <w:lang w:val="en-US"/>
        </w:rPr>
        <w:t>M</w:t>
      </w:r>
      <w:r w:rsidR="009159D8">
        <w:rPr>
          <w:rFonts w:hint="eastAsia"/>
          <w:lang w:val="en-US"/>
        </w:rPr>
        <w:t>cWalters</w:t>
      </w:r>
      <w:proofErr w:type="spellEnd"/>
      <w:r w:rsidR="009159D8">
        <w:rPr>
          <w:rFonts w:hint="eastAsia"/>
          <w:lang w:val="en-US"/>
        </w:rPr>
        <w:t xml:space="preserve"> </w:t>
      </w:r>
      <w:r w:rsidR="009159D8">
        <w:rPr>
          <w:lang w:val="en-US"/>
        </w:rPr>
        <w:t xml:space="preserve">JA </w:t>
      </w:r>
      <w:r>
        <w:rPr>
          <w:lang w:val="en-US"/>
        </w:rPr>
        <w:t xml:space="preserve">and </w:t>
      </w:r>
      <w:proofErr w:type="spellStart"/>
      <w:r>
        <w:rPr>
          <w:lang w:val="en-US"/>
        </w:rPr>
        <w:t>A</w:t>
      </w:r>
      <w:r w:rsidR="000D209F">
        <w:rPr>
          <w:lang w:val="en-US"/>
        </w:rPr>
        <w:t>nthea</w:t>
      </w:r>
      <w:proofErr w:type="spellEnd"/>
      <w:r>
        <w:rPr>
          <w:lang w:val="en-US"/>
        </w:rPr>
        <w:t xml:space="preserve"> Pang J </w:t>
      </w:r>
      <w:r w:rsidR="009159D8" w:rsidRPr="00A03C9A">
        <w:rPr>
          <w:rFonts w:hint="eastAsia"/>
          <w:lang w:val="en-US"/>
        </w:rPr>
        <w:t>in Court</w:t>
      </w:r>
    </w:p>
    <w:p w:rsidR="009159D8" w:rsidRDefault="009159D8" w:rsidP="009159D8">
      <w:pPr>
        <w:tabs>
          <w:tab w:val="clear" w:pos="1440"/>
        </w:tabs>
        <w:spacing w:after="120"/>
        <w:rPr>
          <w:lang w:val="en-US"/>
        </w:rPr>
      </w:pPr>
      <w:r>
        <w:rPr>
          <w:lang w:val="en-US"/>
        </w:rPr>
        <w:t>Date</w:t>
      </w:r>
      <w:r w:rsidR="00977E83">
        <w:rPr>
          <w:lang w:val="en-US"/>
        </w:rPr>
        <w:t>s</w:t>
      </w:r>
      <w:r>
        <w:rPr>
          <w:lang w:val="en-US"/>
        </w:rPr>
        <w:t xml:space="preserve"> of </w:t>
      </w:r>
      <w:r>
        <w:rPr>
          <w:rFonts w:hint="eastAsia"/>
          <w:lang w:val="en-US"/>
        </w:rPr>
        <w:t>H</w:t>
      </w:r>
      <w:r>
        <w:rPr>
          <w:lang w:val="en-US"/>
        </w:rPr>
        <w:t xml:space="preserve">earing: </w:t>
      </w:r>
      <w:r w:rsidR="00B13D57">
        <w:rPr>
          <w:lang w:val="en-US"/>
        </w:rPr>
        <w:t xml:space="preserve">14 November </w:t>
      </w:r>
      <w:r>
        <w:rPr>
          <w:lang w:val="en-US"/>
        </w:rPr>
        <w:t>2019</w:t>
      </w:r>
      <w:r w:rsidR="00BD77B7">
        <w:rPr>
          <w:lang w:val="en-US"/>
        </w:rPr>
        <w:t xml:space="preserve"> and 24 July 2020</w:t>
      </w:r>
    </w:p>
    <w:p w:rsidR="009159D8" w:rsidRDefault="009159D8" w:rsidP="009159D8">
      <w:pPr>
        <w:tabs>
          <w:tab w:val="clear" w:pos="1440"/>
        </w:tabs>
        <w:spacing w:after="120"/>
        <w:rPr>
          <w:lang w:val="en-US"/>
        </w:rPr>
      </w:pPr>
      <w:r>
        <w:rPr>
          <w:lang w:val="en-US"/>
        </w:rPr>
        <w:t>Date of Judgment:</w:t>
      </w:r>
      <w:r w:rsidR="00E15767">
        <w:rPr>
          <w:lang w:val="en-US"/>
        </w:rPr>
        <w:t xml:space="preserve"> </w:t>
      </w:r>
      <w:r w:rsidR="00BD77B7">
        <w:rPr>
          <w:lang w:val="en-US"/>
        </w:rPr>
        <w:t>24 July 2020</w:t>
      </w:r>
      <w:r w:rsidR="00C70034">
        <w:rPr>
          <w:lang w:val="en-US"/>
        </w:rPr>
        <w:t xml:space="preserve"> </w:t>
      </w:r>
    </w:p>
    <w:p w:rsidR="0083501C" w:rsidRDefault="0083501C" w:rsidP="0083501C">
      <w:pPr>
        <w:tabs>
          <w:tab w:val="clear" w:pos="1440"/>
        </w:tabs>
        <w:spacing w:after="120"/>
        <w:rPr>
          <w:lang w:val="en-US"/>
        </w:rPr>
      </w:pPr>
      <w:r>
        <w:rPr>
          <w:lang w:val="en-US"/>
        </w:rPr>
        <w:t xml:space="preserve">Date of </w:t>
      </w:r>
      <w:r w:rsidRPr="0083501C">
        <w:rPr>
          <w:lang w:val="en-US"/>
        </w:rPr>
        <w:t>Reasons for Judgment</w:t>
      </w:r>
      <w:r>
        <w:rPr>
          <w:lang w:val="en-US"/>
        </w:rPr>
        <w:t xml:space="preserve">: </w:t>
      </w:r>
      <w:r w:rsidR="00E2781F">
        <w:rPr>
          <w:lang w:val="en-US"/>
        </w:rPr>
        <w:t>6</w:t>
      </w:r>
      <w:r w:rsidR="0086566F">
        <w:rPr>
          <w:lang w:val="en-US"/>
        </w:rPr>
        <w:t xml:space="preserve"> August 2020</w:t>
      </w:r>
    </w:p>
    <w:p w:rsidR="006D206A" w:rsidRDefault="004B27D2" w:rsidP="006D206A">
      <w:pPr>
        <w:pStyle w:val="hspace"/>
        <w:keepNext/>
        <w:tabs>
          <w:tab w:val="clear" w:pos="1440"/>
        </w:tabs>
        <w:spacing w:before="440" w:after="120"/>
        <w:jc w:val="center"/>
        <w:rPr>
          <w:b/>
          <w:bCs/>
        </w:rPr>
      </w:pPr>
      <w:r>
        <w:rPr>
          <w:rFonts w:hint="eastAsia"/>
          <w:b/>
          <w:bCs/>
        </w:rPr>
        <w:t>________________</w:t>
      </w:r>
      <w:r w:rsidR="00E070E7">
        <w:rPr>
          <w:rFonts w:hint="eastAsia"/>
          <w:b/>
          <w:bCs/>
        </w:rPr>
        <w:t>_________</w:t>
      </w:r>
    </w:p>
    <w:p w:rsidR="006D206A" w:rsidRDefault="0083501C" w:rsidP="006D206A">
      <w:pPr>
        <w:keepNext/>
        <w:tabs>
          <w:tab w:val="clear" w:pos="1440"/>
        </w:tabs>
        <w:spacing w:before="320"/>
        <w:jc w:val="center"/>
      </w:pPr>
      <w:r>
        <w:t>REASONS FOR JUDGMENT</w:t>
      </w:r>
    </w:p>
    <w:p w:rsidR="00A34041" w:rsidRDefault="004B27D2" w:rsidP="00DA5D28">
      <w:pPr>
        <w:pStyle w:val="hspace"/>
        <w:keepNext/>
        <w:tabs>
          <w:tab w:val="clear" w:pos="1440"/>
        </w:tabs>
        <w:spacing w:after="640"/>
        <w:jc w:val="center"/>
        <w:rPr>
          <w:b/>
          <w:bCs/>
        </w:rPr>
      </w:pPr>
      <w:r>
        <w:rPr>
          <w:rFonts w:hint="eastAsia"/>
          <w:b/>
          <w:bCs/>
        </w:rPr>
        <w:t>________________</w:t>
      </w:r>
      <w:r w:rsidR="00E070E7">
        <w:rPr>
          <w:rFonts w:hint="eastAsia"/>
          <w:b/>
          <w:bCs/>
        </w:rPr>
        <w:t>_________</w:t>
      </w:r>
    </w:p>
    <w:p w:rsidR="00B01158" w:rsidRPr="006C2834" w:rsidRDefault="00B01158" w:rsidP="00210708">
      <w:pPr>
        <w:spacing w:after="440"/>
      </w:pPr>
      <w:r w:rsidRPr="006C2834">
        <w:t xml:space="preserve">Hon </w:t>
      </w:r>
      <w:proofErr w:type="spellStart"/>
      <w:r w:rsidRPr="006C2834">
        <w:t>McWalters</w:t>
      </w:r>
      <w:proofErr w:type="spellEnd"/>
      <w:r w:rsidRPr="006C2834">
        <w:t xml:space="preserve"> J</w:t>
      </w:r>
      <w:r>
        <w:rPr>
          <w:rFonts w:hint="eastAsia"/>
        </w:rPr>
        <w:t>A</w:t>
      </w:r>
      <w:r w:rsidRPr="006C2834">
        <w:t xml:space="preserve"> (giving the </w:t>
      </w:r>
      <w:r w:rsidR="0083501C">
        <w:t xml:space="preserve">Reasons for Judgment </w:t>
      </w:r>
      <w:r w:rsidRPr="006C2834">
        <w:t xml:space="preserve">of the </w:t>
      </w:r>
      <w:r w:rsidR="004F64B4">
        <w:rPr>
          <w:rFonts w:hint="eastAsia"/>
        </w:rPr>
        <w:t>c</w:t>
      </w:r>
      <w:r w:rsidRPr="006C2834">
        <w:t>ourt</w:t>
      </w:r>
      <w:r>
        <w:t>)</w:t>
      </w:r>
      <w:r w:rsidRPr="006C2834">
        <w:t>:</w:t>
      </w:r>
    </w:p>
    <w:p w:rsidR="00B13D57" w:rsidRPr="00373C1B" w:rsidRDefault="00381DFC" w:rsidP="00B13D57">
      <w:pPr>
        <w:pStyle w:val="Final"/>
        <w:rPr>
          <w:lang w:val="en-US"/>
        </w:rPr>
      </w:pPr>
      <w:r>
        <w:rPr>
          <w:lang w:val="en-US"/>
        </w:rPr>
        <w:t>T</w:t>
      </w:r>
      <w:r w:rsidR="00C70034">
        <w:t xml:space="preserve">he </w:t>
      </w:r>
      <w:r w:rsidR="00B13D57">
        <w:t xml:space="preserve">applicant </w:t>
      </w:r>
      <w:r w:rsidR="007B7BB3">
        <w:t>was jointly charged with one other with a single count of</w:t>
      </w:r>
      <w:r w:rsidR="007B7BB3" w:rsidRPr="007E6590">
        <w:t xml:space="preserve"> </w:t>
      </w:r>
      <w:r w:rsidR="007B7BB3" w:rsidRPr="00E15767">
        <w:t xml:space="preserve">trafficking in a dangerous drug, </w:t>
      </w:r>
      <w:r w:rsidR="007B7BB3">
        <w:t xml:space="preserve">namely, 1,309 </w:t>
      </w:r>
      <w:proofErr w:type="spellStart"/>
      <w:r w:rsidR="007B7BB3">
        <w:t>grammes</w:t>
      </w:r>
      <w:proofErr w:type="spellEnd"/>
      <w:r w:rsidR="007B7BB3">
        <w:t xml:space="preserve"> of a solid </w:t>
      </w:r>
      <w:r w:rsidR="007B7BB3">
        <w:lastRenderedPageBreak/>
        <w:t xml:space="preserve">containing 549 </w:t>
      </w:r>
      <w:proofErr w:type="spellStart"/>
      <w:r w:rsidR="007B7BB3">
        <w:rPr>
          <w:kern w:val="2"/>
          <w:lang w:val="en-US"/>
        </w:rPr>
        <w:t>grammes</w:t>
      </w:r>
      <w:proofErr w:type="spellEnd"/>
      <w:r w:rsidR="007B7BB3">
        <w:t xml:space="preserve"> of cocaine, c</w:t>
      </w:r>
      <w:r w:rsidR="007B7BB3" w:rsidRPr="00E15767">
        <w:t>ontrary to section 4(1)(a) and (3) of the Dangerous Drugs Ordinance, Cap 134</w:t>
      </w:r>
      <w:r w:rsidR="00BD77B7">
        <w:t>.</w:t>
      </w:r>
      <w:r w:rsidR="007B7BB3">
        <w:t xml:space="preserve"> </w:t>
      </w:r>
      <w:r w:rsidR="00BD77B7">
        <w:t xml:space="preserve"> O</w:t>
      </w:r>
      <w:r w:rsidR="007B7BB3">
        <w:t>n 3 August 2016</w:t>
      </w:r>
      <w:r w:rsidR="0039554D">
        <w:t>,</w:t>
      </w:r>
      <w:r w:rsidR="007B7BB3">
        <w:t xml:space="preserve"> the </w:t>
      </w:r>
      <w:r w:rsidR="007B7BB3" w:rsidRPr="005D3314">
        <w:rPr>
          <w:rFonts w:hint="eastAsia"/>
          <w:szCs w:val="28"/>
          <w:lang w:val="en-US"/>
        </w:rPr>
        <w:t>applicant</w:t>
      </w:r>
      <w:r w:rsidR="007B7BB3">
        <w:t xml:space="preserve"> and his co-accused </w:t>
      </w:r>
      <w:r w:rsidR="00BD77B7">
        <w:t xml:space="preserve">(D2) </w:t>
      </w:r>
      <w:r w:rsidR="007B7BB3">
        <w:t xml:space="preserve">both appeared </w:t>
      </w:r>
      <w:r w:rsidR="00B13D57">
        <w:t xml:space="preserve">before </w:t>
      </w:r>
      <w:r w:rsidR="0063687E">
        <w:t>DHCJ Lugar-</w:t>
      </w:r>
      <w:proofErr w:type="spellStart"/>
      <w:r w:rsidR="0063687E">
        <w:t>Mawson</w:t>
      </w:r>
      <w:proofErr w:type="spellEnd"/>
      <w:r w:rsidR="00B13D57">
        <w:t xml:space="preserve"> </w:t>
      </w:r>
      <w:r w:rsidR="007B7BB3">
        <w:t xml:space="preserve">and </w:t>
      </w:r>
      <w:r w:rsidR="009605F7">
        <w:t xml:space="preserve">both </w:t>
      </w:r>
      <w:r w:rsidR="007B7BB3">
        <w:t xml:space="preserve">pleaded guilty to the count.  </w:t>
      </w:r>
      <w:r w:rsidR="00E15767">
        <w:t xml:space="preserve">On </w:t>
      </w:r>
      <w:r w:rsidR="00E15767" w:rsidRPr="00E15767">
        <w:t>9 January 2018</w:t>
      </w:r>
      <w:r w:rsidR="0039554D">
        <w:t>,</w:t>
      </w:r>
      <w:r w:rsidR="00E15767">
        <w:t xml:space="preserve"> </w:t>
      </w:r>
      <w:r w:rsidR="007B7BB3">
        <w:t>t</w:t>
      </w:r>
      <w:r w:rsidR="00E15767">
        <w:t>he</w:t>
      </w:r>
      <w:r w:rsidR="00B13D57" w:rsidRPr="00E15767">
        <w:t xml:space="preserve"> </w:t>
      </w:r>
      <w:r w:rsidR="007B7BB3" w:rsidRPr="005D3314">
        <w:rPr>
          <w:rFonts w:hint="eastAsia"/>
          <w:szCs w:val="28"/>
          <w:lang w:val="en-US"/>
        </w:rPr>
        <w:t>applicant</w:t>
      </w:r>
      <w:r w:rsidR="007B7BB3">
        <w:t xml:space="preserve"> </w:t>
      </w:r>
      <w:r w:rsidR="00B13D57" w:rsidRPr="00E15767">
        <w:t>was sentenced</w:t>
      </w:r>
      <w:r w:rsidR="0063687E">
        <w:t xml:space="preserve"> by M Poon J (“the judge”)</w:t>
      </w:r>
      <w:r w:rsidR="00B13D57" w:rsidRPr="00E15767">
        <w:t xml:space="preserve"> to 14 yea</w:t>
      </w:r>
      <w:r w:rsidR="00E15767">
        <w:t>rs and 5 months’ imprisonment</w:t>
      </w:r>
      <w:r w:rsidR="007B7BB3">
        <w:t xml:space="preserve"> and </w:t>
      </w:r>
      <w:r w:rsidR="00BD77B7">
        <w:t>D2</w:t>
      </w:r>
      <w:r w:rsidR="007B7BB3">
        <w:t xml:space="preserve"> </w:t>
      </w:r>
      <w:r w:rsidR="00B13D57">
        <w:t>was sentenced to 11</w:t>
      </w:r>
      <w:r w:rsidR="00E15767">
        <w:rPr>
          <w:lang w:val="en-US"/>
        </w:rPr>
        <w:t> </w:t>
      </w:r>
      <w:r w:rsidR="00B13D57">
        <w:t>years’ imprisonment.</w:t>
      </w:r>
    </w:p>
    <w:p w:rsidR="00B13D57" w:rsidRDefault="00E15767" w:rsidP="00B13D57">
      <w:pPr>
        <w:pStyle w:val="Final"/>
        <w:rPr>
          <w:lang w:val="en-US"/>
        </w:rPr>
      </w:pPr>
      <w:r>
        <w:rPr>
          <w:lang w:val="en-US"/>
        </w:rPr>
        <w:t xml:space="preserve">The </w:t>
      </w:r>
      <w:r w:rsidRPr="00E15767">
        <w:rPr>
          <w:rFonts w:hint="eastAsia"/>
          <w:szCs w:val="28"/>
          <w:lang w:val="en-US"/>
        </w:rPr>
        <w:t>applicant</w:t>
      </w:r>
      <w:r>
        <w:rPr>
          <w:lang w:val="en-US"/>
        </w:rPr>
        <w:t xml:space="preserve"> </w:t>
      </w:r>
      <w:r w:rsidRPr="00E15767">
        <w:rPr>
          <w:lang w:val="en-US"/>
        </w:rPr>
        <w:t>subsequent</w:t>
      </w:r>
      <w:r>
        <w:rPr>
          <w:lang w:val="en-US"/>
        </w:rPr>
        <w:t xml:space="preserve">ly filed a </w:t>
      </w:r>
      <w:r w:rsidR="00B13D57">
        <w:t>Notice of Application for Leave to Ap</w:t>
      </w:r>
      <w:r>
        <w:t xml:space="preserve">peal against sentence (Form XI).  </w:t>
      </w:r>
      <w:r w:rsidR="00B13D57">
        <w:t xml:space="preserve">However, on 19 June 2018, </w:t>
      </w:r>
      <w:r w:rsidR="00BD77B7">
        <w:t>he</w:t>
      </w:r>
      <w:r w:rsidR="00B13D57">
        <w:t xml:space="preserve"> filed a Notice of Abandonment in respect of </w:t>
      </w:r>
      <w:r>
        <w:t>t</w:t>
      </w:r>
      <w:r w:rsidR="00B13D57">
        <w:t xml:space="preserve">his </w:t>
      </w:r>
      <w:r>
        <w:t>A</w:t>
      </w:r>
      <w:r w:rsidR="00B13D57">
        <w:t xml:space="preserve">pplication for </w:t>
      </w:r>
      <w:r>
        <w:t>L</w:t>
      </w:r>
      <w:r w:rsidR="00B13D57">
        <w:t xml:space="preserve">eave to </w:t>
      </w:r>
      <w:r>
        <w:t>A</w:t>
      </w:r>
      <w:r w:rsidR="00B13D57">
        <w:t xml:space="preserve">ppeal, as a </w:t>
      </w:r>
      <w:r>
        <w:t xml:space="preserve">consequence </w:t>
      </w:r>
      <w:r w:rsidR="00B13D57">
        <w:t>of which his appeal was dismissed pursuant to Rule 39 of the Criminal Appeal Rules, Cap 221A.</w:t>
      </w:r>
    </w:p>
    <w:p w:rsidR="00B13D57" w:rsidRPr="00E15767" w:rsidRDefault="00B13D57" w:rsidP="00E15767">
      <w:pPr>
        <w:pStyle w:val="Final"/>
      </w:pPr>
      <w:r w:rsidRPr="00E625CF">
        <w:rPr>
          <w:lang w:val="en-US"/>
        </w:rPr>
        <w:t>On 7 November 2018, the applica</w:t>
      </w:r>
      <w:r>
        <w:rPr>
          <w:lang w:val="en-US"/>
        </w:rPr>
        <w:t>nt</w:t>
      </w:r>
      <w:r w:rsidR="0063687E">
        <w:rPr>
          <w:lang w:val="en-US"/>
        </w:rPr>
        <w:t xml:space="preserve"> made and</w:t>
      </w:r>
      <w:r>
        <w:rPr>
          <w:lang w:val="en-US"/>
        </w:rPr>
        <w:t xml:space="preserve"> filed an af</w:t>
      </w:r>
      <w:r w:rsidR="00E15767">
        <w:rPr>
          <w:lang w:val="en-US"/>
        </w:rPr>
        <w:t xml:space="preserve">firmation </w:t>
      </w:r>
      <w:r w:rsidRPr="00E625CF">
        <w:rPr>
          <w:lang w:val="en-US"/>
        </w:rPr>
        <w:t xml:space="preserve">seeking to revive his application </w:t>
      </w:r>
      <w:r w:rsidR="00E15767">
        <w:rPr>
          <w:lang w:val="en-US"/>
        </w:rPr>
        <w:t xml:space="preserve">for leave to appeal his </w:t>
      </w:r>
      <w:r w:rsidR="00E15767" w:rsidRPr="00E15767">
        <w:rPr>
          <w:lang w:val="en-US"/>
        </w:rPr>
        <w:t>sentence</w:t>
      </w:r>
      <w:r w:rsidR="00E15767">
        <w:rPr>
          <w:lang w:val="en-US"/>
        </w:rPr>
        <w:t xml:space="preserve"> </w:t>
      </w:r>
      <w:r w:rsidRPr="00E625CF">
        <w:rPr>
          <w:lang w:val="en-US"/>
        </w:rPr>
        <w:t xml:space="preserve">by treating </w:t>
      </w:r>
      <w:r w:rsidRPr="00E15767">
        <w:t xml:space="preserve">his earlier abandonment </w:t>
      </w:r>
      <w:r w:rsidR="00E15767" w:rsidRPr="00E15767">
        <w:t xml:space="preserve">of it </w:t>
      </w:r>
      <w:r w:rsidRPr="00E15767">
        <w:t xml:space="preserve">as a nullity. </w:t>
      </w:r>
      <w:r w:rsidR="00E15767" w:rsidRPr="00E15767">
        <w:t xml:space="preserve"> He, thereafter, </w:t>
      </w:r>
      <w:r w:rsidRPr="00E15767">
        <w:t xml:space="preserve">filed two </w:t>
      </w:r>
      <w:r w:rsidR="00E15767" w:rsidRPr="00E15767">
        <w:t xml:space="preserve">further </w:t>
      </w:r>
      <w:r w:rsidRPr="00E15767">
        <w:t>affirmations</w:t>
      </w:r>
      <w:r w:rsidR="009605F7">
        <w:t xml:space="preserve"> with medical reports attached to them. </w:t>
      </w:r>
      <w:r w:rsidR="008023FA">
        <w:t xml:space="preserve"> </w:t>
      </w:r>
      <w:r w:rsidR="00E15767">
        <w:t xml:space="preserve">The </w:t>
      </w:r>
      <w:r w:rsidRPr="00E15767">
        <w:t xml:space="preserve">medical reports </w:t>
      </w:r>
      <w:r w:rsidR="00E15767">
        <w:t xml:space="preserve">were relied on </w:t>
      </w:r>
      <w:r w:rsidR="007B7BB3">
        <w:t xml:space="preserve">by the </w:t>
      </w:r>
      <w:r w:rsidR="007B7BB3" w:rsidRPr="005D3314">
        <w:rPr>
          <w:rFonts w:hint="eastAsia"/>
          <w:szCs w:val="28"/>
          <w:lang w:val="en-US"/>
        </w:rPr>
        <w:t>applicant</w:t>
      </w:r>
      <w:r w:rsidR="007B7BB3">
        <w:t xml:space="preserve"> </w:t>
      </w:r>
      <w:r w:rsidRPr="00E15767">
        <w:t xml:space="preserve">to show that his earlier abandonment was not the result of a deliberate and informed decision by him. </w:t>
      </w:r>
    </w:p>
    <w:p w:rsidR="00B13D57" w:rsidRPr="00733B8C" w:rsidRDefault="007B7BB3" w:rsidP="00E15767">
      <w:pPr>
        <w:pStyle w:val="Final"/>
        <w:rPr>
          <w:lang w:val="en-US"/>
        </w:rPr>
      </w:pPr>
      <w:r>
        <w:t>At the hearing of the application</w:t>
      </w:r>
      <w:r w:rsidR="0039554D">
        <w:t>,</w:t>
      </w:r>
      <w:r>
        <w:t xml:space="preserve"> </w:t>
      </w:r>
      <w:r w:rsidR="00B13D57" w:rsidRPr="00733B8C">
        <w:rPr>
          <w:lang w:val="en-US"/>
        </w:rPr>
        <w:t xml:space="preserve">we refused </w:t>
      </w:r>
      <w:r>
        <w:rPr>
          <w:lang w:val="en-US"/>
        </w:rPr>
        <w:t>it</w:t>
      </w:r>
      <w:r w:rsidR="009605F7">
        <w:rPr>
          <w:lang w:val="en-US"/>
        </w:rPr>
        <w:t>.</w:t>
      </w:r>
      <w:r w:rsidR="00B13D57" w:rsidRPr="00733B8C">
        <w:rPr>
          <w:lang w:val="en-US"/>
        </w:rPr>
        <w:t xml:space="preserve">  These are our reasons</w:t>
      </w:r>
      <w:r w:rsidR="009605F7">
        <w:rPr>
          <w:lang w:val="en-US"/>
        </w:rPr>
        <w:t xml:space="preserve"> for doing so</w:t>
      </w:r>
      <w:r w:rsidR="00B13D57" w:rsidRPr="00733B8C">
        <w:rPr>
          <w:lang w:val="en-US"/>
        </w:rPr>
        <w:t>.</w:t>
      </w:r>
    </w:p>
    <w:p w:rsidR="00B13D57" w:rsidRPr="000B2982" w:rsidRDefault="00B13D57" w:rsidP="00B13D57">
      <w:pPr>
        <w:pStyle w:val="H-1"/>
      </w:pPr>
      <w:r>
        <w:t xml:space="preserve">The </w:t>
      </w:r>
      <w:r w:rsidR="00E15767">
        <w:t>background to the offence</w:t>
      </w:r>
    </w:p>
    <w:p w:rsidR="00B13D57" w:rsidRDefault="00E15767" w:rsidP="00B13D57">
      <w:pPr>
        <w:pStyle w:val="Final"/>
      </w:pPr>
      <w:r>
        <w:t>The Summary of Facts</w:t>
      </w:r>
      <w:r w:rsidR="00BD77B7">
        <w:t>,</w:t>
      </w:r>
      <w:r>
        <w:t xml:space="preserve"> which was admitted by the </w:t>
      </w:r>
      <w:r w:rsidRPr="005D3314">
        <w:rPr>
          <w:rFonts w:hint="eastAsia"/>
          <w:szCs w:val="28"/>
          <w:lang w:val="en-US"/>
        </w:rPr>
        <w:t>applicant</w:t>
      </w:r>
      <w:r>
        <w:t xml:space="preserve"> and used for his sentencing</w:t>
      </w:r>
      <w:r w:rsidR="00BD77B7">
        <w:t>,</w:t>
      </w:r>
      <w:r>
        <w:t xml:space="preserve"> revealed that o</w:t>
      </w:r>
      <w:r w:rsidR="00B13D57">
        <w:t xml:space="preserve">n 24 April 2015, the applicant was observed by </w:t>
      </w:r>
      <w:r w:rsidR="0049704E">
        <w:t xml:space="preserve">police </w:t>
      </w:r>
      <w:r w:rsidR="00B13D57">
        <w:t xml:space="preserve">officers handing a white plastic shopping bag to D2 outside a shop on Cheung </w:t>
      </w:r>
      <w:proofErr w:type="spellStart"/>
      <w:r w:rsidR="00B13D57">
        <w:t>Sha</w:t>
      </w:r>
      <w:proofErr w:type="spellEnd"/>
      <w:r w:rsidR="00B13D57">
        <w:t xml:space="preserve"> Wan Road, Sham </w:t>
      </w:r>
      <w:proofErr w:type="spellStart"/>
      <w:r w:rsidR="00B13D57">
        <w:t>Shui</w:t>
      </w:r>
      <w:proofErr w:type="spellEnd"/>
      <w:r w:rsidR="00B13D57">
        <w:t xml:space="preserve"> Po. </w:t>
      </w:r>
      <w:r w:rsidR="008023FA">
        <w:t xml:space="preserve"> </w:t>
      </w:r>
      <w:r>
        <w:t xml:space="preserve">The </w:t>
      </w:r>
      <w:r>
        <w:rPr>
          <w:szCs w:val="28"/>
          <w:lang w:val="en-US"/>
        </w:rPr>
        <w:t>officer</w:t>
      </w:r>
      <w:r>
        <w:t xml:space="preserve">s then </w:t>
      </w:r>
      <w:r>
        <w:lastRenderedPageBreak/>
        <w:t xml:space="preserve">approached, stopped and </w:t>
      </w:r>
      <w:r>
        <w:rPr>
          <w:lang w:val="en-US"/>
        </w:rPr>
        <w:t>search</w:t>
      </w:r>
      <w:proofErr w:type="spellStart"/>
      <w:r>
        <w:t>ed</w:t>
      </w:r>
      <w:proofErr w:type="spellEnd"/>
      <w:r>
        <w:t xml:space="preserve"> both men.  They </w:t>
      </w:r>
      <w:r w:rsidR="00B13D57">
        <w:t>found a total of 549</w:t>
      </w:r>
      <w:r w:rsidR="00977E83">
        <w:rPr>
          <w:lang w:val="en-US"/>
        </w:rPr>
        <w:t> </w:t>
      </w:r>
      <w:proofErr w:type="spellStart"/>
      <w:r w:rsidR="00B13D57">
        <w:t>grammes</w:t>
      </w:r>
      <w:proofErr w:type="spellEnd"/>
      <w:r w:rsidR="00B13D57">
        <w:t xml:space="preserve"> of cocaine, wrapped in 74</w:t>
      </w:r>
      <w:r w:rsidR="00B13D57">
        <w:rPr>
          <w:lang w:val="en-US"/>
        </w:rPr>
        <w:t> </w:t>
      </w:r>
      <w:r w:rsidR="00B13D57">
        <w:t xml:space="preserve">plastic pellets in the shopping bag that D2 was </w:t>
      </w:r>
      <w:r>
        <w:t xml:space="preserve">by then </w:t>
      </w:r>
      <w:r w:rsidR="00B13D57">
        <w:t xml:space="preserve">holding. The street value of the cocaine was HK$1,500,114 at the time of its seizure. </w:t>
      </w:r>
    </w:p>
    <w:p w:rsidR="00B13D57" w:rsidRDefault="00B13D57" w:rsidP="0049704E">
      <w:pPr>
        <w:pStyle w:val="Final"/>
      </w:pPr>
      <w:r>
        <w:t xml:space="preserve">Under caution, both </w:t>
      </w:r>
      <w:r w:rsidR="00E15767">
        <w:t xml:space="preserve">the </w:t>
      </w:r>
      <w:r w:rsidR="00E15767" w:rsidRPr="005D3314">
        <w:rPr>
          <w:rFonts w:hint="eastAsia"/>
          <w:szCs w:val="28"/>
          <w:lang w:val="en-US"/>
        </w:rPr>
        <w:t>applicant</w:t>
      </w:r>
      <w:r w:rsidR="00E15767">
        <w:t xml:space="preserve"> and </w:t>
      </w:r>
      <w:r w:rsidR="00BD77B7">
        <w:t>D2</w:t>
      </w:r>
      <w:r w:rsidR="00A7300A">
        <w:t xml:space="preserve"> </w:t>
      </w:r>
      <w:r w:rsidR="00E15767">
        <w:t xml:space="preserve">denied </w:t>
      </w:r>
      <w:r w:rsidR="0049704E">
        <w:t xml:space="preserve">any involvement in </w:t>
      </w:r>
      <w:r w:rsidR="00E15767">
        <w:t xml:space="preserve">the offence but </w:t>
      </w:r>
      <w:r w:rsidR="0049704E">
        <w:t xml:space="preserve">in </w:t>
      </w:r>
      <w:r w:rsidR="00E15767">
        <w:t xml:space="preserve">the Summary of Facts </w:t>
      </w:r>
      <w:r w:rsidR="0049704E">
        <w:t>the applicant admitted having committed the offence.</w:t>
      </w:r>
    </w:p>
    <w:p w:rsidR="00B13D57" w:rsidRPr="0003320B" w:rsidRDefault="00A7300A" w:rsidP="00B13D57">
      <w:pPr>
        <w:pStyle w:val="H-1"/>
      </w:pPr>
      <w:r>
        <w:t>The p</w:t>
      </w:r>
      <w:r w:rsidR="00A71C5B">
        <w:t>rocedural history</w:t>
      </w:r>
      <w:r w:rsidR="0049704E">
        <w:t xml:space="preserve"> of the applicant’s case</w:t>
      </w:r>
    </w:p>
    <w:p w:rsidR="00B13D57" w:rsidRPr="0003320B" w:rsidRDefault="00B13D57" w:rsidP="00B13D57">
      <w:pPr>
        <w:pStyle w:val="Final"/>
      </w:pPr>
      <w:r w:rsidRPr="0003320B">
        <w:t xml:space="preserve">During </w:t>
      </w:r>
      <w:r w:rsidR="0049704E">
        <w:t>a</w:t>
      </w:r>
      <w:r w:rsidRPr="0003320B">
        <w:t xml:space="preserve"> pre-trial review on 7 June 2016</w:t>
      </w:r>
      <w:r w:rsidR="0063687E">
        <w:t xml:space="preserve"> before </w:t>
      </w:r>
      <w:proofErr w:type="spellStart"/>
      <w:r w:rsidR="0063687E">
        <w:t>Zervos</w:t>
      </w:r>
      <w:proofErr w:type="spellEnd"/>
      <w:r w:rsidR="0063687E">
        <w:t xml:space="preserve"> J, as </w:t>
      </w:r>
      <w:proofErr w:type="spellStart"/>
      <w:r w:rsidR="0063687E">
        <w:t>Zervos</w:t>
      </w:r>
      <w:proofErr w:type="spellEnd"/>
      <w:r w:rsidR="0063687E">
        <w:t xml:space="preserve"> JA then was</w:t>
      </w:r>
      <w:r w:rsidRPr="0003320B">
        <w:t xml:space="preserve">, the applicant and </w:t>
      </w:r>
      <w:r w:rsidR="00BD77B7">
        <w:t>D2</w:t>
      </w:r>
      <w:r w:rsidRPr="0003320B">
        <w:t>, through their legal representatives, indicated that they</w:t>
      </w:r>
      <w:r w:rsidR="00BD77B7">
        <w:t xml:space="preserve"> would</w:t>
      </w:r>
      <w:r w:rsidRPr="0003320B">
        <w:t xml:space="preserve"> maintain </w:t>
      </w:r>
      <w:r w:rsidR="00A7300A">
        <w:t xml:space="preserve">their </w:t>
      </w:r>
      <w:r w:rsidRPr="0003320B">
        <w:t>plea</w:t>
      </w:r>
      <w:r w:rsidR="00A7300A">
        <w:t>s</w:t>
      </w:r>
      <w:r w:rsidRPr="0003320B">
        <w:t xml:space="preserve"> of not guilty and would stand trial between 2 and 15 August 2016. </w:t>
      </w:r>
    </w:p>
    <w:p w:rsidR="00B13D57" w:rsidRDefault="00A7300A" w:rsidP="00B13D57">
      <w:pPr>
        <w:pStyle w:val="Final"/>
      </w:pPr>
      <w:r>
        <w:t xml:space="preserve">However, </w:t>
      </w:r>
      <w:r w:rsidR="00B13D57" w:rsidRPr="0003320B">
        <w:t>counsel f</w:t>
      </w:r>
      <w:r w:rsidR="00BD77B7">
        <w:t>or</w:t>
      </w:r>
      <w:r w:rsidR="00B13D57" w:rsidRPr="0003320B">
        <w:t xml:space="preserve"> the applicant </w:t>
      </w:r>
      <w:r w:rsidR="0049704E">
        <w:t>subsequently</w:t>
      </w:r>
      <w:r w:rsidR="0049704E" w:rsidRPr="0003320B">
        <w:t xml:space="preserve"> </w:t>
      </w:r>
      <w:r w:rsidR="0049704E">
        <w:t xml:space="preserve">wrote to the court informing it </w:t>
      </w:r>
      <w:r w:rsidR="00B13D57" w:rsidRPr="0003320B">
        <w:t xml:space="preserve">that the applicant would plead guilty on the first day of trial. </w:t>
      </w:r>
      <w:r w:rsidR="008023FA">
        <w:t xml:space="preserve"> </w:t>
      </w:r>
      <w:r w:rsidR="0049704E">
        <w:t xml:space="preserve">Those acting for </w:t>
      </w:r>
      <w:r w:rsidR="00BD77B7">
        <w:t>D2</w:t>
      </w:r>
      <w:r w:rsidR="00256553">
        <w:t xml:space="preserve"> indicated </w:t>
      </w:r>
      <w:r w:rsidR="00B13D57">
        <w:t xml:space="preserve">the same intention. </w:t>
      </w:r>
      <w:r w:rsidR="008023FA">
        <w:t xml:space="preserve"> </w:t>
      </w:r>
      <w:r w:rsidR="00B13D57">
        <w:t xml:space="preserve">On the day before the scheduled trial date, the applicant’s counsel wrote to the court again, </w:t>
      </w:r>
      <w:r w:rsidR="009605F7">
        <w:t>stating</w:t>
      </w:r>
      <w:r w:rsidR="00B13D57">
        <w:t xml:space="preserve"> that </w:t>
      </w:r>
      <w:r w:rsidR="004B00D3">
        <w:t>t</w:t>
      </w:r>
      <w:r w:rsidR="00B13D57">
        <w:t xml:space="preserve">he </w:t>
      </w:r>
      <w:r w:rsidR="004B00D3" w:rsidRPr="005D3314">
        <w:rPr>
          <w:rFonts w:hint="eastAsia"/>
          <w:szCs w:val="28"/>
          <w:lang w:val="en-US"/>
        </w:rPr>
        <w:t>applicant</w:t>
      </w:r>
      <w:r w:rsidR="004B00D3">
        <w:t xml:space="preserve"> </w:t>
      </w:r>
      <w:r w:rsidR="00B13D57">
        <w:t>wished to provide assistance to the prosecution</w:t>
      </w:r>
      <w:r w:rsidR="009605F7">
        <w:t>.</w:t>
      </w:r>
      <w:r w:rsidR="00B13D57">
        <w:t xml:space="preserve"> </w:t>
      </w:r>
    </w:p>
    <w:p w:rsidR="00B13D57" w:rsidRDefault="00B13D57" w:rsidP="00835001">
      <w:pPr>
        <w:pStyle w:val="Final"/>
      </w:pPr>
      <w:r>
        <w:t xml:space="preserve">On 3 August 2016, both </w:t>
      </w:r>
      <w:r w:rsidR="00B13C43">
        <w:t xml:space="preserve">the </w:t>
      </w:r>
      <w:r w:rsidR="00B13C43" w:rsidRPr="0049704E">
        <w:rPr>
          <w:rFonts w:hint="eastAsia"/>
          <w:szCs w:val="28"/>
          <w:lang w:val="en-US"/>
        </w:rPr>
        <w:t>applicant</w:t>
      </w:r>
      <w:r w:rsidR="00B13C43">
        <w:t xml:space="preserve"> and D2 </w:t>
      </w:r>
      <w:r>
        <w:t xml:space="preserve">pleaded guilty </w:t>
      </w:r>
      <w:r w:rsidR="0049704E">
        <w:t xml:space="preserve">before </w:t>
      </w:r>
      <w:r w:rsidR="0063687E">
        <w:t>DHCJ Lugar-</w:t>
      </w:r>
      <w:proofErr w:type="spellStart"/>
      <w:r w:rsidR="0063687E">
        <w:t>Mawson</w:t>
      </w:r>
      <w:proofErr w:type="spellEnd"/>
      <w:r w:rsidR="0049704E">
        <w:t xml:space="preserve">, </w:t>
      </w:r>
      <w:r>
        <w:t xml:space="preserve">and admitted the </w:t>
      </w:r>
      <w:r w:rsidR="00B13C43">
        <w:t>Summary of Facts</w:t>
      </w:r>
      <w:r w:rsidR="0049704E">
        <w:t xml:space="preserve">. </w:t>
      </w:r>
      <w:r w:rsidR="002E03EA">
        <w:t xml:space="preserve"> </w:t>
      </w:r>
      <w:r w:rsidR="0049704E">
        <w:t>The applicant’s m</w:t>
      </w:r>
      <w:r>
        <w:t xml:space="preserve">itigation was reserved </w:t>
      </w:r>
      <w:r w:rsidR="00BD77B7">
        <w:t>until after the police had</w:t>
      </w:r>
      <w:r>
        <w:t xml:space="preserve"> obtain</w:t>
      </w:r>
      <w:r w:rsidR="00BD77B7">
        <w:t>ed</w:t>
      </w:r>
      <w:r>
        <w:t xml:space="preserve"> non-prejudicial statement</w:t>
      </w:r>
      <w:r w:rsidR="00256553">
        <w:t>s</w:t>
      </w:r>
      <w:r>
        <w:t xml:space="preserve"> from </w:t>
      </w:r>
      <w:r w:rsidR="0049704E">
        <w:t>him</w:t>
      </w:r>
      <w:r>
        <w:t xml:space="preserve">. </w:t>
      </w:r>
      <w:r w:rsidR="002E03EA">
        <w:t xml:space="preserve"> </w:t>
      </w:r>
      <w:r>
        <w:t xml:space="preserve">When </w:t>
      </w:r>
      <w:r w:rsidR="00B13C43">
        <w:t xml:space="preserve">the </w:t>
      </w:r>
      <w:r w:rsidR="00B13C43" w:rsidRPr="0049704E">
        <w:rPr>
          <w:rFonts w:hint="eastAsia"/>
          <w:szCs w:val="28"/>
          <w:lang w:val="en-US"/>
        </w:rPr>
        <w:t>applicant</w:t>
      </w:r>
      <w:r w:rsidR="00B13C43">
        <w:t xml:space="preserve"> learnt that the police had </w:t>
      </w:r>
      <w:r w:rsidR="00FA5EDA">
        <w:t xml:space="preserve">assessed </w:t>
      </w:r>
      <w:r w:rsidR="00256553">
        <w:t>his statement</w:t>
      </w:r>
      <w:r w:rsidR="00BD77B7">
        <w:t>s</w:t>
      </w:r>
      <w:r w:rsidR="00256553">
        <w:t xml:space="preserve"> to be </w:t>
      </w:r>
      <w:r w:rsidR="00B13C43">
        <w:t xml:space="preserve">of no practical value, he applied to reverse </w:t>
      </w:r>
      <w:r>
        <w:t xml:space="preserve">his guilty plea and discharged his counsel. </w:t>
      </w:r>
      <w:r w:rsidR="002E03EA">
        <w:t xml:space="preserve"> </w:t>
      </w:r>
      <w:r w:rsidR="0049704E">
        <w:t>He was thereafter represented by</w:t>
      </w:r>
      <w:r w:rsidR="002E03EA">
        <w:t xml:space="preserve"> </w:t>
      </w:r>
      <w:r>
        <w:t xml:space="preserve">Mr James McGowan </w:t>
      </w:r>
      <w:r w:rsidR="0049704E">
        <w:t xml:space="preserve">who informed </w:t>
      </w:r>
      <w:r w:rsidR="0063687E">
        <w:t>DHCJ Lugar-</w:t>
      </w:r>
      <w:proofErr w:type="spellStart"/>
      <w:r w:rsidR="0063687E">
        <w:t>Mawson</w:t>
      </w:r>
      <w:proofErr w:type="spellEnd"/>
      <w:r w:rsidR="0049704E">
        <w:t xml:space="preserve"> that issues </w:t>
      </w:r>
      <w:r w:rsidR="0049704E">
        <w:lastRenderedPageBreak/>
        <w:t>relating to the applicant’s mental condition and fitness to plead would have to be investigated by the court as part of the application to reverse his guilty plea</w:t>
      </w:r>
      <w:r>
        <w:t xml:space="preserve">. </w:t>
      </w:r>
      <w:r w:rsidR="008023FA">
        <w:t xml:space="preserve"> </w:t>
      </w:r>
      <w:r w:rsidR="00F90B79">
        <w:t xml:space="preserve">On </w:t>
      </w:r>
      <w:r w:rsidR="0063687E">
        <w:t xml:space="preserve">25 October 2016, </w:t>
      </w:r>
      <w:r w:rsidR="00F90B79">
        <w:t xml:space="preserve">the applicant’s case came on before </w:t>
      </w:r>
      <w:r w:rsidR="0063687E">
        <w:t>DHCJ Lugar-</w:t>
      </w:r>
      <w:proofErr w:type="spellStart"/>
      <w:r w:rsidR="0063687E">
        <w:t>Mawson</w:t>
      </w:r>
      <w:proofErr w:type="spellEnd"/>
      <w:r w:rsidR="00F90B79">
        <w:t xml:space="preserve"> wh</w:t>
      </w:r>
      <w:r w:rsidR="00FA5EDA">
        <w:t>o</w:t>
      </w:r>
      <w:r w:rsidR="00F90B79">
        <w:t xml:space="preserve"> ordered a psychiatric report on the applicant.</w:t>
      </w:r>
      <w:r w:rsidR="0063687E">
        <w:t xml:space="preserve"> </w:t>
      </w:r>
      <w:r w:rsidR="00267EC7">
        <w:t xml:space="preserve"> </w:t>
      </w:r>
      <w:r w:rsidR="0063687E">
        <w:t>A further hearing took place on 2 November 2017 before Li J for procedural matters to be addressed.</w:t>
      </w:r>
    </w:p>
    <w:p w:rsidR="00B13D57" w:rsidRPr="0003320B" w:rsidRDefault="00F90B79" w:rsidP="00B13D57">
      <w:pPr>
        <w:pStyle w:val="Final"/>
      </w:pPr>
      <w:r>
        <w:t>Finally, o</w:t>
      </w:r>
      <w:r w:rsidR="00B13D57">
        <w:t>n 15</w:t>
      </w:r>
      <w:r w:rsidR="003653B6">
        <w:rPr>
          <w:lang w:val="en-US"/>
        </w:rPr>
        <w:t> </w:t>
      </w:r>
      <w:r w:rsidR="00B13D57">
        <w:t xml:space="preserve">December 2017, Mr McGowan on behalf of the applicant withdrew the application </w:t>
      </w:r>
      <w:r w:rsidR="00256553">
        <w:t xml:space="preserve">to reverse </w:t>
      </w:r>
      <w:r w:rsidR="00B13D57">
        <w:t xml:space="preserve">plea and maintained </w:t>
      </w:r>
      <w:r w:rsidR="00256553">
        <w:t xml:space="preserve">the </w:t>
      </w:r>
      <w:r w:rsidR="00256553" w:rsidRPr="005D3314">
        <w:rPr>
          <w:rFonts w:hint="eastAsia"/>
          <w:szCs w:val="28"/>
          <w:lang w:val="en-US"/>
        </w:rPr>
        <w:t>applicant</w:t>
      </w:r>
      <w:r w:rsidR="00256553">
        <w:t xml:space="preserve">’s </w:t>
      </w:r>
      <w:r w:rsidR="00B13D57">
        <w:t xml:space="preserve">guilty plea. </w:t>
      </w:r>
      <w:r w:rsidR="008023FA">
        <w:t xml:space="preserve"> </w:t>
      </w:r>
      <w:r w:rsidR="00B13C43">
        <w:t xml:space="preserve">The case </w:t>
      </w:r>
      <w:r w:rsidR="00B13D57">
        <w:t xml:space="preserve">was </w:t>
      </w:r>
      <w:r w:rsidR="00B13C43">
        <w:t xml:space="preserve">then </w:t>
      </w:r>
      <w:r w:rsidR="00B13D57">
        <w:t xml:space="preserve">adjourned to 9 January 2018 for mitigation and sentence of both the applicant and </w:t>
      </w:r>
      <w:r w:rsidR="00BD77B7">
        <w:t>D2</w:t>
      </w:r>
      <w:r>
        <w:t>, at which time M</w:t>
      </w:r>
      <w:r w:rsidR="00977E83">
        <w:rPr>
          <w:lang w:val="en-US"/>
        </w:rPr>
        <w:t> </w:t>
      </w:r>
      <w:r>
        <w:t>Poon</w:t>
      </w:r>
      <w:r w:rsidR="00977E83">
        <w:rPr>
          <w:lang w:val="en-US"/>
        </w:rPr>
        <w:t> </w:t>
      </w:r>
      <w:r>
        <w:t>J took over this case</w:t>
      </w:r>
      <w:r w:rsidR="00B13D57">
        <w:t>.</w:t>
      </w:r>
    </w:p>
    <w:p w:rsidR="00B13D57" w:rsidRPr="00F60C7A" w:rsidRDefault="00B13D57" w:rsidP="00B13D57">
      <w:pPr>
        <w:pStyle w:val="H-1"/>
      </w:pPr>
      <w:r>
        <w:t>The mitigation</w:t>
      </w:r>
    </w:p>
    <w:p w:rsidR="00B13D57" w:rsidRDefault="00B13D57" w:rsidP="00BA27A9">
      <w:pPr>
        <w:pStyle w:val="Final"/>
      </w:pPr>
      <w:r>
        <w:t xml:space="preserve">The applicant </w:t>
      </w:r>
      <w:r w:rsidR="009605F7">
        <w:t xml:space="preserve">relied on the fact that he </w:t>
      </w:r>
      <w:r>
        <w:t>was of a clear record</w:t>
      </w:r>
      <w:r w:rsidR="009605F7">
        <w:t>,</w:t>
      </w:r>
      <w:r w:rsidR="00EA1AF2">
        <w:t xml:space="preserve"> </w:t>
      </w:r>
      <w:r>
        <w:t>was not a torture claimant</w:t>
      </w:r>
      <w:r w:rsidR="006A7A67">
        <w:rPr>
          <w:lang w:val="en-US"/>
        </w:rPr>
        <w:t>,</w:t>
      </w:r>
      <w:r>
        <w:t xml:space="preserve"> </w:t>
      </w:r>
      <w:r w:rsidR="009605F7">
        <w:t xml:space="preserve">albeit he </w:t>
      </w:r>
      <w:r>
        <w:t xml:space="preserve">had overstayed </w:t>
      </w:r>
      <w:r w:rsidR="0074547D">
        <w:t xml:space="preserve">in </w:t>
      </w:r>
      <w:r w:rsidR="0074547D" w:rsidRPr="009605F7">
        <w:rPr>
          <w:lang w:val="en-US" w:eastAsia="zh-TW"/>
        </w:rPr>
        <w:t>Hong Kong</w:t>
      </w:r>
      <w:r w:rsidR="009605F7" w:rsidRPr="009605F7">
        <w:rPr>
          <w:lang w:val="en-US" w:eastAsia="zh-TW"/>
        </w:rPr>
        <w:t xml:space="preserve">, and </w:t>
      </w:r>
      <w:r w:rsidR="0074547D">
        <w:t xml:space="preserve">had provided </w:t>
      </w:r>
      <w:r>
        <w:t xml:space="preserve">assistance to Father </w:t>
      </w:r>
      <w:proofErr w:type="spellStart"/>
      <w:r>
        <w:t>Wotherspoon’s</w:t>
      </w:r>
      <w:proofErr w:type="spellEnd"/>
      <w:r>
        <w:t xml:space="preserve"> letter-writing campaign</w:t>
      </w:r>
      <w:r w:rsidR="009605F7">
        <w:t>.</w:t>
      </w:r>
    </w:p>
    <w:p w:rsidR="00B13D57" w:rsidRPr="002703DE" w:rsidRDefault="00EA1AF2" w:rsidP="00EA1AF2">
      <w:pPr>
        <w:pStyle w:val="Final"/>
      </w:pPr>
      <w:r>
        <w:t>Mr McGowan</w:t>
      </w:r>
      <w:r w:rsidR="00B13D57">
        <w:t xml:space="preserve"> </w:t>
      </w:r>
      <w:r w:rsidR="0074547D">
        <w:t xml:space="preserve">also informed the </w:t>
      </w:r>
      <w:r w:rsidR="0074547D" w:rsidRPr="0074547D">
        <w:rPr>
          <w:kern w:val="2"/>
          <w:lang w:val="en-US"/>
        </w:rPr>
        <w:t>judge</w:t>
      </w:r>
      <w:r w:rsidR="0074547D">
        <w:t xml:space="preserve"> </w:t>
      </w:r>
      <w:r w:rsidR="00B13D57">
        <w:t xml:space="preserve">that the applicant would rely on entrapment </w:t>
      </w:r>
      <w:r w:rsidR="007657D1">
        <w:t xml:space="preserve">as a </w:t>
      </w:r>
      <w:r w:rsidR="007657D1">
        <w:rPr>
          <w:lang w:val="en-US"/>
        </w:rPr>
        <w:t>mitigating factor</w:t>
      </w:r>
      <w:r w:rsidR="00B13D57">
        <w:t>.</w:t>
      </w:r>
      <w:r w:rsidR="007657D1">
        <w:t xml:space="preserve"> </w:t>
      </w:r>
      <w:r w:rsidR="00B13D57">
        <w:t xml:space="preserve"> </w:t>
      </w:r>
      <w:r w:rsidR="0074547D">
        <w:t xml:space="preserve">He </w:t>
      </w:r>
      <w:r w:rsidR="00B13D57">
        <w:t xml:space="preserve">submitted that </w:t>
      </w:r>
      <w:r w:rsidR="0063687E">
        <w:t>the evidence suggested</w:t>
      </w:r>
      <w:r w:rsidR="00B13D57">
        <w:t xml:space="preserve"> that the applicant</w:t>
      </w:r>
      <w:r w:rsidR="007657D1">
        <w:t xml:space="preserve"> </w:t>
      </w:r>
      <w:r w:rsidR="00FA5EDA">
        <w:t xml:space="preserve">had </w:t>
      </w:r>
      <w:r w:rsidR="00B13D57">
        <w:t xml:space="preserve">only committed the offence as a result of </w:t>
      </w:r>
      <w:r w:rsidR="007657D1">
        <w:t xml:space="preserve">being </w:t>
      </w:r>
      <w:r w:rsidR="00B13D57">
        <w:t xml:space="preserve">set-up by </w:t>
      </w:r>
      <w:r w:rsidR="007657D1">
        <w:t>a</w:t>
      </w:r>
      <w:r w:rsidR="0074547D">
        <w:t xml:space="preserve"> </w:t>
      </w:r>
      <w:r w:rsidR="00B13D57">
        <w:t>police informant</w:t>
      </w:r>
      <w:r>
        <w:t>, an allegation that was denied by Mr</w:t>
      </w:r>
      <w:r w:rsidR="00977E83">
        <w:rPr>
          <w:lang w:val="en-US"/>
        </w:rPr>
        <w:t> </w:t>
      </w:r>
      <w:r w:rsidR="00977E83">
        <w:t>Andrew </w:t>
      </w:r>
      <w:proofErr w:type="spellStart"/>
      <w:r>
        <w:t>Raffell</w:t>
      </w:r>
      <w:proofErr w:type="spellEnd"/>
      <w:r>
        <w:t xml:space="preserve">, counsel on fiat for the prosecution. </w:t>
      </w:r>
      <w:r w:rsidR="002E03EA">
        <w:t xml:space="preserve"> </w:t>
      </w:r>
      <w:r w:rsidR="00FA5EDA">
        <w:t xml:space="preserve">Mr </w:t>
      </w:r>
      <w:proofErr w:type="spellStart"/>
      <w:r w:rsidR="00FA5EDA">
        <w:t>Raffell</w:t>
      </w:r>
      <w:proofErr w:type="spellEnd"/>
      <w:r>
        <w:t xml:space="preserve"> informed the court that the arrest of the applicant and D2 was the result of</w:t>
      </w:r>
      <w:r w:rsidR="00FA5EDA">
        <w:t xml:space="preserve"> an</w:t>
      </w:r>
      <w:r>
        <w:t xml:space="preserve"> internal police investigation and not </w:t>
      </w:r>
      <w:r w:rsidR="00FA5EDA">
        <w:t>from</w:t>
      </w:r>
      <w:r>
        <w:t xml:space="preserve"> information </w:t>
      </w:r>
      <w:r w:rsidR="00FA5EDA">
        <w:t>provided by</w:t>
      </w:r>
      <w:r>
        <w:t xml:space="preserve"> an informer.</w:t>
      </w:r>
      <w:r w:rsidR="00B13D57">
        <w:t xml:space="preserve"> </w:t>
      </w:r>
    </w:p>
    <w:p w:rsidR="00B13D57" w:rsidRDefault="00B13D57" w:rsidP="00EA1AF2">
      <w:pPr>
        <w:pStyle w:val="Final"/>
      </w:pPr>
      <w:r>
        <w:t xml:space="preserve">Mr McGowan also asked for a full one-third discount </w:t>
      </w:r>
      <w:r w:rsidR="0074547D">
        <w:t xml:space="preserve">to </w:t>
      </w:r>
      <w:r>
        <w:t xml:space="preserve">be given to the applicant as his plea, though not entered </w:t>
      </w:r>
      <w:r w:rsidR="0074547D">
        <w:t>at</w:t>
      </w:r>
      <w:r>
        <w:t xml:space="preserve"> the earliest </w:t>
      </w:r>
      <w:r>
        <w:lastRenderedPageBreak/>
        <w:t xml:space="preserve">opportunity, was before the Court of Appeal decision in </w:t>
      </w:r>
      <w:r w:rsidRPr="00176B5E">
        <w:rPr>
          <w:i/>
        </w:rPr>
        <w:t>HKSAR v Ngo Van Nam</w:t>
      </w:r>
      <w:r w:rsidR="0074547D" w:rsidRPr="0074547D">
        <w:rPr>
          <w:rStyle w:val="FootnoteReference"/>
        </w:rPr>
        <w:footnoteReference w:id="1"/>
      </w:r>
      <w:r w:rsidR="00F217B7">
        <w:t xml:space="preserve">, which </w:t>
      </w:r>
      <w:r w:rsidR="0074547D">
        <w:t xml:space="preserve">was handed down on </w:t>
      </w:r>
      <w:r>
        <w:t>2 September 2016</w:t>
      </w:r>
      <w:r w:rsidR="00F217B7">
        <w:t xml:space="preserve">, </w:t>
      </w:r>
      <w:r>
        <w:t xml:space="preserve">and on the ground that </w:t>
      </w:r>
      <w:r w:rsidR="0074547D">
        <w:t>t</w:t>
      </w:r>
      <w:r>
        <w:t xml:space="preserve">he </w:t>
      </w:r>
      <w:r w:rsidR="0074547D" w:rsidRPr="005D3314">
        <w:rPr>
          <w:rFonts w:hint="eastAsia"/>
          <w:szCs w:val="28"/>
          <w:lang w:val="en-US"/>
        </w:rPr>
        <w:t>applicant</w:t>
      </w:r>
      <w:r w:rsidR="0074547D">
        <w:t xml:space="preserve"> </w:t>
      </w:r>
      <w:r>
        <w:t xml:space="preserve">had a long history of psychiatric problems </w:t>
      </w:r>
      <w:r w:rsidR="0074547D">
        <w:t>since April</w:t>
      </w:r>
      <w:r w:rsidR="00977E83">
        <w:rPr>
          <w:lang w:val="en-US"/>
        </w:rPr>
        <w:t> </w:t>
      </w:r>
      <w:r w:rsidR="0074547D">
        <w:t xml:space="preserve">2016 </w:t>
      </w:r>
      <w:r>
        <w:t xml:space="preserve">that </w:t>
      </w:r>
      <w:r w:rsidR="0074547D">
        <w:t>intermittently affected him.</w:t>
      </w:r>
    </w:p>
    <w:p w:rsidR="00B13D57" w:rsidRPr="00016B96" w:rsidRDefault="00B13D57" w:rsidP="00B13D57">
      <w:pPr>
        <w:pStyle w:val="H-1"/>
      </w:pPr>
      <w:r>
        <w:t xml:space="preserve">The </w:t>
      </w:r>
      <w:r w:rsidR="00CB7E3B">
        <w:rPr>
          <w:lang w:val="en-US"/>
        </w:rPr>
        <w:t>judge</w:t>
      </w:r>
      <w:r w:rsidR="00CB7E3B">
        <w:t>’s Reasons for Sentence</w:t>
      </w:r>
    </w:p>
    <w:p w:rsidR="00B13D57" w:rsidRPr="007610B2" w:rsidRDefault="00B13D57" w:rsidP="00525206">
      <w:pPr>
        <w:pStyle w:val="Final"/>
      </w:pPr>
      <w:r w:rsidRPr="00CB7E3B">
        <w:rPr>
          <w:color w:val="000000"/>
          <w:szCs w:val="28"/>
        </w:rPr>
        <w:t xml:space="preserve">After setting out the background and </w:t>
      </w:r>
      <w:r>
        <w:t xml:space="preserve">the procedural history of the case, the judge </w:t>
      </w:r>
      <w:r w:rsidR="00CB7E3B">
        <w:t xml:space="preserve">addressed the allegation of </w:t>
      </w:r>
      <w:r>
        <w:t xml:space="preserve">entrapment </w:t>
      </w:r>
      <w:r w:rsidR="009605F7">
        <w:t xml:space="preserve">and </w:t>
      </w:r>
      <w:r w:rsidRPr="00CB7E3B">
        <w:rPr>
          <w:lang w:val="en-US"/>
        </w:rPr>
        <w:t xml:space="preserve">found </w:t>
      </w:r>
      <w:r w:rsidR="00CB7E3B">
        <w:rPr>
          <w:lang w:val="en-US"/>
        </w:rPr>
        <w:t xml:space="preserve">that there </w:t>
      </w:r>
      <w:r w:rsidR="009605F7">
        <w:rPr>
          <w:lang w:val="en-US"/>
        </w:rPr>
        <w:t xml:space="preserve">had been </w:t>
      </w:r>
      <w:r w:rsidR="00CB7E3B">
        <w:rPr>
          <w:lang w:val="en-US"/>
        </w:rPr>
        <w:t xml:space="preserve">no </w:t>
      </w:r>
      <w:r w:rsidRPr="00CB7E3B">
        <w:rPr>
          <w:lang w:val="en-US"/>
        </w:rPr>
        <w:t>entrapment</w:t>
      </w:r>
      <w:r w:rsidR="009605F7">
        <w:rPr>
          <w:lang w:val="en-US"/>
        </w:rPr>
        <w:t xml:space="preserve"> by the police</w:t>
      </w:r>
      <w:r w:rsidRPr="00CB7E3B">
        <w:rPr>
          <w:lang w:val="en-US"/>
        </w:rPr>
        <w:t>.</w:t>
      </w:r>
    </w:p>
    <w:p w:rsidR="00B13D57" w:rsidRPr="006A7A67" w:rsidRDefault="00B13D57" w:rsidP="00F34CDA">
      <w:pPr>
        <w:pStyle w:val="Final"/>
        <w:rPr>
          <w:lang w:val="en-US"/>
        </w:rPr>
      </w:pPr>
      <w:r>
        <w:t xml:space="preserve">The judge rejected the applicant’s claim that he had been experiencing psychiatric episodes which had affected the conduct </w:t>
      </w:r>
      <w:r w:rsidR="003D7583">
        <w:t xml:space="preserve">by him </w:t>
      </w:r>
      <w:r w:rsidR="00EA1AF2">
        <w:t>of his case</w:t>
      </w:r>
      <w:r w:rsidR="006A7A67">
        <w:t xml:space="preserve"> and </w:t>
      </w:r>
      <w:r w:rsidR="009605F7" w:rsidRPr="006A7A67">
        <w:rPr>
          <w:lang w:val="en-US"/>
        </w:rPr>
        <w:t>found</w:t>
      </w:r>
      <w:r w:rsidRPr="006A7A67">
        <w:rPr>
          <w:lang w:val="en-US"/>
        </w:rPr>
        <w:t xml:space="preserve"> that</w:t>
      </w:r>
      <w:r w:rsidR="006A7A67">
        <w:rPr>
          <w:lang w:val="en-US"/>
        </w:rPr>
        <w:t xml:space="preserve"> he had employed tactics that </w:t>
      </w:r>
      <w:r w:rsidRPr="006A7A67">
        <w:rPr>
          <w:lang w:val="en-US"/>
        </w:rPr>
        <w:t>had dragged</w:t>
      </w:r>
      <w:r w:rsidR="006A7A67">
        <w:rPr>
          <w:lang w:val="en-US"/>
        </w:rPr>
        <w:t xml:space="preserve"> the case</w:t>
      </w:r>
      <w:r w:rsidRPr="006A7A67">
        <w:rPr>
          <w:lang w:val="en-US"/>
        </w:rPr>
        <w:t xml:space="preserve"> on unnecessarily</w:t>
      </w:r>
      <w:r w:rsidR="006A7A67">
        <w:rPr>
          <w:lang w:val="en-US"/>
        </w:rPr>
        <w:t>.</w:t>
      </w:r>
      <w:r w:rsidRPr="006A7A67">
        <w:rPr>
          <w:lang w:val="en-US"/>
        </w:rPr>
        <w:t xml:space="preserve"> </w:t>
      </w:r>
      <w:r w:rsidR="008023FA">
        <w:rPr>
          <w:lang w:val="en-US"/>
        </w:rPr>
        <w:t xml:space="preserve"> </w:t>
      </w:r>
      <w:r w:rsidR="009605F7" w:rsidRPr="006A7A67">
        <w:rPr>
          <w:lang w:val="en-US"/>
        </w:rPr>
        <w:t>She was of the view that</w:t>
      </w:r>
      <w:r w:rsidRPr="006A7A67">
        <w:rPr>
          <w:lang w:val="en-US"/>
        </w:rPr>
        <w:t xml:space="preserve"> the assistance</w:t>
      </w:r>
      <w:r w:rsidR="00F217B7" w:rsidRPr="006A7A67">
        <w:rPr>
          <w:lang w:val="en-US"/>
        </w:rPr>
        <w:t xml:space="preserve"> </w:t>
      </w:r>
      <w:r w:rsidR="006A7A67">
        <w:rPr>
          <w:lang w:val="en-US"/>
        </w:rPr>
        <w:t>he</w:t>
      </w:r>
      <w:r w:rsidR="00F217B7" w:rsidRPr="006A7A67">
        <w:rPr>
          <w:lang w:val="en-US"/>
        </w:rPr>
        <w:t xml:space="preserve"> </w:t>
      </w:r>
      <w:r w:rsidRPr="006A7A67">
        <w:rPr>
          <w:lang w:val="en-US"/>
        </w:rPr>
        <w:t>gave to Father </w:t>
      </w:r>
      <w:proofErr w:type="spellStart"/>
      <w:r w:rsidRPr="006A7A67">
        <w:rPr>
          <w:lang w:val="en-US"/>
        </w:rPr>
        <w:t>Wotherspoon</w:t>
      </w:r>
      <w:proofErr w:type="spellEnd"/>
      <w:r w:rsidRPr="006A7A67">
        <w:rPr>
          <w:lang w:val="en-US"/>
        </w:rPr>
        <w:t xml:space="preserve"> did not </w:t>
      </w:r>
      <w:r w:rsidR="00F217B7" w:rsidRPr="006A7A67">
        <w:rPr>
          <w:lang w:val="en-US"/>
        </w:rPr>
        <w:t xml:space="preserve">warrant awarding </w:t>
      </w:r>
      <w:r w:rsidRPr="006A7A67">
        <w:rPr>
          <w:lang w:val="en-US"/>
        </w:rPr>
        <w:t>him any discount and even if it did, it would have been off</w:t>
      </w:r>
      <w:r w:rsidR="00BD77B7" w:rsidRPr="006A7A67">
        <w:rPr>
          <w:lang w:val="en-US"/>
        </w:rPr>
        <w:t>-set</w:t>
      </w:r>
      <w:r w:rsidRPr="006A7A67">
        <w:rPr>
          <w:lang w:val="en-US"/>
        </w:rPr>
        <w:t xml:space="preserve"> by the </w:t>
      </w:r>
      <w:r w:rsidR="003D7583" w:rsidRPr="006A7A67">
        <w:rPr>
          <w:lang w:val="en-US"/>
        </w:rPr>
        <w:t xml:space="preserve">delaying </w:t>
      </w:r>
      <w:r w:rsidRPr="006A7A67">
        <w:rPr>
          <w:lang w:val="en-US"/>
        </w:rPr>
        <w:t xml:space="preserve">tactics </w:t>
      </w:r>
      <w:r w:rsidR="00F217B7" w:rsidRPr="006A7A67">
        <w:rPr>
          <w:lang w:val="en-US"/>
        </w:rPr>
        <w:t xml:space="preserve">which he </w:t>
      </w:r>
      <w:r w:rsidR="003C16C0" w:rsidRPr="006A7A67">
        <w:rPr>
          <w:lang w:val="en-US"/>
        </w:rPr>
        <w:t xml:space="preserve">had </w:t>
      </w:r>
      <w:r w:rsidRPr="006A7A67">
        <w:rPr>
          <w:lang w:val="en-US"/>
        </w:rPr>
        <w:t xml:space="preserve">employed. </w:t>
      </w:r>
    </w:p>
    <w:p w:rsidR="00B13D57" w:rsidRPr="009605F7" w:rsidRDefault="009605F7" w:rsidP="000D1CAF">
      <w:pPr>
        <w:pStyle w:val="Final"/>
        <w:rPr>
          <w:lang w:val="en-US"/>
        </w:rPr>
      </w:pPr>
      <w:r>
        <w:t>The judge adopted 18 years’ imprisonment</w:t>
      </w:r>
      <w:r>
        <w:rPr>
          <w:rStyle w:val="FootnoteReference"/>
        </w:rPr>
        <w:footnoteReference w:id="2"/>
      </w:r>
      <w:r>
        <w:t xml:space="preserve"> as the starting point for the amount of cocaine in which the </w:t>
      </w:r>
      <w:r w:rsidRPr="009605F7">
        <w:rPr>
          <w:rFonts w:hint="eastAsia"/>
          <w:szCs w:val="28"/>
          <w:lang w:val="en-US"/>
        </w:rPr>
        <w:t>applicant</w:t>
      </w:r>
      <w:r>
        <w:t xml:space="preserve"> trafficked. </w:t>
      </w:r>
      <w:r w:rsidR="008023FA">
        <w:t xml:space="preserve"> </w:t>
      </w:r>
      <w:r w:rsidR="006A7A67">
        <w:rPr>
          <w:lang w:val="en-US"/>
        </w:rPr>
        <w:t>She then</w:t>
      </w:r>
      <w:r w:rsidR="003D7583" w:rsidRPr="009605F7">
        <w:rPr>
          <w:lang w:val="en-US"/>
        </w:rPr>
        <w:t xml:space="preserve"> allowed the </w:t>
      </w:r>
      <w:r w:rsidR="003D7583" w:rsidRPr="009605F7">
        <w:rPr>
          <w:rFonts w:hint="eastAsia"/>
          <w:szCs w:val="28"/>
          <w:lang w:val="en-US"/>
        </w:rPr>
        <w:t>applicant</w:t>
      </w:r>
      <w:r w:rsidR="00B13D57" w:rsidRPr="009605F7">
        <w:rPr>
          <w:lang w:val="en-US"/>
        </w:rPr>
        <w:t xml:space="preserve"> a discount of 20% for </w:t>
      </w:r>
      <w:r w:rsidR="003D7583" w:rsidRPr="009605F7">
        <w:rPr>
          <w:lang w:val="en-US"/>
        </w:rPr>
        <w:t xml:space="preserve">his </w:t>
      </w:r>
      <w:r w:rsidR="00B13D57" w:rsidRPr="009605F7">
        <w:rPr>
          <w:lang w:val="en-US"/>
        </w:rPr>
        <w:t xml:space="preserve">guilty plea and sentenced </w:t>
      </w:r>
      <w:r w:rsidR="003D7583" w:rsidRPr="009605F7">
        <w:rPr>
          <w:lang w:val="en-US"/>
        </w:rPr>
        <w:t xml:space="preserve">him </w:t>
      </w:r>
      <w:r w:rsidR="00B13D57" w:rsidRPr="009605F7">
        <w:rPr>
          <w:lang w:val="en-US"/>
        </w:rPr>
        <w:t>to 14 years and 5 months’ imprisonment.</w:t>
      </w:r>
    </w:p>
    <w:p w:rsidR="00B13D57" w:rsidRPr="00D45908" w:rsidRDefault="00B13D57" w:rsidP="00B13D57">
      <w:pPr>
        <w:pStyle w:val="H-1"/>
      </w:pPr>
      <w:r>
        <w:t>The a</w:t>
      </w:r>
      <w:proofErr w:type="spellStart"/>
      <w:r w:rsidRPr="00D45908">
        <w:rPr>
          <w:rFonts w:hint="eastAsia"/>
          <w:szCs w:val="28"/>
          <w:lang w:val="en-US"/>
        </w:rPr>
        <w:t>pplicant</w:t>
      </w:r>
      <w:proofErr w:type="spellEnd"/>
      <w:r w:rsidRPr="00D45908">
        <w:t xml:space="preserve">’s </w:t>
      </w:r>
      <w:r w:rsidRPr="00D45908">
        <w:rPr>
          <w:rFonts w:hint="eastAsia"/>
        </w:rPr>
        <w:t>ground</w:t>
      </w:r>
      <w:r w:rsidR="00D36F79">
        <w:t>s</w:t>
      </w:r>
      <w:r w:rsidRPr="00D45908">
        <w:rPr>
          <w:rFonts w:hint="eastAsia"/>
        </w:rPr>
        <w:t xml:space="preserve"> of appeal </w:t>
      </w:r>
      <w:r>
        <w:t>against sentence</w:t>
      </w:r>
    </w:p>
    <w:p w:rsidR="00B13D57" w:rsidRDefault="00B13D57" w:rsidP="00B13D57">
      <w:pPr>
        <w:pStyle w:val="Final"/>
        <w:rPr>
          <w:color w:val="000000"/>
          <w:szCs w:val="28"/>
        </w:rPr>
      </w:pPr>
      <w:r w:rsidRPr="00A614AC">
        <w:rPr>
          <w:color w:val="000000"/>
          <w:szCs w:val="28"/>
        </w:rPr>
        <w:t xml:space="preserve">The </w:t>
      </w:r>
      <w:r w:rsidRPr="00A614AC">
        <w:rPr>
          <w:rFonts w:hint="eastAsia"/>
          <w:color w:val="000000"/>
          <w:szCs w:val="28"/>
        </w:rPr>
        <w:t>applicant</w:t>
      </w:r>
      <w:r>
        <w:rPr>
          <w:color w:val="000000"/>
          <w:szCs w:val="28"/>
        </w:rPr>
        <w:t xml:space="preserve"> </w:t>
      </w:r>
      <w:r w:rsidR="006A7A67">
        <w:rPr>
          <w:color w:val="000000"/>
          <w:szCs w:val="28"/>
        </w:rPr>
        <w:t>was</w:t>
      </w:r>
      <w:r>
        <w:rPr>
          <w:color w:val="000000"/>
          <w:szCs w:val="28"/>
        </w:rPr>
        <w:t xml:space="preserve"> unrepresented</w:t>
      </w:r>
      <w:r w:rsidR="006A7A67">
        <w:rPr>
          <w:color w:val="000000"/>
          <w:szCs w:val="28"/>
        </w:rPr>
        <w:t xml:space="preserve"> at the hearing of his application</w:t>
      </w:r>
      <w:r>
        <w:rPr>
          <w:color w:val="000000"/>
          <w:szCs w:val="28"/>
        </w:rPr>
        <w:t xml:space="preserve">. </w:t>
      </w:r>
      <w:r w:rsidR="008023FA">
        <w:rPr>
          <w:color w:val="000000"/>
          <w:szCs w:val="28"/>
        </w:rPr>
        <w:t xml:space="preserve"> </w:t>
      </w:r>
      <w:r w:rsidRPr="00A614AC">
        <w:rPr>
          <w:color w:val="000000"/>
          <w:szCs w:val="28"/>
        </w:rPr>
        <w:t>In h</w:t>
      </w:r>
      <w:r>
        <w:rPr>
          <w:color w:val="000000"/>
          <w:szCs w:val="28"/>
        </w:rPr>
        <w:t>is Form XI,</w:t>
      </w:r>
      <w:r w:rsidRPr="00A614AC">
        <w:rPr>
          <w:color w:val="000000"/>
          <w:szCs w:val="28"/>
        </w:rPr>
        <w:t xml:space="preserve"> </w:t>
      </w:r>
      <w:r>
        <w:rPr>
          <w:color w:val="000000"/>
          <w:szCs w:val="28"/>
        </w:rPr>
        <w:t xml:space="preserve">he complained </w:t>
      </w:r>
      <w:r w:rsidR="00D36F79">
        <w:rPr>
          <w:color w:val="000000"/>
          <w:szCs w:val="28"/>
        </w:rPr>
        <w:t>that</w:t>
      </w:r>
      <w:r>
        <w:rPr>
          <w:color w:val="000000"/>
          <w:szCs w:val="28"/>
        </w:rPr>
        <w:t xml:space="preserve"> his sentence </w:t>
      </w:r>
      <w:r w:rsidR="00D36F79">
        <w:rPr>
          <w:color w:val="000000"/>
          <w:szCs w:val="28"/>
        </w:rPr>
        <w:t>is</w:t>
      </w:r>
      <w:r>
        <w:rPr>
          <w:color w:val="000000"/>
          <w:szCs w:val="28"/>
        </w:rPr>
        <w:t xml:space="preserve"> manifestly </w:t>
      </w:r>
      <w:r>
        <w:rPr>
          <w:color w:val="000000"/>
          <w:szCs w:val="28"/>
        </w:rPr>
        <w:lastRenderedPageBreak/>
        <w:t xml:space="preserve">excessive. </w:t>
      </w:r>
      <w:r w:rsidR="008023FA">
        <w:rPr>
          <w:color w:val="000000"/>
          <w:szCs w:val="28"/>
        </w:rPr>
        <w:t xml:space="preserve"> </w:t>
      </w:r>
      <w:r w:rsidR="009605F7">
        <w:rPr>
          <w:color w:val="000000"/>
          <w:szCs w:val="28"/>
        </w:rPr>
        <w:t>He is dissatisfied with the length of his sentence and feels that no account was taken of his remorse and assistance to the police.</w:t>
      </w:r>
    </w:p>
    <w:p w:rsidR="00B13D57" w:rsidRPr="00D45908" w:rsidRDefault="00B13D57" w:rsidP="00B13D57">
      <w:pPr>
        <w:pStyle w:val="H-1"/>
      </w:pPr>
      <w:r>
        <w:t>The a</w:t>
      </w:r>
      <w:r w:rsidRPr="00D45908">
        <w:t xml:space="preserve">pplication to treat the </w:t>
      </w:r>
      <w:r w:rsidR="00D61D0A">
        <w:t>N</w:t>
      </w:r>
      <w:r w:rsidRPr="00D45908">
        <w:t>otice of </w:t>
      </w:r>
      <w:bookmarkStart w:id="0" w:name="ctx1"/>
      <w:r w:rsidR="00D61D0A">
        <w:t>A</w:t>
      </w:r>
      <w:r w:rsidRPr="00D45908">
        <w:t>bandonment as nullity</w:t>
      </w:r>
      <w:bookmarkEnd w:id="0"/>
    </w:p>
    <w:p w:rsidR="00B13D57" w:rsidRPr="009605F7" w:rsidRDefault="00B13D57" w:rsidP="000203F4">
      <w:pPr>
        <w:pStyle w:val="Final"/>
        <w:rPr>
          <w:lang w:val="en-US"/>
        </w:rPr>
      </w:pPr>
      <w:r w:rsidRPr="009605F7">
        <w:rPr>
          <w:color w:val="000000"/>
          <w:szCs w:val="28"/>
        </w:rPr>
        <w:t>The applicant filed three affirmations in support of his application. In the 1</w:t>
      </w:r>
      <w:r w:rsidRPr="009605F7">
        <w:rPr>
          <w:color w:val="000000"/>
          <w:szCs w:val="28"/>
          <w:vertAlign w:val="superscript"/>
        </w:rPr>
        <w:t>st</w:t>
      </w:r>
      <w:r w:rsidRPr="009605F7">
        <w:rPr>
          <w:color w:val="000000"/>
          <w:szCs w:val="28"/>
        </w:rPr>
        <w:t xml:space="preserve"> affirmation </w:t>
      </w:r>
      <w:r w:rsidR="003C16C0" w:rsidRPr="009605F7">
        <w:rPr>
          <w:color w:val="000000"/>
          <w:szCs w:val="28"/>
        </w:rPr>
        <w:t xml:space="preserve">made and </w:t>
      </w:r>
      <w:r w:rsidRPr="009605F7">
        <w:rPr>
          <w:color w:val="000000"/>
          <w:szCs w:val="28"/>
        </w:rPr>
        <w:t xml:space="preserve">filed on 7 November 2018, </w:t>
      </w:r>
      <w:r w:rsidRPr="009605F7">
        <w:rPr>
          <w:lang w:val="en-US"/>
        </w:rPr>
        <w:t xml:space="preserve">he explained that </w:t>
      </w:r>
      <w:r w:rsidR="00BD77B7" w:rsidRPr="009605F7">
        <w:rPr>
          <w:lang w:val="en-US"/>
        </w:rPr>
        <w:t>he</w:t>
      </w:r>
      <w:r w:rsidRPr="009605F7">
        <w:rPr>
          <w:lang w:val="en-US"/>
        </w:rPr>
        <w:t xml:space="preserve"> abandon</w:t>
      </w:r>
      <w:r w:rsidR="00BD77B7" w:rsidRPr="009605F7">
        <w:rPr>
          <w:lang w:val="en-US"/>
        </w:rPr>
        <w:t>ed</w:t>
      </w:r>
      <w:r w:rsidRPr="009605F7">
        <w:rPr>
          <w:lang w:val="en-US"/>
        </w:rPr>
        <w:t xml:space="preserve"> </w:t>
      </w:r>
      <w:r w:rsidR="00BD77B7" w:rsidRPr="009605F7">
        <w:rPr>
          <w:lang w:val="en-US"/>
        </w:rPr>
        <w:t>his appeal because</w:t>
      </w:r>
      <w:r w:rsidRPr="009605F7">
        <w:rPr>
          <w:lang w:val="en-US"/>
        </w:rPr>
        <w:t xml:space="preserve"> </w:t>
      </w:r>
      <w:r w:rsidR="003C16C0" w:rsidRPr="009605F7">
        <w:rPr>
          <w:lang w:val="en-US"/>
        </w:rPr>
        <w:t>“a solicitor from l</w:t>
      </w:r>
      <w:r w:rsidRPr="009605F7">
        <w:rPr>
          <w:lang w:val="en-US"/>
        </w:rPr>
        <w:t xml:space="preserve">egal </w:t>
      </w:r>
      <w:r w:rsidR="003C16C0" w:rsidRPr="009605F7">
        <w:rPr>
          <w:lang w:val="en-US"/>
        </w:rPr>
        <w:t>a</w:t>
      </w:r>
      <w:r w:rsidRPr="009605F7">
        <w:rPr>
          <w:lang w:val="en-US"/>
        </w:rPr>
        <w:t xml:space="preserve">id </w:t>
      </w:r>
      <w:r w:rsidR="003C16C0" w:rsidRPr="009605F7">
        <w:rPr>
          <w:lang w:val="en-US"/>
        </w:rPr>
        <w:t>visited me and told me (at that time)</w:t>
      </w:r>
      <w:r w:rsidRPr="009605F7">
        <w:rPr>
          <w:lang w:val="en-US"/>
        </w:rPr>
        <w:t xml:space="preserve"> </w:t>
      </w:r>
      <w:r w:rsidR="003C16C0" w:rsidRPr="009605F7">
        <w:rPr>
          <w:lang w:val="en-US"/>
        </w:rPr>
        <w:t>that I didn</w:t>
      </w:r>
      <w:r w:rsidR="00D61D0A">
        <w:rPr>
          <w:lang w:val="en-US"/>
        </w:rPr>
        <w:t>’</w:t>
      </w:r>
      <w:r w:rsidR="003C16C0" w:rsidRPr="009605F7">
        <w:rPr>
          <w:lang w:val="en-US"/>
        </w:rPr>
        <w:t>t have</w:t>
      </w:r>
      <w:r w:rsidRPr="009605F7">
        <w:rPr>
          <w:lang w:val="en-US"/>
        </w:rPr>
        <w:t xml:space="preserve"> any </w:t>
      </w:r>
      <w:r w:rsidR="003C16C0" w:rsidRPr="009605F7">
        <w:rPr>
          <w:lang w:val="en-US"/>
        </w:rPr>
        <w:t xml:space="preserve">grounds for an </w:t>
      </w:r>
      <w:r w:rsidRPr="009605F7">
        <w:rPr>
          <w:lang w:val="en-US"/>
        </w:rPr>
        <w:t>appeal</w:t>
      </w:r>
      <w:r w:rsidR="003C16C0" w:rsidRPr="009605F7">
        <w:rPr>
          <w:lang w:val="en-US"/>
        </w:rPr>
        <w:t xml:space="preserve"> -</w:t>
      </w:r>
      <w:r w:rsidRPr="009605F7">
        <w:rPr>
          <w:lang w:val="en-US"/>
        </w:rPr>
        <w:t xml:space="preserve"> and </w:t>
      </w:r>
      <w:r w:rsidR="003C16C0" w:rsidRPr="009605F7">
        <w:rPr>
          <w:lang w:val="en-US"/>
        </w:rPr>
        <w:t>consequently, will not be represented by legal aid and I, therefore,</w:t>
      </w:r>
      <w:r w:rsidRPr="009605F7">
        <w:rPr>
          <w:lang w:val="en-US"/>
        </w:rPr>
        <w:t xml:space="preserve"> felt legally </w:t>
      </w:r>
      <w:proofErr w:type="spellStart"/>
      <w:r w:rsidRPr="009605F7">
        <w:rPr>
          <w:lang w:val="en-US"/>
        </w:rPr>
        <w:t>defenceless</w:t>
      </w:r>
      <w:proofErr w:type="spellEnd"/>
      <w:r w:rsidR="003C16C0" w:rsidRPr="009605F7">
        <w:rPr>
          <w:lang w:val="en-US"/>
        </w:rPr>
        <w:t xml:space="preserve"> and cancelled.”</w:t>
      </w:r>
      <w:r w:rsidRPr="009605F7">
        <w:rPr>
          <w:lang w:val="en-US"/>
        </w:rPr>
        <w:t xml:space="preserve"> </w:t>
      </w:r>
    </w:p>
    <w:p w:rsidR="00FA5EDA" w:rsidRDefault="00B13D57" w:rsidP="00B13D57">
      <w:pPr>
        <w:pStyle w:val="Final"/>
        <w:rPr>
          <w:lang w:val="en-US"/>
        </w:rPr>
      </w:pPr>
      <w:r>
        <w:rPr>
          <w:lang w:val="en-US"/>
        </w:rPr>
        <w:t xml:space="preserve">In </w:t>
      </w:r>
      <w:r w:rsidR="00AB73A6">
        <w:rPr>
          <w:lang w:val="en-US"/>
        </w:rPr>
        <w:t xml:space="preserve">his </w:t>
      </w:r>
      <w:r>
        <w:rPr>
          <w:lang w:val="en-US"/>
        </w:rPr>
        <w:t>2</w:t>
      </w:r>
      <w:r w:rsidRPr="00080A79">
        <w:rPr>
          <w:vertAlign w:val="superscript"/>
          <w:lang w:val="en-US"/>
        </w:rPr>
        <w:t>nd</w:t>
      </w:r>
      <w:r w:rsidR="00AB73A6">
        <w:rPr>
          <w:lang w:val="en-US"/>
        </w:rPr>
        <w:t xml:space="preserve"> affirmation, filed on 11 December 2018, </w:t>
      </w:r>
      <w:r>
        <w:rPr>
          <w:lang w:val="en-US"/>
        </w:rPr>
        <w:t xml:space="preserve">he explained that his earlier abandonment was due to the fact that </w:t>
      </w:r>
      <w:r w:rsidR="003C16C0">
        <w:rPr>
          <w:lang w:val="en-US"/>
        </w:rPr>
        <w:t xml:space="preserve">at that time </w:t>
      </w:r>
      <w:r>
        <w:rPr>
          <w:lang w:val="en-US"/>
        </w:rPr>
        <w:t>he “was undergoing some episodes of depression and mental instability”</w:t>
      </w:r>
      <w:r w:rsidR="00FA5EDA">
        <w:rPr>
          <w:lang w:val="en-US"/>
        </w:rPr>
        <w:t xml:space="preserve">. </w:t>
      </w:r>
      <w:r w:rsidR="008023FA">
        <w:rPr>
          <w:lang w:val="en-US"/>
        </w:rPr>
        <w:t xml:space="preserve"> </w:t>
      </w:r>
      <w:r w:rsidR="00FA5EDA">
        <w:rPr>
          <w:lang w:val="en-US"/>
        </w:rPr>
        <w:t xml:space="preserve">He said of these that they </w:t>
      </w:r>
      <w:r>
        <w:rPr>
          <w:lang w:val="en-US"/>
        </w:rPr>
        <w:t>had been</w:t>
      </w:r>
      <w:r w:rsidR="00FA5EDA">
        <w:rPr>
          <w:lang w:val="en-US"/>
        </w:rPr>
        <w:t>:</w:t>
      </w:r>
    </w:p>
    <w:p w:rsidR="00FA5EDA" w:rsidRDefault="00FA5EDA" w:rsidP="00FA5EDA">
      <w:pPr>
        <w:pStyle w:val="Quotation"/>
        <w:rPr>
          <w:lang w:val="en-US"/>
        </w:rPr>
      </w:pPr>
      <w:r>
        <w:rPr>
          <w:lang w:val="en-US"/>
        </w:rPr>
        <w:t>“…</w:t>
      </w:r>
      <w:r w:rsidR="00977E83">
        <w:rPr>
          <w:lang w:val="en-US"/>
        </w:rPr>
        <w:t xml:space="preserve"> </w:t>
      </w:r>
      <w:r w:rsidR="00B13D57">
        <w:rPr>
          <w:lang w:val="en-US"/>
        </w:rPr>
        <w:t>diagnosed and treate</w:t>
      </w:r>
      <w:r w:rsidR="003C16C0">
        <w:rPr>
          <w:lang w:val="en-US"/>
        </w:rPr>
        <w:t>d in Siu Lam Psychiatric Centre</w:t>
      </w:r>
      <w:r w:rsidR="00D61D0A">
        <w:rPr>
          <w:lang w:val="en-US"/>
        </w:rPr>
        <w:t>,</w:t>
      </w:r>
      <w:r w:rsidR="003C16C0">
        <w:rPr>
          <w:lang w:val="en-US"/>
        </w:rPr>
        <w:t xml:space="preserve"> but </w:t>
      </w:r>
      <w:r w:rsidR="00B13D57">
        <w:rPr>
          <w:lang w:val="en-US"/>
        </w:rPr>
        <w:t>resurface</w:t>
      </w:r>
      <w:r w:rsidR="003C16C0">
        <w:rPr>
          <w:lang w:val="en-US"/>
        </w:rPr>
        <w:t>s</w:t>
      </w:r>
      <w:r w:rsidR="00B13D57">
        <w:rPr>
          <w:lang w:val="en-US"/>
        </w:rPr>
        <w:t xml:space="preserve"> every once in a while</w:t>
      </w:r>
      <w:r w:rsidR="003C16C0">
        <w:rPr>
          <w:lang w:val="en-US"/>
        </w:rPr>
        <w:t xml:space="preserve">. </w:t>
      </w:r>
    </w:p>
    <w:p w:rsidR="00FA5EDA" w:rsidRDefault="00FA5EDA" w:rsidP="00FA5EDA">
      <w:pPr>
        <w:pStyle w:val="Quotation"/>
        <w:rPr>
          <w:lang w:val="en-US"/>
        </w:rPr>
      </w:pPr>
      <w:r>
        <w:rPr>
          <w:lang w:val="en-US"/>
        </w:rPr>
        <w:tab/>
      </w:r>
      <w:r w:rsidR="003C16C0">
        <w:rPr>
          <w:lang w:val="en-US"/>
        </w:rPr>
        <w:t xml:space="preserve">Consequently, I </w:t>
      </w:r>
      <w:r w:rsidR="00B13D57">
        <w:rPr>
          <w:lang w:val="en-US"/>
        </w:rPr>
        <w:t xml:space="preserve">was </w:t>
      </w:r>
      <w:r w:rsidR="003C16C0">
        <w:rPr>
          <w:lang w:val="en-US"/>
        </w:rPr>
        <w:t>truly in a deep</w:t>
      </w:r>
      <w:r w:rsidR="00B13D57">
        <w:rPr>
          <w:lang w:val="en-US"/>
        </w:rPr>
        <w:t xml:space="preserve"> unstable state and was</w:t>
      </w:r>
      <w:r w:rsidR="001742BD">
        <w:rPr>
          <w:lang w:val="en-US"/>
        </w:rPr>
        <w:t xml:space="preserve">n’t </w:t>
      </w:r>
      <w:r w:rsidR="00B13D57">
        <w:rPr>
          <w:lang w:val="en-US"/>
        </w:rPr>
        <w:t xml:space="preserve">in a proper </w:t>
      </w:r>
      <w:r w:rsidR="003C16C0">
        <w:rPr>
          <w:lang w:val="en-US"/>
        </w:rPr>
        <w:t>frame</w:t>
      </w:r>
      <w:r w:rsidR="00B13D57">
        <w:rPr>
          <w:lang w:val="en-US"/>
        </w:rPr>
        <w:t xml:space="preserve"> of mind </w:t>
      </w:r>
      <w:r w:rsidR="00AB73A6">
        <w:rPr>
          <w:lang w:val="en-US"/>
        </w:rPr>
        <w:t xml:space="preserve">to </w:t>
      </w:r>
      <w:r w:rsidR="003C16C0">
        <w:rPr>
          <w:lang w:val="en-US"/>
        </w:rPr>
        <w:t xml:space="preserve">take any rigid and appropriate </w:t>
      </w:r>
      <w:r w:rsidR="00B13D57">
        <w:rPr>
          <w:lang w:val="en-US"/>
        </w:rPr>
        <w:t>decisions.</w:t>
      </w:r>
      <w:r>
        <w:rPr>
          <w:lang w:val="en-US"/>
        </w:rPr>
        <w:t>”</w:t>
      </w:r>
      <w:r w:rsidR="003729D0">
        <w:rPr>
          <w:lang w:val="en-US"/>
        </w:rPr>
        <w:t xml:space="preserve"> </w:t>
      </w:r>
    </w:p>
    <w:p w:rsidR="00B13D57" w:rsidRDefault="003729D0" w:rsidP="00FA5EDA">
      <w:pPr>
        <w:pStyle w:val="Final"/>
        <w:numPr>
          <w:ilvl w:val="0"/>
          <w:numId w:val="0"/>
        </w:numPr>
        <w:rPr>
          <w:lang w:val="en-US"/>
        </w:rPr>
      </w:pPr>
      <w:r>
        <w:rPr>
          <w:lang w:val="en-US"/>
        </w:rPr>
        <w:t xml:space="preserve">He added that he was on psychotherapy and always on psychotic drugs. </w:t>
      </w:r>
      <w:r w:rsidR="008023FA">
        <w:rPr>
          <w:lang w:val="en-US"/>
        </w:rPr>
        <w:t xml:space="preserve"> </w:t>
      </w:r>
      <w:r>
        <w:rPr>
          <w:lang w:val="en-US"/>
        </w:rPr>
        <w:t>He said: “In all, I wasn’t thinking straight and clearly.”</w:t>
      </w:r>
      <w:r w:rsidR="00B13D57">
        <w:rPr>
          <w:lang w:val="en-US"/>
        </w:rPr>
        <w:t xml:space="preserve"> </w:t>
      </w:r>
      <w:r w:rsidR="008023FA">
        <w:rPr>
          <w:lang w:val="en-US"/>
        </w:rPr>
        <w:t xml:space="preserve"> </w:t>
      </w:r>
      <w:r w:rsidR="00FA5EDA">
        <w:rPr>
          <w:lang w:val="en-US"/>
        </w:rPr>
        <w:t>He accepted</w:t>
      </w:r>
      <w:r w:rsidR="00B13D57">
        <w:rPr>
          <w:lang w:val="en-US"/>
        </w:rPr>
        <w:t xml:space="preserve"> his condition had considerably improved under </w:t>
      </w:r>
      <w:r w:rsidR="00AB73A6">
        <w:rPr>
          <w:lang w:val="en-US"/>
        </w:rPr>
        <w:t xml:space="preserve">the </w:t>
      </w:r>
      <w:r w:rsidR="00B13D57">
        <w:rPr>
          <w:lang w:val="en-US"/>
        </w:rPr>
        <w:t>medical care provided to him</w:t>
      </w:r>
      <w:r w:rsidR="001742BD">
        <w:rPr>
          <w:lang w:val="en-US"/>
        </w:rPr>
        <w:t xml:space="preserve"> and that he could “see very clearly, now”</w:t>
      </w:r>
      <w:r w:rsidR="00B13D57">
        <w:rPr>
          <w:lang w:val="en-US"/>
        </w:rPr>
        <w:t xml:space="preserve">. </w:t>
      </w:r>
    </w:p>
    <w:p w:rsidR="00B13D57" w:rsidRPr="002F6A8A" w:rsidRDefault="00B13D57" w:rsidP="00B13D57">
      <w:pPr>
        <w:pStyle w:val="Final"/>
        <w:rPr>
          <w:lang w:val="en-US"/>
        </w:rPr>
      </w:pPr>
      <w:r>
        <w:rPr>
          <w:lang w:val="en-US"/>
        </w:rPr>
        <w:t xml:space="preserve">Two psychiatric reports prepared by doctors at Siu Lam </w:t>
      </w:r>
      <w:r w:rsidR="00D61D0A">
        <w:rPr>
          <w:lang w:val="en-US"/>
        </w:rPr>
        <w:t xml:space="preserve">Psychiatric Centre (SLPC) </w:t>
      </w:r>
      <w:r>
        <w:rPr>
          <w:lang w:val="en-US"/>
        </w:rPr>
        <w:t>were attached to the 2</w:t>
      </w:r>
      <w:r w:rsidRPr="00514F78">
        <w:rPr>
          <w:vertAlign w:val="superscript"/>
          <w:lang w:val="en-US"/>
        </w:rPr>
        <w:t>nd</w:t>
      </w:r>
      <w:r>
        <w:rPr>
          <w:lang w:val="en-US"/>
        </w:rPr>
        <w:t xml:space="preserve"> affirmation. </w:t>
      </w:r>
      <w:r w:rsidR="00D61D0A">
        <w:rPr>
          <w:lang w:val="en-US"/>
        </w:rPr>
        <w:t>In t</w:t>
      </w:r>
      <w:r w:rsidR="00AB73A6">
        <w:rPr>
          <w:lang w:val="en-US"/>
        </w:rPr>
        <w:t>he first report</w:t>
      </w:r>
      <w:r w:rsidR="00D61D0A">
        <w:rPr>
          <w:lang w:val="en-US"/>
        </w:rPr>
        <w:t>,</w:t>
      </w:r>
      <w:r>
        <w:rPr>
          <w:lang w:val="en-US"/>
        </w:rPr>
        <w:t xml:space="preserve"> dated 13 June 2016</w:t>
      </w:r>
      <w:r w:rsidR="00D61D0A">
        <w:rPr>
          <w:lang w:val="en-US"/>
        </w:rPr>
        <w:t>,</w:t>
      </w:r>
      <w:r w:rsidR="00AB73A6">
        <w:rPr>
          <w:lang w:val="en-US"/>
        </w:rPr>
        <w:t xml:space="preserve"> the </w:t>
      </w:r>
      <w:r w:rsidR="00AB73A6" w:rsidRPr="00AB73A6">
        <w:rPr>
          <w:rFonts w:hint="eastAsia"/>
          <w:szCs w:val="28"/>
          <w:lang w:val="en-US"/>
        </w:rPr>
        <w:t>applicant</w:t>
      </w:r>
      <w:r w:rsidR="00AB73A6">
        <w:rPr>
          <w:lang w:val="en-US"/>
        </w:rPr>
        <w:t xml:space="preserve"> </w:t>
      </w:r>
      <w:r>
        <w:rPr>
          <w:lang w:val="en-US"/>
        </w:rPr>
        <w:t xml:space="preserve">was diagnosed </w:t>
      </w:r>
      <w:r w:rsidR="00AB73A6">
        <w:rPr>
          <w:lang w:val="en-US"/>
        </w:rPr>
        <w:t xml:space="preserve">as suffering from a </w:t>
      </w:r>
      <w:r>
        <w:rPr>
          <w:lang w:val="en-US"/>
        </w:rPr>
        <w:t xml:space="preserve">“depressive episode” and in the </w:t>
      </w:r>
      <w:r w:rsidR="00AB73A6">
        <w:rPr>
          <w:lang w:val="en-US"/>
        </w:rPr>
        <w:t xml:space="preserve">second report, </w:t>
      </w:r>
      <w:r>
        <w:rPr>
          <w:lang w:val="en-US"/>
        </w:rPr>
        <w:t>dated 30 June 2017</w:t>
      </w:r>
      <w:r w:rsidR="00AB73A6">
        <w:rPr>
          <w:lang w:val="en-US"/>
        </w:rPr>
        <w:t>,</w:t>
      </w:r>
      <w:r>
        <w:rPr>
          <w:lang w:val="en-US"/>
        </w:rPr>
        <w:t xml:space="preserve"> he was diagnosed </w:t>
      </w:r>
      <w:r w:rsidR="00AB73A6">
        <w:rPr>
          <w:lang w:val="en-US"/>
        </w:rPr>
        <w:t xml:space="preserve">as suffering from </w:t>
      </w:r>
      <w:r w:rsidR="00D61D0A">
        <w:rPr>
          <w:lang w:val="en-US"/>
        </w:rPr>
        <w:t xml:space="preserve">a </w:t>
      </w:r>
      <w:r>
        <w:rPr>
          <w:lang w:val="en-US"/>
        </w:rPr>
        <w:t xml:space="preserve">“psychosis”. In both reports, it was stated that </w:t>
      </w:r>
      <w:r>
        <w:rPr>
          <w:lang w:val="en-US"/>
        </w:rPr>
        <w:lastRenderedPageBreak/>
        <w:t xml:space="preserve">“with treatment his condition has significantly improved”, and “he should be ready for discharge from Siu Lam Psychiatric Centre although for administrative or other reasons he might have to stay here for a few more days”. </w:t>
      </w:r>
    </w:p>
    <w:p w:rsidR="00B13D57" w:rsidRDefault="00AB73A6" w:rsidP="00B13D57">
      <w:pPr>
        <w:pStyle w:val="Final"/>
        <w:rPr>
          <w:color w:val="000000"/>
          <w:szCs w:val="28"/>
        </w:rPr>
      </w:pPr>
      <w:r>
        <w:rPr>
          <w:color w:val="000000"/>
          <w:szCs w:val="28"/>
          <w:lang w:val="en-US"/>
        </w:rPr>
        <w:t>O</w:t>
      </w:r>
      <w:r w:rsidR="00B13D57">
        <w:rPr>
          <w:color w:val="000000"/>
          <w:szCs w:val="28"/>
          <w:lang w:val="en-US"/>
        </w:rPr>
        <w:t xml:space="preserve">n </w:t>
      </w:r>
      <w:r w:rsidR="003729D0">
        <w:rPr>
          <w:color w:val="000000"/>
          <w:szCs w:val="28"/>
          <w:lang w:val="en-US"/>
        </w:rPr>
        <w:t>8</w:t>
      </w:r>
      <w:r w:rsidR="00B13D57">
        <w:rPr>
          <w:color w:val="000000"/>
          <w:szCs w:val="28"/>
          <w:lang w:val="en-US"/>
        </w:rPr>
        <w:t xml:space="preserve"> </w:t>
      </w:r>
      <w:r w:rsidR="003729D0">
        <w:rPr>
          <w:color w:val="000000"/>
          <w:szCs w:val="28"/>
          <w:lang w:val="en-US"/>
        </w:rPr>
        <w:t xml:space="preserve">April </w:t>
      </w:r>
      <w:r w:rsidR="00B13D57">
        <w:rPr>
          <w:color w:val="000000"/>
          <w:szCs w:val="28"/>
          <w:lang w:val="en-US"/>
        </w:rPr>
        <w:t>201</w:t>
      </w:r>
      <w:r w:rsidR="003729D0">
        <w:rPr>
          <w:color w:val="000000"/>
          <w:szCs w:val="28"/>
          <w:lang w:val="en-US"/>
        </w:rPr>
        <w:t>9</w:t>
      </w:r>
      <w:r w:rsidR="00B13D57">
        <w:rPr>
          <w:color w:val="000000"/>
          <w:szCs w:val="28"/>
          <w:lang w:val="en-US"/>
        </w:rPr>
        <w:t xml:space="preserve">, the applicant filed </w:t>
      </w:r>
      <w:r>
        <w:rPr>
          <w:color w:val="000000"/>
          <w:szCs w:val="28"/>
        </w:rPr>
        <w:t xml:space="preserve">a </w:t>
      </w:r>
      <w:r w:rsidR="00B13D57" w:rsidRPr="00514F78">
        <w:rPr>
          <w:color w:val="000000"/>
          <w:szCs w:val="28"/>
        </w:rPr>
        <w:t>3</w:t>
      </w:r>
      <w:r w:rsidR="00B13D57" w:rsidRPr="00514F78">
        <w:rPr>
          <w:color w:val="000000"/>
          <w:szCs w:val="28"/>
          <w:vertAlign w:val="superscript"/>
        </w:rPr>
        <w:t>rd</w:t>
      </w:r>
      <w:r w:rsidR="00B13D57" w:rsidRPr="00514F78">
        <w:rPr>
          <w:color w:val="000000"/>
          <w:szCs w:val="28"/>
        </w:rPr>
        <w:t xml:space="preserve"> </w:t>
      </w:r>
      <w:r w:rsidR="00B13D57">
        <w:rPr>
          <w:color w:val="000000"/>
          <w:szCs w:val="28"/>
        </w:rPr>
        <w:t xml:space="preserve">affirmation, attaching his latest medical report dated </w:t>
      </w:r>
      <w:r w:rsidR="003729D0">
        <w:rPr>
          <w:color w:val="000000"/>
          <w:szCs w:val="28"/>
        </w:rPr>
        <w:t>6</w:t>
      </w:r>
      <w:r w:rsidR="00B13D57">
        <w:rPr>
          <w:color w:val="000000"/>
          <w:szCs w:val="28"/>
        </w:rPr>
        <w:t xml:space="preserve"> March 201</w:t>
      </w:r>
      <w:r w:rsidR="00D61D0A">
        <w:rPr>
          <w:color w:val="000000"/>
          <w:szCs w:val="28"/>
        </w:rPr>
        <w:t>9</w:t>
      </w:r>
      <w:r w:rsidR="00B13D57">
        <w:rPr>
          <w:color w:val="000000"/>
          <w:szCs w:val="28"/>
        </w:rPr>
        <w:t>.</w:t>
      </w:r>
      <w:r w:rsidR="003729D0">
        <w:rPr>
          <w:color w:val="000000"/>
          <w:szCs w:val="28"/>
        </w:rPr>
        <w:t xml:space="preserve"> </w:t>
      </w:r>
      <w:r w:rsidR="008023FA">
        <w:rPr>
          <w:color w:val="000000"/>
          <w:szCs w:val="28"/>
        </w:rPr>
        <w:t xml:space="preserve"> </w:t>
      </w:r>
      <w:r w:rsidR="003729D0">
        <w:rPr>
          <w:color w:val="000000"/>
          <w:szCs w:val="28"/>
        </w:rPr>
        <w:t xml:space="preserve">In </w:t>
      </w:r>
      <w:r w:rsidR="009605F7">
        <w:rPr>
          <w:color w:val="000000"/>
          <w:szCs w:val="28"/>
        </w:rPr>
        <w:t>t</w:t>
      </w:r>
      <w:r w:rsidR="003729D0">
        <w:rPr>
          <w:color w:val="000000"/>
          <w:szCs w:val="28"/>
        </w:rPr>
        <w:t>his affirmation</w:t>
      </w:r>
      <w:r w:rsidR="0039554D">
        <w:rPr>
          <w:color w:val="000000"/>
          <w:szCs w:val="28"/>
        </w:rPr>
        <w:t>,</w:t>
      </w:r>
      <w:r w:rsidR="003729D0">
        <w:rPr>
          <w:color w:val="000000"/>
          <w:szCs w:val="28"/>
        </w:rPr>
        <w:t xml:space="preserve"> he said </w:t>
      </w:r>
      <w:r w:rsidR="009605F7">
        <w:rPr>
          <w:color w:val="000000"/>
          <w:szCs w:val="28"/>
        </w:rPr>
        <w:t>his</w:t>
      </w:r>
      <w:r w:rsidR="003729D0">
        <w:rPr>
          <w:color w:val="000000"/>
          <w:szCs w:val="28"/>
        </w:rPr>
        <w:t xml:space="preserve"> purpose in exhibiting this latest medical report was to show “that I have been on antipsychotic drugs – as at the time of my cancellation – thereby leading to my unfavourable and r</w:t>
      </w:r>
      <w:r w:rsidR="001742BD">
        <w:rPr>
          <w:color w:val="000000"/>
          <w:szCs w:val="28"/>
        </w:rPr>
        <w:t>a</w:t>
      </w:r>
      <w:r w:rsidR="003729D0">
        <w:rPr>
          <w:color w:val="000000"/>
          <w:szCs w:val="28"/>
        </w:rPr>
        <w:t>sh decision to cancel my appeal.”</w:t>
      </w:r>
    </w:p>
    <w:p w:rsidR="001742BD" w:rsidRPr="001742BD" w:rsidRDefault="003729D0" w:rsidP="00B13D57">
      <w:pPr>
        <w:pStyle w:val="Final"/>
        <w:rPr>
          <w:color w:val="000000"/>
          <w:szCs w:val="28"/>
        </w:rPr>
      </w:pPr>
      <w:r>
        <w:rPr>
          <w:lang w:val="en-US"/>
        </w:rPr>
        <w:t>T</w:t>
      </w:r>
      <w:r w:rsidR="00B13D57" w:rsidRPr="00BE290E">
        <w:rPr>
          <w:lang w:val="en-US"/>
        </w:rPr>
        <w:t>he</w:t>
      </w:r>
      <w:r>
        <w:rPr>
          <w:lang w:val="en-US"/>
        </w:rPr>
        <w:t xml:space="preserve"> exhibited</w:t>
      </w:r>
      <w:r w:rsidR="00B13D57">
        <w:rPr>
          <w:lang w:val="en-US"/>
        </w:rPr>
        <w:t xml:space="preserve"> </w:t>
      </w:r>
      <w:r w:rsidR="00B13D57" w:rsidRPr="00BE290E">
        <w:rPr>
          <w:lang w:val="en-US"/>
        </w:rPr>
        <w:t xml:space="preserve">medical </w:t>
      </w:r>
      <w:r w:rsidR="00B13D57">
        <w:rPr>
          <w:lang w:val="en-US"/>
        </w:rPr>
        <w:t>report</w:t>
      </w:r>
      <w:r>
        <w:rPr>
          <w:lang w:val="en-US"/>
        </w:rPr>
        <w:t xml:space="preserve"> was</w:t>
      </w:r>
      <w:r w:rsidR="00B13D57">
        <w:rPr>
          <w:lang w:val="en-US"/>
        </w:rPr>
        <w:t xml:space="preserve"> prepared by </w:t>
      </w:r>
      <w:proofErr w:type="spellStart"/>
      <w:r w:rsidR="00B13D57">
        <w:rPr>
          <w:lang w:val="en-US"/>
        </w:rPr>
        <w:t>Dr</w:t>
      </w:r>
      <w:proofErr w:type="spellEnd"/>
      <w:r w:rsidR="00B13D57">
        <w:rPr>
          <w:lang w:val="en-US"/>
        </w:rPr>
        <w:t xml:space="preserve"> Ma of </w:t>
      </w:r>
      <w:r>
        <w:rPr>
          <w:lang w:val="en-US"/>
        </w:rPr>
        <w:t xml:space="preserve">West Kowloon Psychiatric Centre. </w:t>
      </w:r>
      <w:r w:rsidR="008023FA">
        <w:rPr>
          <w:lang w:val="en-US"/>
        </w:rPr>
        <w:t xml:space="preserve"> </w:t>
      </w:r>
      <w:r>
        <w:rPr>
          <w:lang w:val="en-US"/>
        </w:rPr>
        <w:t xml:space="preserve">In </w:t>
      </w:r>
      <w:r w:rsidR="00D61D0A">
        <w:rPr>
          <w:lang w:val="en-US"/>
        </w:rPr>
        <w:t>t</w:t>
      </w:r>
      <w:r>
        <w:rPr>
          <w:lang w:val="en-US"/>
        </w:rPr>
        <w:t xml:space="preserve">his report, </w:t>
      </w:r>
      <w:proofErr w:type="spellStart"/>
      <w:r>
        <w:rPr>
          <w:lang w:val="en-US"/>
        </w:rPr>
        <w:t>Dr</w:t>
      </w:r>
      <w:proofErr w:type="spellEnd"/>
      <w:r>
        <w:rPr>
          <w:lang w:val="en-US"/>
        </w:rPr>
        <w:t xml:space="preserve"> Ma recorded the medical history of</w:t>
      </w:r>
      <w:r w:rsidR="00B13D57">
        <w:rPr>
          <w:lang w:val="en-US"/>
        </w:rPr>
        <w:t xml:space="preserve"> the applicant</w:t>
      </w:r>
      <w:r>
        <w:rPr>
          <w:lang w:val="en-US"/>
        </w:rPr>
        <w:t xml:space="preserve"> from whe</w:t>
      </w:r>
      <w:r w:rsidR="00D36F79">
        <w:rPr>
          <w:lang w:val="en-US"/>
        </w:rPr>
        <w:t>n</w:t>
      </w:r>
      <w:r>
        <w:rPr>
          <w:lang w:val="en-US"/>
        </w:rPr>
        <w:t xml:space="preserve"> he</w:t>
      </w:r>
      <w:r w:rsidR="00B13D57">
        <w:rPr>
          <w:lang w:val="en-US"/>
        </w:rPr>
        <w:t xml:space="preserve"> was first referred </w:t>
      </w:r>
      <w:r>
        <w:rPr>
          <w:lang w:val="en-US"/>
        </w:rPr>
        <w:t xml:space="preserve">to SLPC </w:t>
      </w:r>
      <w:r w:rsidR="00B13D57">
        <w:rPr>
          <w:lang w:val="en-US"/>
        </w:rPr>
        <w:t>in May 2016</w:t>
      </w:r>
      <w:r w:rsidR="001742BD">
        <w:rPr>
          <w:lang w:val="en-US"/>
        </w:rPr>
        <w:t xml:space="preserve">: </w:t>
      </w:r>
    </w:p>
    <w:p w:rsidR="00B13D57" w:rsidRPr="008117BF" w:rsidRDefault="001742BD" w:rsidP="001742BD">
      <w:pPr>
        <w:pStyle w:val="Quotation"/>
        <w:rPr>
          <w:color w:val="000000"/>
          <w:szCs w:val="28"/>
        </w:rPr>
      </w:pPr>
      <w:r>
        <w:rPr>
          <w:lang w:val="en-US"/>
        </w:rPr>
        <w:t xml:space="preserve">“when he presented with </w:t>
      </w:r>
      <w:r w:rsidR="00B13D57">
        <w:rPr>
          <w:lang w:val="en-US"/>
        </w:rPr>
        <w:t xml:space="preserve">poor response, poor sleep and low energy level during his </w:t>
      </w:r>
      <w:r>
        <w:rPr>
          <w:lang w:val="en-US"/>
        </w:rPr>
        <w:t>stay</w:t>
      </w:r>
      <w:r w:rsidR="00B13D57">
        <w:rPr>
          <w:lang w:val="en-US"/>
        </w:rPr>
        <w:t xml:space="preserve"> at Lai Chi </w:t>
      </w:r>
      <w:proofErr w:type="spellStart"/>
      <w:r w:rsidR="00B13D57">
        <w:rPr>
          <w:lang w:val="en-US"/>
        </w:rPr>
        <w:t>Kok</w:t>
      </w:r>
      <w:proofErr w:type="spellEnd"/>
      <w:r w:rsidR="00B13D57">
        <w:rPr>
          <w:lang w:val="en-US"/>
        </w:rPr>
        <w:t xml:space="preserve"> Reception Centre</w:t>
      </w:r>
      <w:r>
        <w:rPr>
          <w:lang w:val="en-US"/>
        </w:rPr>
        <w:t xml:space="preserve"> (LCKRC)</w:t>
      </w:r>
      <w:r w:rsidR="00B13D57">
        <w:rPr>
          <w:lang w:val="en-US"/>
        </w:rPr>
        <w:t xml:space="preserve">. He was diagnosed </w:t>
      </w:r>
      <w:r>
        <w:rPr>
          <w:lang w:val="en-US"/>
        </w:rPr>
        <w:t xml:space="preserve">to suffer from </w:t>
      </w:r>
      <w:r w:rsidR="00B13D57">
        <w:rPr>
          <w:lang w:val="en-US"/>
        </w:rPr>
        <w:t xml:space="preserve">depression and antidepressant was </w:t>
      </w:r>
      <w:r>
        <w:rPr>
          <w:lang w:val="en-US"/>
        </w:rPr>
        <w:t>given</w:t>
      </w:r>
      <w:r w:rsidR="00B13D57">
        <w:rPr>
          <w:lang w:val="en-US"/>
        </w:rPr>
        <w:t xml:space="preserve"> to him.</w:t>
      </w:r>
      <w:r>
        <w:rPr>
          <w:lang w:val="en-US"/>
        </w:rPr>
        <w:t>”</w:t>
      </w:r>
    </w:p>
    <w:p w:rsidR="00B13D57" w:rsidRDefault="001742BD" w:rsidP="00B13D57">
      <w:pPr>
        <w:pStyle w:val="Final"/>
        <w:rPr>
          <w:color w:val="000000"/>
          <w:szCs w:val="28"/>
        </w:rPr>
      </w:pPr>
      <w:r>
        <w:rPr>
          <w:color w:val="000000"/>
          <w:szCs w:val="28"/>
        </w:rPr>
        <w:t>However, i</w:t>
      </w:r>
      <w:r w:rsidR="00B13D57">
        <w:rPr>
          <w:color w:val="000000"/>
          <w:szCs w:val="28"/>
        </w:rPr>
        <w:t>n May 2017</w:t>
      </w:r>
      <w:r w:rsidR="0039554D">
        <w:rPr>
          <w:color w:val="000000"/>
          <w:szCs w:val="28"/>
        </w:rPr>
        <w:t>,</w:t>
      </w:r>
      <w:r w:rsidR="00B13D57">
        <w:rPr>
          <w:color w:val="000000"/>
          <w:szCs w:val="28"/>
        </w:rPr>
        <w:t xml:space="preserve"> he was </w:t>
      </w:r>
      <w:r w:rsidR="00BD77B7">
        <w:rPr>
          <w:color w:val="000000"/>
          <w:szCs w:val="28"/>
        </w:rPr>
        <w:t xml:space="preserve">again </w:t>
      </w:r>
      <w:r w:rsidR="00B13D57">
        <w:rPr>
          <w:color w:val="000000"/>
          <w:szCs w:val="28"/>
        </w:rPr>
        <w:t xml:space="preserve">admitted </w:t>
      </w:r>
      <w:r w:rsidR="00BD77B7">
        <w:rPr>
          <w:color w:val="000000"/>
          <w:szCs w:val="28"/>
        </w:rPr>
        <w:t xml:space="preserve">to </w:t>
      </w:r>
      <w:r w:rsidR="003729D0">
        <w:rPr>
          <w:color w:val="000000"/>
          <w:szCs w:val="28"/>
        </w:rPr>
        <w:t>SLPC</w:t>
      </w:r>
      <w:r w:rsidR="00B13D57">
        <w:rPr>
          <w:color w:val="000000"/>
          <w:szCs w:val="28"/>
        </w:rPr>
        <w:t>, claiming that he held</w:t>
      </w:r>
      <w:r w:rsidR="00BD77B7">
        <w:rPr>
          <w:color w:val="000000"/>
          <w:szCs w:val="28"/>
        </w:rPr>
        <w:t xml:space="preserve"> a</w:t>
      </w:r>
      <w:r w:rsidR="00B13D57">
        <w:rPr>
          <w:color w:val="000000"/>
          <w:szCs w:val="28"/>
        </w:rPr>
        <w:t xml:space="preserve"> “persecutory idea that a staff pointed </w:t>
      </w:r>
      <w:r w:rsidR="00D61D0A">
        <w:rPr>
          <w:color w:val="000000"/>
          <w:szCs w:val="28"/>
        </w:rPr>
        <w:t xml:space="preserve">to him with </w:t>
      </w:r>
      <w:r w:rsidR="00B13D57">
        <w:rPr>
          <w:color w:val="000000"/>
          <w:szCs w:val="28"/>
        </w:rPr>
        <w:t xml:space="preserve">electric torch </w:t>
      </w:r>
      <w:r w:rsidR="00D61D0A">
        <w:rPr>
          <w:color w:val="000000"/>
          <w:szCs w:val="28"/>
        </w:rPr>
        <w:t>w</w:t>
      </w:r>
      <w:r w:rsidR="003729D0">
        <w:rPr>
          <w:color w:val="000000"/>
          <w:szCs w:val="28"/>
        </w:rPr>
        <w:t xml:space="preserve">hile he was </w:t>
      </w:r>
      <w:r w:rsidR="00B13D57">
        <w:rPr>
          <w:color w:val="000000"/>
          <w:szCs w:val="28"/>
        </w:rPr>
        <w:t>sleep</w:t>
      </w:r>
      <w:r w:rsidR="003729D0">
        <w:rPr>
          <w:color w:val="000000"/>
          <w:szCs w:val="28"/>
        </w:rPr>
        <w:t>ing</w:t>
      </w:r>
      <w:r w:rsidR="00B13D57">
        <w:rPr>
          <w:color w:val="000000"/>
          <w:szCs w:val="28"/>
        </w:rPr>
        <w:t xml:space="preserve"> and he felt paralysed afterwards</w:t>
      </w:r>
      <w:r w:rsidR="003729D0">
        <w:rPr>
          <w:color w:val="000000"/>
          <w:szCs w:val="28"/>
        </w:rPr>
        <w:t>”</w:t>
      </w:r>
      <w:r w:rsidR="00B13D57">
        <w:rPr>
          <w:color w:val="000000"/>
          <w:szCs w:val="28"/>
        </w:rPr>
        <w:t xml:space="preserve">. </w:t>
      </w:r>
      <w:r w:rsidR="008023FA">
        <w:rPr>
          <w:color w:val="000000"/>
          <w:szCs w:val="28"/>
        </w:rPr>
        <w:t xml:space="preserve"> </w:t>
      </w:r>
      <w:r w:rsidR="00B13D57">
        <w:rPr>
          <w:color w:val="000000"/>
          <w:szCs w:val="28"/>
        </w:rPr>
        <w:t xml:space="preserve">He was observed to be dull-looking, preoccupied, suspicious and sullen. </w:t>
      </w:r>
      <w:r w:rsidR="008023FA">
        <w:rPr>
          <w:color w:val="000000"/>
          <w:szCs w:val="28"/>
        </w:rPr>
        <w:t xml:space="preserve"> </w:t>
      </w:r>
      <w:r>
        <w:rPr>
          <w:color w:val="000000"/>
          <w:szCs w:val="28"/>
        </w:rPr>
        <w:t>Dr</w:t>
      </w:r>
      <w:r w:rsidR="008023FA">
        <w:rPr>
          <w:color w:val="000000"/>
          <w:szCs w:val="28"/>
          <w:lang w:val="en-US"/>
        </w:rPr>
        <w:t> </w:t>
      </w:r>
      <w:r>
        <w:rPr>
          <w:color w:val="000000"/>
          <w:szCs w:val="28"/>
        </w:rPr>
        <w:t xml:space="preserve">Ma said that the applicant’s </w:t>
      </w:r>
      <w:r w:rsidR="00B13D57">
        <w:rPr>
          <w:color w:val="000000"/>
          <w:szCs w:val="28"/>
        </w:rPr>
        <w:t xml:space="preserve">diagnosis was </w:t>
      </w:r>
      <w:r>
        <w:rPr>
          <w:color w:val="000000"/>
          <w:szCs w:val="28"/>
        </w:rPr>
        <w:t xml:space="preserve">then </w:t>
      </w:r>
      <w:r w:rsidR="003729D0">
        <w:rPr>
          <w:color w:val="000000"/>
          <w:szCs w:val="28"/>
        </w:rPr>
        <w:t xml:space="preserve">revised to </w:t>
      </w:r>
      <w:r w:rsidR="00B13D57">
        <w:rPr>
          <w:color w:val="000000"/>
          <w:szCs w:val="28"/>
        </w:rPr>
        <w:t>psychosi</w:t>
      </w:r>
      <w:r w:rsidR="003729D0">
        <w:rPr>
          <w:color w:val="000000"/>
          <w:szCs w:val="28"/>
        </w:rPr>
        <w:t>s and</w:t>
      </w:r>
      <w:r w:rsidR="00B13D57">
        <w:rPr>
          <w:color w:val="000000"/>
          <w:szCs w:val="28"/>
        </w:rPr>
        <w:t xml:space="preserve"> </w:t>
      </w:r>
      <w:r>
        <w:rPr>
          <w:color w:val="000000"/>
          <w:szCs w:val="28"/>
        </w:rPr>
        <w:t xml:space="preserve">the applicant </w:t>
      </w:r>
      <w:r w:rsidR="00B13D57">
        <w:rPr>
          <w:color w:val="000000"/>
          <w:szCs w:val="28"/>
        </w:rPr>
        <w:t xml:space="preserve">was prescribed antipsychotic </w:t>
      </w:r>
      <w:r w:rsidR="00BD77B7">
        <w:rPr>
          <w:color w:val="000000"/>
          <w:szCs w:val="28"/>
        </w:rPr>
        <w:t xml:space="preserve">medication </w:t>
      </w:r>
      <w:r w:rsidR="003729D0">
        <w:rPr>
          <w:color w:val="000000"/>
          <w:szCs w:val="28"/>
        </w:rPr>
        <w:t xml:space="preserve">to which he </w:t>
      </w:r>
      <w:r w:rsidR="00B13D57">
        <w:rPr>
          <w:color w:val="000000"/>
          <w:szCs w:val="28"/>
        </w:rPr>
        <w:t xml:space="preserve">responded </w:t>
      </w:r>
      <w:r w:rsidR="003729D0">
        <w:rPr>
          <w:color w:val="000000"/>
          <w:szCs w:val="28"/>
        </w:rPr>
        <w:t>satisfactorily</w:t>
      </w:r>
      <w:r w:rsidR="00B13D57">
        <w:rPr>
          <w:color w:val="000000"/>
          <w:szCs w:val="28"/>
        </w:rPr>
        <w:t>.</w:t>
      </w:r>
    </w:p>
    <w:p w:rsidR="00B13D57" w:rsidRDefault="00B13D57" w:rsidP="00B13D57">
      <w:pPr>
        <w:pStyle w:val="Final"/>
        <w:rPr>
          <w:color w:val="000000"/>
          <w:szCs w:val="28"/>
        </w:rPr>
      </w:pPr>
      <w:r>
        <w:rPr>
          <w:color w:val="000000"/>
          <w:szCs w:val="28"/>
        </w:rPr>
        <w:t>He was last seen at West Kowloon Psychiatric Centre on 21</w:t>
      </w:r>
      <w:r w:rsidR="00125A4E">
        <w:rPr>
          <w:color w:val="000000"/>
          <w:szCs w:val="28"/>
          <w:lang w:val="en-US"/>
        </w:rPr>
        <w:t> </w:t>
      </w:r>
      <w:r>
        <w:rPr>
          <w:color w:val="000000"/>
          <w:szCs w:val="28"/>
        </w:rPr>
        <w:t xml:space="preserve">November 2018. </w:t>
      </w:r>
      <w:r w:rsidR="008023FA">
        <w:rPr>
          <w:color w:val="000000"/>
          <w:szCs w:val="28"/>
        </w:rPr>
        <w:t xml:space="preserve"> </w:t>
      </w:r>
      <w:r>
        <w:rPr>
          <w:color w:val="000000"/>
          <w:szCs w:val="28"/>
        </w:rPr>
        <w:t xml:space="preserve">He appeared co-operative, euthymic with relevant </w:t>
      </w:r>
      <w:r>
        <w:rPr>
          <w:color w:val="000000"/>
          <w:szCs w:val="28"/>
        </w:rPr>
        <w:lastRenderedPageBreak/>
        <w:t xml:space="preserve">and coherent speech, and suffered no hallucination, delusion or suicidal idea. </w:t>
      </w:r>
      <w:r w:rsidR="008023FA">
        <w:rPr>
          <w:color w:val="000000"/>
          <w:szCs w:val="28"/>
        </w:rPr>
        <w:t xml:space="preserve"> </w:t>
      </w:r>
      <w:r>
        <w:rPr>
          <w:color w:val="000000"/>
          <w:szCs w:val="28"/>
        </w:rPr>
        <w:t>Though he was on some medication, he was impressed to be stable.</w:t>
      </w:r>
    </w:p>
    <w:p w:rsidR="00B13D57" w:rsidRPr="003328E1" w:rsidRDefault="00B13D57" w:rsidP="00B13D57">
      <w:pPr>
        <w:pStyle w:val="Final"/>
        <w:rPr>
          <w:lang w:val="en-US"/>
        </w:rPr>
      </w:pPr>
      <w:r>
        <w:rPr>
          <w:lang w:val="en-US"/>
        </w:rPr>
        <w:t>By a letter dated 24 July 2019, the respondent sought leave to include the applicant’s psychiatric report dated 11 November 2016 into the appeal bundle which</w:t>
      </w:r>
      <w:r w:rsidR="003729D0">
        <w:rPr>
          <w:lang w:val="en-US"/>
        </w:rPr>
        <w:t xml:space="preserve"> was allowed by Master Cheung.</w:t>
      </w:r>
      <w:r w:rsidR="008023FA">
        <w:rPr>
          <w:lang w:val="en-US"/>
        </w:rPr>
        <w:t xml:space="preserve"> </w:t>
      </w:r>
      <w:r w:rsidR="003729D0">
        <w:rPr>
          <w:lang w:val="en-US"/>
        </w:rPr>
        <w:t xml:space="preserve"> In this report</w:t>
      </w:r>
      <w:r w:rsidR="00136EDD">
        <w:rPr>
          <w:lang w:val="en-US"/>
        </w:rPr>
        <w:t>,</w:t>
      </w:r>
      <w:r w:rsidR="003729D0">
        <w:rPr>
          <w:lang w:val="en-US"/>
        </w:rPr>
        <w:t xml:space="preserve"> a visiting psychiatrist of SLPC expressed the opinion that the applicant “suffered from depression </w:t>
      </w:r>
      <w:r w:rsidR="00AA30E3">
        <w:rPr>
          <w:lang w:val="en-US"/>
        </w:rPr>
        <w:t>and he is currently stable without sign of relapse”</w:t>
      </w:r>
      <w:r w:rsidR="00AA30E3">
        <w:rPr>
          <w:rStyle w:val="FootnoteReference"/>
          <w:lang w:val="en-US"/>
        </w:rPr>
        <w:footnoteReference w:id="3"/>
      </w:r>
      <w:r w:rsidR="00AA30E3">
        <w:rPr>
          <w:lang w:val="en-US"/>
        </w:rPr>
        <w:t>.</w:t>
      </w:r>
    </w:p>
    <w:p w:rsidR="00B13D57" w:rsidRPr="00557267" w:rsidRDefault="00B13D57" w:rsidP="00B13D57">
      <w:pPr>
        <w:pStyle w:val="H-1"/>
        <w:rPr>
          <w:lang w:val="en-US"/>
        </w:rPr>
      </w:pPr>
      <w:r>
        <w:rPr>
          <w:color w:val="000000"/>
          <w:szCs w:val="28"/>
        </w:rPr>
        <w:t>The r</w:t>
      </w:r>
      <w:proofErr w:type="spellStart"/>
      <w:r w:rsidRPr="002F6A8A">
        <w:rPr>
          <w:lang w:val="en-US"/>
        </w:rPr>
        <w:t>esp</w:t>
      </w:r>
      <w:r w:rsidRPr="00557267">
        <w:rPr>
          <w:lang w:val="en-US"/>
        </w:rPr>
        <w:t>ondent’s</w:t>
      </w:r>
      <w:proofErr w:type="spellEnd"/>
      <w:r w:rsidRPr="00557267">
        <w:rPr>
          <w:lang w:val="en-US"/>
        </w:rPr>
        <w:t xml:space="preserve"> submissions</w:t>
      </w:r>
    </w:p>
    <w:p w:rsidR="00B13D57" w:rsidRPr="0088187F" w:rsidRDefault="00E875FD" w:rsidP="00B13D57">
      <w:pPr>
        <w:pStyle w:val="Final"/>
        <w:rPr>
          <w:i/>
        </w:rPr>
      </w:pPr>
      <w:r>
        <w:t xml:space="preserve">In response, Ms Claudia Ng </w:t>
      </w:r>
      <w:r w:rsidR="00B13D57">
        <w:t xml:space="preserve">relied on the Court of Appeal decision in </w:t>
      </w:r>
      <w:r w:rsidR="00B13D57" w:rsidRPr="009052E0">
        <w:rPr>
          <w:i/>
        </w:rPr>
        <w:t xml:space="preserve">HKSAR v Chang </w:t>
      </w:r>
      <w:proofErr w:type="spellStart"/>
      <w:r w:rsidR="00B13D57" w:rsidRPr="009052E0">
        <w:rPr>
          <w:i/>
        </w:rPr>
        <w:t>Wai</w:t>
      </w:r>
      <w:proofErr w:type="spellEnd"/>
      <w:r w:rsidR="00B13D57" w:rsidRPr="009052E0">
        <w:rPr>
          <w:i/>
        </w:rPr>
        <w:t xml:space="preserve"> Hang </w:t>
      </w:r>
      <w:proofErr w:type="spellStart"/>
      <w:r w:rsidR="00B13D57" w:rsidRPr="009052E0">
        <w:rPr>
          <w:i/>
        </w:rPr>
        <w:t>Alab</w:t>
      </w:r>
      <w:proofErr w:type="spellEnd"/>
      <w:r w:rsidRPr="00A630D7">
        <w:rPr>
          <w:rStyle w:val="FootnoteReference"/>
        </w:rPr>
        <w:footnoteReference w:id="4"/>
      </w:r>
      <w:r w:rsidR="00B13D57">
        <w:t xml:space="preserve"> which </w:t>
      </w:r>
      <w:r w:rsidR="00BD77B7">
        <w:t>set out the legal principles to be applied by the Court of Appeal i</w:t>
      </w:r>
      <w:r w:rsidR="00B13D57">
        <w:t>n deciding a nullity application</w:t>
      </w:r>
      <w:r w:rsidR="00BD77B7">
        <w:t xml:space="preserve"> and emphasised that </w:t>
      </w:r>
      <w:r w:rsidR="00B13D57">
        <w:t xml:space="preserve">the court is not concerned with the merits of the underlying application for leave to appeal. </w:t>
      </w:r>
    </w:p>
    <w:p w:rsidR="00B13D57" w:rsidRPr="009052E0" w:rsidRDefault="00B13D57" w:rsidP="00B13D57">
      <w:pPr>
        <w:pStyle w:val="Final"/>
        <w:rPr>
          <w:i/>
        </w:rPr>
      </w:pPr>
      <w:r>
        <w:t>In response to his 1</w:t>
      </w:r>
      <w:r w:rsidRPr="0088187F">
        <w:rPr>
          <w:vertAlign w:val="superscript"/>
        </w:rPr>
        <w:t>st</w:t>
      </w:r>
      <w:r>
        <w:t xml:space="preserve"> affirmation, </w:t>
      </w:r>
      <w:r w:rsidR="00BD77B7">
        <w:t>she</w:t>
      </w:r>
      <w:r>
        <w:t xml:space="preserve"> submitted that </w:t>
      </w:r>
      <w:r w:rsidR="00BD77B7">
        <w:t>the applicant’s</w:t>
      </w:r>
      <w:r>
        <w:t xml:space="preserve"> decision to abandon clearly stemmed from the legal advice he received from Legal Aid </w:t>
      </w:r>
      <w:r w:rsidR="00D61D0A">
        <w:t xml:space="preserve">Department </w:t>
      </w:r>
      <w:r>
        <w:t xml:space="preserve">that he did not have any ground of appeal. </w:t>
      </w:r>
      <w:r w:rsidR="008023FA">
        <w:t xml:space="preserve"> </w:t>
      </w:r>
      <w:r>
        <w:t>Legal advice, whether right or wrong, in respect of</w:t>
      </w:r>
      <w:r w:rsidR="00BD77B7">
        <w:t xml:space="preserve"> the prospects of an appeal</w:t>
      </w:r>
      <w:r w:rsidR="00AA30E3">
        <w:t>,</w:t>
      </w:r>
      <w:r w:rsidR="00BD77B7">
        <w:t xml:space="preserve"> </w:t>
      </w:r>
      <w:r>
        <w:t xml:space="preserve">as opposed to advice as to the nature and effect of the Notice of Abandonment, was not a justifiable ground </w:t>
      </w:r>
      <w:r w:rsidR="00BD77B7">
        <w:t xml:space="preserve">for treating </w:t>
      </w:r>
      <w:r>
        <w:t>the abandonment</w:t>
      </w:r>
      <w:r w:rsidR="00BD77B7">
        <w:t xml:space="preserve"> as a nullity.</w:t>
      </w:r>
    </w:p>
    <w:p w:rsidR="00B13D57" w:rsidRPr="009052E0" w:rsidRDefault="00BD77B7" w:rsidP="00FD6E98">
      <w:pPr>
        <w:pStyle w:val="Final"/>
        <w:rPr>
          <w:i/>
        </w:rPr>
      </w:pPr>
      <w:r>
        <w:t xml:space="preserve">In respect of the applicant’s </w:t>
      </w:r>
      <w:r w:rsidR="00B13D57">
        <w:t>psychiatric conditions</w:t>
      </w:r>
      <w:r w:rsidR="00136EDD">
        <w:t>,</w:t>
      </w:r>
      <w:r w:rsidR="00B13D57">
        <w:t xml:space="preserve"> </w:t>
      </w:r>
      <w:r>
        <w:t>Ms Ng</w:t>
      </w:r>
      <w:r w:rsidR="00B13D57">
        <w:t xml:space="preserve"> submitted that </w:t>
      </w:r>
      <w:r>
        <w:t>the fact he may have suffered from them did not</w:t>
      </w:r>
      <w:r w:rsidR="00B13D57">
        <w:t xml:space="preserve"> mean that he was not in the position to understand the effect or consequence of the </w:t>
      </w:r>
      <w:r w:rsidR="00B13D57">
        <w:lastRenderedPageBreak/>
        <w:t xml:space="preserve">Notice of Abandonment when he signed it. </w:t>
      </w:r>
      <w:r w:rsidR="008023FA">
        <w:t xml:space="preserve"> </w:t>
      </w:r>
      <w:r w:rsidR="009605F7">
        <w:t>M</w:t>
      </w:r>
      <w:r w:rsidR="008023FA">
        <w:t>s</w:t>
      </w:r>
      <w:r w:rsidR="009605F7">
        <w:t xml:space="preserve"> Ng submitted that </w:t>
      </w:r>
      <w:r w:rsidR="00B13D57">
        <w:t>the medical report</w:t>
      </w:r>
      <w:r w:rsidR="009605F7">
        <w:t>s</w:t>
      </w:r>
      <w:r w:rsidR="00B13D57">
        <w:t xml:space="preserve"> </w:t>
      </w:r>
      <w:r w:rsidR="009605F7">
        <w:t>on</w:t>
      </w:r>
      <w:r w:rsidR="00B13D57">
        <w:t xml:space="preserve"> the applicant </w:t>
      </w:r>
      <w:r w:rsidR="00FD6E98">
        <w:t xml:space="preserve">showed that </w:t>
      </w:r>
      <w:r w:rsidR="00B13D57">
        <w:t>his psychiatric condition had improved over time.</w:t>
      </w:r>
      <w:r w:rsidR="00267EC7">
        <w:t xml:space="preserve"> </w:t>
      </w:r>
      <w:r w:rsidR="00B13D57">
        <w:t xml:space="preserve"> </w:t>
      </w:r>
      <w:r w:rsidR="00FD6E98">
        <w:t xml:space="preserve">She asserted that </w:t>
      </w:r>
      <w:r w:rsidR="00B13D57">
        <w:t xml:space="preserve">the applicant had failed to provide credible evidence that he did not understand the nature </w:t>
      </w:r>
      <w:r w:rsidR="00FD6E98">
        <w:t xml:space="preserve">of the Notice of Abandonment </w:t>
      </w:r>
      <w:r w:rsidR="00B13D57">
        <w:t xml:space="preserve">or </w:t>
      </w:r>
      <w:r w:rsidR="00FD6E98">
        <w:t xml:space="preserve">the effect of </w:t>
      </w:r>
      <w:r w:rsidR="00B13D57">
        <w:t xml:space="preserve">signing </w:t>
      </w:r>
      <w:r w:rsidR="00FD6E98">
        <w:t>it</w:t>
      </w:r>
      <w:r w:rsidR="00B13D57">
        <w:t xml:space="preserve">.  </w:t>
      </w:r>
    </w:p>
    <w:p w:rsidR="00B13D57" w:rsidRPr="00947394" w:rsidRDefault="00B13D57" w:rsidP="00FF63A4">
      <w:pPr>
        <w:pStyle w:val="H-1"/>
      </w:pPr>
      <w:r>
        <w:t>Discussion</w:t>
      </w:r>
    </w:p>
    <w:p w:rsidR="00B13D57" w:rsidRDefault="00B13D57" w:rsidP="00B13D57">
      <w:pPr>
        <w:pStyle w:val="Final"/>
      </w:pPr>
      <w:r>
        <w:t>Once an appeal is abandoned</w:t>
      </w:r>
      <w:r w:rsidR="00B729F4">
        <w:t>, and as a consequence is</w:t>
      </w:r>
      <w:r>
        <w:t xml:space="preserve"> dismissed, the Court of Appeal </w:t>
      </w:r>
      <w:r w:rsidR="00B729F4">
        <w:t>does</w:t>
      </w:r>
      <w:r>
        <w:t xml:space="preserve"> not have inherent jurisdiction to reopen it. </w:t>
      </w:r>
      <w:r w:rsidR="008023FA">
        <w:t xml:space="preserve"> </w:t>
      </w:r>
      <w:r>
        <w:t xml:space="preserve">It </w:t>
      </w:r>
      <w:r w:rsidR="00FD6E98">
        <w:t xml:space="preserve">can only do so if an </w:t>
      </w:r>
      <w:r>
        <w:t xml:space="preserve">applicant </w:t>
      </w:r>
      <w:r w:rsidR="00FD6E98">
        <w:t>can</w:t>
      </w:r>
      <w:r>
        <w:t xml:space="preserve"> satisfy the </w:t>
      </w:r>
      <w:r w:rsidR="002F7E09">
        <w:t>court</w:t>
      </w:r>
      <w:r>
        <w:t xml:space="preserve"> that his abandonment </w:t>
      </w:r>
      <w:r w:rsidR="00FD6E98">
        <w:t>should be treated</w:t>
      </w:r>
      <w:r>
        <w:t xml:space="preserve"> in law a</w:t>
      </w:r>
      <w:r w:rsidR="00FD6E98">
        <w:t>s being</w:t>
      </w:r>
      <w:r>
        <w:t xml:space="preserve"> </w:t>
      </w:r>
      <w:r w:rsidR="006A7A67">
        <w:t xml:space="preserve">a </w:t>
      </w:r>
      <w:r>
        <w:t xml:space="preserve">nullity. </w:t>
      </w:r>
      <w:r w:rsidR="008023FA">
        <w:t xml:space="preserve"> </w:t>
      </w:r>
      <w:r w:rsidR="00D36F79">
        <w:t>In order to discharge this burden</w:t>
      </w:r>
      <w:r w:rsidR="00136EDD">
        <w:t>,</w:t>
      </w:r>
      <w:r w:rsidR="00D36F79">
        <w:t xml:space="preserve"> </w:t>
      </w:r>
      <w:r w:rsidR="006A7A67">
        <w:t>t</w:t>
      </w:r>
      <w:r w:rsidR="00D36F79">
        <w:t>h</w:t>
      </w:r>
      <w:r>
        <w:t>e</w:t>
      </w:r>
      <w:r w:rsidR="006A7A67">
        <w:t xml:space="preserve"> applicant</w:t>
      </w:r>
      <w:r>
        <w:t xml:space="preserve"> must show</w:t>
      </w:r>
      <w:r w:rsidR="006A7A67">
        <w:t xml:space="preserve"> by credible evidence</w:t>
      </w:r>
      <w:r>
        <w:t xml:space="preserve"> that </w:t>
      </w:r>
      <w:r w:rsidRPr="007E6BD7">
        <w:t xml:space="preserve">the abandonment was not the result of a deliberate and informed decision, in other words, </w:t>
      </w:r>
      <w:r>
        <w:t>his</w:t>
      </w:r>
      <w:r w:rsidRPr="007E6BD7">
        <w:t xml:space="preserve"> mind did not go with the act of abandonment.</w:t>
      </w:r>
      <w:r w:rsidR="006A7A67">
        <w:t xml:space="preserve"> </w:t>
      </w:r>
      <w:r w:rsidR="008023FA">
        <w:t xml:space="preserve"> </w:t>
      </w:r>
      <w:r w:rsidR="006A7A67">
        <w:t>The focus of the Court of Appeal’s enquiry is on the state of mind of the applicant at the time he signed the Notice of Abandonment.</w:t>
      </w:r>
    </w:p>
    <w:p w:rsidR="00D36F79" w:rsidRDefault="006A7A67" w:rsidP="00D36F79">
      <w:pPr>
        <w:pStyle w:val="Final"/>
      </w:pPr>
      <w:r>
        <w:t xml:space="preserve">In respect of the present case </w:t>
      </w:r>
      <w:r w:rsidR="00B13D57">
        <w:t>we accept</w:t>
      </w:r>
      <w:r>
        <w:t>ed</w:t>
      </w:r>
      <w:r w:rsidR="00B13D57">
        <w:t xml:space="preserve"> that </w:t>
      </w:r>
      <w:r w:rsidR="00AA30E3">
        <w:t>t</w:t>
      </w:r>
      <w:r w:rsidR="00B13D57">
        <w:t>he</w:t>
      </w:r>
      <w:r w:rsidR="00AA30E3">
        <w:t xml:space="preserve"> applicant</w:t>
      </w:r>
      <w:r w:rsidR="00B13D57">
        <w:t xml:space="preserve"> ha</w:t>
      </w:r>
      <w:r w:rsidR="00B729F4">
        <w:t>s been treated for</w:t>
      </w:r>
      <w:r w:rsidR="00B13D57">
        <w:t xml:space="preserve"> psychiatric </w:t>
      </w:r>
      <w:r w:rsidR="00B729F4">
        <w:t>condition</w:t>
      </w:r>
      <w:r w:rsidR="00B13D57">
        <w:t>s on and off over the years</w:t>
      </w:r>
      <w:r>
        <w:t xml:space="preserve">. </w:t>
      </w:r>
      <w:r w:rsidR="008023FA">
        <w:t xml:space="preserve"> </w:t>
      </w:r>
      <w:r>
        <w:t>However</w:t>
      </w:r>
      <w:r w:rsidR="00B13D57">
        <w:t>, we d</w:t>
      </w:r>
      <w:r>
        <w:t>id</w:t>
      </w:r>
      <w:r w:rsidR="00B13D57">
        <w:t xml:space="preserve"> not accept that </w:t>
      </w:r>
      <w:r w:rsidR="00B729F4">
        <w:t>these</w:t>
      </w:r>
      <w:r w:rsidR="00B13D57">
        <w:t xml:space="preserve"> psychiatric conditions </w:t>
      </w:r>
      <w:r w:rsidR="004C10DB">
        <w:t xml:space="preserve">operated on his mind at the time he made the decision to abandon his appeal. </w:t>
      </w:r>
      <w:r w:rsidR="008023FA">
        <w:t xml:space="preserve"> </w:t>
      </w:r>
      <w:r w:rsidR="00FD6E98">
        <w:t>The medical reports</w:t>
      </w:r>
      <w:r w:rsidR="00D36F79">
        <w:t xml:space="preserve"> on which he relie</w:t>
      </w:r>
      <w:r>
        <w:t>d</w:t>
      </w:r>
      <w:r w:rsidR="00D36F79">
        <w:t xml:space="preserve"> suggest that his psychiatric condition responded well to treatment after May 2017 and that it was, thereafter, kept under control. </w:t>
      </w:r>
      <w:r w:rsidR="008023FA">
        <w:t xml:space="preserve"> </w:t>
      </w:r>
      <w:r w:rsidR="00D36F79">
        <w:t>He filed his Notice of Abandonment after this time, on 19 June 2018</w:t>
      </w:r>
      <w:r>
        <w:t>,</w:t>
      </w:r>
      <w:r w:rsidR="00D36F79">
        <w:t xml:space="preserve"> and the only other medical report on him stems from his visit to West Kowloon Psychiatric Centre on 21 November 2018.  That report reveals that the applicant was completely normal and stable.  </w:t>
      </w:r>
    </w:p>
    <w:p w:rsidR="00B729F4" w:rsidRDefault="00AA30E3" w:rsidP="00B13D57">
      <w:pPr>
        <w:pStyle w:val="Final"/>
      </w:pPr>
      <w:r>
        <w:lastRenderedPageBreak/>
        <w:t>We note that i</w:t>
      </w:r>
      <w:r w:rsidR="00B13D57">
        <w:t>n his 1</w:t>
      </w:r>
      <w:r w:rsidR="00B13D57" w:rsidRPr="00C45376">
        <w:rPr>
          <w:vertAlign w:val="superscript"/>
        </w:rPr>
        <w:t>st</w:t>
      </w:r>
      <w:r w:rsidR="00B13D57">
        <w:t xml:space="preserve"> affirmation</w:t>
      </w:r>
      <w:r w:rsidR="00D36F79">
        <w:t xml:space="preserve"> of 7 November 2018</w:t>
      </w:r>
      <w:r w:rsidR="00B13D57">
        <w:t xml:space="preserve">, </w:t>
      </w:r>
      <w:r w:rsidR="00131FFC">
        <w:t>t</w:t>
      </w:r>
      <w:r w:rsidR="00B13D57">
        <w:t>he</w:t>
      </w:r>
      <w:r w:rsidR="00131FFC">
        <w:t xml:space="preserve"> applicant</w:t>
      </w:r>
      <w:r w:rsidR="00B13D57">
        <w:t xml:space="preserve"> </w:t>
      </w:r>
      <w:r w:rsidR="00B729F4">
        <w:t xml:space="preserve">attributed the reason for abandoning his appeal to </w:t>
      </w:r>
      <w:r w:rsidR="00B13D57">
        <w:t xml:space="preserve">the unfavourable legal advice </w:t>
      </w:r>
      <w:r>
        <w:t xml:space="preserve">he </w:t>
      </w:r>
      <w:r w:rsidR="00B13D57">
        <w:t xml:space="preserve">received. </w:t>
      </w:r>
      <w:r w:rsidR="008023FA">
        <w:t xml:space="preserve"> </w:t>
      </w:r>
      <w:r w:rsidR="00B729F4">
        <w:t xml:space="preserve">It was </w:t>
      </w:r>
      <w:r w:rsidR="00D36F79">
        <w:t xml:space="preserve">only </w:t>
      </w:r>
      <w:r w:rsidR="00B729F4">
        <w:t>after he was informed by Master</w:t>
      </w:r>
      <w:r w:rsidR="008023FA">
        <w:rPr>
          <w:lang w:val="en-US"/>
        </w:rPr>
        <w:t> </w:t>
      </w:r>
      <w:r w:rsidR="00B729F4">
        <w:t>Cheung</w:t>
      </w:r>
      <w:r w:rsidR="006B59A2">
        <w:t>, the Registrar of Criminal Appeals</w:t>
      </w:r>
      <w:bookmarkStart w:id="1" w:name="_GoBack"/>
      <w:bookmarkEnd w:id="1"/>
      <w:r w:rsidR="00131FFC">
        <w:t>,</w:t>
      </w:r>
      <w:r w:rsidR="00B729F4">
        <w:t xml:space="preserve"> </w:t>
      </w:r>
      <w:r w:rsidR="001742BD">
        <w:t xml:space="preserve">by letter dated </w:t>
      </w:r>
      <w:r w:rsidR="00D36F79">
        <w:t>20</w:t>
      </w:r>
      <w:r w:rsidR="008023FA">
        <w:rPr>
          <w:lang w:val="en-US"/>
        </w:rPr>
        <w:t> </w:t>
      </w:r>
      <w:r w:rsidR="00D36F79">
        <w:t>November</w:t>
      </w:r>
      <w:r w:rsidR="00DE4931">
        <w:t xml:space="preserve"> 2018</w:t>
      </w:r>
      <w:r w:rsidR="00131FFC">
        <w:t>,</w:t>
      </w:r>
      <w:r w:rsidR="001742BD">
        <w:t xml:space="preserve"> </w:t>
      </w:r>
      <w:r w:rsidR="00B729F4">
        <w:t>that there was nothing in his 1</w:t>
      </w:r>
      <w:r w:rsidR="00B729F4" w:rsidRPr="000D73BA">
        <w:rPr>
          <w:vertAlign w:val="superscript"/>
        </w:rPr>
        <w:t>st</w:t>
      </w:r>
      <w:r w:rsidR="00B729F4">
        <w:t xml:space="preserve"> affirmation which showed that his </w:t>
      </w:r>
      <w:r w:rsidR="00D36F79">
        <w:t>abandonment was not the result of a deliberate and informed decision that he then claimed in his</w:t>
      </w:r>
      <w:r w:rsidR="00D61D0A">
        <w:t xml:space="preserve"> 2</w:t>
      </w:r>
      <w:r w:rsidR="00D61D0A" w:rsidRPr="00D61D0A">
        <w:rPr>
          <w:vertAlign w:val="superscript"/>
        </w:rPr>
        <w:t>nd</w:t>
      </w:r>
      <w:r w:rsidR="00D61D0A">
        <w:t xml:space="preserve"> </w:t>
      </w:r>
      <w:r w:rsidR="00D36F79">
        <w:t xml:space="preserve">affirmation filed on 11 December 2018 that his abandonment was due to his psychiatric conditions. </w:t>
      </w:r>
      <w:r w:rsidR="008023FA">
        <w:t xml:space="preserve"> </w:t>
      </w:r>
      <w:r w:rsidR="00D36F79">
        <w:t xml:space="preserve">This prompted a second letter from Master Cheung dated 13 December 2018 in which </w:t>
      </w:r>
      <w:r w:rsidR="00136EDD">
        <w:t>s</w:t>
      </w:r>
      <w:r w:rsidR="00D36F79">
        <w:t xml:space="preserve">he noted that the medical reports exhibited to his second affirmation showed his mental condition had significantly improved and did not support a claim that “his act of abandonment did not go with his mind at the relevant time.” This prompted the </w:t>
      </w:r>
      <w:r w:rsidR="00D61D0A">
        <w:t>3</w:t>
      </w:r>
      <w:r w:rsidR="00D36F79" w:rsidRPr="00D61D0A">
        <w:rPr>
          <w:vertAlign w:val="superscript"/>
        </w:rPr>
        <w:t>rd</w:t>
      </w:r>
      <w:r w:rsidR="00D61D0A">
        <w:t xml:space="preserve"> </w:t>
      </w:r>
      <w:r w:rsidR="00D36F79">
        <w:t>affirmation that was filed on 8 April 2019</w:t>
      </w:r>
      <w:r w:rsidR="00B729F4">
        <w:t>.</w:t>
      </w:r>
    </w:p>
    <w:p w:rsidR="00B13D57" w:rsidRDefault="00B729F4" w:rsidP="00B13D57">
      <w:pPr>
        <w:pStyle w:val="Final"/>
      </w:pPr>
      <w:r>
        <w:t xml:space="preserve">The procedural history of the applicant’s sentencing process reveals the applicant to be manipulative in respect of the court’s processes.  His conduct during the sentencing process, together with what has transpired since filing this application, deprives him of all credibility. </w:t>
      </w:r>
      <w:r w:rsidR="00B13D57">
        <w:t xml:space="preserve"> </w:t>
      </w:r>
    </w:p>
    <w:p w:rsidR="00D36F79" w:rsidRPr="007E6BD7" w:rsidRDefault="00D36F79" w:rsidP="00D36F79">
      <w:pPr>
        <w:pStyle w:val="Final"/>
      </w:pPr>
      <w:r>
        <w:t xml:space="preserve">Having taken into account the applicant’s past conduct, the explanations proffered by him in his affirmations, and his medical reports, we </w:t>
      </w:r>
      <w:r w:rsidR="00131FFC">
        <w:t>were</w:t>
      </w:r>
      <w:r>
        <w:t xml:space="preserve"> not satisfied that his abandonment in June 2018 was not the result of a deliberate and informed decision by him. </w:t>
      </w:r>
    </w:p>
    <w:p w:rsidR="001742BD" w:rsidRDefault="001742BD" w:rsidP="001742BD">
      <w:pPr>
        <w:pStyle w:val="H-1"/>
        <w:rPr>
          <w:lang w:val="en-US"/>
        </w:rPr>
      </w:pPr>
      <w:r>
        <w:rPr>
          <w:lang w:val="en-US"/>
        </w:rPr>
        <w:t>Loss of time order</w:t>
      </w:r>
    </w:p>
    <w:p w:rsidR="001742BD" w:rsidRDefault="001742BD" w:rsidP="001742BD">
      <w:pPr>
        <w:pStyle w:val="Final"/>
        <w:rPr>
          <w:lang w:val="en-US"/>
        </w:rPr>
      </w:pPr>
      <w:r>
        <w:rPr>
          <w:lang w:val="en-US"/>
        </w:rPr>
        <w:t>Given the wholly unmeritorious nature of the application</w:t>
      </w:r>
      <w:r w:rsidR="00136EDD">
        <w:rPr>
          <w:lang w:val="en-US"/>
        </w:rPr>
        <w:t>,</w:t>
      </w:r>
      <w:r>
        <w:rPr>
          <w:lang w:val="en-US"/>
        </w:rPr>
        <w:t xml:space="preserve"> we gave consideration to whether this was</w:t>
      </w:r>
      <w:r w:rsidR="00FD6E98">
        <w:rPr>
          <w:lang w:val="en-US"/>
        </w:rPr>
        <w:t xml:space="preserve"> an</w:t>
      </w:r>
      <w:r>
        <w:rPr>
          <w:lang w:val="en-US"/>
        </w:rPr>
        <w:t xml:space="preserve"> appropriate case in which to exercise our powers under section 83</w:t>
      </w:r>
      <w:proofErr w:type="gramStart"/>
      <w:r>
        <w:rPr>
          <w:lang w:val="en-US"/>
        </w:rPr>
        <w:t>W(</w:t>
      </w:r>
      <w:proofErr w:type="gramEnd"/>
      <w:r>
        <w:rPr>
          <w:lang w:val="en-US"/>
        </w:rPr>
        <w:t>1) of the Criminal Procedure Ordinance Cap 221 and make an order for loss of time.</w:t>
      </w:r>
    </w:p>
    <w:p w:rsidR="001742BD" w:rsidRDefault="001742BD" w:rsidP="001742BD">
      <w:pPr>
        <w:pStyle w:val="Final"/>
        <w:rPr>
          <w:lang w:val="en-US"/>
        </w:rPr>
      </w:pPr>
      <w:r>
        <w:rPr>
          <w:lang w:val="en-US"/>
        </w:rPr>
        <w:lastRenderedPageBreak/>
        <w:t xml:space="preserve">We note that the offence was committed on 24 April 2015 but that as a result of the applicant seeking, and then abandoning, a trial, providing meaningless assistance to the police, and making, and then abandoning, an application to reverse his guilty plea, he was not sentenced until 9 January 2018. </w:t>
      </w:r>
      <w:r w:rsidR="008023FA">
        <w:rPr>
          <w:lang w:val="en-US"/>
        </w:rPr>
        <w:t xml:space="preserve"> </w:t>
      </w:r>
      <w:r>
        <w:rPr>
          <w:lang w:val="en-US"/>
        </w:rPr>
        <w:t xml:space="preserve">This period of two and three quarter years was taken up with a number of </w:t>
      </w:r>
      <w:r w:rsidR="00D36F79">
        <w:rPr>
          <w:lang w:val="en-US"/>
        </w:rPr>
        <w:t>appearances</w:t>
      </w:r>
      <w:r>
        <w:rPr>
          <w:lang w:val="en-US"/>
        </w:rPr>
        <w:t xml:space="preserve"> before </w:t>
      </w:r>
      <w:r w:rsidR="00E2781F">
        <w:rPr>
          <w:lang w:val="en-US"/>
        </w:rPr>
        <w:t>four</w:t>
      </w:r>
      <w:r>
        <w:rPr>
          <w:lang w:val="en-US"/>
        </w:rPr>
        <w:t xml:space="preserve"> different judges and the unnecessary preparation of a court ordered psychiatric report.</w:t>
      </w:r>
    </w:p>
    <w:p w:rsidR="00D36F79" w:rsidRDefault="001742BD" w:rsidP="001742BD">
      <w:pPr>
        <w:pStyle w:val="Final"/>
        <w:rPr>
          <w:lang w:val="en-US"/>
        </w:rPr>
      </w:pPr>
      <w:r>
        <w:rPr>
          <w:lang w:val="en-US"/>
        </w:rPr>
        <w:t xml:space="preserve">The appeal process has itself been prolonged from </w:t>
      </w:r>
      <w:r w:rsidR="00D61D0A">
        <w:rPr>
          <w:lang w:val="en-US"/>
        </w:rPr>
        <w:t>January</w:t>
      </w:r>
      <w:r w:rsidR="008023FA">
        <w:rPr>
          <w:lang w:val="en-US"/>
        </w:rPr>
        <w:t> </w:t>
      </w:r>
      <w:r>
        <w:rPr>
          <w:lang w:val="en-US"/>
        </w:rPr>
        <w:t xml:space="preserve">2018 to November 2019 because the applicant has sought to revive his abandoned appeal by the present application. </w:t>
      </w:r>
      <w:r w:rsidR="008023FA">
        <w:rPr>
          <w:lang w:val="en-US"/>
        </w:rPr>
        <w:t xml:space="preserve"> </w:t>
      </w:r>
      <w:r>
        <w:rPr>
          <w:lang w:val="en-US"/>
        </w:rPr>
        <w:t>As we have indicated</w:t>
      </w:r>
      <w:r w:rsidR="00136EDD">
        <w:rPr>
          <w:lang w:val="en-US"/>
        </w:rPr>
        <w:t>,</w:t>
      </w:r>
      <w:r>
        <w:rPr>
          <w:lang w:val="en-US"/>
        </w:rPr>
        <w:t xml:space="preserve"> the applicant filed his Notice of Abandonment when he received legal advice that his appeal had no merit and he would be refused legal aid.</w:t>
      </w:r>
      <w:r w:rsidR="008023FA">
        <w:rPr>
          <w:lang w:val="en-US"/>
        </w:rPr>
        <w:t xml:space="preserve"> </w:t>
      </w:r>
      <w:r>
        <w:rPr>
          <w:lang w:val="en-US"/>
        </w:rPr>
        <w:t xml:space="preserve"> In our view</w:t>
      </w:r>
      <w:r w:rsidR="00136EDD">
        <w:rPr>
          <w:lang w:val="en-US"/>
        </w:rPr>
        <w:t>,</w:t>
      </w:r>
      <w:r>
        <w:rPr>
          <w:lang w:val="en-US"/>
        </w:rPr>
        <w:t xml:space="preserve"> that was a perfectly reasonable decision based upon a correct assessment of the merits of the applicant’s appeal. </w:t>
      </w:r>
    </w:p>
    <w:p w:rsidR="00216687" w:rsidRPr="00D36F79" w:rsidRDefault="001742BD" w:rsidP="00580990">
      <w:pPr>
        <w:pStyle w:val="Final"/>
        <w:rPr>
          <w:lang w:val="en-US"/>
        </w:rPr>
      </w:pPr>
      <w:r w:rsidRPr="00D36F79">
        <w:rPr>
          <w:lang w:val="en-US"/>
        </w:rPr>
        <w:t xml:space="preserve">At the hearing on 14 November </w:t>
      </w:r>
      <w:r w:rsidR="00136EDD">
        <w:rPr>
          <w:lang w:val="en-US"/>
        </w:rPr>
        <w:t xml:space="preserve">2019 </w:t>
      </w:r>
      <w:r w:rsidRPr="00D36F79">
        <w:rPr>
          <w:lang w:val="en-US"/>
        </w:rPr>
        <w:t>we warned the applicant of the power we possessed under section 83</w:t>
      </w:r>
      <w:proofErr w:type="gramStart"/>
      <w:r w:rsidRPr="00D36F79">
        <w:rPr>
          <w:lang w:val="en-US"/>
        </w:rPr>
        <w:t>W(</w:t>
      </w:r>
      <w:proofErr w:type="gramEnd"/>
      <w:r w:rsidRPr="00D36F79">
        <w:rPr>
          <w:lang w:val="en-US"/>
        </w:rPr>
        <w:t xml:space="preserve">1) but nevertheless acceded to his request to adjourn the hearing of his application so that he could obtain an opinion from </w:t>
      </w:r>
      <w:r w:rsidR="00D61D0A">
        <w:rPr>
          <w:lang w:val="en-US"/>
        </w:rPr>
        <w:t xml:space="preserve">the Bar </w:t>
      </w:r>
      <w:r w:rsidRPr="00D36F79">
        <w:rPr>
          <w:lang w:val="en-US"/>
        </w:rPr>
        <w:t xml:space="preserve">Free Legal Service Scheme </w:t>
      </w:r>
      <w:r w:rsidR="00D61D0A">
        <w:rPr>
          <w:lang w:val="en-US"/>
        </w:rPr>
        <w:t xml:space="preserve">operated by </w:t>
      </w:r>
      <w:r w:rsidR="00D61D0A" w:rsidRPr="00D36F79">
        <w:rPr>
          <w:lang w:val="en-US"/>
        </w:rPr>
        <w:t xml:space="preserve">the Hong Kong Bar Association </w:t>
      </w:r>
      <w:r w:rsidR="00216687" w:rsidRPr="00D36F79">
        <w:rPr>
          <w:lang w:val="en-US"/>
        </w:rPr>
        <w:t>on the merits of his application to treat the abandonment of his appeal as a nullity.</w:t>
      </w:r>
      <w:r w:rsidR="008023FA">
        <w:rPr>
          <w:lang w:val="en-US"/>
        </w:rPr>
        <w:t xml:space="preserve"> </w:t>
      </w:r>
      <w:r w:rsidR="00216687" w:rsidRPr="00D36F79">
        <w:rPr>
          <w:lang w:val="en-US"/>
        </w:rPr>
        <w:t xml:space="preserve"> The applicant was refused assistance and advised in emphatic terms that his application was unlikely to be successful.</w:t>
      </w:r>
    </w:p>
    <w:p w:rsidR="00216687" w:rsidRDefault="00216687" w:rsidP="001742BD">
      <w:pPr>
        <w:pStyle w:val="Final"/>
        <w:rPr>
          <w:lang w:val="en-US"/>
        </w:rPr>
      </w:pPr>
      <w:r>
        <w:rPr>
          <w:lang w:val="en-US"/>
        </w:rPr>
        <w:t>Notwithstanding such strongly worded advice and this court’s warning to him</w:t>
      </w:r>
      <w:r w:rsidR="00FD6E98">
        <w:rPr>
          <w:lang w:val="en-US"/>
        </w:rPr>
        <w:t xml:space="preserve">, repeated at </w:t>
      </w:r>
      <w:r w:rsidR="006A7A67">
        <w:rPr>
          <w:lang w:val="en-US"/>
        </w:rPr>
        <w:t>t</w:t>
      </w:r>
      <w:r w:rsidR="00FD6E98">
        <w:rPr>
          <w:lang w:val="en-US"/>
        </w:rPr>
        <w:t>his latest hearing,</w:t>
      </w:r>
      <w:r>
        <w:rPr>
          <w:lang w:val="en-US"/>
        </w:rPr>
        <w:t xml:space="preserve"> the applicant persisted in his application.</w:t>
      </w:r>
    </w:p>
    <w:p w:rsidR="00216687" w:rsidRDefault="00216687" w:rsidP="001742BD">
      <w:pPr>
        <w:pStyle w:val="Final"/>
        <w:rPr>
          <w:lang w:val="en-US"/>
        </w:rPr>
      </w:pPr>
      <w:r>
        <w:rPr>
          <w:lang w:val="en-US"/>
        </w:rPr>
        <w:lastRenderedPageBreak/>
        <w:t>The only basis for his application is an assertion that when he filed his Notice of Abandonment his mind was</w:t>
      </w:r>
      <w:r w:rsidR="00131FFC">
        <w:rPr>
          <w:lang w:val="en-US"/>
        </w:rPr>
        <w:t xml:space="preserve"> so</w:t>
      </w:r>
      <w:r>
        <w:rPr>
          <w:lang w:val="en-US"/>
        </w:rPr>
        <w:t xml:space="preserve"> affected by his psychiatric condition</w:t>
      </w:r>
      <w:r w:rsidR="00D36F79">
        <w:rPr>
          <w:lang w:val="en-US"/>
        </w:rPr>
        <w:t>s</w:t>
      </w:r>
      <w:r w:rsidR="00131FFC">
        <w:rPr>
          <w:lang w:val="en-US"/>
        </w:rPr>
        <w:t xml:space="preserve"> that he did not appreciate the n</w:t>
      </w:r>
      <w:r w:rsidR="00E10F0A">
        <w:rPr>
          <w:lang w:val="en-US"/>
        </w:rPr>
        <w:t>ature</w:t>
      </w:r>
      <w:r w:rsidR="00131FFC">
        <w:rPr>
          <w:lang w:val="en-US"/>
        </w:rPr>
        <w:t xml:space="preserve"> and effect of the Notice of Abandonment</w:t>
      </w:r>
      <w:r>
        <w:rPr>
          <w:lang w:val="en-US"/>
        </w:rPr>
        <w:t xml:space="preserve">. </w:t>
      </w:r>
      <w:r w:rsidR="008023FA">
        <w:rPr>
          <w:lang w:val="en-US"/>
        </w:rPr>
        <w:t xml:space="preserve"> </w:t>
      </w:r>
      <w:r>
        <w:rPr>
          <w:lang w:val="en-US"/>
        </w:rPr>
        <w:t>As we have already indicated</w:t>
      </w:r>
      <w:r w:rsidR="0039554D">
        <w:rPr>
          <w:lang w:val="en-US"/>
        </w:rPr>
        <w:t>,</w:t>
      </w:r>
      <w:r>
        <w:rPr>
          <w:lang w:val="en-US"/>
        </w:rPr>
        <w:t xml:space="preserve"> we accept that </w:t>
      </w:r>
      <w:r w:rsidR="00131FFC">
        <w:rPr>
          <w:lang w:val="en-US"/>
        </w:rPr>
        <w:t>t</w:t>
      </w:r>
      <w:r>
        <w:rPr>
          <w:lang w:val="en-US"/>
        </w:rPr>
        <w:t xml:space="preserve">he </w:t>
      </w:r>
      <w:r w:rsidR="00131FFC">
        <w:rPr>
          <w:lang w:val="en-US"/>
        </w:rPr>
        <w:t xml:space="preserve">applicant </w:t>
      </w:r>
      <w:r>
        <w:rPr>
          <w:lang w:val="en-US"/>
        </w:rPr>
        <w:t>was undergoing treatment for psychiatric conditions but it is clear from the medical reports on which</w:t>
      </w:r>
      <w:r w:rsidR="0039554D">
        <w:rPr>
          <w:lang w:val="en-US"/>
        </w:rPr>
        <w:t xml:space="preserve"> he</w:t>
      </w:r>
      <w:r>
        <w:rPr>
          <w:lang w:val="en-US"/>
        </w:rPr>
        <w:t xml:space="preserve"> relie</w:t>
      </w:r>
      <w:r w:rsidR="00D36F79">
        <w:rPr>
          <w:lang w:val="en-US"/>
        </w:rPr>
        <w:t>d</w:t>
      </w:r>
      <w:r>
        <w:rPr>
          <w:lang w:val="en-US"/>
        </w:rPr>
        <w:t xml:space="preserve"> that his conditions of depression and psychosis were under control at the time he filed his Notice of Abandonment.</w:t>
      </w:r>
      <w:r w:rsidR="00131FFC">
        <w:rPr>
          <w:lang w:val="en-US"/>
        </w:rPr>
        <w:t xml:space="preserve"> </w:t>
      </w:r>
      <w:r w:rsidR="008023FA">
        <w:rPr>
          <w:lang w:val="en-US"/>
        </w:rPr>
        <w:t xml:space="preserve"> </w:t>
      </w:r>
      <w:r w:rsidR="00131FFC">
        <w:rPr>
          <w:lang w:val="en-US"/>
        </w:rPr>
        <w:t>He well knew the nature and effect of the Notice of Abandonment and</w:t>
      </w:r>
      <w:r w:rsidR="00FD6E98">
        <w:rPr>
          <w:lang w:val="en-US"/>
        </w:rPr>
        <w:t xml:space="preserve"> we ha</w:t>
      </w:r>
      <w:r w:rsidR="006A7A67">
        <w:rPr>
          <w:lang w:val="en-US"/>
        </w:rPr>
        <w:t>d</w:t>
      </w:r>
      <w:r w:rsidR="00FD6E98">
        <w:rPr>
          <w:lang w:val="en-US"/>
        </w:rPr>
        <w:t xml:space="preserve"> no doubt that</w:t>
      </w:r>
      <w:r w:rsidR="00131FFC">
        <w:rPr>
          <w:lang w:val="en-US"/>
        </w:rPr>
        <w:t xml:space="preserve"> his reason for signing and filing it </w:t>
      </w:r>
      <w:r w:rsidR="006A7A67">
        <w:rPr>
          <w:lang w:val="en-US"/>
        </w:rPr>
        <w:t>was</w:t>
      </w:r>
      <w:r w:rsidR="00131FFC">
        <w:rPr>
          <w:lang w:val="en-US"/>
        </w:rPr>
        <w:t xml:space="preserve"> correctly set out in his </w:t>
      </w:r>
      <w:r w:rsidR="00D61D0A">
        <w:rPr>
          <w:lang w:val="en-US"/>
        </w:rPr>
        <w:t>1</w:t>
      </w:r>
      <w:r w:rsidR="00D61D0A" w:rsidRPr="00D61D0A">
        <w:rPr>
          <w:vertAlign w:val="superscript"/>
          <w:lang w:val="en-US"/>
        </w:rPr>
        <w:t>st</w:t>
      </w:r>
      <w:r w:rsidR="00D61D0A">
        <w:rPr>
          <w:lang w:val="en-US"/>
        </w:rPr>
        <w:t xml:space="preserve"> </w:t>
      </w:r>
      <w:r w:rsidR="00131FFC">
        <w:rPr>
          <w:lang w:val="en-US"/>
        </w:rPr>
        <w:t xml:space="preserve">affirmation. </w:t>
      </w:r>
    </w:p>
    <w:p w:rsidR="00216687" w:rsidRDefault="00216687" w:rsidP="001742BD">
      <w:pPr>
        <w:pStyle w:val="Final"/>
        <w:rPr>
          <w:lang w:val="en-US"/>
        </w:rPr>
      </w:pPr>
      <w:r>
        <w:rPr>
          <w:lang w:val="en-US"/>
        </w:rPr>
        <w:t>In these circumstance</w:t>
      </w:r>
      <w:r w:rsidR="0039554D">
        <w:rPr>
          <w:lang w:val="en-US"/>
        </w:rPr>
        <w:t>s,</w:t>
      </w:r>
      <w:r>
        <w:rPr>
          <w:lang w:val="en-US"/>
        </w:rPr>
        <w:t xml:space="preserve"> we were satisfied that this was an appropriate case in which to exercise the section 83</w:t>
      </w:r>
      <w:proofErr w:type="gramStart"/>
      <w:r>
        <w:rPr>
          <w:lang w:val="en-US"/>
        </w:rPr>
        <w:t>W(</w:t>
      </w:r>
      <w:proofErr w:type="gramEnd"/>
      <w:r>
        <w:rPr>
          <w:lang w:val="en-US"/>
        </w:rPr>
        <w:t>1) power and so directed that 2 months of the time spen</w:t>
      </w:r>
      <w:r w:rsidR="00D36F79">
        <w:rPr>
          <w:lang w:val="en-US"/>
        </w:rPr>
        <w:t>t</w:t>
      </w:r>
      <w:r>
        <w:rPr>
          <w:lang w:val="en-US"/>
        </w:rPr>
        <w:t xml:space="preserve"> by the applica</w:t>
      </w:r>
      <w:r w:rsidR="00D36F79">
        <w:rPr>
          <w:lang w:val="en-US"/>
        </w:rPr>
        <w:t>nt</w:t>
      </w:r>
      <w:r>
        <w:rPr>
          <w:lang w:val="en-US"/>
        </w:rPr>
        <w:t xml:space="preserve"> in custody pending the determination of his appeal should not be reckoned as part of </w:t>
      </w:r>
      <w:r w:rsidR="00D36F79">
        <w:rPr>
          <w:lang w:val="en-US"/>
        </w:rPr>
        <w:t xml:space="preserve">the </w:t>
      </w:r>
      <w:r>
        <w:rPr>
          <w:lang w:val="en-US"/>
        </w:rPr>
        <w:t xml:space="preserve">term of his sentence. </w:t>
      </w:r>
    </w:p>
    <w:p w:rsidR="00C25592" w:rsidRDefault="0014070C" w:rsidP="0014070C">
      <w:pPr>
        <w:pStyle w:val="H-1"/>
        <w:tabs>
          <w:tab w:val="left" w:pos="720"/>
        </w:tabs>
        <w:rPr>
          <w:lang w:val="en-US"/>
        </w:rPr>
      </w:pPr>
      <w:r>
        <w:rPr>
          <w:rFonts w:hint="eastAsia"/>
          <w:lang w:val="en-US"/>
        </w:rPr>
        <w:t>Disposition</w:t>
      </w:r>
    </w:p>
    <w:p w:rsidR="00C25592" w:rsidRPr="00E175D9" w:rsidRDefault="009C4CFD" w:rsidP="00E175D9">
      <w:pPr>
        <w:pStyle w:val="Final"/>
        <w:rPr>
          <w:kern w:val="2"/>
          <w:lang w:val="en-US"/>
        </w:rPr>
      </w:pPr>
      <w:r>
        <w:rPr>
          <w:rFonts w:hint="eastAsia"/>
          <w:lang w:val="en-US"/>
        </w:rPr>
        <w:t xml:space="preserve">For these </w:t>
      </w:r>
      <w:r>
        <w:rPr>
          <w:lang w:val="en-US"/>
        </w:rPr>
        <w:t>reasons</w:t>
      </w:r>
      <w:r>
        <w:rPr>
          <w:rFonts w:hint="eastAsia"/>
          <w:lang w:val="en-US"/>
        </w:rPr>
        <w:t xml:space="preserve"> </w:t>
      </w:r>
      <w:r w:rsidR="007621CC">
        <w:rPr>
          <w:lang w:val="en-US"/>
        </w:rPr>
        <w:t>we</w:t>
      </w:r>
      <w:r w:rsidR="00135A68">
        <w:rPr>
          <w:lang w:val="en-US"/>
        </w:rPr>
        <w:t xml:space="preserve"> refused the </w:t>
      </w:r>
      <w:r w:rsidR="002D0B72">
        <w:rPr>
          <w:lang w:val="en-US"/>
        </w:rPr>
        <w:t xml:space="preserve">applicant’s </w:t>
      </w:r>
      <w:r w:rsidR="00135A68" w:rsidRPr="00135A68">
        <w:rPr>
          <w:lang w:val="en-US"/>
        </w:rPr>
        <w:t>application</w:t>
      </w:r>
      <w:r w:rsidR="00135A68">
        <w:rPr>
          <w:lang w:val="en-US"/>
        </w:rPr>
        <w:t xml:space="preserve"> to treat the </w:t>
      </w:r>
      <w:r w:rsidR="00135A68" w:rsidRPr="00135A68">
        <w:rPr>
          <w:kern w:val="2"/>
          <w:lang w:val="en-US"/>
        </w:rPr>
        <w:t>abandonment</w:t>
      </w:r>
      <w:r w:rsidR="002D0B72">
        <w:rPr>
          <w:kern w:val="2"/>
          <w:lang w:val="en-US"/>
        </w:rPr>
        <w:t xml:space="preserve"> of his appeal</w:t>
      </w:r>
      <w:r w:rsidR="00135A68">
        <w:rPr>
          <w:lang w:val="en-US"/>
        </w:rPr>
        <w:t xml:space="preserve"> as a nullity</w:t>
      </w:r>
      <w:r w:rsidR="00D36F79">
        <w:rPr>
          <w:lang w:val="en-US"/>
        </w:rPr>
        <w:t xml:space="preserve"> and ordered </w:t>
      </w:r>
      <w:r w:rsidR="00D61D0A">
        <w:rPr>
          <w:lang w:val="en-US"/>
        </w:rPr>
        <w:t>2</w:t>
      </w:r>
      <w:r w:rsidR="00D36F79">
        <w:rPr>
          <w:lang w:val="en-US"/>
        </w:rPr>
        <w:t xml:space="preserve"> months</w:t>
      </w:r>
      <w:r w:rsidR="00D61D0A">
        <w:rPr>
          <w:lang w:val="en-US"/>
        </w:rPr>
        <w:t>’</w:t>
      </w:r>
      <w:r w:rsidR="00D36F79">
        <w:rPr>
          <w:lang w:val="en-US"/>
        </w:rPr>
        <w:t xml:space="preserve"> loss of time</w:t>
      </w:r>
      <w:r w:rsidR="00135A68">
        <w:rPr>
          <w:lang w:val="en-US"/>
        </w:rPr>
        <w:t xml:space="preserve">. </w:t>
      </w:r>
    </w:p>
    <w:p w:rsidR="00C71FE7" w:rsidRDefault="00C71FE7" w:rsidP="00C16CF0">
      <w:pPr>
        <w:pStyle w:val="Quotation"/>
        <w:ind w:left="0"/>
        <w:rPr>
          <w:lang w:val="en-US"/>
        </w:rPr>
      </w:pPr>
    </w:p>
    <w:p w:rsidR="00977E83" w:rsidRDefault="00977E83" w:rsidP="00C16CF0">
      <w:pPr>
        <w:pStyle w:val="Quotation"/>
        <w:ind w:left="0"/>
        <w:rPr>
          <w:lang w:val="en-US"/>
        </w:rPr>
      </w:pPr>
    </w:p>
    <w:p w:rsidR="00977E83" w:rsidRDefault="00977E83" w:rsidP="00C16CF0">
      <w:pPr>
        <w:pStyle w:val="Quotation"/>
        <w:ind w:left="0"/>
        <w:rPr>
          <w:lang w:val="en-US"/>
        </w:rPr>
      </w:pPr>
    </w:p>
    <w:p w:rsidR="00FF63A4" w:rsidRDefault="00FF63A4" w:rsidP="00C16CF0">
      <w:pPr>
        <w:pStyle w:val="Quotation"/>
        <w:ind w:left="0"/>
        <w:rPr>
          <w:lang w:val="en-US"/>
        </w:rPr>
      </w:pPr>
    </w:p>
    <w:p w:rsidR="007621CC" w:rsidRDefault="007621CC" w:rsidP="007621CC">
      <w:pPr>
        <w:spacing w:before="240" w:line="360" w:lineRule="exact"/>
        <w:ind w:left="634" w:right="-149" w:hanging="634"/>
        <w:jc w:val="both"/>
        <w:rPr>
          <w:szCs w:val="28"/>
        </w:rPr>
      </w:pPr>
    </w:p>
    <w:tbl>
      <w:tblPr>
        <w:tblW w:w="8460" w:type="dxa"/>
        <w:tblLayout w:type="fixed"/>
        <w:tblLook w:val="04A0" w:firstRow="1" w:lastRow="0" w:firstColumn="1" w:lastColumn="0" w:noHBand="0" w:noVBand="1"/>
      </w:tblPr>
      <w:tblGrid>
        <w:gridCol w:w="4230"/>
        <w:gridCol w:w="4230"/>
      </w:tblGrid>
      <w:tr w:rsidR="00FF63A4" w:rsidRPr="0008136E" w:rsidTr="00CD32EB">
        <w:tc>
          <w:tcPr>
            <w:tcW w:w="4230" w:type="dxa"/>
          </w:tcPr>
          <w:p w:rsidR="00FF63A4" w:rsidRPr="0008136E" w:rsidRDefault="00FF63A4" w:rsidP="00311574">
            <w:pPr>
              <w:pStyle w:val="normal2"/>
              <w:tabs>
                <w:tab w:val="clear" w:pos="4320"/>
                <w:tab w:val="clear" w:pos="9072"/>
                <w:tab w:val="left" w:pos="720"/>
              </w:tabs>
              <w:overflowPunct/>
              <w:autoSpaceDE/>
              <w:spacing w:line="240" w:lineRule="auto"/>
              <w:rPr>
                <w:rFonts w:eastAsia="宋体"/>
                <w:caps w:val="0"/>
                <w:szCs w:val="28"/>
              </w:rPr>
            </w:pPr>
            <w:r w:rsidRPr="0008136E">
              <w:rPr>
                <w:rFonts w:eastAsia="宋体"/>
                <w:caps w:val="0"/>
                <w:szCs w:val="28"/>
              </w:rPr>
              <w:t>(</w:t>
            </w:r>
            <w:r>
              <w:rPr>
                <w:rFonts w:eastAsia="宋体" w:hint="eastAsia"/>
                <w:caps w:val="0"/>
                <w:szCs w:val="28"/>
              </w:rPr>
              <w:t xml:space="preserve">Ian </w:t>
            </w:r>
            <w:proofErr w:type="spellStart"/>
            <w:r>
              <w:rPr>
                <w:rFonts w:eastAsia="宋体" w:hint="eastAsia"/>
                <w:caps w:val="0"/>
                <w:szCs w:val="28"/>
              </w:rPr>
              <w:t>McWalters</w:t>
            </w:r>
            <w:proofErr w:type="spellEnd"/>
            <w:r w:rsidRPr="0008136E">
              <w:rPr>
                <w:rFonts w:eastAsia="宋体"/>
                <w:caps w:val="0"/>
                <w:szCs w:val="28"/>
              </w:rPr>
              <w:t>)</w:t>
            </w:r>
          </w:p>
        </w:tc>
        <w:tc>
          <w:tcPr>
            <w:tcW w:w="4230" w:type="dxa"/>
            <w:hideMark/>
          </w:tcPr>
          <w:p w:rsidR="00FF63A4" w:rsidRPr="0008136E" w:rsidRDefault="00FF63A4" w:rsidP="00311574">
            <w:pPr>
              <w:pStyle w:val="normal2"/>
              <w:tabs>
                <w:tab w:val="clear" w:pos="4320"/>
                <w:tab w:val="clear" w:pos="9072"/>
                <w:tab w:val="left" w:pos="720"/>
              </w:tabs>
              <w:overflowPunct/>
              <w:autoSpaceDE/>
              <w:spacing w:line="240" w:lineRule="auto"/>
              <w:rPr>
                <w:rFonts w:eastAsia="宋体"/>
                <w:caps w:val="0"/>
                <w:szCs w:val="28"/>
              </w:rPr>
            </w:pPr>
            <w:r w:rsidRPr="0008136E">
              <w:rPr>
                <w:rFonts w:eastAsia="宋体"/>
                <w:caps w:val="0"/>
                <w:szCs w:val="28"/>
              </w:rPr>
              <w:t>(</w:t>
            </w:r>
            <w:proofErr w:type="spellStart"/>
            <w:r>
              <w:rPr>
                <w:rFonts w:eastAsia="宋体"/>
                <w:caps w:val="0"/>
                <w:szCs w:val="28"/>
              </w:rPr>
              <w:t>Anthea</w:t>
            </w:r>
            <w:proofErr w:type="spellEnd"/>
            <w:r>
              <w:rPr>
                <w:rFonts w:eastAsia="宋体"/>
                <w:caps w:val="0"/>
                <w:szCs w:val="28"/>
              </w:rPr>
              <w:t xml:space="preserve"> Pang</w:t>
            </w:r>
            <w:r w:rsidRPr="0008136E">
              <w:rPr>
                <w:rFonts w:eastAsia="宋体"/>
                <w:caps w:val="0"/>
                <w:szCs w:val="28"/>
              </w:rPr>
              <w:t>)</w:t>
            </w:r>
          </w:p>
        </w:tc>
      </w:tr>
      <w:tr w:rsidR="00FF63A4" w:rsidRPr="0008136E" w:rsidTr="00CD32EB">
        <w:tc>
          <w:tcPr>
            <w:tcW w:w="4230" w:type="dxa"/>
          </w:tcPr>
          <w:p w:rsidR="00FF63A4" w:rsidRPr="0008136E" w:rsidRDefault="00FF63A4" w:rsidP="00311574">
            <w:pPr>
              <w:tabs>
                <w:tab w:val="left" w:pos="720"/>
              </w:tabs>
              <w:jc w:val="center"/>
              <w:rPr>
                <w:szCs w:val="28"/>
              </w:rPr>
            </w:pPr>
            <w:r w:rsidRPr="0008136E">
              <w:rPr>
                <w:szCs w:val="28"/>
              </w:rPr>
              <w:t>Justice of Appeal</w:t>
            </w:r>
          </w:p>
        </w:tc>
        <w:tc>
          <w:tcPr>
            <w:tcW w:w="4230" w:type="dxa"/>
            <w:hideMark/>
          </w:tcPr>
          <w:p w:rsidR="007365B5" w:rsidRDefault="00FF63A4" w:rsidP="007365B5">
            <w:pPr>
              <w:tabs>
                <w:tab w:val="left" w:pos="720"/>
              </w:tabs>
              <w:jc w:val="center"/>
              <w:rPr>
                <w:szCs w:val="28"/>
              </w:rPr>
            </w:pPr>
            <w:r>
              <w:rPr>
                <w:rFonts w:hint="eastAsia"/>
                <w:szCs w:val="28"/>
              </w:rPr>
              <w:t>Judge of the</w:t>
            </w:r>
            <w:r w:rsidR="007365B5">
              <w:rPr>
                <w:szCs w:val="28"/>
              </w:rPr>
              <w:t xml:space="preserve"> </w:t>
            </w:r>
            <w:r>
              <w:rPr>
                <w:rFonts w:hint="eastAsia"/>
                <w:szCs w:val="28"/>
              </w:rPr>
              <w:t>Court</w:t>
            </w:r>
            <w:r w:rsidR="007365B5">
              <w:rPr>
                <w:szCs w:val="28"/>
              </w:rPr>
              <w:t xml:space="preserve"> </w:t>
            </w:r>
            <w:r>
              <w:rPr>
                <w:rFonts w:hint="eastAsia"/>
                <w:szCs w:val="28"/>
              </w:rPr>
              <w:t>of</w:t>
            </w:r>
          </w:p>
          <w:p w:rsidR="00FF63A4" w:rsidRPr="0008136E" w:rsidRDefault="00FF63A4" w:rsidP="007365B5">
            <w:pPr>
              <w:tabs>
                <w:tab w:val="left" w:pos="720"/>
              </w:tabs>
              <w:jc w:val="center"/>
              <w:rPr>
                <w:szCs w:val="28"/>
              </w:rPr>
            </w:pPr>
            <w:r>
              <w:rPr>
                <w:rFonts w:hint="eastAsia"/>
                <w:szCs w:val="28"/>
              </w:rPr>
              <w:t>First Instance</w:t>
            </w:r>
          </w:p>
        </w:tc>
      </w:tr>
    </w:tbl>
    <w:p w:rsidR="007621CC" w:rsidRDefault="007621CC" w:rsidP="007621CC">
      <w:pPr>
        <w:rPr>
          <w:szCs w:val="24"/>
        </w:rPr>
      </w:pPr>
    </w:p>
    <w:p w:rsidR="00913C49" w:rsidRDefault="00913C49" w:rsidP="00913C49">
      <w:pPr>
        <w:rPr>
          <w:lang w:val="en-US"/>
        </w:rPr>
      </w:pPr>
      <w:proofErr w:type="spellStart"/>
      <w:r>
        <w:rPr>
          <w:rFonts w:hint="eastAsia"/>
          <w:lang w:val="en-US"/>
        </w:rPr>
        <w:lastRenderedPageBreak/>
        <w:t>M</w:t>
      </w:r>
      <w:r w:rsidR="002D48D1">
        <w:rPr>
          <w:lang w:val="en-US"/>
        </w:rPr>
        <w:t>s</w:t>
      </w:r>
      <w:proofErr w:type="spellEnd"/>
      <w:r w:rsidR="002D48D1">
        <w:rPr>
          <w:lang w:val="en-US"/>
        </w:rPr>
        <w:t xml:space="preserve"> Claudia Ng </w:t>
      </w:r>
      <w:r w:rsidR="004B6160">
        <w:rPr>
          <w:lang w:val="en-US"/>
        </w:rPr>
        <w:t xml:space="preserve">SPP, </w:t>
      </w:r>
      <w:r w:rsidRPr="00A03C9A">
        <w:rPr>
          <w:lang w:val="en-US"/>
        </w:rPr>
        <w:t xml:space="preserve">of </w:t>
      </w:r>
      <w:r>
        <w:rPr>
          <w:rFonts w:hint="eastAsia"/>
          <w:lang w:val="en-US"/>
        </w:rPr>
        <w:t xml:space="preserve">the </w:t>
      </w:r>
      <w:r w:rsidRPr="00A03C9A">
        <w:rPr>
          <w:rFonts w:hint="eastAsia"/>
          <w:lang w:val="en-US"/>
        </w:rPr>
        <w:t>D</w:t>
      </w:r>
      <w:r>
        <w:rPr>
          <w:lang w:val="en-US"/>
        </w:rPr>
        <w:t>epartment of</w:t>
      </w:r>
      <w:r>
        <w:rPr>
          <w:rFonts w:hint="eastAsia"/>
          <w:lang w:val="en-US"/>
        </w:rPr>
        <w:t xml:space="preserve"> </w:t>
      </w:r>
      <w:r>
        <w:rPr>
          <w:lang w:val="en-US"/>
        </w:rPr>
        <w:t>Justice</w:t>
      </w:r>
      <w:r>
        <w:rPr>
          <w:rFonts w:hint="eastAsia"/>
          <w:lang w:val="en-US"/>
        </w:rPr>
        <w:t xml:space="preserve">, </w:t>
      </w:r>
      <w:r w:rsidRPr="00A03C9A">
        <w:rPr>
          <w:lang w:val="en-US"/>
        </w:rPr>
        <w:t xml:space="preserve">for the </w:t>
      </w:r>
      <w:r>
        <w:rPr>
          <w:rFonts w:hint="eastAsia"/>
          <w:lang w:val="en-US"/>
        </w:rPr>
        <w:t>r</w:t>
      </w:r>
      <w:r w:rsidRPr="00A03C9A">
        <w:rPr>
          <w:lang w:val="en-US"/>
        </w:rPr>
        <w:t>espondent</w:t>
      </w:r>
    </w:p>
    <w:p w:rsidR="00913C49" w:rsidRDefault="00913C49" w:rsidP="00913C49">
      <w:pPr>
        <w:rPr>
          <w:lang w:val="en-US"/>
        </w:rPr>
      </w:pPr>
    </w:p>
    <w:p w:rsidR="002D48D1" w:rsidRDefault="002D48D1" w:rsidP="00913C49">
      <w:pPr>
        <w:rPr>
          <w:lang w:val="en-US"/>
        </w:rPr>
      </w:pPr>
      <w:r>
        <w:rPr>
          <w:lang w:val="en-US"/>
        </w:rPr>
        <w:t xml:space="preserve">The </w:t>
      </w:r>
      <w:r w:rsidRPr="002D48D1">
        <w:rPr>
          <w:rFonts w:hint="eastAsia"/>
          <w:szCs w:val="28"/>
          <w:lang w:val="en-US"/>
        </w:rPr>
        <w:t>applicant</w:t>
      </w:r>
      <w:r>
        <w:rPr>
          <w:lang w:val="en-US"/>
        </w:rPr>
        <w:t xml:space="preserve"> appeared in person </w:t>
      </w:r>
    </w:p>
    <w:sectPr w:rsidR="002D48D1" w:rsidSect="00203BBE">
      <w:headerReference w:type="even" r:id="rId8"/>
      <w:headerReference w:type="default" r:id="rId9"/>
      <w:headerReference w:type="first" r:id="rId10"/>
      <w:pgSz w:w="11907" w:h="16840" w:code="9"/>
      <w:pgMar w:top="1728" w:right="1728" w:bottom="1296" w:left="1728" w:header="720" w:footer="720" w:gutter="0"/>
      <w:pgNumType w:start="1"/>
      <w:cols w:space="720"/>
      <w:titlePg/>
      <w:docGrid w:linePitch="7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48F4" w:rsidRDefault="007348F4">
      <w:r>
        <w:separator/>
      </w:r>
    </w:p>
  </w:endnote>
  <w:endnote w:type="continuationSeparator" w:id="0">
    <w:p w:rsidR="007348F4" w:rsidRDefault="00734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
    <w:altName w:val="Times New Roman"/>
    <w:panose1 w:val="00000000000000000000"/>
    <w:charset w:val="00"/>
    <w:family w:val="roman"/>
    <w:notTrueType/>
    <w:pitch w:val="default"/>
  </w:font>
  <w:font w:name="MingLiU">
    <w:altName w:val="細明體"/>
    <w:panose1 w:val="02020509000000000000"/>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48F4" w:rsidRDefault="007348F4">
      <w:r>
        <w:separator/>
      </w:r>
    </w:p>
  </w:footnote>
  <w:footnote w:type="continuationSeparator" w:id="0">
    <w:p w:rsidR="007348F4" w:rsidRDefault="007348F4">
      <w:r>
        <w:continuationSeparator/>
      </w:r>
    </w:p>
  </w:footnote>
  <w:footnote w:id="1">
    <w:p w:rsidR="0074547D" w:rsidRPr="0074547D" w:rsidRDefault="0074547D" w:rsidP="0074547D">
      <w:pPr>
        <w:pStyle w:val="FootnoteText"/>
        <w:rPr>
          <w:sz w:val="20"/>
        </w:rPr>
      </w:pPr>
      <w:r w:rsidRPr="0074547D">
        <w:rPr>
          <w:rStyle w:val="FootnoteReference"/>
          <w:sz w:val="20"/>
        </w:rPr>
        <w:footnoteRef/>
      </w:r>
      <w:r w:rsidRPr="0074547D">
        <w:rPr>
          <w:sz w:val="20"/>
        </w:rPr>
        <w:t xml:space="preserve"> </w:t>
      </w:r>
      <w:r w:rsidRPr="0074547D">
        <w:rPr>
          <w:sz w:val="20"/>
        </w:rPr>
        <w:tab/>
        <w:t>[2016]</w:t>
      </w:r>
      <w:r w:rsidRPr="0074547D">
        <w:rPr>
          <w:sz w:val="20"/>
          <w:lang w:val="en-US"/>
        </w:rPr>
        <w:t> </w:t>
      </w:r>
      <w:r w:rsidRPr="0074547D">
        <w:rPr>
          <w:sz w:val="20"/>
        </w:rPr>
        <w:t>5 HKLRD 1</w:t>
      </w:r>
    </w:p>
  </w:footnote>
  <w:footnote w:id="2">
    <w:p w:rsidR="009605F7" w:rsidRPr="00B13D57" w:rsidRDefault="009605F7" w:rsidP="009605F7">
      <w:pPr>
        <w:pStyle w:val="FootnoteText"/>
        <w:rPr>
          <w:sz w:val="20"/>
        </w:rPr>
      </w:pPr>
      <w:r w:rsidRPr="00B13D57">
        <w:rPr>
          <w:rStyle w:val="FootnoteReference"/>
          <w:sz w:val="20"/>
        </w:rPr>
        <w:footnoteRef/>
      </w:r>
      <w:r>
        <w:rPr>
          <w:sz w:val="20"/>
        </w:rPr>
        <w:tab/>
        <w:t>We note that a</w:t>
      </w:r>
      <w:r w:rsidRPr="00B13D57">
        <w:rPr>
          <w:rFonts w:hint="eastAsia"/>
          <w:sz w:val="20"/>
        </w:rPr>
        <w:t xml:space="preserve"> pure arithmetic calculation would </w:t>
      </w:r>
      <w:r>
        <w:rPr>
          <w:sz w:val="20"/>
        </w:rPr>
        <w:t>produce a figure of</w:t>
      </w:r>
      <w:r w:rsidRPr="00B13D57">
        <w:rPr>
          <w:rFonts w:hint="eastAsia"/>
          <w:sz w:val="20"/>
        </w:rPr>
        <w:t xml:space="preserve"> 224.7 months</w:t>
      </w:r>
      <w:r>
        <w:rPr>
          <w:sz w:val="20"/>
        </w:rPr>
        <w:t xml:space="preserve"> which is equivalent to </w:t>
      </w:r>
      <w:r w:rsidRPr="00B13D57">
        <w:rPr>
          <w:rFonts w:hint="eastAsia"/>
          <w:sz w:val="20"/>
        </w:rPr>
        <w:t>18.725 years</w:t>
      </w:r>
      <w:r>
        <w:rPr>
          <w:sz w:val="20"/>
        </w:rPr>
        <w:t xml:space="preserve"> or</w:t>
      </w:r>
      <w:r w:rsidRPr="00B13D57">
        <w:rPr>
          <w:rFonts w:hint="eastAsia"/>
          <w:sz w:val="20"/>
        </w:rPr>
        <w:t xml:space="preserve"> 18 years and 8.7 months.</w:t>
      </w:r>
    </w:p>
  </w:footnote>
  <w:footnote w:id="3">
    <w:p w:rsidR="00AA30E3" w:rsidRPr="00AA30E3" w:rsidRDefault="00AA30E3">
      <w:pPr>
        <w:pStyle w:val="FootnoteText"/>
        <w:rPr>
          <w:sz w:val="20"/>
          <w:lang w:val="en-US"/>
        </w:rPr>
      </w:pPr>
      <w:r w:rsidRPr="00AA30E3">
        <w:rPr>
          <w:rStyle w:val="FootnoteReference"/>
          <w:sz w:val="20"/>
        </w:rPr>
        <w:footnoteRef/>
      </w:r>
      <w:r w:rsidR="00977E83">
        <w:rPr>
          <w:sz w:val="20"/>
          <w:lang w:val="en-US"/>
        </w:rPr>
        <w:tab/>
      </w:r>
      <w:r w:rsidRPr="00AA30E3">
        <w:rPr>
          <w:sz w:val="20"/>
          <w:lang w:val="en-US"/>
        </w:rPr>
        <w:t>Appeal Bundle, page 18, [7].</w:t>
      </w:r>
    </w:p>
  </w:footnote>
  <w:footnote w:id="4">
    <w:p w:rsidR="00E875FD" w:rsidRPr="00E875FD" w:rsidRDefault="00E875FD">
      <w:pPr>
        <w:pStyle w:val="FootnoteText"/>
        <w:rPr>
          <w:sz w:val="20"/>
        </w:rPr>
      </w:pPr>
      <w:r w:rsidRPr="00E875FD">
        <w:rPr>
          <w:rStyle w:val="FootnoteReference"/>
          <w:sz w:val="20"/>
        </w:rPr>
        <w:footnoteRef/>
      </w:r>
      <w:r w:rsidRPr="00E875FD">
        <w:rPr>
          <w:sz w:val="20"/>
        </w:rPr>
        <w:t xml:space="preserve"> </w:t>
      </w:r>
      <w:r w:rsidRPr="00E875FD">
        <w:rPr>
          <w:sz w:val="20"/>
        </w:rPr>
        <w:tab/>
        <w:t>[2017] 1 HKLRD 163</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48F4" w:rsidRDefault="007348F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348F4" w:rsidRDefault="007348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48F4" w:rsidRPr="00A34041" w:rsidRDefault="007348F4" w:rsidP="00A34041">
    <w:pPr>
      <w:tabs>
        <w:tab w:val="clear" w:pos="1440"/>
      </w:tabs>
      <w:jc w:val="center"/>
      <w:rPr>
        <w:lang w:val="en-US"/>
      </w:rPr>
    </w:pPr>
    <w:r>
      <w:rPr>
        <w:noProof/>
        <w:lang w:val="en-US"/>
      </w:rPr>
      <mc:AlternateContent>
        <mc:Choice Requires="wps">
          <w:drawing>
            <wp:anchor distT="0" distB="0" distL="114300" distR="114300" simplePos="0" relativeHeight="251656192" behindDoc="0" locked="0" layoutInCell="0" allowOverlap="1">
              <wp:simplePos x="0" y="0"/>
              <wp:positionH relativeFrom="column">
                <wp:posOffset>5850890</wp:posOffset>
              </wp:positionH>
              <wp:positionV relativeFrom="paragraph">
                <wp:posOffset>71755</wp:posOffset>
              </wp:positionV>
              <wp:extent cx="342900" cy="10150475"/>
              <wp:effectExtent l="2540" t="0" r="0" b="0"/>
              <wp:wrapNone/>
              <wp:docPr id="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015047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7348F4" w:rsidRDefault="007348F4">
                          <w:pPr>
                            <w:spacing w:line="720" w:lineRule="exact"/>
                            <w:jc w:val="right"/>
                            <w:rPr>
                              <w:b/>
                              <w:sz w:val="20"/>
                            </w:rPr>
                          </w:pPr>
                          <w:r>
                            <w:rPr>
                              <w:b/>
                              <w:sz w:val="20"/>
                            </w:rPr>
                            <w:t>A</w:t>
                          </w:r>
                        </w:p>
                        <w:p w:rsidR="007348F4" w:rsidRDefault="007348F4">
                          <w:pPr>
                            <w:spacing w:line="720" w:lineRule="exact"/>
                            <w:jc w:val="right"/>
                            <w:rPr>
                              <w:b/>
                              <w:sz w:val="20"/>
                            </w:rPr>
                          </w:pPr>
                          <w:r>
                            <w:rPr>
                              <w:b/>
                              <w:sz w:val="20"/>
                            </w:rPr>
                            <w:t>B</w:t>
                          </w:r>
                        </w:p>
                        <w:p w:rsidR="007348F4" w:rsidRDefault="007348F4">
                          <w:pPr>
                            <w:spacing w:line="720" w:lineRule="exact"/>
                            <w:jc w:val="right"/>
                            <w:rPr>
                              <w:b/>
                              <w:sz w:val="20"/>
                            </w:rPr>
                          </w:pPr>
                          <w:r>
                            <w:rPr>
                              <w:b/>
                              <w:sz w:val="20"/>
                            </w:rPr>
                            <w:t>C</w:t>
                          </w:r>
                        </w:p>
                        <w:p w:rsidR="007348F4" w:rsidRDefault="007348F4">
                          <w:pPr>
                            <w:spacing w:line="720" w:lineRule="exact"/>
                            <w:jc w:val="right"/>
                            <w:rPr>
                              <w:b/>
                              <w:sz w:val="20"/>
                            </w:rPr>
                          </w:pPr>
                          <w:r>
                            <w:rPr>
                              <w:b/>
                              <w:sz w:val="20"/>
                            </w:rPr>
                            <w:t>D</w:t>
                          </w:r>
                        </w:p>
                        <w:p w:rsidR="007348F4" w:rsidRDefault="007348F4">
                          <w:pPr>
                            <w:spacing w:line="720" w:lineRule="exact"/>
                            <w:jc w:val="right"/>
                            <w:rPr>
                              <w:b/>
                              <w:sz w:val="20"/>
                            </w:rPr>
                          </w:pPr>
                          <w:r>
                            <w:rPr>
                              <w:b/>
                              <w:sz w:val="20"/>
                            </w:rPr>
                            <w:t>E</w:t>
                          </w:r>
                        </w:p>
                        <w:p w:rsidR="007348F4" w:rsidRDefault="007348F4">
                          <w:pPr>
                            <w:pStyle w:val="Heading3"/>
                            <w:spacing w:line="720" w:lineRule="exact"/>
                            <w:jc w:val="right"/>
                          </w:pPr>
                          <w:r>
                            <w:t>F</w:t>
                          </w:r>
                        </w:p>
                        <w:p w:rsidR="007348F4" w:rsidRDefault="007348F4">
                          <w:pPr>
                            <w:spacing w:line="720" w:lineRule="exact"/>
                            <w:jc w:val="right"/>
                            <w:rPr>
                              <w:b/>
                              <w:sz w:val="20"/>
                            </w:rPr>
                          </w:pPr>
                          <w:r>
                            <w:rPr>
                              <w:b/>
                              <w:sz w:val="20"/>
                            </w:rPr>
                            <w:t>G</w:t>
                          </w:r>
                        </w:p>
                        <w:p w:rsidR="007348F4" w:rsidRDefault="007348F4">
                          <w:pPr>
                            <w:spacing w:line="720" w:lineRule="exact"/>
                            <w:jc w:val="right"/>
                            <w:rPr>
                              <w:b/>
                              <w:sz w:val="20"/>
                            </w:rPr>
                          </w:pPr>
                          <w:r>
                            <w:rPr>
                              <w:b/>
                              <w:sz w:val="20"/>
                            </w:rPr>
                            <w:t>H</w:t>
                          </w:r>
                        </w:p>
                        <w:p w:rsidR="007348F4" w:rsidRDefault="007348F4">
                          <w:pPr>
                            <w:spacing w:line="720" w:lineRule="exact"/>
                            <w:jc w:val="right"/>
                            <w:rPr>
                              <w:b/>
                              <w:sz w:val="20"/>
                            </w:rPr>
                          </w:pPr>
                          <w:r>
                            <w:rPr>
                              <w:b/>
                              <w:sz w:val="20"/>
                            </w:rPr>
                            <w:t>I</w:t>
                          </w:r>
                        </w:p>
                        <w:p w:rsidR="007348F4" w:rsidRDefault="007348F4">
                          <w:pPr>
                            <w:spacing w:line="720" w:lineRule="exact"/>
                            <w:jc w:val="right"/>
                            <w:rPr>
                              <w:b/>
                              <w:sz w:val="20"/>
                            </w:rPr>
                          </w:pPr>
                          <w:r>
                            <w:rPr>
                              <w:b/>
                              <w:sz w:val="20"/>
                            </w:rPr>
                            <w:t>J</w:t>
                          </w:r>
                        </w:p>
                        <w:p w:rsidR="007348F4" w:rsidRDefault="007348F4">
                          <w:pPr>
                            <w:spacing w:line="720" w:lineRule="exact"/>
                            <w:jc w:val="right"/>
                            <w:rPr>
                              <w:b/>
                              <w:sz w:val="20"/>
                            </w:rPr>
                          </w:pPr>
                          <w:r>
                            <w:rPr>
                              <w:b/>
                              <w:sz w:val="20"/>
                            </w:rPr>
                            <w:t>K</w:t>
                          </w:r>
                        </w:p>
                        <w:p w:rsidR="007348F4" w:rsidRDefault="007348F4">
                          <w:pPr>
                            <w:spacing w:line="720" w:lineRule="exact"/>
                            <w:jc w:val="right"/>
                            <w:rPr>
                              <w:b/>
                              <w:sz w:val="20"/>
                            </w:rPr>
                          </w:pPr>
                          <w:r>
                            <w:rPr>
                              <w:b/>
                              <w:sz w:val="20"/>
                            </w:rPr>
                            <w:t>L</w:t>
                          </w:r>
                        </w:p>
                        <w:p w:rsidR="007348F4" w:rsidRDefault="007348F4">
                          <w:pPr>
                            <w:spacing w:line="720" w:lineRule="exact"/>
                            <w:jc w:val="right"/>
                            <w:rPr>
                              <w:b/>
                              <w:sz w:val="20"/>
                            </w:rPr>
                          </w:pPr>
                          <w:r>
                            <w:rPr>
                              <w:b/>
                              <w:sz w:val="20"/>
                            </w:rPr>
                            <w:t>M</w:t>
                          </w:r>
                        </w:p>
                        <w:p w:rsidR="007348F4" w:rsidRDefault="007348F4">
                          <w:pPr>
                            <w:spacing w:line="720" w:lineRule="exact"/>
                            <w:jc w:val="right"/>
                            <w:rPr>
                              <w:b/>
                              <w:sz w:val="20"/>
                            </w:rPr>
                          </w:pPr>
                          <w:r>
                            <w:rPr>
                              <w:b/>
                              <w:sz w:val="20"/>
                            </w:rPr>
                            <w:t>N</w:t>
                          </w:r>
                        </w:p>
                        <w:p w:rsidR="007348F4" w:rsidRDefault="007348F4">
                          <w:pPr>
                            <w:spacing w:line="720" w:lineRule="exact"/>
                            <w:jc w:val="right"/>
                            <w:rPr>
                              <w:b/>
                              <w:sz w:val="20"/>
                            </w:rPr>
                          </w:pPr>
                          <w:r>
                            <w:rPr>
                              <w:b/>
                              <w:sz w:val="20"/>
                            </w:rPr>
                            <w:t>O</w:t>
                          </w:r>
                        </w:p>
                        <w:p w:rsidR="007348F4" w:rsidRDefault="007348F4">
                          <w:pPr>
                            <w:spacing w:line="720" w:lineRule="exact"/>
                            <w:jc w:val="right"/>
                            <w:rPr>
                              <w:b/>
                              <w:sz w:val="20"/>
                            </w:rPr>
                          </w:pPr>
                          <w:r>
                            <w:rPr>
                              <w:b/>
                              <w:sz w:val="20"/>
                            </w:rPr>
                            <w:t>P</w:t>
                          </w:r>
                        </w:p>
                        <w:p w:rsidR="007348F4" w:rsidRDefault="007348F4">
                          <w:pPr>
                            <w:spacing w:line="720" w:lineRule="exact"/>
                            <w:jc w:val="right"/>
                            <w:rPr>
                              <w:b/>
                              <w:sz w:val="20"/>
                            </w:rPr>
                          </w:pPr>
                          <w:r>
                            <w:rPr>
                              <w:b/>
                              <w:sz w:val="20"/>
                            </w:rPr>
                            <w:t>Q</w:t>
                          </w:r>
                        </w:p>
                        <w:p w:rsidR="007348F4" w:rsidRDefault="007348F4">
                          <w:pPr>
                            <w:spacing w:line="720" w:lineRule="exact"/>
                            <w:jc w:val="right"/>
                            <w:rPr>
                              <w:b/>
                              <w:sz w:val="20"/>
                            </w:rPr>
                          </w:pPr>
                          <w:r>
                            <w:rPr>
                              <w:b/>
                              <w:sz w:val="20"/>
                            </w:rPr>
                            <w:t>R</w:t>
                          </w:r>
                        </w:p>
                        <w:p w:rsidR="007348F4" w:rsidRDefault="007348F4">
                          <w:pPr>
                            <w:spacing w:line="720" w:lineRule="exact"/>
                            <w:jc w:val="right"/>
                            <w:rPr>
                              <w:b/>
                              <w:sz w:val="20"/>
                            </w:rPr>
                          </w:pPr>
                          <w:r>
                            <w:rPr>
                              <w:b/>
                              <w:sz w:val="20"/>
                            </w:rPr>
                            <w:t>S</w:t>
                          </w:r>
                        </w:p>
                        <w:p w:rsidR="007348F4" w:rsidRDefault="007348F4">
                          <w:pPr>
                            <w:spacing w:line="720" w:lineRule="exact"/>
                            <w:jc w:val="right"/>
                            <w:rPr>
                              <w:b/>
                              <w:sz w:val="20"/>
                            </w:rPr>
                          </w:pPr>
                          <w:r>
                            <w:rPr>
                              <w:b/>
                              <w:sz w:val="20"/>
                            </w:rPr>
                            <w:t>T</w:t>
                          </w:r>
                        </w:p>
                        <w:p w:rsidR="007348F4" w:rsidRDefault="007348F4">
                          <w:pPr>
                            <w:spacing w:line="720" w:lineRule="exact"/>
                            <w:jc w:val="right"/>
                            <w:rPr>
                              <w:b/>
                              <w:sz w:val="20"/>
                            </w:rPr>
                          </w:pPr>
                          <w:r>
                            <w:rPr>
                              <w:b/>
                              <w:sz w:val="20"/>
                            </w:rPr>
                            <w:t>U</w:t>
                          </w:r>
                        </w:p>
                        <w:p w:rsidR="007348F4" w:rsidRDefault="007348F4">
                          <w:pPr>
                            <w:spacing w:line="720" w:lineRule="exact"/>
                            <w:jc w:val="right"/>
                            <w:rPr>
                              <w:b/>
                              <w:sz w:val="20"/>
                            </w:rPr>
                          </w:pPr>
                          <w:r>
                            <w:rPr>
                              <w:b/>
                              <w:sz w:val="20"/>
                            </w:rPr>
                            <w:t>V</w:t>
                          </w:r>
                        </w:p>
                        <w:p w:rsidR="007348F4" w:rsidRDefault="007348F4">
                          <w:pPr>
                            <w:spacing w:line="720" w:lineRule="exact"/>
                            <w:jc w:val="right"/>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7" style="position:absolute;left:0;text-align:left;margin-left:460.7pt;margin-top:5.65pt;width:27pt;height:799.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" o:allowincell="f" stroked="f" strokeweight="0">
              <v:textbox inset="0,0,0,0">
                <w:txbxContent>
                  <w:p w:rsidR="007348F4" w:rsidRDefault="007348F4">
                    <w:pPr>
                      <w:spacing w:line="720" w:lineRule="exact"/>
                      <w:jc w:val="right"/>
                      <w:rPr>
                        <w:b/>
                        <w:sz w:val="20"/>
                      </w:rPr>
                    </w:pPr>
                    <w:r>
                      <w:rPr>
                        <w:b/>
                        <w:sz w:val="20"/>
                      </w:rPr>
                      <w:t>A</w:t>
                    </w:r>
                  </w:p>
                  <w:p w:rsidR="007348F4" w:rsidRDefault="007348F4">
                    <w:pPr>
                      <w:spacing w:line="720" w:lineRule="exact"/>
                      <w:jc w:val="right"/>
                      <w:rPr>
                        <w:b/>
                        <w:sz w:val="20"/>
                      </w:rPr>
                    </w:pPr>
                    <w:r>
                      <w:rPr>
                        <w:b/>
                        <w:sz w:val="20"/>
                      </w:rPr>
                      <w:t>B</w:t>
                    </w:r>
                  </w:p>
                  <w:p w:rsidR="007348F4" w:rsidRDefault="007348F4">
                    <w:pPr>
                      <w:spacing w:line="720" w:lineRule="exact"/>
                      <w:jc w:val="right"/>
                      <w:rPr>
                        <w:b/>
                        <w:sz w:val="20"/>
                      </w:rPr>
                    </w:pPr>
                    <w:r>
                      <w:rPr>
                        <w:b/>
                        <w:sz w:val="20"/>
                      </w:rPr>
                      <w:t>C</w:t>
                    </w:r>
                  </w:p>
                  <w:p w:rsidR="007348F4" w:rsidRDefault="007348F4">
                    <w:pPr>
                      <w:spacing w:line="720" w:lineRule="exact"/>
                      <w:jc w:val="right"/>
                      <w:rPr>
                        <w:b/>
                        <w:sz w:val="20"/>
                      </w:rPr>
                    </w:pPr>
                    <w:r>
                      <w:rPr>
                        <w:b/>
                        <w:sz w:val="20"/>
                      </w:rPr>
                      <w:t>D</w:t>
                    </w:r>
                  </w:p>
                  <w:p w:rsidR="007348F4" w:rsidRDefault="007348F4">
                    <w:pPr>
                      <w:spacing w:line="720" w:lineRule="exact"/>
                      <w:jc w:val="right"/>
                      <w:rPr>
                        <w:b/>
                        <w:sz w:val="20"/>
                      </w:rPr>
                    </w:pPr>
                    <w:r>
                      <w:rPr>
                        <w:b/>
                        <w:sz w:val="20"/>
                      </w:rPr>
                      <w:t>E</w:t>
                    </w:r>
                  </w:p>
                  <w:p w:rsidR="007348F4" w:rsidRDefault="007348F4">
                    <w:pPr>
                      <w:pStyle w:val="Heading3"/>
                      <w:spacing w:line="720" w:lineRule="exact"/>
                      <w:jc w:val="right"/>
                    </w:pPr>
                    <w:r>
                      <w:t>F</w:t>
                    </w:r>
                  </w:p>
                  <w:p w:rsidR="007348F4" w:rsidRDefault="007348F4">
                    <w:pPr>
                      <w:spacing w:line="720" w:lineRule="exact"/>
                      <w:jc w:val="right"/>
                      <w:rPr>
                        <w:b/>
                        <w:sz w:val="20"/>
                      </w:rPr>
                    </w:pPr>
                    <w:r>
                      <w:rPr>
                        <w:b/>
                        <w:sz w:val="20"/>
                      </w:rPr>
                      <w:t>G</w:t>
                    </w:r>
                  </w:p>
                  <w:p w:rsidR="007348F4" w:rsidRDefault="007348F4">
                    <w:pPr>
                      <w:spacing w:line="720" w:lineRule="exact"/>
                      <w:jc w:val="right"/>
                      <w:rPr>
                        <w:b/>
                        <w:sz w:val="20"/>
                      </w:rPr>
                    </w:pPr>
                    <w:r>
                      <w:rPr>
                        <w:b/>
                        <w:sz w:val="20"/>
                      </w:rPr>
                      <w:t>H</w:t>
                    </w:r>
                  </w:p>
                  <w:p w:rsidR="007348F4" w:rsidRDefault="007348F4">
                    <w:pPr>
                      <w:spacing w:line="720" w:lineRule="exact"/>
                      <w:jc w:val="right"/>
                      <w:rPr>
                        <w:b/>
                        <w:sz w:val="20"/>
                      </w:rPr>
                    </w:pPr>
                    <w:r>
                      <w:rPr>
                        <w:b/>
                        <w:sz w:val="20"/>
                      </w:rPr>
                      <w:t>I</w:t>
                    </w:r>
                  </w:p>
                  <w:p w:rsidR="007348F4" w:rsidRDefault="007348F4">
                    <w:pPr>
                      <w:spacing w:line="720" w:lineRule="exact"/>
                      <w:jc w:val="right"/>
                      <w:rPr>
                        <w:b/>
                        <w:sz w:val="20"/>
                      </w:rPr>
                    </w:pPr>
                    <w:r>
                      <w:rPr>
                        <w:b/>
                        <w:sz w:val="20"/>
                      </w:rPr>
                      <w:t>J</w:t>
                    </w:r>
                  </w:p>
                  <w:p w:rsidR="007348F4" w:rsidRDefault="007348F4">
                    <w:pPr>
                      <w:spacing w:line="720" w:lineRule="exact"/>
                      <w:jc w:val="right"/>
                      <w:rPr>
                        <w:b/>
                        <w:sz w:val="20"/>
                      </w:rPr>
                    </w:pPr>
                    <w:r>
                      <w:rPr>
                        <w:b/>
                        <w:sz w:val="20"/>
                      </w:rPr>
                      <w:t>K</w:t>
                    </w:r>
                  </w:p>
                  <w:p w:rsidR="007348F4" w:rsidRDefault="007348F4">
                    <w:pPr>
                      <w:spacing w:line="720" w:lineRule="exact"/>
                      <w:jc w:val="right"/>
                      <w:rPr>
                        <w:b/>
                        <w:sz w:val="20"/>
                      </w:rPr>
                    </w:pPr>
                    <w:r>
                      <w:rPr>
                        <w:b/>
                        <w:sz w:val="20"/>
                      </w:rPr>
                      <w:t>L</w:t>
                    </w:r>
                  </w:p>
                  <w:p w:rsidR="007348F4" w:rsidRDefault="007348F4">
                    <w:pPr>
                      <w:spacing w:line="720" w:lineRule="exact"/>
                      <w:jc w:val="right"/>
                      <w:rPr>
                        <w:b/>
                        <w:sz w:val="20"/>
                      </w:rPr>
                    </w:pPr>
                    <w:r>
                      <w:rPr>
                        <w:b/>
                        <w:sz w:val="20"/>
                      </w:rPr>
                      <w:t>M</w:t>
                    </w:r>
                  </w:p>
                  <w:p w:rsidR="007348F4" w:rsidRDefault="007348F4">
                    <w:pPr>
                      <w:spacing w:line="720" w:lineRule="exact"/>
                      <w:jc w:val="right"/>
                      <w:rPr>
                        <w:b/>
                        <w:sz w:val="20"/>
                      </w:rPr>
                    </w:pPr>
                    <w:r>
                      <w:rPr>
                        <w:b/>
                        <w:sz w:val="20"/>
                      </w:rPr>
                      <w:t>N</w:t>
                    </w:r>
                  </w:p>
                  <w:p w:rsidR="007348F4" w:rsidRDefault="007348F4">
                    <w:pPr>
                      <w:spacing w:line="720" w:lineRule="exact"/>
                      <w:jc w:val="right"/>
                      <w:rPr>
                        <w:b/>
                        <w:sz w:val="20"/>
                      </w:rPr>
                    </w:pPr>
                    <w:r>
                      <w:rPr>
                        <w:b/>
                        <w:sz w:val="20"/>
                      </w:rPr>
                      <w:t>O</w:t>
                    </w:r>
                  </w:p>
                  <w:p w:rsidR="007348F4" w:rsidRDefault="007348F4">
                    <w:pPr>
                      <w:spacing w:line="720" w:lineRule="exact"/>
                      <w:jc w:val="right"/>
                      <w:rPr>
                        <w:b/>
                        <w:sz w:val="20"/>
                      </w:rPr>
                    </w:pPr>
                    <w:r>
                      <w:rPr>
                        <w:b/>
                        <w:sz w:val="20"/>
                      </w:rPr>
                      <w:t>P</w:t>
                    </w:r>
                  </w:p>
                  <w:p w:rsidR="007348F4" w:rsidRDefault="007348F4">
                    <w:pPr>
                      <w:spacing w:line="720" w:lineRule="exact"/>
                      <w:jc w:val="right"/>
                      <w:rPr>
                        <w:b/>
                        <w:sz w:val="20"/>
                      </w:rPr>
                    </w:pPr>
                    <w:r>
                      <w:rPr>
                        <w:b/>
                        <w:sz w:val="20"/>
                      </w:rPr>
                      <w:t>Q</w:t>
                    </w:r>
                  </w:p>
                  <w:p w:rsidR="007348F4" w:rsidRDefault="007348F4">
                    <w:pPr>
                      <w:spacing w:line="720" w:lineRule="exact"/>
                      <w:jc w:val="right"/>
                      <w:rPr>
                        <w:b/>
                        <w:sz w:val="20"/>
                      </w:rPr>
                    </w:pPr>
                    <w:r>
                      <w:rPr>
                        <w:b/>
                        <w:sz w:val="20"/>
                      </w:rPr>
                      <w:t>R</w:t>
                    </w:r>
                  </w:p>
                  <w:p w:rsidR="007348F4" w:rsidRDefault="007348F4">
                    <w:pPr>
                      <w:spacing w:line="720" w:lineRule="exact"/>
                      <w:jc w:val="right"/>
                      <w:rPr>
                        <w:b/>
                        <w:sz w:val="20"/>
                      </w:rPr>
                    </w:pPr>
                    <w:r>
                      <w:rPr>
                        <w:b/>
                        <w:sz w:val="20"/>
                      </w:rPr>
                      <w:t>S</w:t>
                    </w:r>
                  </w:p>
                  <w:p w:rsidR="007348F4" w:rsidRDefault="007348F4">
                    <w:pPr>
                      <w:spacing w:line="720" w:lineRule="exact"/>
                      <w:jc w:val="right"/>
                      <w:rPr>
                        <w:b/>
                        <w:sz w:val="20"/>
                      </w:rPr>
                    </w:pPr>
                    <w:r>
                      <w:rPr>
                        <w:b/>
                        <w:sz w:val="20"/>
                      </w:rPr>
                      <w:t>T</w:t>
                    </w:r>
                  </w:p>
                  <w:p w:rsidR="007348F4" w:rsidRDefault="007348F4">
                    <w:pPr>
                      <w:spacing w:line="720" w:lineRule="exact"/>
                      <w:jc w:val="right"/>
                      <w:rPr>
                        <w:b/>
                        <w:sz w:val="20"/>
                      </w:rPr>
                    </w:pPr>
                    <w:r>
                      <w:rPr>
                        <w:b/>
                        <w:sz w:val="20"/>
                      </w:rPr>
                      <w:t>U</w:t>
                    </w:r>
                  </w:p>
                  <w:p w:rsidR="007348F4" w:rsidRDefault="007348F4">
                    <w:pPr>
                      <w:spacing w:line="720" w:lineRule="exact"/>
                      <w:jc w:val="right"/>
                      <w:rPr>
                        <w:b/>
                        <w:sz w:val="20"/>
                      </w:rPr>
                    </w:pPr>
                    <w:r>
                      <w:rPr>
                        <w:b/>
                        <w:sz w:val="20"/>
                      </w:rPr>
                      <w:t>V</w:t>
                    </w:r>
                  </w:p>
                  <w:p w:rsidR="007348F4" w:rsidRDefault="007348F4">
                    <w:pPr>
                      <w:spacing w:line="720" w:lineRule="exact"/>
                      <w:jc w:val="right"/>
                      <w:rPr>
                        <w:b/>
                        <w:sz w:val="20"/>
                      </w:rPr>
                    </w:pPr>
                  </w:p>
                </w:txbxContent>
              </v:textbox>
            </v:rect>
          </w:pict>
        </mc:Fallback>
      </mc:AlternateContent>
    </w:r>
    <w:r>
      <w:rPr>
        <w:noProof/>
        <w:lang w:val="en-US"/>
      </w:rPr>
      <mc:AlternateContent>
        <mc:Choice Requires="wps">
          <w:drawing>
            <wp:anchor distT="0" distB="0" distL="114300" distR="114300" simplePos="0" relativeHeight="251657216" behindDoc="0" locked="0" layoutInCell="0" allowOverlap="1">
              <wp:simplePos x="0" y="0"/>
              <wp:positionH relativeFrom="column">
                <wp:posOffset>-720090</wp:posOffset>
              </wp:positionH>
              <wp:positionV relativeFrom="paragraph">
                <wp:posOffset>71755</wp:posOffset>
              </wp:positionV>
              <wp:extent cx="342900" cy="10150475"/>
              <wp:effectExtent l="3810" t="0" r="0" b="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015047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7348F4" w:rsidRDefault="007348F4">
                          <w:pPr>
                            <w:spacing w:line="720" w:lineRule="exact"/>
                            <w:rPr>
                              <w:b/>
                              <w:sz w:val="20"/>
                            </w:rPr>
                          </w:pPr>
                          <w:r>
                            <w:rPr>
                              <w:b/>
                              <w:sz w:val="20"/>
                            </w:rPr>
                            <w:t>A</w:t>
                          </w:r>
                        </w:p>
                        <w:p w:rsidR="007348F4" w:rsidRDefault="007348F4">
                          <w:pPr>
                            <w:spacing w:line="720" w:lineRule="exact"/>
                            <w:rPr>
                              <w:b/>
                              <w:sz w:val="20"/>
                            </w:rPr>
                          </w:pPr>
                          <w:r>
                            <w:rPr>
                              <w:b/>
                              <w:sz w:val="20"/>
                            </w:rPr>
                            <w:t>B</w:t>
                          </w:r>
                        </w:p>
                        <w:p w:rsidR="007348F4" w:rsidRDefault="007348F4">
                          <w:pPr>
                            <w:spacing w:line="720" w:lineRule="exact"/>
                            <w:rPr>
                              <w:b/>
                              <w:sz w:val="20"/>
                            </w:rPr>
                          </w:pPr>
                          <w:r>
                            <w:rPr>
                              <w:b/>
                              <w:sz w:val="20"/>
                            </w:rPr>
                            <w:t>C</w:t>
                          </w:r>
                        </w:p>
                        <w:p w:rsidR="007348F4" w:rsidRDefault="007348F4">
                          <w:pPr>
                            <w:spacing w:line="720" w:lineRule="exact"/>
                            <w:rPr>
                              <w:b/>
                              <w:sz w:val="20"/>
                            </w:rPr>
                          </w:pPr>
                          <w:r>
                            <w:rPr>
                              <w:b/>
                              <w:sz w:val="20"/>
                            </w:rPr>
                            <w:t>D</w:t>
                          </w:r>
                        </w:p>
                        <w:p w:rsidR="007348F4" w:rsidRDefault="007348F4">
                          <w:pPr>
                            <w:spacing w:line="720" w:lineRule="exact"/>
                            <w:rPr>
                              <w:b/>
                              <w:sz w:val="20"/>
                            </w:rPr>
                          </w:pPr>
                          <w:r>
                            <w:rPr>
                              <w:b/>
                              <w:sz w:val="20"/>
                            </w:rPr>
                            <w:t>E</w:t>
                          </w:r>
                        </w:p>
                        <w:p w:rsidR="007348F4" w:rsidRDefault="007348F4">
                          <w:pPr>
                            <w:pStyle w:val="Heading3"/>
                            <w:spacing w:line="720" w:lineRule="exact"/>
                            <w:jc w:val="left"/>
                          </w:pPr>
                          <w:r>
                            <w:t>F</w:t>
                          </w:r>
                        </w:p>
                        <w:p w:rsidR="007348F4" w:rsidRDefault="007348F4">
                          <w:pPr>
                            <w:spacing w:line="720" w:lineRule="exact"/>
                            <w:rPr>
                              <w:b/>
                              <w:sz w:val="20"/>
                            </w:rPr>
                          </w:pPr>
                          <w:r>
                            <w:rPr>
                              <w:b/>
                              <w:sz w:val="20"/>
                            </w:rPr>
                            <w:t>G</w:t>
                          </w:r>
                        </w:p>
                        <w:p w:rsidR="007348F4" w:rsidRDefault="007348F4">
                          <w:pPr>
                            <w:spacing w:line="720" w:lineRule="exact"/>
                            <w:rPr>
                              <w:b/>
                              <w:sz w:val="20"/>
                            </w:rPr>
                          </w:pPr>
                          <w:r>
                            <w:rPr>
                              <w:b/>
                              <w:sz w:val="20"/>
                            </w:rPr>
                            <w:t>H</w:t>
                          </w:r>
                        </w:p>
                        <w:p w:rsidR="007348F4" w:rsidRDefault="007348F4">
                          <w:pPr>
                            <w:spacing w:line="720" w:lineRule="exact"/>
                            <w:rPr>
                              <w:b/>
                              <w:sz w:val="20"/>
                            </w:rPr>
                          </w:pPr>
                          <w:r>
                            <w:rPr>
                              <w:b/>
                              <w:sz w:val="20"/>
                            </w:rPr>
                            <w:t>I</w:t>
                          </w:r>
                        </w:p>
                        <w:p w:rsidR="007348F4" w:rsidRDefault="007348F4">
                          <w:pPr>
                            <w:spacing w:line="720" w:lineRule="exact"/>
                            <w:rPr>
                              <w:b/>
                              <w:sz w:val="20"/>
                            </w:rPr>
                          </w:pPr>
                          <w:r>
                            <w:rPr>
                              <w:b/>
                              <w:sz w:val="20"/>
                            </w:rPr>
                            <w:t>J</w:t>
                          </w:r>
                        </w:p>
                        <w:p w:rsidR="007348F4" w:rsidRDefault="007348F4">
                          <w:pPr>
                            <w:spacing w:line="720" w:lineRule="exact"/>
                            <w:rPr>
                              <w:b/>
                              <w:sz w:val="20"/>
                            </w:rPr>
                          </w:pPr>
                          <w:r>
                            <w:rPr>
                              <w:b/>
                              <w:sz w:val="20"/>
                            </w:rPr>
                            <w:t>K</w:t>
                          </w:r>
                        </w:p>
                        <w:p w:rsidR="007348F4" w:rsidRDefault="007348F4">
                          <w:pPr>
                            <w:spacing w:line="720" w:lineRule="exact"/>
                            <w:rPr>
                              <w:b/>
                              <w:sz w:val="20"/>
                            </w:rPr>
                          </w:pPr>
                          <w:r>
                            <w:rPr>
                              <w:b/>
                              <w:sz w:val="20"/>
                            </w:rPr>
                            <w:t>L</w:t>
                          </w:r>
                        </w:p>
                        <w:p w:rsidR="007348F4" w:rsidRDefault="007348F4">
                          <w:pPr>
                            <w:spacing w:line="720" w:lineRule="exact"/>
                            <w:rPr>
                              <w:b/>
                              <w:sz w:val="20"/>
                            </w:rPr>
                          </w:pPr>
                          <w:r>
                            <w:rPr>
                              <w:b/>
                              <w:sz w:val="20"/>
                            </w:rPr>
                            <w:t>M</w:t>
                          </w:r>
                        </w:p>
                        <w:p w:rsidR="007348F4" w:rsidRDefault="007348F4">
                          <w:pPr>
                            <w:spacing w:line="720" w:lineRule="exact"/>
                            <w:rPr>
                              <w:b/>
                              <w:sz w:val="20"/>
                            </w:rPr>
                          </w:pPr>
                          <w:r>
                            <w:rPr>
                              <w:b/>
                              <w:sz w:val="20"/>
                            </w:rPr>
                            <w:t>N</w:t>
                          </w:r>
                        </w:p>
                        <w:p w:rsidR="007348F4" w:rsidRDefault="007348F4">
                          <w:pPr>
                            <w:spacing w:line="720" w:lineRule="exact"/>
                            <w:rPr>
                              <w:b/>
                              <w:sz w:val="20"/>
                            </w:rPr>
                          </w:pPr>
                          <w:r>
                            <w:rPr>
                              <w:b/>
                              <w:sz w:val="20"/>
                            </w:rPr>
                            <w:t>O</w:t>
                          </w:r>
                        </w:p>
                        <w:p w:rsidR="007348F4" w:rsidRDefault="007348F4">
                          <w:pPr>
                            <w:spacing w:line="720" w:lineRule="exact"/>
                            <w:rPr>
                              <w:b/>
                              <w:sz w:val="20"/>
                            </w:rPr>
                          </w:pPr>
                          <w:r>
                            <w:rPr>
                              <w:b/>
                              <w:sz w:val="20"/>
                            </w:rPr>
                            <w:t>P</w:t>
                          </w:r>
                        </w:p>
                        <w:p w:rsidR="007348F4" w:rsidRDefault="007348F4">
                          <w:pPr>
                            <w:spacing w:line="720" w:lineRule="exact"/>
                            <w:rPr>
                              <w:b/>
                              <w:sz w:val="20"/>
                            </w:rPr>
                          </w:pPr>
                          <w:r>
                            <w:rPr>
                              <w:b/>
                              <w:sz w:val="20"/>
                            </w:rPr>
                            <w:t>Q</w:t>
                          </w:r>
                        </w:p>
                        <w:p w:rsidR="007348F4" w:rsidRDefault="007348F4">
                          <w:pPr>
                            <w:spacing w:line="720" w:lineRule="exact"/>
                            <w:rPr>
                              <w:b/>
                              <w:sz w:val="20"/>
                            </w:rPr>
                          </w:pPr>
                          <w:r>
                            <w:rPr>
                              <w:b/>
                              <w:sz w:val="20"/>
                            </w:rPr>
                            <w:t>R</w:t>
                          </w:r>
                        </w:p>
                        <w:p w:rsidR="007348F4" w:rsidRDefault="007348F4">
                          <w:pPr>
                            <w:spacing w:line="720" w:lineRule="exact"/>
                            <w:rPr>
                              <w:b/>
                              <w:sz w:val="20"/>
                            </w:rPr>
                          </w:pPr>
                          <w:r>
                            <w:rPr>
                              <w:b/>
                              <w:sz w:val="20"/>
                            </w:rPr>
                            <w:t>S</w:t>
                          </w:r>
                        </w:p>
                        <w:p w:rsidR="007348F4" w:rsidRDefault="007348F4">
                          <w:pPr>
                            <w:spacing w:line="720" w:lineRule="exact"/>
                            <w:rPr>
                              <w:b/>
                              <w:sz w:val="20"/>
                            </w:rPr>
                          </w:pPr>
                          <w:r>
                            <w:rPr>
                              <w:b/>
                              <w:sz w:val="20"/>
                            </w:rPr>
                            <w:t>T</w:t>
                          </w:r>
                        </w:p>
                        <w:p w:rsidR="007348F4" w:rsidRDefault="007348F4">
                          <w:pPr>
                            <w:spacing w:line="720" w:lineRule="exact"/>
                            <w:rPr>
                              <w:b/>
                              <w:sz w:val="20"/>
                            </w:rPr>
                          </w:pPr>
                          <w:r>
                            <w:rPr>
                              <w:b/>
                              <w:sz w:val="20"/>
                            </w:rPr>
                            <w:t>U</w:t>
                          </w:r>
                        </w:p>
                        <w:p w:rsidR="007348F4" w:rsidRDefault="007348F4">
                          <w:pPr>
                            <w:spacing w:line="720" w:lineRule="exact"/>
                            <w:rPr>
                              <w:b/>
                              <w:sz w:val="20"/>
                            </w:rPr>
                          </w:pPr>
                          <w:r>
                            <w:rPr>
                              <w:b/>
                              <w:sz w:val="20"/>
                            </w:rPr>
                            <w:t>V</w:t>
                          </w:r>
                        </w:p>
                        <w:p w:rsidR="007348F4" w:rsidRDefault="007348F4">
                          <w:pPr>
                            <w:spacing w:line="720" w:lineRule="exact"/>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8" style="position:absolute;left:0;text-align:left;margin-left:-56.7pt;margin-top:5.65pt;width:27pt;height:799.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" o:allowincell="f" stroked="f" strokeweight="0">
              <v:textbox inset="0,0,0,0">
                <w:txbxContent>
                  <w:p w:rsidR="007348F4" w:rsidRDefault="007348F4">
                    <w:pPr>
                      <w:spacing w:line="720" w:lineRule="exact"/>
                      <w:rPr>
                        <w:b/>
                        <w:sz w:val="20"/>
                      </w:rPr>
                    </w:pPr>
                    <w:r>
                      <w:rPr>
                        <w:b/>
                        <w:sz w:val="20"/>
                      </w:rPr>
                      <w:t>A</w:t>
                    </w:r>
                  </w:p>
                  <w:p w:rsidR="007348F4" w:rsidRDefault="007348F4">
                    <w:pPr>
                      <w:spacing w:line="720" w:lineRule="exact"/>
                      <w:rPr>
                        <w:b/>
                        <w:sz w:val="20"/>
                      </w:rPr>
                    </w:pPr>
                    <w:r>
                      <w:rPr>
                        <w:b/>
                        <w:sz w:val="20"/>
                      </w:rPr>
                      <w:t>B</w:t>
                    </w:r>
                  </w:p>
                  <w:p w:rsidR="007348F4" w:rsidRDefault="007348F4">
                    <w:pPr>
                      <w:spacing w:line="720" w:lineRule="exact"/>
                      <w:rPr>
                        <w:b/>
                        <w:sz w:val="20"/>
                      </w:rPr>
                    </w:pPr>
                    <w:r>
                      <w:rPr>
                        <w:b/>
                        <w:sz w:val="20"/>
                      </w:rPr>
                      <w:t>C</w:t>
                    </w:r>
                  </w:p>
                  <w:p w:rsidR="007348F4" w:rsidRDefault="007348F4">
                    <w:pPr>
                      <w:spacing w:line="720" w:lineRule="exact"/>
                      <w:rPr>
                        <w:b/>
                        <w:sz w:val="20"/>
                      </w:rPr>
                    </w:pPr>
                    <w:r>
                      <w:rPr>
                        <w:b/>
                        <w:sz w:val="20"/>
                      </w:rPr>
                      <w:t>D</w:t>
                    </w:r>
                  </w:p>
                  <w:p w:rsidR="007348F4" w:rsidRDefault="007348F4">
                    <w:pPr>
                      <w:spacing w:line="720" w:lineRule="exact"/>
                      <w:rPr>
                        <w:b/>
                        <w:sz w:val="20"/>
                      </w:rPr>
                    </w:pPr>
                    <w:r>
                      <w:rPr>
                        <w:b/>
                        <w:sz w:val="20"/>
                      </w:rPr>
                      <w:t>E</w:t>
                    </w:r>
                  </w:p>
                  <w:p w:rsidR="007348F4" w:rsidRDefault="007348F4">
                    <w:pPr>
                      <w:pStyle w:val="Heading3"/>
                      <w:spacing w:line="720" w:lineRule="exact"/>
                      <w:jc w:val="left"/>
                    </w:pPr>
                    <w:r>
                      <w:t>F</w:t>
                    </w:r>
                  </w:p>
                  <w:p w:rsidR="007348F4" w:rsidRDefault="007348F4">
                    <w:pPr>
                      <w:spacing w:line="720" w:lineRule="exact"/>
                      <w:rPr>
                        <w:b/>
                        <w:sz w:val="20"/>
                      </w:rPr>
                    </w:pPr>
                    <w:r>
                      <w:rPr>
                        <w:b/>
                        <w:sz w:val="20"/>
                      </w:rPr>
                      <w:t>G</w:t>
                    </w:r>
                  </w:p>
                  <w:p w:rsidR="007348F4" w:rsidRDefault="007348F4">
                    <w:pPr>
                      <w:spacing w:line="720" w:lineRule="exact"/>
                      <w:rPr>
                        <w:b/>
                        <w:sz w:val="20"/>
                      </w:rPr>
                    </w:pPr>
                    <w:r>
                      <w:rPr>
                        <w:b/>
                        <w:sz w:val="20"/>
                      </w:rPr>
                      <w:t>H</w:t>
                    </w:r>
                  </w:p>
                  <w:p w:rsidR="007348F4" w:rsidRDefault="007348F4">
                    <w:pPr>
                      <w:spacing w:line="720" w:lineRule="exact"/>
                      <w:rPr>
                        <w:b/>
                        <w:sz w:val="20"/>
                      </w:rPr>
                    </w:pPr>
                    <w:r>
                      <w:rPr>
                        <w:b/>
                        <w:sz w:val="20"/>
                      </w:rPr>
                      <w:t>I</w:t>
                    </w:r>
                  </w:p>
                  <w:p w:rsidR="007348F4" w:rsidRDefault="007348F4">
                    <w:pPr>
                      <w:spacing w:line="720" w:lineRule="exact"/>
                      <w:rPr>
                        <w:b/>
                        <w:sz w:val="20"/>
                      </w:rPr>
                    </w:pPr>
                    <w:r>
                      <w:rPr>
                        <w:b/>
                        <w:sz w:val="20"/>
                      </w:rPr>
                      <w:t>J</w:t>
                    </w:r>
                  </w:p>
                  <w:p w:rsidR="007348F4" w:rsidRDefault="007348F4">
                    <w:pPr>
                      <w:spacing w:line="720" w:lineRule="exact"/>
                      <w:rPr>
                        <w:b/>
                        <w:sz w:val="20"/>
                      </w:rPr>
                    </w:pPr>
                    <w:r>
                      <w:rPr>
                        <w:b/>
                        <w:sz w:val="20"/>
                      </w:rPr>
                      <w:t>K</w:t>
                    </w:r>
                  </w:p>
                  <w:p w:rsidR="007348F4" w:rsidRDefault="007348F4">
                    <w:pPr>
                      <w:spacing w:line="720" w:lineRule="exact"/>
                      <w:rPr>
                        <w:b/>
                        <w:sz w:val="20"/>
                      </w:rPr>
                    </w:pPr>
                    <w:r>
                      <w:rPr>
                        <w:b/>
                        <w:sz w:val="20"/>
                      </w:rPr>
                      <w:t>L</w:t>
                    </w:r>
                  </w:p>
                  <w:p w:rsidR="007348F4" w:rsidRDefault="007348F4">
                    <w:pPr>
                      <w:spacing w:line="720" w:lineRule="exact"/>
                      <w:rPr>
                        <w:b/>
                        <w:sz w:val="20"/>
                      </w:rPr>
                    </w:pPr>
                    <w:r>
                      <w:rPr>
                        <w:b/>
                        <w:sz w:val="20"/>
                      </w:rPr>
                      <w:t>M</w:t>
                    </w:r>
                  </w:p>
                  <w:p w:rsidR="007348F4" w:rsidRDefault="007348F4">
                    <w:pPr>
                      <w:spacing w:line="720" w:lineRule="exact"/>
                      <w:rPr>
                        <w:b/>
                        <w:sz w:val="20"/>
                      </w:rPr>
                    </w:pPr>
                    <w:r>
                      <w:rPr>
                        <w:b/>
                        <w:sz w:val="20"/>
                      </w:rPr>
                      <w:t>N</w:t>
                    </w:r>
                  </w:p>
                  <w:p w:rsidR="007348F4" w:rsidRDefault="007348F4">
                    <w:pPr>
                      <w:spacing w:line="720" w:lineRule="exact"/>
                      <w:rPr>
                        <w:b/>
                        <w:sz w:val="20"/>
                      </w:rPr>
                    </w:pPr>
                    <w:r>
                      <w:rPr>
                        <w:b/>
                        <w:sz w:val="20"/>
                      </w:rPr>
                      <w:t>O</w:t>
                    </w:r>
                  </w:p>
                  <w:p w:rsidR="007348F4" w:rsidRDefault="007348F4">
                    <w:pPr>
                      <w:spacing w:line="720" w:lineRule="exact"/>
                      <w:rPr>
                        <w:b/>
                        <w:sz w:val="20"/>
                      </w:rPr>
                    </w:pPr>
                    <w:r>
                      <w:rPr>
                        <w:b/>
                        <w:sz w:val="20"/>
                      </w:rPr>
                      <w:t>P</w:t>
                    </w:r>
                  </w:p>
                  <w:p w:rsidR="007348F4" w:rsidRDefault="007348F4">
                    <w:pPr>
                      <w:spacing w:line="720" w:lineRule="exact"/>
                      <w:rPr>
                        <w:b/>
                        <w:sz w:val="20"/>
                      </w:rPr>
                    </w:pPr>
                    <w:r>
                      <w:rPr>
                        <w:b/>
                        <w:sz w:val="20"/>
                      </w:rPr>
                      <w:t>Q</w:t>
                    </w:r>
                  </w:p>
                  <w:p w:rsidR="007348F4" w:rsidRDefault="007348F4">
                    <w:pPr>
                      <w:spacing w:line="720" w:lineRule="exact"/>
                      <w:rPr>
                        <w:b/>
                        <w:sz w:val="20"/>
                      </w:rPr>
                    </w:pPr>
                    <w:r>
                      <w:rPr>
                        <w:b/>
                        <w:sz w:val="20"/>
                      </w:rPr>
                      <w:t>R</w:t>
                    </w:r>
                  </w:p>
                  <w:p w:rsidR="007348F4" w:rsidRDefault="007348F4">
                    <w:pPr>
                      <w:spacing w:line="720" w:lineRule="exact"/>
                      <w:rPr>
                        <w:b/>
                        <w:sz w:val="20"/>
                      </w:rPr>
                    </w:pPr>
                    <w:r>
                      <w:rPr>
                        <w:b/>
                        <w:sz w:val="20"/>
                      </w:rPr>
                      <w:t>S</w:t>
                    </w:r>
                  </w:p>
                  <w:p w:rsidR="007348F4" w:rsidRDefault="007348F4">
                    <w:pPr>
                      <w:spacing w:line="720" w:lineRule="exact"/>
                      <w:rPr>
                        <w:b/>
                        <w:sz w:val="20"/>
                      </w:rPr>
                    </w:pPr>
                    <w:r>
                      <w:rPr>
                        <w:b/>
                        <w:sz w:val="20"/>
                      </w:rPr>
                      <w:t>T</w:t>
                    </w:r>
                  </w:p>
                  <w:p w:rsidR="007348F4" w:rsidRDefault="007348F4">
                    <w:pPr>
                      <w:spacing w:line="720" w:lineRule="exact"/>
                      <w:rPr>
                        <w:b/>
                        <w:sz w:val="20"/>
                      </w:rPr>
                    </w:pPr>
                    <w:r>
                      <w:rPr>
                        <w:b/>
                        <w:sz w:val="20"/>
                      </w:rPr>
                      <w:t>U</w:t>
                    </w:r>
                  </w:p>
                  <w:p w:rsidR="007348F4" w:rsidRDefault="007348F4">
                    <w:pPr>
                      <w:spacing w:line="720" w:lineRule="exact"/>
                      <w:rPr>
                        <w:b/>
                        <w:sz w:val="20"/>
                      </w:rPr>
                    </w:pPr>
                    <w:r>
                      <w:rPr>
                        <w:b/>
                        <w:sz w:val="20"/>
                      </w:rPr>
                      <w:t>V</w:t>
                    </w:r>
                  </w:p>
                  <w:p w:rsidR="007348F4" w:rsidRDefault="007348F4">
                    <w:pPr>
                      <w:spacing w:line="720" w:lineRule="exact"/>
                      <w:rPr>
                        <w:b/>
                        <w:sz w:val="20"/>
                      </w:rPr>
                    </w:pPr>
                  </w:p>
                </w:txbxContent>
              </v:textbox>
            </v:rect>
          </w:pict>
        </mc:Fallback>
      </mc:AlternateContent>
    </w:r>
    <w:r>
      <w:rPr>
        <w:rFonts w:hint="eastAsia"/>
      </w:rPr>
      <w:t xml:space="preserve">-  </w:t>
    </w:r>
    <w:r>
      <w:rPr>
        <w:rStyle w:val="PageNumber"/>
      </w:rPr>
      <w:fldChar w:fldCharType="begin"/>
    </w:r>
    <w:r>
      <w:rPr>
        <w:rStyle w:val="PageNumber"/>
      </w:rPr>
      <w:instrText xml:space="preserve"> PAGE </w:instrText>
    </w:r>
    <w:r>
      <w:rPr>
        <w:rStyle w:val="PageNumber"/>
      </w:rPr>
      <w:fldChar w:fldCharType="separate"/>
    </w:r>
    <w:r w:rsidR="006A1F5C">
      <w:rPr>
        <w:rStyle w:val="PageNumber"/>
        <w:noProof/>
      </w:rPr>
      <w:t>13</w:t>
    </w:r>
    <w:r>
      <w:rPr>
        <w:rStyle w:val="PageNumber"/>
      </w:rPr>
      <w:fldChar w:fldCharType="end"/>
    </w:r>
    <w:r>
      <w:rPr>
        <w:rStyle w:val="PageNumbe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48F4" w:rsidRDefault="007348F4">
    <w:pPr>
      <w:pStyle w:val="Header"/>
    </w:pPr>
    <w:r>
      <w:rPr>
        <w:noProof/>
        <w:lang w:val="en-US"/>
      </w:rPr>
      <mc:AlternateContent>
        <mc:Choice Requires="wps">
          <w:drawing>
            <wp:anchor distT="0" distB="0" distL="114300" distR="114300" simplePos="0" relativeHeight="251659264" behindDoc="0" locked="0" layoutInCell="0" allowOverlap="1">
              <wp:simplePos x="0" y="0"/>
              <wp:positionH relativeFrom="column">
                <wp:posOffset>5850890</wp:posOffset>
              </wp:positionH>
              <wp:positionV relativeFrom="paragraph">
                <wp:posOffset>71755</wp:posOffset>
              </wp:positionV>
              <wp:extent cx="342900" cy="10150475"/>
              <wp:effectExtent l="2540" t="0"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015047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7348F4" w:rsidRDefault="007348F4">
                          <w:pPr>
                            <w:spacing w:line="720" w:lineRule="exact"/>
                            <w:jc w:val="right"/>
                            <w:rPr>
                              <w:b/>
                              <w:sz w:val="20"/>
                            </w:rPr>
                          </w:pPr>
                          <w:r>
                            <w:rPr>
                              <w:b/>
                              <w:sz w:val="20"/>
                            </w:rPr>
                            <w:t>A</w:t>
                          </w:r>
                        </w:p>
                        <w:p w:rsidR="007348F4" w:rsidRDefault="007348F4">
                          <w:pPr>
                            <w:spacing w:line="720" w:lineRule="exact"/>
                            <w:jc w:val="right"/>
                            <w:rPr>
                              <w:b/>
                              <w:sz w:val="20"/>
                            </w:rPr>
                          </w:pPr>
                          <w:r>
                            <w:rPr>
                              <w:b/>
                              <w:sz w:val="20"/>
                            </w:rPr>
                            <w:t>B</w:t>
                          </w:r>
                        </w:p>
                        <w:p w:rsidR="007348F4" w:rsidRDefault="007348F4">
                          <w:pPr>
                            <w:spacing w:line="720" w:lineRule="exact"/>
                            <w:jc w:val="right"/>
                            <w:rPr>
                              <w:b/>
                              <w:sz w:val="20"/>
                            </w:rPr>
                          </w:pPr>
                          <w:r>
                            <w:rPr>
                              <w:b/>
                              <w:sz w:val="20"/>
                            </w:rPr>
                            <w:t>C</w:t>
                          </w:r>
                        </w:p>
                        <w:p w:rsidR="007348F4" w:rsidRDefault="007348F4">
                          <w:pPr>
                            <w:spacing w:line="720" w:lineRule="exact"/>
                            <w:jc w:val="right"/>
                            <w:rPr>
                              <w:b/>
                              <w:sz w:val="20"/>
                            </w:rPr>
                          </w:pPr>
                          <w:r>
                            <w:rPr>
                              <w:b/>
                              <w:sz w:val="20"/>
                            </w:rPr>
                            <w:t>D</w:t>
                          </w:r>
                        </w:p>
                        <w:p w:rsidR="007348F4" w:rsidRDefault="007348F4">
                          <w:pPr>
                            <w:spacing w:line="720" w:lineRule="exact"/>
                            <w:jc w:val="right"/>
                            <w:rPr>
                              <w:b/>
                              <w:sz w:val="20"/>
                            </w:rPr>
                          </w:pPr>
                          <w:r>
                            <w:rPr>
                              <w:b/>
                              <w:sz w:val="20"/>
                            </w:rPr>
                            <w:t>E</w:t>
                          </w:r>
                        </w:p>
                        <w:p w:rsidR="007348F4" w:rsidRDefault="007348F4">
                          <w:pPr>
                            <w:pStyle w:val="Heading3"/>
                            <w:spacing w:line="720" w:lineRule="exact"/>
                            <w:jc w:val="right"/>
                          </w:pPr>
                          <w:r>
                            <w:t>F</w:t>
                          </w:r>
                        </w:p>
                        <w:p w:rsidR="007348F4" w:rsidRDefault="007348F4">
                          <w:pPr>
                            <w:spacing w:line="720" w:lineRule="exact"/>
                            <w:jc w:val="right"/>
                            <w:rPr>
                              <w:b/>
                              <w:sz w:val="20"/>
                            </w:rPr>
                          </w:pPr>
                          <w:r>
                            <w:rPr>
                              <w:b/>
                              <w:sz w:val="20"/>
                            </w:rPr>
                            <w:t>G</w:t>
                          </w:r>
                        </w:p>
                        <w:p w:rsidR="007348F4" w:rsidRDefault="007348F4">
                          <w:pPr>
                            <w:spacing w:line="720" w:lineRule="exact"/>
                            <w:jc w:val="right"/>
                            <w:rPr>
                              <w:b/>
                              <w:sz w:val="20"/>
                            </w:rPr>
                          </w:pPr>
                          <w:r>
                            <w:rPr>
                              <w:b/>
                              <w:sz w:val="20"/>
                            </w:rPr>
                            <w:t>H</w:t>
                          </w:r>
                        </w:p>
                        <w:p w:rsidR="007348F4" w:rsidRDefault="007348F4">
                          <w:pPr>
                            <w:spacing w:line="720" w:lineRule="exact"/>
                            <w:jc w:val="right"/>
                            <w:rPr>
                              <w:b/>
                              <w:sz w:val="20"/>
                            </w:rPr>
                          </w:pPr>
                          <w:r>
                            <w:rPr>
                              <w:b/>
                              <w:sz w:val="20"/>
                            </w:rPr>
                            <w:t>I</w:t>
                          </w:r>
                        </w:p>
                        <w:p w:rsidR="007348F4" w:rsidRDefault="007348F4">
                          <w:pPr>
                            <w:spacing w:line="720" w:lineRule="exact"/>
                            <w:jc w:val="right"/>
                            <w:rPr>
                              <w:b/>
                              <w:sz w:val="20"/>
                            </w:rPr>
                          </w:pPr>
                          <w:r>
                            <w:rPr>
                              <w:b/>
                              <w:sz w:val="20"/>
                            </w:rPr>
                            <w:t>J</w:t>
                          </w:r>
                        </w:p>
                        <w:p w:rsidR="007348F4" w:rsidRDefault="007348F4">
                          <w:pPr>
                            <w:spacing w:line="720" w:lineRule="exact"/>
                            <w:jc w:val="right"/>
                            <w:rPr>
                              <w:b/>
                              <w:sz w:val="20"/>
                            </w:rPr>
                          </w:pPr>
                          <w:r>
                            <w:rPr>
                              <w:b/>
                              <w:sz w:val="20"/>
                            </w:rPr>
                            <w:t>K</w:t>
                          </w:r>
                        </w:p>
                        <w:p w:rsidR="007348F4" w:rsidRDefault="007348F4">
                          <w:pPr>
                            <w:spacing w:line="720" w:lineRule="exact"/>
                            <w:jc w:val="right"/>
                            <w:rPr>
                              <w:b/>
                              <w:sz w:val="20"/>
                            </w:rPr>
                          </w:pPr>
                          <w:r>
                            <w:rPr>
                              <w:b/>
                              <w:sz w:val="20"/>
                            </w:rPr>
                            <w:t>L</w:t>
                          </w:r>
                        </w:p>
                        <w:p w:rsidR="007348F4" w:rsidRDefault="007348F4">
                          <w:pPr>
                            <w:spacing w:line="720" w:lineRule="exact"/>
                            <w:jc w:val="right"/>
                            <w:rPr>
                              <w:b/>
                              <w:sz w:val="20"/>
                            </w:rPr>
                          </w:pPr>
                          <w:r>
                            <w:rPr>
                              <w:b/>
                              <w:sz w:val="20"/>
                            </w:rPr>
                            <w:t>M</w:t>
                          </w:r>
                        </w:p>
                        <w:p w:rsidR="007348F4" w:rsidRDefault="007348F4">
                          <w:pPr>
                            <w:spacing w:line="720" w:lineRule="exact"/>
                            <w:jc w:val="right"/>
                            <w:rPr>
                              <w:b/>
                              <w:sz w:val="20"/>
                            </w:rPr>
                          </w:pPr>
                          <w:r>
                            <w:rPr>
                              <w:b/>
                              <w:sz w:val="20"/>
                            </w:rPr>
                            <w:t>N</w:t>
                          </w:r>
                        </w:p>
                        <w:p w:rsidR="007348F4" w:rsidRDefault="007348F4">
                          <w:pPr>
                            <w:spacing w:line="720" w:lineRule="exact"/>
                            <w:jc w:val="right"/>
                            <w:rPr>
                              <w:b/>
                              <w:sz w:val="20"/>
                            </w:rPr>
                          </w:pPr>
                          <w:r>
                            <w:rPr>
                              <w:b/>
                              <w:sz w:val="20"/>
                            </w:rPr>
                            <w:t>O</w:t>
                          </w:r>
                        </w:p>
                        <w:p w:rsidR="007348F4" w:rsidRDefault="007348F4">
                          <w:pPr>
                            <w:spacing w:line="720" w:lineRule="exact"/>
                            <w:jc w:val="right"/>
                            <w:rPr>
                              <w:b/>
                              <w:sz w:val="20"/>
                            </w:rPr>
                          </w:pPr>
                          <w:r>
                            <w:rPr>
                              <w:b/>
                              <w:sz w:val="20"/>
                            </w:rPr>
                            <w:t>P</w:t>
                          </w:r>
                        </w:p>
                        <w:p w:rsidR="007348F4" w:rsidRDefault="007348F4">
                          <w:pPr>
                            <w:spacing w:line="720" w:lineRule="exact"/>
                            <w:jc w:val="right"/>
                            <w:rPr>
                              <w:b/>
                              <w:sz w:val="20"/>
                            </w:rPr>
                          </w:pPr>
                          <w:r>
                            <w:rPr>
                              <w:b/>
                              <w:sz w:val="20"/>
                            </w:rPr>
                            <w:t>Q</w:t>
                          </w:r>
                        </w:p>
                        <w:p w:rsidR="007348F4" w:rsidRDefault="007348F4">
                          <w:pPr>
                            <w:spacing w:line="720" w:lineRule="exact"/>
                            <w:jc w:val="right"/>
                            <w:rPr>
                              <w:b/>
                              <w:sz w:val="20"/>
                            </w:rPr>
                          </w:pPr>
                          <w:r>
                            <w:rPr>
                              <w:b/>
                              <w:sz w:val="20"/>
                            </w:rPr>
                            <w:t>R</w:t>
                          </w:r>
                        </w:p>
                        <w:p w:rsidR="007348F4" w:rsidRDefault="007348F4">
                          <w:pPr>
                            <w:spacing w:line="720" w:lineRule="exact"/>
                            <w:jc w:val="right"/>
                            <w:rPr>
                              <w:b/>
                              <w:sz w:val="20"/>
                            </w:rPr>
                          </w:pPr>
                          <w:r>
                            <w:rPr>
                              <w:b/>
                              <w:sz w:val="20"/>
                            </w:rPr>
                            <w:t>S</w:t>
                          </w:r>
                        </w:p>
                        <w:p w:rsidR="007348F4" w:rsidRDefault="007348F4">
                          <w:pPr>
                            <w:spacing w:line="720" w:lineRule="exact"/>
                            <w:jc w:val="right"/>
                            <w:rPr>
                              <w:b/>
                              <w:sz w:val="20"/>
                            </w:rPr>
                          </w:pPr>
                          <w:r>
                            <w:rPr>
                              <w:b/>
                              <w:sz w:val="20"/>
                            </w:rPr>
                            <w:t>T</w:t>
                          </w:r>
                        </w:p>
                        <w:p w:rsidR="007348F4" w:rsidRDefault="007348F4">
                          <w:pPr>
                            <w:spacing w:line="720" w:lineRule="exact"/>
                            <w:jc w:val="right"/>
                            <w:rPr>
                              <w:b/>
                              <w:sz w:val="20"/>
                            </w:rPr>
                          </w:pPr>
                          <w:r>
                            <w:rPr>
                              <w:b/>
                              <w:sz w:val="20"/>
                            </w:rPr>
                            <w:t>U</w:t>
                          </w:r>
                        </w:p>
                        <w:p w:rsidR="007348F4" w:rsidRDefault="007348F4">
                          <w:pPr>
                            <w:spacing w:line="720" w:lineRule="exact"/>
                            <w:jc w:val="right"/>
                            <w:rPr>
                              <w:b/>
                              <w:sz w:val="20"/>
                            </w:rPr>
                          </w:pPr>
                          <w:r>
                            <w:rPr>
                              <w:b/>
                              <w:sz w:val="20"/>
                            </w:rPr>
                            <w:t>V</w:t>
                          </w:r>
                        </w:p>
                        <w:p w:rsidR="007348F4" w:rsidRDefault="007348F4">
                          <w:pPr>
                            <w:spacing w:line="720" w:lineRule="exact"/>
                            <w:jc w:val="right"/>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9" style="position:absolute;margin-left:460.7pt;margin-top:5.65pt;width:27pt;height:79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" o:allowincell="f" stroked="f" strokeweight="0">
              <v:textbox inset="0,0,0,0">
                <w:txbxContent>
                  <w:p w:rsidR="007348F4" w:rsidRDefault="007348F4">
                    <w:pPr>
                      <w:spacing w:line="720" w:lineRule="exact"/>
                      <w:jc w:val="right"/>
                      <w:rPr>
                        <w:b/>
                        <w:sz w:val="20"/>
                      </w:rPr>
                    </w:pPr>
                    <w:r>
                      <w:rPr>
                        <w:b/>
                        <w:sz w:val="20"/>
                      </w:rPr>
                      <w:t>A</w:t>
                    </w:r>
                  </w:p>
                  <w:p w:rsidR="007348F4" w:rsidRDefault="007348F4">
                    <w:pPr>
                      <w:spacing w:line="720" w:lineRule="exact"/>
                      <w:jc w:val="right"/>
                      <w:rPr>
                        <w:b/>
                        <w:sz w:val="20"/>
                      </w:rPr>
                    </w:pPr>
                    <w:r>
                      <w:rPr>
                        <w:b/>
                        <w:sz w:val="20"/>
                      </w:rPr>
                      <w:t>B</w:t>
                    </w:r>
                  </w:p>
                  <w:p w:rsidR="007348F4" w:rsidRDefault="007348F4">
                    <w:pPr>
                      <w:spacing w:line="720" w:lineRule="exact"/>
                      <w:jc w:val="right"/>
                      <w:rPr>
                        <w:b/>
                        <w:sz w:val="20"/>
                      </w:rPr>
                    </w:pPr>
                    <w:r>
                      <w:rPr>
                        <w:b/>
                        <w:sz w:val="20"/>
                      </w:rPr>
                      <w:t>C</w:t>
                    </w:r>
                  </w:p>
                  <w:p w:rsidR="007348F4" w:rsidRDefault="007348F4">
                    <w:pPr>
                      <w:spacing w:line="720" w:lineRule="exact"/>
                      <w:jc w:val="right"/>
                      <w:rPr>
                        <w:b/>
                        <w:sz w:val="20"/>
                      </w:rPr>
                    </w:pPr>
                    <w:r>
                      <w:rPr>
                        <w:b/>
                        <w:sz w:val="20"/>
                      </w:rPr>
                      <w:t>D</w:t>
                    </w:r>
                  </w:p>
                  <w:p w:rsidR="007348F4" w:rsidRDefault="007348F4">
                    <w:pPr>
                      <w:spacing w:line="720" w:lineRule="exact"/>
                      <w:jc w:val="right"/>
                      <w:rPr>
                        <w:b/>
                        <w:sz w:val="20"/>
                      </w:rPr>
                    </w:pPr>
                    <w:r>
                      <w:rPr>
                        <w:b/>
                        <w:sz w:val="20"/>
                      </w:rPr>
                      <w:t>E</w:t>
                    </w:r>
                  </w:p>
                  <w:p w:rsidR="007348F4" w:rsidRDefault="007348F4">
                    <w:pPr>
                      <w:pStyle w:val="Heading3"/>
                      <w:spacing w:line="720" w:lineRule="exact"/>
                      <w:jc w:val="right"/>
                    </w:pPr>
                    <w:r>
                      <w:t>F</w:t>
                    </w:r>
                  </w:p>
                  <w:p w:rsidR="007348F4" w:rsidRDefault="007348F4">
                    <w:pPr>
                      <w:spacing w:line="720" w:lineRule="exact"/>
                      <w:jc w:val="right"/>
                      <w:rPr>
                        <w:b/>
                        <w:sz w:val="20"/>
                      </w:rPr>
                    </w:pPr>
                    <w:r>
                      <w:rPr>
                        <w:b/>
                        <w:sz w:val="20"/>
                      </w:rPr>
                      <w:t>G</w:t>
                    </w:r>
                  </w:p>
                  <w:p w:rsidR="007348F4" w:rsidRDefault="007348F4">
                    <w:pPr>
                      <w:spacing w:line="720" w:lineRule="exact"/>
                      <w:jc w:val="right"/>
                      <w:rPr>
                        <w:b/>
                        <w:sz w:val="20"/>
                      </w:rPr>
                    </w:pPr>
                    <w:r>
                      <w:rPr>
                        <w:b/>
                        <w:sz w:val="20"/>
                      </w:rPr>
                      <w:t>H</w:t>
                    </w:r>
                  </w:p>
                  <w:p w:rsidR="007348F4" w:rsidRDefault="007348F4">
                    <w:pPr>
                      <w:spacing w:line="720" w:lineRule="exact"/>
                      <w:jc w:val="right"/>
                      <w:rPr>
                        <w:b/>
                        <w:sz w:val="20"/>
                      </w:rPr>
                    </w:pPr>
                    <w:r>
                      <w:rPr>
                        <w:b/>
                        <w:sz w:val="20"/>
                      </w:rPr>
                      <w:t>I</w:t>
                    </w:r>
                  </w:p>
                  <w:p w:rsidR="007348F4" w:rsidRDefault="007348F4">
                    <w:pPr>
                      <w:spacing w:line="720" w:lineRule="exact"/>
                      <w:jc w:val="right"/>
                      <w:rPr>
                        <w:b/>
                        <w:sz w:val="20"/>
                      </w:rPr>
                    </w:pPr>
                    <w:r>
                      <w:rPr>
                        <w:b/>
                        <w:sz w:val="20"/>
                      </w:rPr>
                      <w:t>J</w:t>
                    </w:r>
                  </w:p>
                  <w:p w:rsidR="007348F4" w:rsidRDefault="007348F4">
                    <w:pPr>
                      <w:spacing w:line="720" w:lineRule="exact"/>
                      <w:jc w:val="right"/>
                      <w:rPr>
                        <w:b/>
                        <w:sz w:val="20"/>
                      </w:rPr>
                    </w:pPr>
                    <w:r>
                      <w:rPr>
                        <w:b/>
                        <w:sz w:val="20"/>
                      </w:rPr>
                      <w:t>K</w:t>
                    </w:r>
                  </w:p>
                  <w:p w:rsidR="007348F4" w:rsidRDefault="007348F4">
                    <w:pPr>
                      <w:spacing w:line="720" w:lineRule="exact"/>
                      <w:jc w:val="right"/>
                      <w:rPr>
                        <w:b/>
                        <w:sz w:val="20"/>
                      </w:rPr>
                    </w:pPr>
                    <w:r>
                      <w:rPr>
                        <w:b/>
                        <w:sz w:val="20"/>
                      </w:rPr>
                      <w:t>L</w:t>
                    </w:r>
                  </w:p>
                  <w:p w:rsidR="007348F4" w:rsidRDefault="007348F4">
                    <w:pPr>
                      <w:spacing w:line="720" w:lineRule="exact"/>
                      <w:jc w:val="right"/>
                      <w:rPr>
                        <w:b/>
                        <w:sz w:val="20"/>
                      </w:rPr>
                    </w:pPr>
                    <w:r>
                      <w:rPr>
                        <w:b/>
                        <w:sz w:val="20"/>
                      </w:rPr>
                      <w:t>M</w:t>
                    </w:r>
                  </w:p>
                  <w:p w:rsidR="007348F4" w:rsidRDefault="007348F4">
                    <w:pPr>
                      <w:spacing w:line="720" w:lineRule="exact"/>
                      <w:jc w:val="right"/>
                      <w:rPr>
                        <w:b/>
                        <w:sz w:val="20"/>
                      </w:rPr>
                    </w:pPr>
                    <w:r>
                      <w:rPr>
                        <w:b/>
                        <w:sz w:val="20"/>
                      </w:rPr>
                      <w:t>N</w:t>
                    </w:r>
                  </w:p>
                  <w:p w:rsidR="007348F4" w:rsidRDefault="007348F4">
                    <w:pPr>
                      <w:spacing w:line="720" w:lineRule="exact"/>
                      <w:jc w:val="right"/>
                      <w:rPr>
                        <w:b/>
                        <w:sz w:val="20"/>
                      </w:rPr>
                    </w:pPr>
                    <w:r>
                      <w:rPr>
                        <w:b/>
                        <w:sz w:val="20"/>
                      </w:rPr>
                      <w:t>O</w:t>
                    </w:r>
                  </w:p>
                  <w:p w:rsidR="007348F4" w:rsidRDefault="007348F4">
                    <w:pPr>
                      <w:spacing w:line="720" w:lineRule="exact"/>
                      <w:jc w:val="right"/>
                      <w:rPr>
                        <w:b/>
                        <w:sz w:val="20"/>
                      </w:rPr>
                    </w:pPr>
                    <w:r>
                      <w:rPr>
                        <w:b/>
                        <w:sz w:val="20"/>
                      </w:rPr>
                      <w:t>P</w:t>
                    </w:r>
                  </w:p>
                  <w:p w:rsidR="007348F4" w:rsidRDefault="007348F4">
                    <w:pPr>
                      <w:spacing w:line="720" w:lineRule="exact"/>
                      <w:jc w:val="right"/>
                      <w:rPr>
                        <w:b/>
                        <w:sz w:val="20"/>
                      </w:rPr>
                    </w:pPr>
                    <w:r>
                      <w:rPr>
                        <w:b/>
                        <w:sz w:val="20"/>
                      </w:rPr>
                      <w:t>Q</w:t>
                    </w:r>
                  </w:p>
                  <w:p w:rsidR="007348F4" w:rsidRDefault="007348F4">
                    <w:pPr>
                      <w:spacing w:line="720" w:lineRule="exact"/>
                      <w:jc w:val="right"/>
                      <w:rPr>
                        <w:b/>
                        <w:sz w:val="20"/>
                      </w:rPr>
                    </w:pPr>
                    <w:r>
                      <w:rPr>
                        <w:b/>
                        <w:sz w:val="20"/>
                      </w:rPr>
                      <w:t>R</w:t>
                    </w:r>
                  </w:p>
                  <w:p w:rsidR="007348F4" w:rsidRDefault="007348F4">
                    <w:pPr>
                      <w:spacing w:line="720" w:lineRule="exact"/>
                      <w:jc w:val="right"/>
                      <w:rPr>
                        <w:b/>
                        <w:sz w:val="20"/>
                      </w:rPr>
                    </w:pPr>
                    <w:r>
                      <w:rPr>
                        <w:b/>
                        <w:sz w:val="20"/>
                      </w:rPr>
                      <w:t>S</w:t>
                    </w:r>
                  </w:p>
                  <w:p w:rsidR="007348F4" w:rsidRDefault="007348F4">
                    <w:pPr>
                      <w:spacing w:line="720" w:lineRule="exact"/>
                      <w:jc w:val="right"/>
                      <w:rPr>
                        <w:b/>
                        <w:sz w:val="20"/>
                      </w:rPr>
                    </w:pPr>
                    <w:r>
                      <w:rPr>
                        <w:b/>
                        <w:sz w:val="20"/>
                      </w:rPr>
                      <w:t>T</w:t>
                    </w:r>
                  </w:p>
                  <w:p w:rsidR="007348F4" w:rsidRDefault="007348F4">
                    <w:pPr>
                      <w:spacing w:line="720" w:lineRule="exact"/>
                      <w:jc w:val="right"/>
                      <w:rPr>
                        <w:b/>
                        <w:sz w:val="20"/>
                      </w:rPr>
                    </w:pPr>
                    <w:r>
                      <w:rPr>
                        <w:b/>
                        <w:sz w:val="20"/>
                      </w:rPr>
                      <w:t>U</w:t>
                    </w:r>
                  </w:p>
                  <w:p w:rsidR="007348F4" w:rsidRDefault="007348F4">
                    <w:pPr>
                      <w:spacing w:line="720" w:lineRule="exact"/>
                      <w:jc w:val="right"/>
                      <w:rPr>
                        <w:b/>
                        <w:sz w:val="20"/>
                      </w:rPr>
                    </w:pPr>
                    <w:r>
                      <w:rPr>
                        <w:b/>
                        <w:sz w:val="20"/>
                      </w:rPr>
                      <w:t>V</w:t>
                    </w:r>
                  </w:p>
                  <w:p w:rsidR="007348F4" w:rsidRDefault="007348F4">
                    <w:pPr>
                      <w:spacing w:line="720" w:lineRule="exact"/>
                      <w:jc w:val="right"/>
                      <w:rPr>
                        <w:b/>
                        <w:sz w:val="20"/>
                      </w:rPr>
                    </w:pPr>
                  </w:p>
                </w:txbxContent>
              </v:textbox>
            </v:rect>
          </w:pict>
        </mc:Fallback>
      </mc:AlternateContent>
    </w:r>
    <w:r>
      <w:rPr>
        <w:noProof/>
        <w:lang w:val="en-US"/>
      </w:rPr>
      <mc:AlternateContent>
        <mc:Choice Requires="wps">
          <w:drawing>
            <wp:anchor distT="0" distB="0" distL="114300" distR="114300" simplePos="0" relativeHeight="251658240" behindDoc="0" locked="0" layoutInCell="0" allowOverlap="1">
              <wp:simplePos x="0" y="0"/>
              <wp:positionH relativeFrom="column">
                <wp:posOffset>-720090</wp:posOffset>
              </wp:positionH>
              <wp:positionV relativeFrom="paragraph">
                <wp:posOffset>71755</wp:posOffset>
              </wp:positionV>
              <wp:extent cx="342900" cy="10150475"/>
              <wp:effectExtent l="3810" t="0" r="0" b="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015047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7348F4" w:rsidRDefault="007348F4">
                          <w:pPr>
                            <w:spacing w:line="720" w:lineRule="exact"/>
                            <w:rPr>
                              <w:b/>
                              <w:sz w:val="20"/>
                            </w:rPr>
                          </w:pPr>
                          <w:r>
                            <w:rPr>
                              <w:b/>
                              <w:sz w:val="20"/>
                            </w:rPr>
                            <w:t>A</w:t>
                          </w:r>
                        </w:p>
                        <w:p w:rsidR="007348F4" w:rsidRDefault="007348F4">
                          <w:pPr>
                            <w:spacing w:line="720" w:lineRule="exact"/>
                            <w:rPr>
                              <w:b/>
                              <w:sz w:val="20"/>
                            </w:rPr>
                          </w:pPr>
                          <w:r>
                            <w:rPr>
                              <w:b/>
                              <w:sz w:val="20"/>
                            </w:rPr>
                            <w:t>B</w:t>
                          </w:r>
                        </w:p>
                        <w:p w:rsidR="007348F4" w:rsidRDefault="007348F4">
                          <w:pPr>
                            <w:spacing w:line="720" w:lineRule="exact"/>
                            <w:rPr>
                              <w:b/>
                              <w:sz w:val="20"/>
                            </w:rPr>
                          </w:pPr>
                          <w:r>
                            <w:rPr>
                              <w:b/>
                              <w:sz w:val="20"/>
                            </w:rPr>
                            <w:t>C</w:t>
                          </w:r>
                        </w:p>
                        <w:p w:rsidR="007348F4" w:rsidRDefault="007348F4">
                          <w:pPr>
                            <w:spacing w:line="720" w:lineRule="exact"/>
                            <w:rPr>
                              <w:b/>
                              <w:sz w:val="20"/>
                            </w:rPr>
                          </w:pPr>
                          <w:r>
                            <w:rPr>
                              <w:b/>
                              <w:sz w:val="20"/>
                            </w:rPr>
                            <w:t>D</w:t>
                          </w:r>
                        </w:p>
                        <w:p w:rsidR="007348F4" w:rsidRDefault="007348F4">
                          <w:pPr>
                            <w:spacing w:line="720" w:lineRule="exact"/>
                            <w:rPr>
                              <w:b/>
                              <w:sz w:val="20"/>
                            </w:rPr>
                          </w:pPr>
                          <w:r>
                            <w:rPr>
                              <w:b/>
                              <w:sz w:val="20"/>
                            </w:rPr>
                            <w:t>E</w:t>
                          </w:r>
                        </w:p>
                        <w:p w:rsidR="007348F4" w:rsidRDefault="007348F4">
                          <w:pPr>
                            <w:pStyle w:val="Heading3"/>
                            <w:spacing w:line="720" w:lineRule="exact"/>
                            <w:jc w:val="left"/>
                          </w:pPr>
                          <w:r>
                            <w:t>F</w:t>
                          </w:r>
                        </w:p>
                        <w:p w:rsidR="007348F4" w:rsidRDefault="007348F4">
                          <w:pPr>
                            <w:spacing w:line="720" w:lineRule="exact"/>
                            <w:rPr>
                              <w:b/>
                              <w:sz w:val="20"/>
                            </w:rPr>
                          </w:pPr>
                          <w:r>
                            <w:rPr>
                              <w:b/>
                              <w:sz w:val="20"/>
                            </w:rPr>
                            <w:t>G</w:t>
                          </w:r>
                        </w:p>
                        <w:p w:rsidR="007348F4" w:rsidRDefault="007348F4">
                          <w:pPr>
                            <w:spacing w:line="720" w:lineRule="exact"/>
                            <w:rPr>
                              <w:b/>
                              <w:sz w:val="20"/>
                            </w:rPr>
                          </w:pPr>
                          <w:r>
                            <w:rPr>
                              <w:b/>
                              <w:sz w:val="20"/>
                            </w:rPr>
                            <w:t>H</w:t>
                          </w:r>
                        </w:p>
                        <w:p w:rsidR="007348F4" w:rsidRDefault="007348F4">
                          <w:pPr>
                            <w:spacing w:line="720" w:lineRule="exact"/>
                            <w:rPr>
                              <w:b/>
                              <w:sz w:val="20"/>
                            </w:rPr>
                          </w:pPr>
                          <w:r>
                            <w:rPr>
                              <w:b/>
                              <w:sz w:val="20"/>
                            </w:rPr>
                            <w:t>I</w:t>
                          </w:r>
                        </w:p>
                        <w:p w:rsidR="007348F4" w:rsidRDefault="007348F4">
                          <w:pPr>
                            <w:spacing w:line="720" w:lineRule="exact"/>
                            <w:rPr>
                              <w:b/>
                              <w:sz w:val="20"/>
                            </w:rPr>
                          </w:pPr>
                          <w:r>
                            <w:rPr>
                              <w:b/>
                              <w:sz w:val="20"/>
                            </w:rPr>
                            <w:t>J</w:t>
                          </w:r>
                        </w:p>
                        <w:p w:rsidR="007348F4" w:rsidRDefault="007348F4">
                          <w:pPr>
                            <w:spacing w:line="720" w:lineRule="exact"/>
                            <w:rPr>
                              <w:b/>
                              <w:sz w:val="20"/>
                            </w:rPr>
                          </w:pPr>
                          <w:r>
                            <w:rPr>
                              <w:b/>
                              <w:sz w:val="20"/>
                            </w:rPr>
                            <w:t>K</w:t>
                          </w:r>
                        </w:p>
                        <w:p w:rsidR="007348F4" w:rsidRDefault="007348F4">
                          <w:pPr>
                            <w:spacing w:line="720" w:lineRule="exact"/>
                            <w:rPr>
                              <w:b/>
                              <w:sz w:val="20"/>
                            </w:rPr>
                          </w:pPr>
                          <w:r>
                            <w:rPr>
                              <w:b/>
                              <w:sz w:val="20"/>
                            </w:rPr>
                            <w:t>L</w:t>
                          </w:r>
                        </w:p>
                        <w:p w:rsidR="007348F4" w:rsidRDefault="007348F4">
                          <w:pPr>
                            <w:spacing w:line="720" w:lineRule="exact"/>
                            <w:rPr>
                              <w:b/>
                              <w:sz w:val="20"/>
                            </w:rPr>
                          </w:pPr>
                          <w:r>
                            <w:rPr>
                              <w:b/>
                              <w:sz w:val="20"/>
                            </w:rPr>
                            <w:t>M</w:t>
                          </w:r>
                        </w:p>
                        <w:p w:rsidR="007348F4" w:rsidRDefault="007348F4">
                          <w:pPr>
                            <w:spacing w:line="720" w:lineRule="exact"/>
                            <w:rPr>
                              <w:b/>
                              <w:sz w:val="20"/>
                            </w:rPr>
                          </w:pPr>
                          <w:r>
                            <w:rPr>
                              <w:b/>
                              <w:sz w:val="20"/>
                            </w:rPr>
                            <w:t>N</w:t>
                          </w:r>
                        </w:p>
                        <w:p w:rsidR="007348F4" w:rsidRDefault="007348F4">
                          <w:pPr>
                            <w:spacing w:line="720" w:lineRule="exact"/>
                            <w:rPr>
                              <w:b/>
                              <w:sz w:val="20"/>
                            </w:rPr>
                          </w:pPr>
                          <w:r>
                            <w:rPr>
                              <w:b/>
                              <w:sz w:val="20"/>
                            </w:rPr>
                            <w:t>O</w:t>
                          </w:r>
                        </w:p>
                        <w:p w:rsidR="007348F4" w:rsidRDefault="007348F4">
                          <w:pPr>
                            <w:spacing w:line="720" w:lineRule="exact"/>
                            <w:rPr>
                              <w:b/>
                              <w:sz w:val="20"/>
                            </w:rPr>
                          </w:pPr>
                          <w:r>
                            <w:rPr>
                              <w:b/>
                              <w:sz w:val="20"/>
                            </w:rPr>
                            <w:t>P</w:t>
                          </w:r>
                        </w:p>
                        <w:p w:rsidR="007348F4" w:rsidRDefault="007348F4">
                          <w:pPr>
                            <w:spacing w:line="720" w:lineRule="exact"/>
                            <w:rPr>
                              <w:b/>
                              <w:sz w:val="20"/>
                            </w:rPr>
                          </w:pPr>
                          <w:r>
                            <w:rPr>
                              <w:b/>
                              <w:sz w:val="20"/>
                            </w:rPr>
                            <w:t>Q</w:t>
                          </w:r>
                        </w:p>
                        <w:p w:rsidR="007348F4" w:rsidRDefault="007348F4">
                          <w:pPr>
                            <w:spacing w:line="720" w:lineRule="exact"/>
                            <w:rPr>
                              <w:b/>
                              <w:sz w:val="20"/>
                            </w:rPr>
                          </w:pPr>
                          <w:r>
                            <w:rPr>
                              <w:b/>
                              <w:sz w:val="20"/>
                            </w:rPr>
                            <w:t>R</w:t>
                          </w:r>
                        </w:p>
                        <w:p w:rsidR="007348F4" w:rsidRDefault="007348F4">
                          <w:pPr>
                            <w:spacing w:line="720" w:lineRule="exact"/>
                            <w:rPr>
                              <w:b/>
                              <w:sz w:val="20"/>
                            </w:rPr>
                          </w:pPr>
                          <w:r>
                            <w:rPr>
                              <w:b/>
                              <w:sz w:val="20"/>
                            </w:rPr>
                            <w:t>S</w:t>
                          </w:r>
                        </w:p>
                        <w:p w:rsidR="007348F4" w:rsidRDefault="007348F4">
                          <w:pPr>
                            <w:spacing w:line="720" w:lineRule="exact"/>
                            <w:rPr>
                              <w:b/>
                              <w:sz w:val="20"/>
                            </w:rPr>
                          </w:pPr>
                          <w:r>
                            <w:rPr>
                              <w:b/>
                              <w:sz w:val="20"/>
                            </w:rPr>
                            <w:t>T</w:t>
                          </w:r>
                        </w:p>
                        <w:p w:rsidR="007348F4" w:rsidRDefault="007348F4">
                          <w:pPr>
                            <w:spacing w:line="720" w:lineRule="exact"/>
                            <w:rPr>
                              <w:b/>
                              <w:sz w:val="20"/>
                            </w:rPr>
                          </w:pPr>
                          <w:r>
                            <w:rPr>
                              <w:b/>
                              <w:sz w:val="20"/>
                            </w:rPr>
                            <w:t>U</w:t>
                          </w:r>
                        </w:p>
                        <w:p w:rsidR="007348F4" w:rsidRDefault="007348F4">
                          <w:pPr>
                            <w:spacing w:line="720" w:lineRule="exact"/>
                            <w:rPr>
                              <w:b/>
                              <w:sz w:val="20"/>
                            </w:rPr>
                          </w:pPr>
                          <w:r>
                            <w:rPr>
                              <w:b/>
                              <w:sz w:val="20"/>
                            </w:rPr>
                            <w:t>V</w:t>
                          </w:r>
                        </w:p>
                        <w:p w:rsidR="007348F4" w:rsidRDefault="007348F4">
                          <w:pPr>
                            <w:spacing w:line="720" w:lineRule="exact"/>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30" style="position:absolute;margin-left:-56.7pt;margin-top:5.65pt;width:27pt;height:799.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" o:allowincell="f" stroked="f" strokeweight="0">
              <v:textbox inset="0,0,0,0">
                <w:txbxContent>
                  <w:p w:rsidR="007348F4" w:rsidRDefault="007348F4">
                    <w:pPr>
                      <w:spacing w:line="720" w:lineRule="exact"/>
                      <w:rPr>
                        <w:b/>
                        <w:sz w:val="20"/>
                      </w:rPr>
                    </w:pPr>
                    <w:r>
                      <w:rPr>
                        <w:b/>
                        <w:sz w:val="20"/>
                      </w:rPr>
                      <w:t>A</w:t>
                    </w:r>
                  </w:p>
                  <w:p w:rsidR="007348F4" w:rsidRDefault="007348F4">
                    <w:pPr>
                      <w:spacing w:line="720" w:lineRule="exact"/>
                      <w:rPr>
                        <w:b/>
                        <w:sz w:val="20"/>
                      </w:rPr>
                    </w:pPr>
                    <w:r>
                      <w:rPr>
                        <w:b/>
                        <w:sz w:val="20"/>
                      </w:rPr>
                      <w:t>B</w:t>
                    </w:r>
                  </w:p>
                  <w:p w:rsidR="007348F4" w:rsidRDefault="007348F4">
                    <w:pPr>
                      <w:spacing w:line="720" w:lineRule="exact"/>
                      <w:rPr>
                        <w:b/>
                        <w:sz w:val="20"/>
                      </w:rPr>
                    </w:pPr>
                    <w:r>
                      <w:rPr>
                        <w:b/>
                        <w:sz w:val="20"/>
                      </w:rPr>
                      <w:t>C</w:t>
                    </w:r>
                  </w:p>
                  <w:p w:rsidR="007348F4" w:rsidRDefault="007348F4">
                    <w:pPr>
                      <w:spacing w:line="720" w:lineRule="exact"/>
                      <w:rPr>
                        <w:b/>
                        <w:sz w:val="20"/>
                      </w:rPr>
                    </w:pPr>
                    <w:r>
                      <w:rPr>
                        <w:b/>
                        <w:sz w:val="20"/>
                      </w:rPr>
                      <w:t>D</w:t>
                    </w:r>
                  </w:p>
                  <w:p w:rsidR="007348F4" w:rsidRDefault="007348F4">
                    <w:pPr>
                      <w:spacing w:line="720" w:lineRule="exact"/>
                      <w:rPr>
                        <w:b/>
                        <w:sz w:val="20"/>
                      </w:rPr>
                    </w:pPr>
                    <w:r>
                      <w:rPr>
                        <w:b/>
                        <w:sz w:val="20"/>
                      </w:rPr>
                      <w:t>E</w:t>
                    </w:r>
                  </w:p>
                  <w:p w:rsidR="007348F4" w:rsidRDefault="007348F4">
                    <w:pPr>
                      <w:pStyle w:val="Heading3"/>
                      <w:spacing w:line="720" w:lineRule="exact"/>
                      <w:jc w:val="left"/>
                    </w:pPr>
                    <w:r>
                      <w:t>F</w:t>
                    </w:r>
                  </w:p>
                  <w:p w:rsidR="007348F4" w:rsidRDefault="007348F4">
                    <w:pPr>
                      <w:spacing w:line="720" w:lineRule="exact"/>
                      <w:rPr>
                        <w:b/>
                        <w:sz w:val="20"/>
                      </w:rPr>
                    </w:pPr>
                    <w:r>
                      <w:rPr>
                        <w:b/>
                        <w:sz w:val="20"/>
                      </w:rPr>
                      <w:t>G</w:t>
                    </w:r>
                  </w:p>
                  <w:p w:rsidR="007348F4" w:rsidRDefault="007348F4">
                    <w:pPr>
                      <w:spacing w:line="720" w:lineRule="exact"/>
                      <w:rPr>
                        <w:b/>
                        <w:sz w:val="20"/>
                      </w:rPr>
                    </w:pPr>
                    <w:r>
                      <w:rPr>
                        <w:b/>
                        <w:sz w:val="20"/>
                      </w:rPr>
                      <w:t>H</w:t>
                    </w:r>
                  </w:p>
                  <w:p w:rsidR="007348F4" w:rsidRDefault="007348F4">
                    <w:pPr>
                      <w:spacing w:line="720" w:lineRule="exact"/>
                      <w:rPr>
                        <w:b/>
                        <w:sz w:val="20"/>
                      </w:rPr>
                    </w:pPr>
                    <w:r>
                      <w:rPr>
                        <w:b/>
                        <w:sz w:val="20"/>
                      </w:rPr>
                      <w:t>I</w:t>
                    </w:r>
                  </w:p>
                  <w:p w:rsidR="007348F4" w:rsidRDefault="007348F4">
                    <w:pPr>
                      <w:spacing w:line="720" w:lineRule="exact"/>
                      <w:rPr>
                        <w:b/>
                        <w:sz w:val="20"/>
                      </w:rPr>
                    </w:pPr>
                    <w:r>
                      <w:rPr>
                        <w:b/>
                        <w:sz w:val="20"/>
                      </w:rPr>
                      <w:t>J</w:t>
                    </w:r>
                  </w:p>
                  <w:p w:rsidR="007348F4" w:rsidRDefault="007348F4">
                    <w:pPr>
                      <w:spacing w:line="720" w:lineRule="exact"/>
                      <w:rPr>
                        <w:b/>
                        <w:sz w:val="20"/>
                      </w:rPr>
                    </w:pPr>
                    <w:r>
                      <w:rPr>
                        <w:b/>
                        <w:sz w:val="20"/>
                      </w:rPr>
                      <w:t>K</w:t>
                    </w:r>
                  </w:p>
                  <w:p w:rsidR="007348F4" w:rsidRDefault="007348F4">
                    <w:pPr>
                      <w:spacing w:line="720" w:lineRule="exact"/>
                      <w:rPr>
                        <w:b/>
                        <w:sz w:val="20"/>
                      </w:rPr>
                    </w:pPr>
                    <w:r>
                      <w:rPr>
                        <w:b/>
                        <w:sz w:val="20"/>
                      </w:rPr>
                      <w:t>L</w:t>
                    </w:r>
                  </w:p>
                  <w:p w:rsidR="007348F4" w:rsidRDefault="007348F4">
                    <w:pPr>
                      <w:spacing w:line="720" w:lineRule="exact"/>
                      <w:rPr>
                        <w:b/>
                        <w:sz w:val="20"/>
                      </w:rPr>
                    </w:pPr>
                    <w:r>
                      <w:rPr>
                        <w:b/>
                        <w:sz w:val="20"/>
                      </w:rPr>
                      <w:t>M</w:t>
                    </w:r>
                  </w:p>
                  <w:p w:rsidR="007348F4" w:rsidRDefault="007348F4">
                    <w:pPr>
                      <w:spacing w:line="720" w:lineRule="exact"/>
                      <w:rPr>
                        <w:b/>
                        <w:sz w:val="20"/>
                      </w:rPr>
                    </w:pPr>
                    <w:r>
                      <w:rPr>
                        <w:b/>
                        <w:sz w:val="20"/>
                      </w:rPr>
                      <w:t>N</w:t>
                    </w:r>
                  </w:p>
                  <w:p w:rsidR="007348F4" w:rsidRDefault="007348F4">
                    <w:pPr>
                      <w:spacing w:line="720" w:lineRule="exact"/>
                      <w:rPr>
                        <w:b/>
                        <w:sz w:val="20"/>
                      </w:rPr>
                    </w:pPr>
                    <w:r>
                      <w:rPr>
                        <w:b/>
                        <w:sz w:val="20"/>
                      </w:rPr>
                      <w:t>O</w:t>
                    </w:r>
                  </w:p>
                  <w:p w:rsidR="007348F4" w:rsidRDefault="007348F4">
                    <w:pPr>
                      <w:spacing w:line="720" w:lineRule="exact"/>
                      <w:rPr>
                        <w:b/>
                        <w:sz w:val="20"/>
                      </w:rPr>
                    </w:pPr>
                    <w:r>
                      <w:rPr>
                        <w:b/>
                        <w:sz w:val="20"/>
                      </w:rPr>
                      <w:t>P</w:t>
                    </w:r>
                  </w:p>
                  <w:p w:rsidR="007348F4" w:rsidRDefault="007348F4">
                    <w:pPr>
                      <w:spacing w:line="720" w:lineRule="exact"/>
                      <w:rPr>
                        <w:b/>
                        <w:sz w:val="20"/>
                      </w:rPr>
                    </w:pPr>
                    <w:r>
                      <w:rPr>
                        <w:b/>
                        <w:sz w:val="20"/>
                      </w:rPr>
                      <w:t>Q</w:t>
                    </w:r>
                  </w:p>
                  <w:p w:rsidR="007348F4" w:rsidRDefault="007348F4">
                    <w:pPr>
                      <w:spacing w:line="720" w:lineRule="exact"/>
                      <w:rPr>
                        <w:b/>
                        <w:sz w:val="20"/>
                      </w:rPr>
                    </w:pPr>
                    <w:r>
                      <w:rPr>
                        <w:b/>
                        <w:sz w:val="20"/>
                      </w:rPr>
                      <w:t>R</w:t>
                    </w:r>
                  </w:p>
                  <w:p w:rsidR="007348F4" w:rsidRDefault="007348F4">
                    <w:pPr>
                      <w:spacing w:line="720" w:lineRule="exact"/>
                      <w:rPr>
                        <w:b/>
                        <w:sz w:val="20"/>
                      </w:rPr>
                    </w:pPr>
                    <w:r>
                      <w:rPr>
                        <w:b/>
                        <w:sz w:val="20"/>
                      </w:rPr>
                      <w:t>S</w:t>
                    </w:r>
                  </w:p>
                  <w:p w:rsidR="007348F4" w:rsidRDefault="007348F4">
                    <w:pPr>
                      <w:spacing w:line="720" w:lineRule="exact"/>
                      <w:rPr>
                        <w:b/>
                        <w:sz w:val="20"/>
                      </w:rPr>
                    </w:pPr>
                    <w:r>
                      <w:rPr>
                        <w:b/>
                        <w:sz w:val="20"/>
                      </w:rPr>
                      <w:t>T</w:t>
                    </w:r>
                  </w:p>
                  <w:p w:rsidR="007348F4" w:rsidRDefault="007348F4">
                    <w:pPr>
                      <w:spacing w:line="720" w:lineRule="exact"/>
                      <w:rPr>
                        <w:b/>
                        <w:sz w:val="20"/>
                      </w:rPr>
                    </w:pPr>
                    <w:r>
                      <w:rPr>
                        <w:b/>
                        <w:sz w:val="20"/>
                      </w:rPr>
                      <w:t>U</w:t>
                    </w:r>
                  </w:p>
                  <w:p w:rsidR="007348F4" w:rsidRDefault="007348F4">
                    <w:pPr>
                      <w:spacing w:line="720" w:lineRule="exact"/>
                      <w:rPr>
                        <w:b/>
                        <w:sz w:val="20"/>
                      </w:rPr>
                    </w:pPr>
                    <w:r>
                      <w:rPr>
                        <w:b/>
                        <w:sz w:val="20"/>
                      </w:rPr>
                      <w:t>V</w:t>
                    </w:r>
                  </w:p>
                  <w:p w:rsidR="007348F4" w:rsidRDefault="007348F4">
                    <w:pPr>
                      <w:spacing w:line="720" w:lineRule="exact"/>
                      <w:rPr>
                        <w:b/>
                        <w:sz w:val="20"/>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85B57"/>
    <w:multiLevelType w:val="hybridMultilevel"/>
    <w:tmpl w:val="8EE6B9EE"/>
    <w:lvl w:ilvl="0" w:tplc="826A9CEC">
      <w:numFmt w:val="bullet"/>
      <w:lvlText w:val="-"/>
      <w:lvlJc w:val="left"/>
      <w:pPr>
        <w:ind w:left="720" w:hanging="360"/>
      </w:pPr>
      <w:rPr>
        <w:rFonts w:ascii="Times New Roman" w:eastAsia="宋体"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BC49E2"/>
    <w:multiLevelType w:val="multilevel"/>
    <w:tmpl w:val="C8C00258"/>
    <w:lvl w:ilvl="0">
      <w:start w:val="1"/>
      <w:numFmt w:val="decimal"/>
      <w:pStyle w:val="ar-draft"/>
      <w:lvlText w:val="%1."/>
      <w:lvlJc w:val="left"/>
      <w:pPr>
        <w:tabs>
          <w:tab w:val="num" w:pos="360"/>
        </w:tabs>
        <w:ind w:left="0" w:firstLine="0"/>
      </w:pPr>
      <w:rPr>
        <w:rFonts w:hint="eastAsia"/>
      </w:rPr>
    </w:lvl>
    <w:lvl w:ilvl="1">
      <w:start w:val="1"/>
      <w:numFmt w:val="none"/>
      <w:lvlText w:val="(a)"/>
      <w:lvlJc w:val="left"/>
      <w:pPr>
        <w:tabs>
          <w:tab w:val="num" w:pos="992"/>
        </w:tabs>
        <w:ind w:left="992" w:hanging="567"/>
      </w:pPr>
      <w:rPr>
        <w:rFonts w:hint="eastAsia"/>
      </w:rPr>
    </w:lvl>
    <w:lvl w:ilvl="2">
      <w:start w:val="1"/>
      <w:numFmt w:val="none"/>
      <w:lvlText w:val="(i)"/>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09732426"/>
    <w:multiLevelType w:val="hybridMultilevel"/>
    <w:tmpl w:val="C62066E0"/>
    <w:lvl w:ilvl="0" w:tplc="A2144A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5524F7"/>
    <w:multiLevelType w:val="hybridMultilevel"/>
    <w:tmpl w:val="05608022"/>
    <w:lvl w:ilvl="0" w:tplc="A12EF218">
      <w:numFmt w:val="bullet"/>
      <w:lvlText w:val="-"/>
      <w:lvlJc w:val="left"/>
      <w:pPr>
        <w:ind w:left="1800" w:hanging="360"/>
      </w:pPr>
      <w:rPr>
        <w:rFonts w:ascii="Times New Roman" w:eastAsia="宋体"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207B399E"/>
    <w:multiLevelType w:val="hybridMultilevel"/>
    <w:tmpl w:val="DD5C9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C36FF3"/>
    <w:multiLevelType w:val="hybridMultilevel"/>
    <w:tmpl w:val="39DE7D6A"/>
    <w:lvl w:ilvl="0" w:tplc="E2A8C244">
      <w:start w:val="6"/>
      <w:numFmt w:val="decimal"/>
      <w:lvlRestart w:val="0"/>
      <w:lvlText w:val="1.           "/>
      <w:lvlJc w:val="left"/>
      <w:pPr>
        <w:tabs>
          <w:tab w:val="num" w:pos="2160"/>
        </w:tabs>
        <w:ind w:left="1080" w:firstLine="0"/>
      </w:pPr>
      <w:rPr>
        <w:rFonts w:ascii="Times New Roman" w:hAnsi="Times New Roman" w:hint="default"/>
        <w:b w:val="0"/>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22C2CC6"/>
    <w:multiLevelType w:val="hybridMultilevel"/>
    <w:tmpl w:val="CFDA86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2D2056E"/>
    <w:multiLevelType w:val="hybridMultilevel"/>
    <w:tmpl w:val="2CDEA95C"/>
    <w:lvl w:ilvl="0" w:tplc="B9DCD8D0">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3621747"/>
    <w:multiLevelType w:val="hybridMultilevel"/>
    <w:tmpl w:val="7F78AAD4"/>
    <w:lvl w:ilvl="0" w:tplc="56685B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62469AB"/>
    <w:multiLevelType w:val="singleLevel"/>
    <w:tmpl w:val="A77A8EE4"/>
    <w:lvl w:ilvl="0">
      <w:start w:val="1"/>
      <w:numFmt w:val="decimal"/>
      <w:pStyle w:val="para"/>
      <w:lvlText w:val="%1."/>
      <w:lvlJc w:val="left"/>
      <w:pPr>
        <w:tabs>
          <w:tab w:val="num" w:pos="360"/>
        </w:tabs>
        <w:ind w:left="0" w:firstLine="0"/>
      </w:pPr>
      <w:rPr>
        <w:rFonts w:hint="eastAsia"/>
      </w:rPr>
    </w:lvl>
  </w:abstractNum>
  <w:abstractNum w:abstractNumId="10" w15:restartNumberingAfterBreak="0">
    <w:nsid w:val="2D303A41"/>
    <w:multiLevelType w:val="hybridMultilevel"/>
    <w:tmpl w:val="69DEF228"/>
    <w:lvl w:ilvl="0" w:tplc="8102B3FC">
      <w:numFmt w:val="bullet"/>
      <w:lvlText w:val="-"/>
      <w:lvlJc w:val="left"/>
      <w:pPr>
        <w:ind w:left="720" w:hanging="360"/>
      </w:pPr>
      <w:rPr>
        <w:rFonts w:ascii="Times New Roman" w:eastAsia="宋体"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6A56F6"/>
    <w:multiLevelType w:val="hybridMultilevel"/>
    <w:tmpl w:val="E12018F8"/>
    <w:lvl w:ilvl="0" w:tplc="4CA00DEA">
      <w:start w:val="1"/>
      <w:numFmt w:val="decimal"/>
      <w:lvlRestart w:val="0"/>
      <w:lvlText w:val="%1.      "/>
      <w:lvlJc w:val="left"/>
      <w:pPr>
        <w:tabs>
          <w:tab w:val="num" w:pos="720"/>
        </w:tabs>
        <w:ind w:left="0" w:firstLine="0"/>
      </w:pPr>
      <w:rPr>
        <w:rFonts w:ascii="Times New Roman" w:hAnsi="Times New Roman" w:hint="default"/>
        <w:b w:val="0"/>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7E91C8A"/>
    <w:multiLevelType w:val="hybridMultilevel"/>
    <w:tmpl w:val="A3BC052C"/>
    <w:lvl w:ilvl="0" w:tplc="1416F85C">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B364CA"/>
    <w:multiLevelType w:val="hybridMultilevel"/>
    <w:tmpl w:val="D0C6EF48"/>
    <w:lvl w:ilvl="0" w:tplc="EF58C5FC">
      <w:numFmt w:val="bullet"/>
      <w:lvlText w:val="-"/>
      <w:lvlJc w:val="left"/>
      <w:pPr>
        <w:ind w:left="4545" w:hanging="360"/>
      </w:pPr>
      <w:rPr>
        <w:rFonts w:ascii="Times New Roman" w:eastAsia="宋体" w:hAnsi="Times New Roman" w:cs="Times New Roman" w:hint="default"/>
      </w:rPr>
    </w:lvl>
    <w:lvl w:ilvl="1" w:tplc="08090003" w:tentative="1">
      <w:start w:val="1"/>
      <w:numFmt w:val="bullet"/>
      <w:lvlText w:val="o"/>
      <w:lvlJc w:val="left"/>
      <w:pPr>
        <w:ind w:left="5265" w:hanging="360"/>
      </w:pPr>
      <w:rPr>
        <w:rFonts w:ascii="Courier New" w:hAnsi="Courier New" w:cs="Courier New" w:hint="default"/>
      </w:rPr>
    </w:lvl>
    <w:lvl w:ilvl="2" w:tplc="08090005" w:tentative="1">
      <w:start w:val="1"/>
      <w:numFmt w:val="bullet"/>
      <w:lvlText w:val=""/>
      <w:lvlJc w:val="left"/>
      <w:pPr>
        <w:ind w:left="5985" w:hanging="360"/>
      </w:pPr>
      <w:rPr>
        <w:rFonts w:ascii="Wingdings" w:hAnsi="Wingdings" w:hint="default"/>
      </w:rPr>
    </w:lvl>
    <w:lvl w:ilvl="3" w:tplc="08090001" w:tentative="1">
      <w:start w:val="1"/>
      <w:numFmt w:val="bullet"/>
      <w:lvlText w:val=""/>
      <w:lvlJc w:val="left"/>
      <w:pPr>
        <w:ind w:left="6705" w:hanging="360"/>
      </w:pPr>
      <w:rPr>
        <w:rFonts w:ascii="Symbol" w:hAnsi="Symbol" w:hint="default"/>
      </w:rPr>
    </w:lvl>
    <w:lvl w:ilvl="4" w:tplc="08090003" w:tentative="1">
      <w:start w:val="1"/>
      <w:numFmt w:val="bullet"/>
      <w:lvlText w:val="o"/>
      <w:lvlJc w:val="left"/>
      <w:pPr>
        <w:ind w:left="7425" w:hanging="360"/>
      </w:pPr>
      <w:rPr>
        <w:rFonts w:ascii="Courier New" w:hAnsi="Courier New" w:cs="Courier New" w:hint="default"/>
      </w:rPr>
    </w:lvl>
    <w:lvl w:ilvl="5" w:tplc="08090005" w:tentative="1">
      <w:start w:val="1"/>
      <w:numFmt w:val="bullet"/>
      <w:lvlText w:val=""/>
      <w:lvlJc w:val="left"/>
      <w:pPr>
        <w:ind w:left="8145" w:hanging="360"/>
      </w:pPr>
      <w:rPr>
        <w:rFonts w:ascii="Wingdings" w:hAnsi="Wingdings" w:hint="default"/>
      </w:rPr>
    </w:lvl>
    <w:lvl w:ilvl="6" w:tplc="08090001" w:tentative="1">
      <w:start w:val="1"/>
      <w:numFmt w:val="bullet"/>
      <w:lvlText w:val=""/>
      <w:lvlJc w:val="left"/>
      <w:pPr>
        <w:ind w:left="8865" w:hanging="360"/>
      </w:pPr>
      <w:rPr>
        <w:rFonts w:ascii="Symbol" w:hAnsi="Symbol" w:hint="default"/>
      </w:rPr>
    </w:lvl>
    <w:lvl w:ilvl="7" w:tplc="08090003" w:tentative="1">
      <w:start w:val="1"/>
      <w:numFmt w:val="bullet"/>
      <w:lvlText w:val="o"/>
      <w:lvlJc w:val="left"/>
      <w:pPr>
        <w:ind w:left="9585" w:hanging="360"/>
      </w:pPr>
      <w:rPr>
        <w:rFonts w:ascii="Courier New" w:hAnsi="Courier New" w:cs="Courier New" w:hint="default"/>
      </w:rPr>
    </w:lvl>
    <w:lvl w:ilvl="8" w:tplc="08090005" w:tentative="1">
      <w:start w:val="1"/>
      <w:numFmt w:val="bullet"/>
      <w:lvlText w:val=""/>
      <w:lvlJc w:val="left"/>
      <w:pPr>
        <w:ind w:left="10305" w:hanging="360"/>
      </w:pPr>
      <w:rPr>
        <w:rFonts w:ascii="Wingdings" w:hAnsi="Wingdings" w:hint="default"/>
      </w:rPr>
    </w:lvl>
  </w:abstractNum>
  <w:abstractNum w:abstractNumId="14" w15:restartNumberingAfterBreak="0">
    <w:nsid w:val="50843016"/>
    <w:multiLevelType w:val="multilevel"/>
    <w:tmpl w:val="DA28EB8C"/>
    <w:lvl w:ilvl="0">
      <w:start w:val="1"/>
      <w:numFmt w:val="decimal"/>
      <w:pStyle w:val="bw"/>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587A050D"/>
    <w:multiLevelType w:val="singleLevel"/>
    <w:tmpl w:val="7CA8BD86"/>
    <w:lvl w:ilvl="0">
      <w:start w:val="1"/>
      <w:numFmt w:val="decimal"/>
      <w:lvlText w:val="%1."/>
      <w:lvlJc w:val="left"/>
      <w:pPr>
        <w:tabs>
          <w:tab w:val="num" w:pos="360"/>
        </w:tabs>
        <w:ind w:left="0" w:firstLine="0"/>
      </w:pPr>
      <w:rPr>
        <w:rFonts w:hint="eastAsia"/>
      </w:rPr>
    </w:lvl>
  </w:abstractNum>
  <w:abstractNum w:abstractNumId="16" w15:restartNumberingAfterBreak="0">
    <w:nsid w:val="65E13E0C"/>
    <w:multiLevelType w:val="hybridMultilevel"/>
    <w:tmpl w:val="064AC0A8"/>
    <w:lvl w:ilvl="0" w:tplc="E56ABFF0">
      <w:start w:val="2"/>
      <w:numFmt w:val="decimal"/>
      <w:lvlText w:val="(%1)"/>
      <w:lvlJc w:val="left"/>
      <w:pPr>
        <w:tabs>
          <w:tab w:val="num" w:pos="1440"/>
        </w:tabs>
        <w:ind w:left="1440" w:hanging="720"/>
      </w:pPr>
      <w:rPr>
        <w:rFonts w:hint="eastAsia"/>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6D522A80"/>
    <w:multiLevelType w:val="hybridMultilevel"/>
    <w:tmpl w:val="4D147A28"/>
    <w:lvl w:ilvl="0" w:tplc="49E65354">
      <w:start w:val="1"/>
      <w:numFmt w:val="decimal"/>
      <w:pStyle w:val="Final"/>
      <w:lvlText w:val="%1."/>
      <w:lvlJc w:val="left"/>
      <w:pPr>
        <w:ind w:left="360" w:hanging="360"/>
      </w:pPr>
      <w:rPr>
        <w:rFonts w:ascii="t" w:hAnsi="t" w:hint="default"/>
        <w:b w:val="0"/>
        <w:i w:val="0"/>
        <w:sz w:val="2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DE0040B"/>
    <w:multiLevelType w:val="hybridMultilevel"/>
    <w:tmpl w:val="7E1EE136"/>
    <w:lvl w:ilvl="0" w:tplc="23200706">
      <w:start w:val="1"/>
      <w:numFmt w:val="decimal"/>
      <w:lvlRestart w:val="0"/>
      <w:lvlText w:val="%1.      "/>
      <w:lvlJc w:val="left"/>
      <w:pPr>
        <w:tabs>
          <w:tab w:val="num" w:pos="720"/>
        </w:tabs>
        <w:ind w:left="0" w:firstLine="0"/>
      </w:pPr>
      <w:rPr>
        <w:rFonts w:ascii="Times New Roman" w:hAnsi="Times New Roman" w:hint="default"/>
        <w:b w:val="0"/>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34B4697"/>
    <w:multiLevelType w:val="hybridMultilevel"/>
    <w:tmpl w:val="C6A8D6A6"/>
    <w:lvl w:ilvl="0" w:tplc="1EB2FAB6">
      <w:numFmt w:val="bullet"/>
      <w:lvlText w:val="-"/>
      <w:lvlJc w:val="left"/>
      <w:pPr>
        <w:ind w:left="720" w:hanging="360"/>
      </w:pPr>
      <w:rPr>
        <w:rFonts w:ascii="Times New Roman" w:eastAsia="宋体"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BA11F97"/>
    <w:multiLevelType w:val="hybridMultilevel"/>
    <w:tmpl w:val="0A4A3CF8"/>
    <w:lvl w:ilvl="0" w:tplc="5EE600B0">
      <w:start w:val="1"/>
      <w:numFmt w:val="decimal"/>
      <w:lvlText w:val="%1."/>
      <w:lvlJc w:val="left"/>
      <w:pPr>
        <w:ind w:left="720" w:hanging="360"/>
      </w:pPr>
      <w:rPr>
        <w:rFonts w:hint="default"/>
        <w:i w:val="0"/>
        <w:color w:val="auto"/>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5"/>
  </w:num>
  <w:num w:numId="3">
    <w:abstractNumId w:val="18"/>
  </w:num>
  <w:num w:numId="4">
    <w:abstractNumId w:val="17"/>
  </w:num>
  <w:num w:numId="5">
    <w:abstractNumId w:val="19"/>
  </w:num>
  <w:num w:numId="6">
    <w:abstractNumId w:val="3"/>
  </w:num>
  <w:num w:numId="7">
    <w:abstractNumId w:val="0"/>
  </w:num>
  <w:num w:numId="8">
    <w:abstractNumId w:val="13"/>
  </w:num>
  <w:num w:numId="9">
    <w:abstractNumId w:val="10"/>
  </w:num>
  <w:num w:numId="10">
    <w:abstractNumId w:val="9"/>
  </w:num>
  <w:num w:numId="11">
    <w:abstractNumId w:val="16"/>
  </w:num>
  <w:num w:numId="12">
    <w:abstractNumId w:val="20"/>
  </w:num>
  <w:num w:numId="13">
    <w:abstractNumId w:val="8"/>
  </w:num>
  <w:num w:numId="14">
    <w:abstractNumId w:val="6"/>
  </w:num>
  <w:num w:numId="15">
    <w:abstractNumId w:val="12"/>
  </w:num>
  <w:num w:numId="16">
    <w:abstractNumId w:val="1"/>
  </w:num>
  <w:num w:numId="17">
    <w:abstractNumId w:val="14"/>
  </w:num>
  <w:num w:numId="18">
    <w:abstractNumId w:val="4"/>
  </w:num>
  <w:num w:numId="19">
    <w:abstractNumId w:val="7"/>
  </w:num>
  <w:num w:numId="20">
    <w:abstractNumId w:val="2"/>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57"/>
  <w:drawingGridVerticalSpacing w:val="39"/>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F8C"/>
    <w:rsid w:val="00002F50"/>
    <w:rsid w:val="00005EAB"/>
    <w:rsid w:val="00006746"/>
    <w:rsid w:val="000100BD"/>
    <w:rsid w:val="00013DA2"/>
    <w:rsid w:val="0001683A"/>
    <w:rsid w:val="000175E0"/>
    <w:rsid w:val="000201DA"/>
    <w:rsid w:val="000208BC"/>
    <w:rsid w:val="000230B3"/>
    <w:rsid w:val="000230F6"/>
    <w:rsid w:val="00030366"/>
    <w:rsid w:val="00031FCE"/>
    <w:rsid w:val="0003438D"/>
    <w:rsid w:val="00035500"/>
    <w:rsid w:val="00041472"/>
    <w:rsid w:val="000452F7"/>
    <w:rsid w:val="00045AEC"/>
    <w:rsid w:val="00045F9D"/>
    <w:rsid w:val="000471C3"/>
    <w:rsid w:val="0005287E"/>
    <w:rsid w:val="00052E54"/>
    <w:rsid w:val="0006454E"/>
    <w:rsid w:val="00073A22"/>
    <w:rsid w:val="00073EB3"/>
    <w:rsid w:val="00077D1A"/>
    <w:rsid w:val="0008612D"/>
    <w:rsid w:val="00095F98"/>
    <w:rsid w:val="000A1F2F"/>
    <w:rsid w:val="000A2523"/>
    <w:rsid w:val="000A330D"/>
    <w:rsid w:val="000A3BA8"/>
    <w:rsid w:val="000A467B"/>
    <w:rsid w:val="000A61CA"/>
    <w:rsid w:val="000B0990"/>
    <w:rsid w:val="000B3AC0"/>
    <w:rsid w:val="000B3C65"/>
    <w:rsid w:val="000B4320"/>
    <w:rsid w:val="000B66BF"/>
    <w:rsid w:val="000C2A26"/>
    <w:rsid w:val="000C2A7C"/>
    <w:rsid w:val="000C5BA0"/>
    <w:rsid w:val="000D209F"/>
    <w:rsid w:val="000D6544"/>
    <w:rsid w:val="000D7275"/>
    <w:rsid w:val="000E0984"/>
    <w:rsid w:val="000E1AE2"/>
    <w:rsid w:val="000E5C66"/>
    <w:rsid w:val="000E7455"/>
    <w:rsid w:val="000F1F4A"/>
    <w:rsid w:val="000F3CDE"/>
    <w:rsid w:val="000F51B9"/>
    <w:rsid w:val="000F7A84"/>
    <w:rsid w:val="0010119C"/>
    <w:rsid w:val="001060AA"/>
    <w:rsid w:val="00110800"/>
    <w:rsid w:val="00114CD5"/>
    <w:rsid w:val="0011559B"/>
    <w:rsid w:val="00125A4E"/>
    <w:rsid w:val="00126159"/>
    <w:rsid w:val="00126BD2"/>
    <w:rsid w:val="00131FFC"/>
    <w:rsid w:val="0013230D"/>
    <w:rsid w:val="00135A68"/>
    <w:rsid w:val="00136EDD"/>
    <w:rsid w:val="00140322"/>
    <w:rsid w:val="0014070C"/>
    <w:rsid w:val="00141602"/>
    <w:rsid w:val="00151786"/>
    <w:rsid w:val="00152484"/>
    <w:rsid w:val="001539DD"/>
    <w:rsid w:val="00153F23"/>
    <w:rsid w:val="001639EE"/>
    <w:rsid w:val="00170866"/>
    <w:rsid w:val="00171910"/>
    <w:rsid w:val="00171F9F"/>
    <w:rsid w:val="001742BD"/>
    <w:rsid w:val="001755CD"/>
    <w:rsid w:val="00177204"/>
    <w:rsid w:val="00181B24"/>
    <w:rsid w:val="00182104"/>
    <w:rsid w:val="00183C9D"/>
    <w:rsid w:val="00185893"/>
    <w:rsid w:val="00186E5D"/>
    <w:rsid w:val="001913BC"/>
    <w:rsid w:val="00192458"/>
    <w:rsid w:val="00193C36"/>
    <w:rsid w:val="001940B2"/>
    <w:rsid w:val="00197AB6"/>
    <w:rsid w:val="001A09B5"/>
    <w:rsid w:val="001A2DE0"/>
    <w:rsid w:val="001A3022"/>
    <w:rsid w:val="001A4CCC"/>
    <w:rsid w:val="001A7764"/>
    <w:rsid w:val="001B07FD"/>
    <w:rsid w:val="001B23BF"/>
    <w:rsid w:val="001B3D4F"/>
    <w:rsid w:val="001B5218"/>
    <w:rsid w:val="001C43D0"/>
    <w:rsid w:val="001C7F74"/>
    <w:rsid w:val="001D2646"/>
    <w:rsid w:val="001D47D7"/>
    <w:rsid w:val="001D5BAD"/>
    <w:rsid w:val="001E079E"/>
    <w:rsid w:val="001E4D68"/>
    <w:rsid w:val="001E5A88"/>
    <w:rsid w:val="001F2CC7"/>
    <w:rsid w:val="001F427E"/>
    <w:rsid w:val="001F5DF8"/>
    <w:rsid w:val="001F69E4"/>
    <w:rsid w:val="001F6FAB"/>
    <w:rsid w:val="00202EA5"/>
    <w:rsid w:val="00203BBE"/>
    <w:rsid w:val="00205684"/>
    <w:rsid w:val="00210708"/>
    <w:rsid w:val="00210FFB"/>
    <w:rsid w:val="00211007"/>
    <w:rsid w:val="002116B3"/>
    <w:rsid w:val="00212770"/>
    <w:rsid w:val="0021550F"/>
    <w:rsid w:val="0021571D"/>
    <w:rsid w:val="00216687"/>
    <w:rsid w:val="002231DD"/>
    <w:rsid w:val="00224ADF"/>
    <w:rsid w:val="0022704D"/>
    <w:rsid w:val="002274EF"/>
    <w:rsid w:val="00227AC2"/>
    <w:rsid w:val="00233A70"/>
    <w:rsid w:val="0023473F"/>
    <w:rsid w:val="00234E7E"/>
    <w:rsid w:val="002376DA"/>
    <w:rsid w:val="002402C1"/>
    <w:rsid w:val="00241CAC"/>
    <w:rsid w:val="0024466F"/>
    <w:rsid w:val="00245646"/>
    <w:rsid w:val="00246B2C"/>
    <w:rsid w:val="00252641"/>
    <w:rsid w:val="002530A2"/>
    <w:rsid w:val="002540BE"/>
    <w:rsid w:val="00255788"/>
    <w:rsid w:val="00256553"/>
    <w:rsid w:val="00257818"/>
    <w:rsid w:val="0026033A"/>
    <w:rsid w:val="002620C7"/>
    <w:rsid w:val="002622A1"/>
    <w:rsid w:val="00262E68"/>
    <w:rsid w:val="002641A8"/>
    <w:rsid w:val="00264856"/>
    <w:rsid w:val="00265C6E"/>
    <w:rsid w:val="0026647F"/>
    <w:rsid w:val="00267EC7"/>
    <w:rsid w:val="00272096"/>
    <w:rsid w:val="00274E14"/>
    <w:rsid w:val="00283830"/>
    <w:rsid w:val="002839AF"/>
    <w:rsid w:val="00287BA7"/>
    <w:rsid w:val="00290C85"/>
    <w:rsid w:val="00291C4D"/>
    <w:rsid w:val="00294601"/>
    <w:rsid w:val="0029716F"/>
    <w:rsid w:val="00297D23"/>
    <w:rsid w:val="002A057D"/>
    <w:rsid w:val="002A09B7"/>
    <w:rsid w:val="002A1528"/>
    <w:rsid w:val="002A186B"/>
    <w:rsid w:val="002A531C"/>
    <w:rsid w:val="002A7547"/>
    <w:rsid w:val="002A75E2"/>
    <w:rsid w:val="002B7AEC"/>
    <w:rsid w:val="002D0B72"/>
    <w:rsid w:val="002D303F"/>
    <w:rsid w:val="002D48D1"/>
    <w:rsid w:val="002D6C63"/>
    <w:rsid w:val="002D6FEC"/>
    <w:rsid w:val="002E03EA"/>
    <w:rsid w:val="002E0B34"/>
    <w:rsid w:val="002E1875"/>
    <w:rsid w:val="002E6A3E"/>
    <w:rsid w:val="002F0176"/>
    <w:rsid w:val="002F0CB7"/>
    <w:rsid w:val="002F5987"/>
    <w:rsid w:val="002F7E09"/>
    <w:rsid w:val="00305CDD"/>
    <w:rsid w:val="00315490"/>
    <w:rsid w:val="0031559B"/>
    <w:rsid w:val="003204E7"/>
    <w:rsid w:val="003215DB"/>
    <w:rsid w:val="003221BD"/>
    <w:rsid w:val="003244DC"/>
    <w:rsid w:val="00324791"/>
    <w:rsid w:val="003262A4"/>
    <w:rsid w:val="00327791"/>
    <w:rsid w:val="00327CBD"/>
    <w:rsid w:val="00331BF4"/>
    <w:rsid w:val="00331E37"/>
    <w:rsid w:val="003321AD"/>
    <w:rsid w:val="00332893"/>
    <w:rsid w:val="00332E67"/>
    <w:rsid w:val="00334DED"/>
    <w:rsid w:val="00335A1B"/>
    <w:rsid w:val="00336F3E"/>
    <w:rsid w:val="00342E86"/>
    <w:rsid w:val="003500B6"/>
    <w:rsid w:val="0035184D"/>
    <w:rsid w:val="00351D7E"/>
    <w:rsid w:val="003541FB"/>
    <w:rsid w:val="003600EC"/>
    <w:rsid w:val="0036435F"/>
    <w:rsid w:val="00364695"/>
    <w:rsid w:val="003653B6"/>
    <w:rsid w:val="00366D8B"/>
    <w:rsid w:val="00370381"/>
    <w:rsid w:val="003708C8"/>
    <w:rsid w:val="003729D0"/>
    <w:rsid w:val="00373775"/>
    <w:rsid w:val="00376299"/>
    <w:rsid w:val="0037761B"/>
    <w:rsid w:val="0038075B"/>
    <w:rsid w:val="00380C73"/>
    <w:rsid w:val="00381DFC"/>
    <w:rsid w:val="00384C56"/>
    <w:rsid w:val="00390F9E"/>
    <w:rsid w:val="003919CA"/>
    <w:rsid w:val="00391BF1"/>
    <w:rsid w:val="003946BF"/>
    <w:rsid w:val="0039554D"/>
    <w:rsid w:val="00396F3D"/>
    <w:rsid w:val="003A1CEA"/>
    <w:rsid w:val="003A300E"/>
    <w:rsid w:val="003A5E3A"/>
    <w:rsid w:val="003A7A34"/>
    <w:rsid w:val="003C16C0"/>
    <w:rsid w:val="003C746E"/>
    <w:rsid w:val="003D067C"/>
    <w:rsid w:val="003D3659"/>
    <w:rsid w:val="003D7583"/>
    <w:rsid w:val="003E08F6"/>
    <w:rsid w:val="003E6CF8"/>
    <w:rsid w:val="003E7934"/>
    <w:rsid w:val="003F2F40"/>
    <w:rsid w:val="003F36F6"/>
    <w:rsid w:val="003F3CD5"/>
    <w:rsid w:val="0040449A"/>
    <w:rsid w:val="00411BE4"/>
    <w:rsid w:val="004121C2"/>
    <w:rsid w:val="0041268C"/>
    <w:rsid w:val="0041542D"/>
    <w:rsid w:val="00417BB2"/>
    <w:rsid w:val="004217F5"/>
    <w:rsid w:val="0042324C"/>
    <w:rsid w:val="00423A60"/>
    <w:rsid w:val="00423AD7"/>
    <w:rsid w:val="0042480A"/>
    <w:rsid w:val="00427BAE"/>
    <w:rsid w:val="00435BE1"/>
    <w:rsid w:val="0043799C"/>
    <w:rsid w:val="00437B4D"/>
    <w:rsid w:val="00443221"/>
    <w:rsid w:val="00447680"/>
    <w:rsid w:val="004478B3"/>
    <w:rsid w:val="004500A5"/>
    <w:rsid w:val="0045078E"/>
    <w:rsid w:val="0045353C"/>
    <w:rsid w:val="00457D2A"/>
    <w:rsid w:val="00460F18"/>
    <w:rsid w:val="00461859"/>
    <w:rsid w:val="00461917"/>
    <w:rsid w:val="004626AE"/>
    <w:rsid w:val="004638A2"/>
    <w:rsid w:val="0046570D"/>
    <w:rsid w:val="00471375"/>
    <w:rsid w:val="00473389"/>
    <w:rsid w:val="00473FC2"/>
    <w:rsid w:val="00481512"/>
    <w:rsid w:val="00486116"/>
    <w:rsid w:val="00491FFF"/>
    <w:rsid w:val="0049704E"/>
    <w:rsid w:val="004A396C"/>
    <w:rsid w:val="004B00D3"/>
    <w:rsid w:val="004B27D2"/>
    <w:rsid w:val="004B4D50"/>
    <w:rsid w:val="004B6160"/>
    <w:rsid w:val="004B6CF4"/>
    <w:rsid w:val="004C10DB"/>
    <w:rsid w:val="004C22B1"/>
    <w:rsid w:val="004D155B"/>
    <w:rsid w:val="004D1E91"/>
    <w:rsid w:val="004D3C56"/>
    <w:rsid w:val="004D4036"/>
    <w:rsid w:val="004E08D7"/>
    <w:rsid w:val="004E1586"/>
    <w:rsid w:val="004E1C48"/>
    <w:rsid w:val="004F116E"/>
    <w:rsid w:val="004F1B09"/>
    <w:rsid w:val="004F49A6"/>
    <w:rsid w:val="004F64B4"/>
    <w:rsid w:val="00506213"/>
    <w:rsid w:val="005113F5"/>
    <w:rsid w:val="00512B5B"/>
    <w:rsid w:val="00514166"/>
    <w:rsid w:val="00515465"/>
    <w:rsid w:val="00520301"/>
    <w:rsid w:val="005207BE"/>
    <w:rsid w:val="00524289"/>
    <w:rsid w:val="00524630"/>
    <w:rsid w:val="005264C9"/>
    <w:rsid w:val="005325C3"/>
    <w:rsid w:val="00537325"/>
    <w:rsid w:val="0053737C"/>
    <w:rsid w:val="00547CE3"/>
    <w:rsid w:val="00551ACE"/>
    <w:rsid w:val="00557279"/>
    <w:rsid w:val="00561F94"/>
    <w:rsid w:val="00567008"/>
    <w:rsid w:val="00572253"/>
    <w:rsid w:val="0057276E"/>
    <w:rsid w:val="00575B67"/>
    <w:rsid w:val="00575CC9"/>
    <w:rsid w:val="00576DEA"/>
    <w:rsid w:val="0058723B"/>
    <w:rsid w:val="0058781C"/>
    <w:rsid w:val="00593FE2"/>
    <w:rsid w:val="005942F6"/>
    <w:rsid w:val="00594ADA"/>
    <w:rsid w:val="005974E9"/>
    <w:rsid w:val="005A3C1C"/>
    <w:rsid w:val="005A6607"/>
    <w:rsid w:val="005B5811"/>
    <w:rsid w:val="005C1948"/>
    <w:rsid w:val="005C3632"/>
    <w:rsid w:val="005C3D24"/>
    <w:rsid w:val="005C56F9"/>
    <w:rsid w:val="005C6A89"/>
    <w:rsid w:val="005D0958"/>
    <w:rsid w:val="005D43AE"/>
    <w:rsid w:val="005D5991"/>
    <w:rsid w:val="005D5E67"/>
    <w:rsid w:val="005D6BEF"/>
    <w:rsid w:val="005E6772"/>
    <w:rsid w:val="005E71C3"/>
    <w:rsid w:val="005F1475"/>
    <w:rsid w:val="005F30C2"/>
    <w:rsid w:val="00601EB2"/>
    <w:rsid w:val="006037BD"/>
    <w:rsid w:val="00605DA9"/>
    <w:rsid w:val="00605E24"/>
    <w:rsid w:val="006061EB"/>
    <w:rsid w:val="006149F6"/>
    <w:rsid w:val="00614D7C"/>
    <w:rsid w:val="00615F73"/>
    <w:rsid w:val="00617ED3"/>
    <w:rsid w:val="00620FD4"/>
    <w:rsid w:val="00622BA0"/>
    <w:rsid w:val="006300AC"/>
    <w:rsid w:val="006318A5"/>
    <w:rsid w:val="00633AB0"/>
    <w:rsid w:val="0063687E"/>
    <w:rsid w:val="00646E2B"/>
    <w:rsid w:val="00647227"/>
    <w:rsid w:val="00650B6B"/>
    <w:rsid w:val="0065341D"/>
    <w:rsid w:val="00654A94"/>
    <w:rsid w:val="00662D55"/>
    <w:rsid w:val="006654C4"/>
    <w:rsid w:val="00667E97"/>
    <w:rsid w:val="00670C4B"/>
    <w:rsid w:val="00672ACF"/>
    <w:rsid w:val="00674901"/>
    <w:rsid w:val="00681E0F"/>
    <w:rsid w:val="006909FA"/>
    <w:rsid w:val="006A0F7F"/>
    <w:rsid w:val="006A16D3"/>
    <w:rsid w:val="006A1F5C"/>
    <w:rsid w:val="006A4B3E"/>
    <w:rsid w:val="006A7909"/>
    <w:rsid w:val="006A7A67"/>
    <w:rsid w:val="006B179A"/>
    <w:rsid w:val="006B2E59"/>
    <w:rsid w:val="006B52BD"/>
    <w:rsid w:val="006B5374"/>
    <w:rsid w:val="006B59A2"/>
    <w:rsid w:val="006B5D3E"/>
    <w:rsid w:val="006B62F6"/>
    <w:rsid w:val="006C2ABD"/>
    <w:rsid w:val="006C7609"/>
    <w:rsid w:val="006D206A"/>
    <w:rsid w:val="006D28C6"/>
    <w:rsid w:val="006D6D12"/>
    <w:rsid w:val="006E0994"/>
    <w:rsid w:val="006E18F9"/>
    <w:rsid w:val="006E42D5"/>
    <w:rsid w:val="006E4366"/>
    <w:rsid w:val="006F0DB1"/>
    <w:rsid w:val="006F7785"/>
    <w:rsid w:val="0070137A"/>
    <w:rsid w:val="00702B97"/>
    <w:rsid w:val="00702D47"/>
    <w:rsid w:val="007038A1"/>
    <w:rsid w:val="00706781"/>
    <w:rsid w:val="00707B67"/>
    <w:rsid w:val="00712278"/>
    <w:rsid w:val="00713A3D"/>
    <w:rsid w:val="00715385"/>
    <w:rsid w:val="00716F23"/>
    <w:rsid w:val="007259D5"/>
    <w:rsid w:val="00733B8C"/>
    <w:rsid w:val="007348F4"/>
    <w:rsid w:val="007349A9"/>
    <w:rsid w:val="00734ADB"/>
    <w:rsid w:val="007361D7"/>
    <w:rsid w:val="007365B5"/>
    <w:rsid w:val="00736992"/>
    <w:rsid w:val="00742C14"/>
    <w:rsid w:val="0074547D"/>
    <w:rsid w:val="0074664B"/>
    <w:rsid w:val="00754108"/>
    <w:rsid w:val="00754114"/>
    <w:rsid w:val="00754354"/>
    <w:rsid w:val="00754FDD"/>
    <w:rsid w:val="00755C9B"/>
    <w:rsid w:val="007572EA"/>
    <w:rsid w:val="007604D5"/>
    <w:rsid w:val="007621CC"/>
    <w:rsid w:val="0076549C"/>
    <w:rsid w:val="007657D1"/>
    <w:rsid w:val="0076717F"/>
    <w:rsid w:val="00771558"/>
    <w:rsid w:val="00775198"/>
    <w:rsid w:val="0077729E"/>
    <w:rsid w:val="00777A57"/>
    <w:rsid w:val="007815F8"/>
    <w:rsid w:val="00785B26"/>
    <w:rsid w:val="007917E8"/>
    <w:rsid w:val="007920BC"/>
    <w:rsid w:val="00794915"/>
    <w:rsid w:val="00797FF4"/>
    <w:rsid w:val="007A104F"/>
    <w:rsid w:val="007A479F"/>
    <w:rsid w:val="007A5919"/>
    <w:rsid w:val="007A637B"/>
    <w:rsid w:val="007A7DA5"/>
    <w:rsid w:val="007B087F"/>
    <w:rsid w:val="007B62F9"/>
    <w:rsid w:val="007B7057"/>
    <w:rsid w:val="007B7BB3"/>
    <w:rsid w:val="007C229C"/>
    <w:rsid w:val="007C2AF3"/>
    <w:rsid w:val="007C2EB7"/>
    <w:rsid w:val="007C38F0"/>
    <w:rsid w:val="007C688B"/>
    <w:rsid w:val="007D19A9"/>
    <w:rsid w:val="007D2A9D"/>
    <w:rsid w:val="007D3060"/>
    <w:rsid w:val="007E0255"/>
    <w:rsid w:val="007E0257"/>
    <w:rsid w:val="007E2EB3"/>
    <w:rsid w:val="007E42CB"/>
    <w:rsid w:val="007E7BFE"/>
    <w:rsid w:val="007F0517"/>
    <w:rsid w:val="007F18B9"/>
    <w:rsid w:val="007F387A"/>
    <w:rsid w:val="007F3DC4"/>
    <w:rsid w:val="007F75FD"/>
    <w:rsid w:val="007F7EFF"/>
    <w:rsid w:val="008023FA"/>
    <w:rsid w:val="008158BC"/>
    <w:rsid w:val="00826E27"/>
    <w:rsid w:val="0083501C"/>
    <w:rsid w:val="0083776B"/>
    <w:rsid w:val="00837777"/>
    <w:rsid w:val="0084563E"/>
    <w:rsid w:val="0084567B"/>
    <w:rsid w:val="008461EE"/>
    <w:rsid w:val="00856EB1"/>
    <w:rsid w:val="00857C21"/>
    <w:rsid w:val="008600C1"/>
    <w:rsid w:val="00860287"/>
    <w:rsid w:val="008603A7"/>
    <w:rsid w:val="00863E15"/>
    <w:rsid w:val="0086566F"/>
    <w:rsid w:val="00865CD1"/>
    <w:rsid w:val="00866D21"/>
    <w:rsid w:val="00871C6B"/>
    <w:rsid w:val="00872439"/>
    <w:rsid w:val="0087387D"/>
    <w:rsid w:val="00873F5A"/>
    <w:rsid w:val="00875497"/>
    <w:rsid w:val="008755BA"/>
    <w:rsid w:val="00881F59"/>
    <w:rsid w:val="00882250"/>
    <w:rsid w:val="00884001"/>
    <w:rsid w:val="00885AF2"/>
    <w:rsid w:val="00886D17"/>
    <w:rsid w:val="00887689"/>
    <w:rsid w:val="00887CB7"/>
    <w:rsid w:val="00891CC3"/>
    <w:rsid w:val="00895F64"/>
    <w:rsid w:val="00896004"/>
    <w:rsid w:val="00896D83"/>
    <w:rsid w:val="008A0942"/>
    <w:rsid w:val="008A39B2"/>
    <w:rsid w:val="008A6952"/>
    <w:rsid w:val="008A7F5C"/>
    <w:rsid w:val="008B220E"/>
    <w:rsid w:val="008B45C0"/>
    <w:rsid w:val="008B5A3B"/>
    <w:rsid w:val="008D57A2"/>
    <w:rsid w:val="008E038B"/>
    <w:rsid w:val="008E29BD"/>
    <w:rsid w:val="008E655A"/>
    <w:rsid w:val="008E6D45"/>
    <w:rsid w:val="008F581E"/>
    <w:rsid w:val="008F62EC"/>
    <w:rsid w:val="008F6568"/>
    <w:rsid w:val="00900D63"/>
    <w:rsid w:val="00902237"/>
    <w:rsid w:val="0090624A"/>
    <w:rsid w:val="00911B9F"/>
    <w:rsid w:val="0091226F"/>
    <w:rsid w:val="00913C49"/>
    <w:rsid w:val="009159D8"/>
    <w:rsid w:val="00921B78"/>
    <w:rsid w:val="00922505"/>
    <w:rsid w:val="009276EF"/>
    <w:rsid w:val="00935530"/>
    <w:rsid w:val="00935C3F"/>
    <w:rsid w:val="009361C6"/>
    <w:rsid w:val="009364EE"/>
    <w:rsid w:val="00937C8F"/>
    <w:rsid w:val="009416A3"/>
    <w:rsid w:val="00946F38"/>
    <w:rsid w:val="00951792"/>
    <w:rsid w:val="00960201"/>
    <w:rsid w:val="009605F7"/>
    <w:rsid w:val="00965630"/>
    <w:rsid w:val="00970DC3"/>
    <w:rsid w:val="00971062"/>
    <w:rsid w:val="00972039"/>
    <w:rsid w:val="00975411"/>
    <w:rsid w:val="00975BEC"/>
    <w:rsid w:val="00977E83"/>
    <w:rsid w:val="00980FB0"/>
    <w:rsid w:val="00991B0C"/>
    <w:rsid w:val="00992EC2"/>
    <w:rsid w:val="00993FD1"/>
    <w:rsid w:val="009940A1"/>
    <w:rsid w:val="009A15AB"/>
    <w:rsid w:val="009A28C1"/>
    <w:rsid w:val="009A3CC2"/>
    <w:rsid w:val="009A5569"/>
    <w:rsid w:val="009A5A7A"/>
    <w:rsid w:val="009A7229"/>
    <w:rsid w:val="009B1FD0"/>
    <w:rsid w:val="009B467E"/>
    <w:rsid w:val="009B4F76"/>
    <w:rsid w:val="009B57DC"/>
    <w:rsid w:val="009B7769"/>
    <w:rsid w:val="009C02B9"/>
    <w:rsid w:val="009C2B6B"/>
    <w:rsid w:val="009C2D8E"/>
    <w:rsid w:val="009C46FB"/>
    <w:rsid w:val="009C4CFD"/>
    <w:rsid w:val="009C5EB9"/>
    <w:rsid w:val="009D26C1"/>
    <w:rsid w:val="009D2A94"/>
    <w:rsid w:val="009D450C"/>
    <w:rsid w:val="009D6587"/>
    <w:rsid w:val="009D77B6"/>
    <w:rsid w:val="009E0DE3"/>
    <w:rsid w:val="009E2D22"/>
    <w:rsid w:val="009E3B7C"/>
    <w:rsid w:val="009E5009"/>
    <w:rsid w:val="009E7070"/>
    <w:rsid w:val="009F01EA"/>
    <w:rsid w:val="009F26B8"/>
    <w:rsid w:val="009F412E"/>
    <w:rsid w:val="009F50E4"/>
    <w:rsid w:val="009F6996"/>
    <w:rsid w:val="009F6CF1"/>
    <w:rsid w:val="00A0196D"/>
    <w:rsid w:val="00A0219F"/>
    <w:rsid w:val="00A03C9A"/>
    <w:rsid w:val="00A04218"/>
    <w:rsid w:val="00A16BAF"/>
    <w:rsid w:val="00A20F3A"/>
    <w:rsid w:val="00A20FDF"/>
    <w:rsid w:val="00A21AB4"/>
    <w:rsid w:val="00A23523"/>
    <w:rsid w:val="00A2698B"/>
    <w:rsid w:val="00A26ED6"/>
    <w:rsid w:val="00A30791"/>
    <w:rsid w:val="00A33F3C"/>
    <w:rsid w:val="00A34041"/>
    <w:rsid w:val="00A42D23"/>
    <w:rsid w:val="00A43D30"/>
    <w:rsid w:val="00A45EB1"/>
    <w:rsid w:val="00A500F4"/>
    <w:rsid w:val="00A52C65"/>
    <w:rsid w:val="00A60511"/>
    <w:rsid w:val="00A62DA5"/>
    <w:rsid w:val="00A630D7"/>
    <w:rsid w:val="00A6713F"/>
    <w:rsid w:val="00A678C1"/>
    <w:rsid w:val="00A71C5B"/>
    <w:rsid w:val="00A7300A"/>
    <w:rsid w:val="00A7708D"/>
    <w:rsid w:val="00A77392"/>
    <w:rsid w:val="00A80A50"/>
    <w:rsid w:val="00A83E25"/>
    <w:rsid w:val="00A861B1"/>
    <w:rsid w:val="00A87521"/>
    <w:rsid w:val="00A9021C"/>
    <w:rsid w:val="00A92FD5"/>
    <w:rsid w:val="00A95C5A"/>
    <w:rsid w:val="00A97DBF"/>
    <w:rsid w:val="00AA0482"/>
    <w:rsid w:val="00AA05AE"/>
    <w:rsid w:val="00AA30E3"/>
    <w:rsid w:val="00AA40BA"/>
    <w:rsid w:val="00AA41C4"/>
    <w:rsid w:val="00AA50C8"/>
    <w:rsid w:val="00AA6F77"/>
    <w:rsid w:val="00AB3A68"/>
    <w:rsid w:val="00AB6572"/>
    <w:rsid w:val="00AB69ED"/>
    <w:rsid w:val="00AB6BA7"/>
    <w:rsid w:val="00AB73A6"/>
    <w:rsid w:val="00AC3956"/>
    <w:rsid w:val="00AC4D6D"/>
    <w:rsid w:val="00AC5860"/>
    <w:rsid w:val="00AC6ADD"/>
    <w:rsid w:val="00AD0C3F"/>
    <w:rsid w:val="00AD19A4"/>
    <w:rsid w:val="00AD19E5"/>
    <w:rsid w:val="00AD23A1"/>
    <w:rsid w:val="00AD406F"/>
    <w:rsid w:val="00AD7EA5"/>
    <w:rsid w:val="00AE0E75"/>
    <w:rsid w:val="00AE12B4"/>
    <w:rsid w:val="00AE15BA"/>
    <w:rsid w:val="00AE18A3"/>
    <w:rsid w:val="00AE3EC6"/>
    <w:rsid w:val="00AE5A84"/>
    <w:rsid w:val="00AE64C6"/>
    <w:rsid w:val="00AE6CA0"/>
    <w:rsid w:val="00AF443B"/>
    <w:rsid w:val="00B01158"/>
    <w:rsid w:val="00B05512"/>
    <w:rsid w:val="00B113C4"/>
    <w:rsid w:val="00B12FEA"/>
    <w:rsid w:val="00B13C43"/>
    <w:rsid w:val="00B13D57"/>
    <w:rsid w:val="00B1443E"/>
    <w:rsid w:val="00B15CA1"/>
    <w:rsid w:val="00B15CB3"/>
    <w:rsid w:val="00B228C6"/>
    <w:rsid w:val="00B26D06"/>
    <w:rsid w:val="00B2711F"/>
    <w:rsid w:val="00B318D1"/>
    <w:rsid w:val="00B32AC9"/>
    <w:rsid w:val="00B32E2B"/>
    <w:rsid w:val="00B43F5E"/>
    <w:rsid w:val="00B4546B"/>
    <w:rsid w:val="00B4563F"/>
    <w:rsid w:val="00B46241"/>
    <w:rsid w:val="00B464D9"/>
    <w:rsid w:val="00B46F81"/>
    <w:rsid w:val="00B5018E"/>
    <w:rsid w:val="00B50DA0"/>
    <w:rsid w:val="00B51245"/>
    <w:rsid w:val="00B51FE7"/>
    <w:rsid w:val="00B566CC"/>
    <w:rsid w:val="00B56770"/>
    <w:rsid w:val="00B577BB"/>
    <w:rsid w:val="00B602A2"/>
    <w:rsid w:val="00B6030F"/>
    <w:rsid w:val="00B61B4F"/>
    <w:rsid w:val="00B63536"/>
    <w:rsid w:val="00B63FC6"/>
    <w:rsid w:val="00B665AB"/>
    <w:rsid w:val="00B667F0"/>
    <w:rsid w:val="00B71E93"/>
    <w:rsid w:val="00B729F4"/>
    <w:rsid w:val="00B735D0"/>
    <w:rsid w:val="00B75E25"/>
    <w:rsid w:val="00B7728E"/>
    <w:rsid w:val="00B81EAE"/>
    <w:rsid w:val="00B8472D"/>
    <w:rsid w:val="00B8536A"/>
    <w:rsid w:val="00B867DC"/>
    <w:rsid w:val="00B87767"/>
    <w:rsid w:val="00B92577"/>
    <w:rsid w:val="00B96C7C"/>
    <w:rsid w:val="00BA0AAF"/>
    <w:rsid w:val="00BA6BDB"/>
    <w:rsid w:val="00BA70E1"/>
    <w:rsid w:val="00BA72BD"/>
    <w:rsid w:val="00BB21C4"/>
    <w:rsid w:val="00BB6343"/>
    <w:rsid w:val="00BC0D75"/>
    <w:rsid w:val="00BC1CF7"/>
    <w:rsid w:val="00BD10FD"/>
    <w:rsid w:val="00BD1F66"/>
    <w:rsid w:val="00BD4F11"/>
    <w:rsid w:val="00BD6E0F"/>
    <w:rsid w:val="00BD77B7"/>
    <w:rsid w:val="00BE142F"/>
    <w:rsid w:val="00BE5848"/>
    <w:rsid w:val="00BE5FA0"/>
    <w:rsid w:val="00BE6231"/>
    <w:rsid w:val="00BE6B29"/>
    <w:rsid w:val="00BF4985"/>
    <w:rsid w:val="00BF4B9B"/>
    <w:rsid w:val="00BF5F32"/>
    <w:rsid w:val="00BF7164"/>
    <w:rsid w:val="00C0115D"/>
    <w:rsid w:val="00C0424E"/>
    <w:rsid w:val="00C05610"/>
    <w:rsid w:val="00C073D9"/>
    <w:rsid w:val="00C1272D"/>
    <w:rsid w:val="00C1361F"/>
    <w:rsid w:val="00C15798"/>
    <w:rsid w:val="00C16CF0"/>
    <w:rsid w:val="00C170B4"/>
    <w:rsid w:val="00C23D82"/>
    <w:rsid w:val="00C25592"/>
    <w:rsid w:val="00C2562A"/>
    <w:rsid w:val="00C27CDE"/>
    <w:rsid w:val="00C30C33"/>
    <w:rsid w:val="00C31D6B"/>
    <w:rsid w:val="00C337C4"/>
    <w:rsid w:val="00C368F4"/>
    <w:rsid w:val="00C3731F"/>
    <w:rsid w:val="00C4374B"/>
    <w:rsid w:val="00C508E2"/>
    <w:rsid w:val="00C50D70"/>
    <w:rsid w:val="00C510BC"/>
    <w:rsid w:val="00C54C25"/>
    <w:rsid w:val="00C57BB5"/>
    <w:rsid w:val="00C57C22"/>
    <w:rsid w:val="00C601AB"/>
    <w:rsid w:val="00C6536A"/>
    <w:rsid w:val="00C672A5"/>
    <w:rsid w:val="00C70034"/>
    <w:rsid w:val="00C71FE7"/>
    <w:rsid w:val="00C801CA"/>
    <w:rsid w:val="00C824EC"/>
    <w:rsid w:val="00C903BF"/>
    <w:rsid w:val="00C9214F"/>
    <w:rsid w:val="00C95D34"/>
    <w:rsid w:val="00CA128A"/>
    <w:rsid w:val="00CA40C4"/>
    <w:rsid w:val="00CA701D"/>
    <w:rsid w:val="00CB11DC"/>
    <w:rsid w:val="00CB31B9"/>
    <w:rsid w:val="00CB3363"/>
    <w:rsid w:val="00CB453F"/>
    <w:rsid w:val="00CB669C"/>
    <w:rsid w:val="00CB7528"/>
    <w:rsid w:val="00CB7E3B"/>
    <w:rsid w:val="00CC0094"/>
    <w:rsid w:val="00CC0ED9"/>
    <w:rsid w:val="00CC4ADD"/>
    <w:rsid w:val="00CC7372"/>
    <w:rsid w:val="00CD32EB"/>
    <w:rsid w:val="00CD6F4C"/>
    <w:rsid w:val="00CD772B"/>
    <w:rsid w:val="00CE4C12"/>
    <w:rsid w:val="00D07B8B"/>
    <w:rsid w:val="00D123D4"/>
    <w:rsid w:val="00D13D15"/>
    <w:rsid w:val="00D15CD1"/>
    <w:rsid w:val="00D163BF"/>
    <w:rsid w:val="00D17E62"/>
    <w:rsid w:val="00D21A1F"/>
    <w:rsid w:val="00D2455E"/>
    <w:rsid w:val="00D245EC"/>
    <w:rsid w:val="00D31F4C"/>
    <w:rsid w:val="00D34AB3"/>
    <w:rsid w:val="00D34D16"/>
    <w:rsid w:val="00D365BC"/>
    <w:rsid w:val="00D36F79"/>
    <w:rsid w:val="00D44E4A"/>
    <w:rsid w:val="00D459F4"/>
    <w:rsid w:val="00D531FF"/>
    <w:rsid w:val="00D60F8C"/>
    <w:rsid w:val="00D61D0A"/>
    <w:rsid w:val="00D6323F"/>
    <w:rsid w:val="00D638A9"/>
    <w:rsid w:val="00D63B49"/>
    <w:rsid w:val="00D640FC"/>
    <w:rsid w:val="00D668A8"/>
    <w:rsid w:val="00D80A13"/>
    <w:rsid w:val="00D847CA"/>
    <w:rsid w:val="00D907C7"/>
    <w:rsid w:val="00D92C6D"/>
    <w:rsid w:val="00D936ED"/>
    <w:rsid w:val="00D94C80"/>
    <w:rsid w:val="00D95B77"/>
    <w:rsid w:val="00D96077"/>
    <w:rsid w:val="00D96226"/>
    <w:rsid w:val="00DA030F"/>
    <w:rsid w:val="00DA1305"/>
    <w:rsid w:val="00DA2B26"/>
    <w:rsid w:val="00DA5096"/>
    <w:rsid w:val="00DA5D28"/>
    <w:rsid w:val="00DB1ABD"/>
    <w:rsid w:val="00DB25CD"/>
    <w:rsid w:val="00DC01A0"/>
    <w:rsid w:val="00DC01E8"/>
    <w:rsid w:val="00DC1BD6"/>
    <w:rsid w:val="00DC4E0D"/>
    <w:rsid w:val="00DC6E29"/>
    <w:rsid w:val="00DD1924"/>
    <w:rsid w:val="00DE0557"/>
    <w:rsid w:val="00DE2E28"/>
    <w:rsid w:val="00DE4931"/>
    <w:rsid w:val="00DE494C"/>
    <w:rsid w:val="00DF34B7"/>
    <w:rsid w:val="00DF683D"/>
    <w:rsid w:val="00E05C41"/>
    <w:rsid w:val="00E05D98"/>
    <w:rsid w:val="00E070E7"/>
    <w:rsid w:val="00E07659"/>
    <w:rsid w:val="00E10F0A"/>
    <w:rsid w:val="00E1166C"/>
    <w:rsid w:val="00E15767"/>
    <w:rsid w:val="00E175D9"/>
    <w:rsid w:val="00E2415F"/>
    <w:rsid w:val="00E254D1"/>
    <w:rsid w:val="00E2781F"/>
    <w:rsid w:val="00E3101B"/>
    <w:rsid w:val="00E33D17"/>
    <w:rsid w:val="00E34911"/>
    <w:rsid w:val="00E41DEC"/>
    <w:rsid w:val="00E46419"/>
    <w:rsid w:val="00E501A0"/>
    <w:rsid w:val="00E51E3A"/>
    <w:rsid w:val="00E54BBF"/>
    <w:rsid w:val="00E54DC6"/>
    <w:rsid w:val="00E5590C"/>
    <w:rsid w:val="00E56B40"/>
    <w:rsid w:val="00E56C40"/>
    <w:rsid w:val="00E56F7A"/>
    <w:rsid w:val="00E5760D"/>
    <w:rsid w:val="00E57C68"/>
    <w:rsid w:val="00E60C69"/>
    <w:rsid w:val="00E62B54"/>
    <w:rsid w:val="00E64111"/>
    <w:rsid w:val="00E648BA"/>
    <w:rsid w:val="00E674E9"/>
    <w:rsid w:val="00E71287"/>
    <w:rsid w:val="00E7412D"/>
    <w:rsid w:val="00E74369"/>
    <w:rsid w:val="00E7622D"/>
    <w:rsid w:val="00E77C3C"/>
    <w:rsid w:val="00E81F0B"/>
    <w:rsid w:val="00E84107"/>
    <w:rsid w:val="00E843FC"/>
    <w:rsid w:val="00E86D95"/>
    <w:rsid w:val="00E875FD"/>
    <w:rsid w:val="00E8785A"/>
    <w:rsid w:val="00E90571"/>
    <w:rsid w:val="00E9299D"/>
    <w:rsid w:val="00E94F51"/>
    <w:rsid w:val="00EA0253"/>
    <w:rsid w:val="00EA1AF2"/>
    <w:rsid w:val="00EA31F8"/>
    <w:rsid w:val="00EA36FA"/>
    <w:rsid w:val="00EA4FB7"/>
    <w:rsid w:val="00EA6DFF"/>
    <w:rsid w:val="00EB0468"/>
    <w:rsid w:val="00EB250C"/>
    <w:rsid w:val="00EB36C6"/>
    <w:rsid w:val="00EB3CF2"/>
    <w:rsid w:val="00EB3E63"/>
    <w:rsid w:val="00EB41FA"/>
    <w:rsid w:val="00EB4B8A"/>
    <w:rsid w:val="00EC2322"/>
    <w:rsid w:val="00ED7405"/>
    <w:rsid w:val="00EE068A"/>
    <w:rsid w:val="00EE0B3F"/>
    <w:rsid w:val="00EF4020"/>
    <w:rsid w:val="00EF5A26"/>
    <w:rsid w:val="00EF7408"/>
    <w:rsid w:val="00F0075A"/>
    <w:rsid w:val="00F022DA"/>
    <w:rsid w:val="00F06E41"/>
    <w:rsid w:val="00F10A70"/>
    <w:rsid w:val="00F10EA2"/>
    <w:rsid w:val="00F1288C"/>
    <w:rsid w:val="00F149D3"/>
    <w:rsid w:val="00F217B7"/>
    <w:rsid w:val="00F27728"/>
    <w:rsid w:val="00F27DEF"/>
    <w:rsid w:val="00F325AA"/>
    <w:rsid w:val="00F35396"/>
    <w:rsid w:val="00F408D0"/>
    <w:rsid w:val="00F4144C"/>
    <w:rsid w:val="00F4403C"/>
    <w:rsid w:val="00F4474C"/>
    <w:rsid w:val="00F508EB"/>
    <w:rsid w:val="00F51159"/>
    <w:rsid w:val="00F5471A"/>
    <w:rsid w:val="00F56571"/>
    <w:rsid w:val="00F6186A"/>
    <w:rsid w:val="00F62F5C"/>
    <w:rsid w:val="00F64528"/>
    <w:rsid w:val="00F709A6"/>
    <w:rsid w:val="00F728F3"/>
    <w:rsid w:val="00F740AE"/>
    <w:rsid w:val="00F75991"/>
    <w:rsid w:val="00F77106"/>
    <w:rsid w:val="00F805D8"/>
    <w:rsid w:val="00F824C3"/>
    <w:rsid w:val="00F90B79"/>
    <w:rsid w:val="00F92715"/>
    <w:rsid w:val="00F965A5"/>
    <w:rsid w:val="00F977A4"/>
    <w:rsid w:val="00FA19BC"/>
    <w:rsid w:val="00FA5D54"/>
    <w:rsid w:val="00FA5E0D"/>
    <w:rsid w:val="00FA5EDA"/>
    <w:rsid w:val="00FA6137"/>
    <w:rsid w:val="00FB00FE"/>
    <w:rsid w:val="00FB2045"/>
    <w:rsid w:val="00FB7359"/>
    <w:rsid w:val="00FB79DE"/>
    <w:rsid w:val="00FB7B27"/>
    <w:rsid w:val="00FB7E04"/>
    <w:rsid w:val="00FC5BAB"/>
    <w:rsid w:val="00FC7916"/>
    <w:rsid w:val="00FC7DAA"/>
    <w:rsid w:val="00FD03C9"/>
    <w:rsid w:val="00FD2E6C"/>
    <w:rsid w:val="00FD6E98"/>
    <w:rsid w:val="00FE0E8B"/>
    <w:rsid w:val="00FE0F81"/>
    <w:rsid w:val="00FE3ECB"/>
    <w:rsid w:val="00FE48C0"/>
    <w:rsid w:val="00FE5B29"/>
    <w:rsid w:val="00FE6BF2"/>
    <w:rsid w:val="00FF077B"/>
    <w:rsid w:val="00FF089D"/>
    <w:rsid w:val="00FF18B7"/>
    <w:rsid w:val="00FF31FA"/>
    <w:rsid w:val="00FF63A4"/>
    <w:rsid w:val="00FF64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D6D09E"/>
  <w15:docId w15:val="{BC5DFD89-F3E4-4F35-9184-E0CEC4434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299D"/>
    <w:pPr>
      <w:tabs>
        <w:tab w:val="left" w:pos="1440"/>
        <w:tab w:val="center" w:pos="4234"/>
        <w:tab w:val="right" w:pos="8453"/>
      </w:tabs>
      <w:snapToGrid w:val="0"/>
    </w:pPr>
    <w:rPr>
      <w:sz w:val="28"/>
      <w:lang w:val="en-GB"/>
    </w:rPr>
  </w:style>
  <w:style w:type="paragraph" w:styleId="Heading2">
    <w:name w:val="heading 2"/>
    <w:basedOn w:val="Normal"/>
    <w:next w:val="Normal"/>
    <w:qFormat/>
    <w:rsid w:val="007917E8"/>
    <w:pPr>
      <w:keepNext/>
      <w:outlineLvl w:val="1"/>
    </w:pPr>
    <w:rPr>
      <w:b/>
      <w:sz w:val="20"/>
      <w:lang w:val="en-US"/>
    </w:rPr>
  </w:style>
  <w:style w:type="paragraph" w:styleId="Heading3">
    <w:name w:val="heading 3"/>
    <w:basedOn w:val="Normal"/>
    <w:next w:val="Normal"/>
    <w:qFormat/>
    <w:rsid w:val="007917E8"/>
    <w:pPr>
      <w:keepNext/>
      <w:jc w:val="center"/>
      <w:outlineLvl w:val="2"/>
    </w:pPr>
    <w:rPr>
      <w:b/>
      <w:sz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917E8"/>
    <w:pPr>
      <w:tabs>
        <w:tab w:val="center" w:pos="4153"/>
        <w:tab w:val="right" w:pos="8306"/>
      </w:tabs>
    </w:pPr>
  </w:style>
  <w:style w:type="paragraph" w:styleId="Footer">
    <w:name w:val="footer"/>
    <w:basedOn w:val="Normal"/>
    <w:rsid w:val="00A34041"/>
    <w:pPr>
      <w:tabs>
        <w:tab w:val="center" w:pos="4153"/>
        <w:tab w:val="right" w:pos="8306"/>
      </w:tabs>
      <w:jc w:val="both"/>
    </w:pPr>
    <w:rPr>
      <w:sz w:val="20"/>
    </w:rPr>
  </w:style>
  <w:style w:type="character" w:styleId="PageNumber">
    <w:name w:val="page number"/>
    <w:basedOn w:val="DefaultParagraphFont"/>
    <w:rsid w:val="007917E8"/>
  </w:style>
  <w:style w:type="paragraph" w:customStyle="1" w:styleId="Final">
    <w:name w:val="Final"/>
    <w:basedOn w:val="Normal"/>
    <w:rsid w:val="00F325AA"/>
    <w:pPr>
      <w:numPr>
        <w:numId w:val="4"/>
      </w:numPr>
      <w:spacing w:before="360" w:after="80" w:line="360" w:lineRule="auto"/>
      <w:ind w:left="0" w:firstLine="0"/>
      <w:jc w:val="both"/>
    </w:pPr>
  </w:style>
  <w:style w:type="character" w:styleId="FootnoteReference">
    <w:name w:val="footnote reference"/>
    <w:basedOn w:val="DefaultParagraphFont"/>
    <w:rsid w:val="00A34041"/>
    <w:rPr>
      <w:sz w:val="28"/>
      <w:vertAlign w:val="superscript"/>
    </w:rPr>
  </w:style>
  <w:style w:type="paragraph" w:styleId="FootnoteText">
    <w:name w:val="footnote text"/>
    <w:basedOn w:val="Normal"/>
    <w:link w:val="FootnoteTextChar"/>
    <w:rsid w:val="00A34041"/>
    <w:pPr>
      <w:tabs>
        <w:tab w:val="center" w:pos="3946"/>
      </w:tabs>
      <w:spacing w:after="60"/>
      <w:ind w:left="360" w:hanging="360"/>
      <w:jc w:val="both"/>
    </w:pPr>
  </w:style>
  <w:style w:type="character" w:customStyle="1" w:styleId="FootnoteTextChar">
    <w:name w:val="Footnote Text Char"/>
    <w:basedOn w:val="DefaultParagraphFont"/>
    <w:link w:val="FootnoteText"/>
    <w:rsid w:val="00A34041"/>
    <w:rPr>
      <w:rFonts w:eastAsia="宋体"/>
      <w:sz w:val="24"/>
    </w:rPr>
  </w:style>
  <w:style w:type="paragraph" w:customStyle="1" w:styleId="H-1">
    <w:name w:val="H-1"/>
    <w:basedOn w:val="Normal"/>
    <w:rsid w:val="00A34041"/>
    <w:pPr>
      <w:keepNext/>
      <w:tabs>
        <w:tab w:val="center" w:pos="3946"/>
      </w:tabs>
      <w:spacing w:before="360"/>
      <w:jc w:val="both"/>
    </w:pPr>
    <w:rPr>
      <w:i/>
      <w:kern w:val="2"/>
    </w:rPr>
  </w:style>
  <w:style w:type="paragraph" w:customStyle="1" w:styleId="H1-CAP">
    <w:name w:val="H1-CAP"/>
    <w:basedOn w:val="H-1"/>
    <w:rsid w:val="00A34041"/>
    <w:pPr>
      <w:spacing w:before="440"/>
    </w:pPr>
    <w:rPr>
      <w:caps/>
    </w:rPr>
  </w:style>
  <w:style w:type="paragraph" w:customStyle="1" w:styleId="H-2">
    <w:name w:val="H-2"/>
    <w:basedOn w:val="H-1"/>
    <w:rsid w:val="00A34041"/>
    <w:pPr>
      <w:spacing w:before="440"/>
      <w:ind w:left="720" w:hanging="720"/>
    </w:pPr>
  </w:style>
  <w:style w:type="paragraph" w:customStyle="1" w:styleId="Hanging">
    <w:name w:val="Hanging"/>
    <w:basedOn w:val="Normal"/>
    <w:rsid w:val="00A34041"/>
    <w:pPr>
      <w:tabs>
        <w:tab w:val="center" w:pos="3946"/>
      </w:tabs>
      <w:spacing w:before="40" w:after="80" w:line="360" w:lineRule="auto"/>
      <w:ind w:left="1440" w:hanging="720"/>
      <w:jc w:val="both"/>
    </w:pPr>
    <w:rPr>
      <w:kern w:val="2"/>
    </w:rPr>
  </w:style>
  <w:style w:type="paragraph" w:customStyle="1" w:styleId="hspace">
    <w:name w:val="hspace"/>
    <w:basedOn w:val="Normal"/>
    <w:rsid w:val="00A34041"/>
    <w:pPr>
      <w:spacing w:line="200" w:lineRule="exact"/>
      <w:jc w:val="both"/>
    </w:pPr>
  </w:style>
  <w:style w:type="paragraph" w:customStyle="1" w:styleId="Quotation">
    <w:name w:val="Quotation"/>
    <w:basedOn w:val="Normal"/>
    <w:rsid w:val="00DA030F"/>
    <w:pPr>
      <w:tabs>
        <w:tab w:val="clear" w:pos="4234"/>
        <w:tab w:val="left" w:pos="2016"/>
        <w:tab w:val="left" w:pos="2448"/>
        <w:tab w:val="center" w:pos="3946"/>
      </w:tabs>
      <w:spacing w:before="160" w:after="80"/>
      <w:ind w:left="1440" w:right="720"/>
      <w:jc w:val="both"/>
    </w:pPr>
    <w:rPr>
      <w:kern w:val="2"/>
      <w:sz w:val="24"/>
    </w:rPr>
  </w:style>
  <w:style w:type="paragraph" w:customStyle="1" w:styleId="para">
    <w:name w:val="para"/>
    <w:rsid w:val="00B01158"/>
    <w:pPr>
      <w:numPr>
        <w:numId w:val="10"/>
      </w:numPr>
      <w:tabs>
        <w:tab w:val="clear" w:pos="360"/>
        <w:tab w:val="num" w:pos="1397"/>
      </w:tabs>
      <w:snapToGrid w:val="0"/>
      <w:spacing w:before="480" w:line="360" w:lineRule="auto"/>
      <w:jc w:val="both"/>
    </w:pPr>
    <w:rPr>
      <w:sz w:val="28"/>
    </w:rPr>
  </w:style>
  <w:style w:type="paragraph" w:customStyle="1" w:styleId="normal2">
    <w:name w:val="normal2"/>
    <w:basedOn w:val="Normal"/>
    <w:rsid w:val="00B01158"/>
    <w:pPr>
      <w:tabs>
        <w:tab w:val="clear" w:pos="4234"/>
        <w:tab w:val="clear" w:pos="8453"/>
        <w:tab w:val="left" w:pos="1411"/>
        <w:tab w:val="center" w:pos="4320"/>
        <w:tab w:val="right" w:pos="9072"/>
      </w:tabs>
      <w:overflowPunct w:val="0"/>
      <w:autoSpaceDE w:val="0"/>
      <w:autoSpaceDN w:val="0"/>
      <w:spacing w:line="360" w:lineRule="auto"/>
      <w:jc w:val="center"/>
    </w:pPr>
    <w:rPr>
      <w:rFonts w:eastAsia="MingLiU"/>
      <w:caps/>
    </w:rPr>
  </w:style>
  <w:style w:type="paragraph" w:styleId="NormalWeb">
    <w:name w:val="Normal (Web)"/>
    <w:basedOn w:val="Normal"/>
    <w:uiPriority w:val="99"/>
    <w:unhideWhenUsed/>
    <w:rsid w:val="00262E68"/>
    <w:pPr>
      <w:tabs>
        <w:tab w:val="clear" w:pos="1440"/>
        <w:tab w:val="clear" w:pos="4234"/>
        <w:tab w:val="clear" w:pos="8453"/>
      </w:tabs>
      <w:snapToGrid/>
      <w:spacing w:before="100" w:beforeAutospacing="1" w:after="100" w:afterAutospacing="1"/>
    </w:pPr>
    <w:rPr>
      <w:rFonts w:eastAsia="Times New Roman"/>
      <w:sz w:val="24"/>
      <w:szCs w:val="24"/>
      <w:lang w:val="en-US"/>
    </w:rPr>
  </w:style>
  <w:style w:type="character" w:styleId="Emphasis">
    <w:name w:val="Emphasis"/>
    <w:basedOn w:val="DefaultParagraphFont"/>
    <w:uiPriority w:val="20"/>
    <w:qFormat/>
    <w:rsid w:val="00262E68"/>
    <w:rPr>
      <w:i/>
      <w:iCs/>
    </w:rPr>
  </w:style>
  <w:style w:type="character" w:styleId="Strong">
    <w:name w:val="Strong"/>
    <w:basedOn w:val="DefaultParagraphFont"/>
    <w:uiPriority w:val="22"/>
    <w:qFormat/>
    <w:rsid w:val="00262E68"/>
    <w:rPr>
      <w:b/>
      <w:bCs/>
    </w:rPr>
  </w:style>
  <w:style w:type="character" w:customStyle="1" w:styleId="HeaderChar">
    <w:name w:val="Header Char"/>
    <w:basedOn w:val="DefaultParagraphFont"/>
    <w:link w:val="Header"/>
    <w:rsid w:val="0005287E"/>
    <w:rPr>
      <w:sz w:val="28"/>
      <w:lang w:val="en-GB"/>
    </w:rPr>
  </w:style>
  <w:style w:type="paragraph" w:customStyle="1" w:styleId="normal1">
    <w:name w:val="normal1"/>
    <w:basedOn w:val="Normal"/>
    <w:rsid w:val="00E070E7"/>
    <w:pPr>
      <w:tabs>
        <w:tab w:val="clear" w:pos="1440"/>
        <w:tab w:val="clear" w:pos="4234"/>
        <w:tab w:val="clear" w:pos="8453"/>
        <w:tab w:val="left" w:pos="1411"/>
      </w:tabs>
      <w:kinsoku w:val="0"/>
      <w:overflowPunct w:val="0"/>
      <w:autoSpaceDE w:val="0"/>
      <w:autoSpaceDN w:val="0"/>
      <w:adjustRightInd w:val="0"/>
      <w:jc w:val="center"/>
    </w:pPr>
    <w:rPr>
      <w:rFonts w:eastAsia="MingLiU"/>
      <w:snapToGrid w:val="0"/>
    </w:rPr>
  </w:style>
  <w:style w:type="paragraph" w:customStyle="1" w:styleId="ar-draft">
    <w:name w:val="ar-draft"/>
    <w:basedOn w:val="Normal"/>
    <w:rsid w:val="00E070E7"/>
    <w:pPr>
      <w:numPr>
        <w:numId w:val="16"/>
      </w:numPr>
      <w:tabs>
        <w:tab w:val="clear" w:pos="4234"/>
        <w:tab w:val="clear" w:pos="8453"/>
      </w:tabs>
      <w:spacing w:before="360" w:line="360" w:lineRule="auto"/>
      <w:jc w:val="both"/>
    </w:pPr>
    <w:rPr>
      <w:rFonts w:eastAsia="MingLiU"/>
    </w:rPr>
  </w:style>
  <w:style w:type="paragraph" w:styleId="ListParagraph">
    <w:name w:val="List Paragraph"/>
    <w:basedOn w:val="Normal"/>
    <w:uiPriority w:val="34"/>
    <w:qFormat/>
    <w:rsid w:val="00B735D0"/>
    <w:pPr>
      <w:tabs>
        <w:tab w:val="clear" w:pos="1440"/>
        <w:tab w:val="clear" w:pos="4234"/>
        <w:tab w:val="clear" w:pos="8453"/>
      </w:tabs>
      <w:kinsoku w:val="0"/>
      <w:overflowPunct w:val="0"/>
      <w:autoSpaceDE w:val="0"/>
      <w:autoSpaceDN w:val="0"/>
      <w:adjustRightInd w:val="0"/>
      <w:ind w:leftChars="200" w:left="480"/>
      <w:jc w:val="both"/>
    </w:pPr>
    <w:rPr>
      <w:rFonts w:eastAsia="MingLiU"/>
      <w:b/>
      <w:snapToGrid w:val="0"/>
      <w:sz w:val="20"/>
    </w:rPr>
  </w:style>
  <w:style w:type="paragraph" w:customStyle="1" w:styleId="bw">
    <w:name w:val="bw"/>
    <w:rsid w:val="0003438D"/>
    <w:pPr>
      <w:numPr>
        <w:numId w:val="17"/>
      </w:numPr>
      <w:tabs>
        <w:tab w:val="left" w:pos="1440"/>
        <w:tab w:val="center" w:pos="4234"/>
        <w:tab w:val="right" w:pos="8453"/>
      </w:tabs>
      <w:snapToGrid w:val="0"/>
      <w:spacing w:before="360" w:after="80" w:line="360" w:lineRule="auto"/>
      <w:jc w:val="both"/>
    </w:pPr>
    <w:rPr>
      <w:sz w:val="28"/>
      <w:lang w:val="en-GB"/>
    </w:rPr>
  </w:style>
  <w:style w:type="paragraph" w:styleId="BalloonText">
    <w:name w:val="Balloon Text"/>
    <w:basedOn w:val="Normal"/>
    <w:link w:val="BalloonTextChar"/>
    <w:semiHidden/>
    <w:unhideWhenUsed/>
    <w:rsid w:val="00DB1ABD"/>
    <w:rPr>
      <w:rFonts w:ascii="Segoe UI" w:hAnsi="Segoe UI" w:cs="Segoe UI"/>
      <w:sz w:val="18"/>
      <w:szCs w:val="18"/>
    </w:rPr>
  </w:style>
  <w:style w:type="character" w:customStyle="1" w:styleId="BalloonTextChar">
    <w:name w:val="Balloon Text Char"/>
    <w:basedOn w:val="DefaultParagraphFont"/>
    <w:link w:val="BalloonText"/>
    <w:semiHidden/>
    <w:rsid w:val="00DB1ABD"/>
    <w:rPr>
      <w:rFonts w:ascii="Segoe UI" w:hAnsi="Segoe UI" w:cs="Segoe UI"/>
      <w:sz w:val="18"/>
      <w:szCs w:val="18"/>
      <w:lang w:val="en-GB"/>
    </w:rPr>
  </w:style>
  <w:style w:type="paragraph" w:styleId="Date">
    <w:name w:val="Date"/>
    <w:basedOn w:val="Normal"/>
    <w:next w:val="Normal"/>
    <w:link w:val="DateChar"/>
    <w:rsid w:val="00913C49"/>
  </w:style>
  <w:style w:type="character" w:customStyle="1" w:styleId="DateChar">
    <w:name w:val="Date Char"/>
    <w:basedOn w:val="DefaultParagraphFont"/>
    <w:link w:val="Date"/>
    <w:rsid w:val="00913C49"/>
    <w:rPr>
      <w:sz w:val="28"/>
      <w:lang w:val="en-GB"/>
    </w:rPr>
  </w:style>
  <w:style w:type="paragraph" w:customStyle="1" w:styleId="normal3">
    <w:name w:val="normal3"/>
    <w:rsid w:val="00B13D57"/>
    <w:pPr>
      <w:tabs>
        <w:tab w:val="center" w:pos="4500"/>
        <w:tab w:val="right" w:pos="9000"/>
      </w:tabs>
      <w:kinsoku w:val="0"/>
      <w:overflowPunct w:val="0"/>
      <w:autoSpaceDE w:val="0"/>
      <w:autoSpaceDN w:val="0"/>
      <w:adjustRightInd w:val="0"/>
      <w:spacing w:after="60"/>
      <w:jc w:val="center"/>
    </w:pPr>
    <w:rPr>
      <w:rFonts w:eastAsia="MingLiU"/>
      <w:b/>
      <w:caps/>
      <w:sz w:val="28"/>
      <w:lang w:val="en-GB" w:eastAsia="en-US"/>
    </w:rPr>
  </w:style>
  <w:style w:type="paragraph" w:customStyle="1" w:styleId="sh">
    <w:name w:val="sh"/>
    <w:basedOn w:val="Normal"/>
    <w:rsid w:val="00B13D57"/>
    <w:pPr>
      <w:tabs>
        <w:tab w:val="clear" w:pos="4234"/>
        <w:tab w:val="clear" w:pos="8453"/>
        <w:tab w:val="left" w:pos="720"/>
        <w:tab w:val="center" w:pos="4320"/>
        <w:tab w:val="right" w:pos="9072"/>
      </w:tabs>
      <w:snapToGrid/>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0314531">
      <w:bodyDiv w:val="1"/>
      <w:marLeft w:val="0"/>
      <w:marRight w:val="0"/>
      <w:marTop w:val="0"/>
      <w:marBottom w:val="0"/>
      <w:divBdr>
        <w:top w:val="none" w:sz="0" w:space="0" w:color="auto"/>
        <w:left w:val="none" w:sz="0" w:space="0" w:color="auto"/>
        <w:bottom w:val="none" w:sz="0" w:space="0" w:color="auto"/>
        <w:right w:val="none" w:sz="0" w:space="0" w:color="auto"/>
      </w:divBdr>
      <w:divsChild>
        <w:div w:id="1832409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306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c_trans_05.DARTS-A.000\Application%20Data\Microsoft\Templates\JUDG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59F715-129C-4393-BA39-2F671F9B5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JUDGE.DOT</Template>
  <TotalTime>421</TotalTime>
  <Pages>13</Pages>
  <Words>3051</Words>
  <Characters>14927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HCA2137/2004</vt:lpstr>
    </vt:vector>
  </TitlesOfParts>
  <Company>judiciary</Company>
  <LinksUpToDate>false</LinksUpToDate>
  <CharactersWithSpaces>17943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HCA2137/2004</dc:title>
  <dc:creator>hc_trans_05</dc:creator>
  <cp:lastModifiedBy>Windows User</cp:lastModifiedBy>
  <cp:revision>53</cp:revision>
  <cp:lastPrinted>2020-08-06T02:43:00Z</cp:lastPrinted>
  <dcterms:created xsi:type="dcterms:W3CDTF">2019-11-08T02:53:00Z</dcterms:created>
  <dcterms:modified xsi:type="dcterms:W3CDTF">2020-08-06T02:53:00Z</dcterms:modified>
</cp:coreProperties>
</file>